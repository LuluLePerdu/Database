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CB5B93" w14:textId="77777777" w:rsidR="00934E52" w:rsidRDefault="00054EE7" w:rsidP="00934E52">
      <w:pPr>
        <w:pBdr>
          <w:bottom w:val="threeDEngrave" w:sz="24" w:space="1" w:color="auto"/>
        </w:pBdr>
      </w:pPr>
      <w:r>
        <w:rPr>
          <w:noProof/>
        </w:rPr>
        <w:pict w14:anchorId="19446D66">
          <v:shapetype id="_x0000_t202" coordsize="21600,21600" o:spt="202" path="m,l,21600r21600,l21600,xe">
            <v:stroke joinstyle="miter"/>
            <v:path gradientshapeok="t" o:connecttype="rect"/>
          </v:shapetype>
          <v:shape id="_x0000_s2920" type="#_x0000_t202" style="position:absolute;margin-left:194.25pt;margin-top:37.5pt;width:274.5pt;height:48.5pt;z-index:251652096;mso-position-vertical-relative:page" o:allowincell="f" stroked="f">
            <v:textbox style="mso-next-textbox:#_x0000_s2920">
              <w:txbxContent>
                <w:p w14:paraId="17565981" w14:textId="77777777" w:rsidR="00352CB3" w:rsidRDefault="00352CB3" w:rsidP="00870436">
                  <w:pPr>
                    <w:jc w:val="center"/>
                    <w:rPr>
                      <w:b/>
                      <w:sz w:val="36"/>
                    </w:rPr>
                  </w:pPr>
                  <w:r>
                    <w:rPr>
                      <w:b/>
                      <w:sz w:val="36"/>
                    </w:rPr>
                    <w:t>Notes - Chapitre 3</w:t>
                  </w:r>
                </w:p>
                <w:p w14:paraId="66B45FE2" w14:textId="77777777" w:rsidR="00352CB3" w:rsidRDefault="00352CB3" w:rsidP="00870436">
                  <w:pPr>
                    <w:jc w:val="center"/>
                    <w:rPr>
                      <w:b/>
                      <w:sz w:val="36"/>
                    </w:rPr>
                  </w:pPr>
                  <w:r>
                    <w:rPr>
                      <w:b/>
                      <w:sz w:val="36"/>
                    </w:rPr>
                    <w:t>Les Requêtes</w:t>
                  </w:r>
                </w:p>
              </w:txbxContent>
            </v:textbox>
            <w10:wrap anchory="page"/>
          </v:shape>
        </w:pict>
      </w:r>
      <w:r>
        <w:rPr>
          <w:noProof/>
          <w:sz w:val="20"/>
          <w:lang w:val="fr-FR"/>
        </w:rPr>
        <w:pict w14:anchorId="71259467">
          <v:shape id="Cégep" o:spid="_x0000_s2929" type="#_x0000_t202" style="position:absolute;margin-left:-49.8pt;margin-top:36.2pt;width:45.55pt;height:618.45pt;z-index:-251662336" stroked="f">
            <v:textbox style="layout-flow:vertical;mso-layout-flow-alt:bottom-to-top;mso-next-textbox:#Cégep">
              <w:txbxContent>
                <w:p w14:paraId="1E9E2178" w14:textId="77777777" w:rsidR="00352CB3" w:rsidRDefault="00352CB3" w:rsidP="00A92632">
                  <w:pPr>
                    <w:pStyle w:val="Cgep"/>
                  </w:pPr>
                  <w:r>
                    <w:t xml:space="preserve"> Cégep régional de Lanaudière à Joliette</w:t>
                  </w:r>
                </w:p>
              </w:txbxContent>
            </v:textbox>
          </v:shape>
        </w:pict>
      </w:r>
      <w:r>
        <w:rPr>
          <w:noProof/>
          <w:sz w:val="20"/>
          <w:lang w:val="fr-FR"/>
        </w:rPr>
        <w:pict w14:anchorId="49BB360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Cours" o:spid="_x0000_s2921" type="#_x0000_t136" style="position:absolute;margin-left:-4.8pt;margin-top:-26.8pt;width:142.8pt;height:40.8pt;z-index:251653120" adj=",10800" fillcolor="black" stroked="f">
            <v:shadow on="t" color="silver" offset="3pt"/>
            <v:textpath style="font-family:&quot;DomCasual&quot;;v-text-spacing:58985f;v-text-kern:t" trim="t" fitpath="t" string="420-B35"/>
          </v:shape>
        </w:pict>
      </w:r>
    </w:p>
    <w:p w14:paraId="0084F890" w14:textId="77777777" w:rsidR="00934E52" w:rsidRDefault="00870436" w:rsidP="00747136">
      <w:pPr>
        <w:pStyle w:val="Commentaire"/>
        <w:rPr>
          <w:rFonts w:ascii="DomCasual" w:hAnsi="DomCasual"/>
          <w:sz w:val="28"/>
        </w:rPr>
      </w:pPr>
      <w:r>
        <w:rPr>
          <w:rFonts w:ascii="DomCasual" w:hAnsi="DomCasual"/>
          <w:sz w:val="28"/>
        </w:rPr>
        <w:t xml:space="preserve">Hiver </w:t>
      </w:r>
      <w:r w:rsidR="00B70E3F">
        <w:rPr>
          <w:rFonts w:ascii="DomCasual" w:hAnsi="DomCasual"/>
          <w:sz w:val="28"/>
        </w:rPr>
        <w:t>20</w:t>
      </w:r>
      <w:r w:rsidR="00245DC6">
        <w:rPr>
          <w:rFonts w:ascii="DomCasual" w:hAnsi="DomCasual"/>
          <w:sz w:val="28"/>
        </w:rPr>
        <w:t>20</w:t>
      </w:r>
    </w:p>
    <w:p w14:paraId="08405DD8" w14:textId="77777777" w:rsidR="00934E52" w:rsidRDefault="00934E52" w:rsidP="00934E52"/>
    <w:p w14:paraId="285CDD6C" w14:textId="77777777" w:rsidR="00934E52" w:rsidRDefault="00934E52" w:rsidP="00934E52"/>
    <w:p w14:paraId="0DA72ED3" w14:textId="77777777" w:rsidR="008E3691" w:rsidRDefault="008E3691" w:rsidP="00846D66">
      <w:pPr>
        <w:pStyle w:val="Titre2"/>
      </w:pPr>
      <w:r>
        <w:t>Introduction</w:t>
      </w:r>
    </w:p>
    <w:p w14:paraId="61BC016C" w14:textId="77777777" w:rsidR="00934E52" w:rsidRDefault="00870436" w:rsidP="00846D66">
      <w:pPr>
        <w:pStyle w:val="Titre3"/>
        <w:numPr>
          <w:ilvl w:val="2"/>
          <w:numId w:val="21"/>
        </w:numPr>
      </w:pPr>
      <w:r>
        <w:t>Qu’est-ce qu’une requête</w:t>
      </w:r>
    </w:p>
    <w:p w14:paraId="048F673D" w14:textId="77777777" w:rsidR="0080382B" w:rsidRPr="00214147" w:rsidRDefault="0080382B" w:rsidP="0080382B">
      <w:pPr>
        <w:pStyle w:val="Listepuces"/>
      </w:pPr>
      <w:r w:rsidRPr="00214147">
        <w:t>En Access</w:t>
      </w:r>
      <w:r>
        <w:t>,</w:t>
      </w:r>
      <w:r w:rsidRPr="00214147">
        <w:t xml:space="preserve"> les requêtes serviront</w:t>
      </w:r>
      <w:r>
        <w:t xml:space="preserve"> pour</w:t>
      </w:r>
      <w:r w:rsidRPr="00214147">
        <w:t> :</w:t>
      </w:r>
    </w:p>
    <w:p w14:paraId="0C78469C" w14:textId="77777777" w:rsidR="0080382B" w:rsidRPr="008704E2" w:rsidRDefault="0080382B" w:rsidP="0080382B">
      <w:pPr>
        <w:pStyle w:val="Listepuces2"/>
      </w:pPr>
      <w:r w:rsidRPr="008704E2">
        <w:t>Consulter et modifier les données</w:t>
      </w:r>
    </w:p>
    <w:p w14:paraId="7D399207" w14:textId="77777777" w:rsidR="0080382B" w:rsidRDefault="0080382B" w:rsidP="0080382B">
      <w:pPr>
        <w:pStyle w:val="Listepuces2"/>
      </w:pPr>
      <w:r w:rsidRPr="008704E2">
        <w:t>Générer de</w:t>
      </w:r>
      <w:r>
        <w:t xml:space="preserve">s données pour un formulaire </w:t>
      </w:r>
      <w:r w:rsidRPr="008704E2">
        <w:t>ou un état</w:t>
      </w:r>
    </w:p>
    <w:p w14:paraId="24A42210" w14:textId="77777777" w:rsidR="0080382B" w:rsidRPr="008704E2" w:rsidRDefault="0080382B" w:rsidP="0080382B">
      <w:pPr>
        <w:pStyle w:val="Listepuces"/>
      </w:pPr>
      <w:r>
        <w:t>On rencontrera des requêtes à différents endroits dans les interfaces d’Access. Il sera donc utile de sauvegarder une requête en tant qu’objet Access</w:t>
      </w:r>
    </w:p>
    <w:p w14:paraId="47BB7BAE" w14:textId="77777777" w:rsidR="0080382B" w:rsidRPr="00214147" w:rsidRDefault="0080382B" w:rsidP="0080382B">
      <w:pPr>
        <w:pStyle w:val="Listepuces"/>
      </w:pPr>
      <w:r w:rsidRPr="00214147">
        <w:t>Un objet requête est essentiellement une instruction SQL</w:t>
      </w:r>
      <w:r>
        <w:t>.</w:t>
      </w:r>
    </w:p>
    <w:p w14:paraId="7E84A111" w14:textId="77777777" w:rsidR="0080382B" w:rsidRPr="00214147" w:rsidRDefault="0080382B" w:rsidP="0080382B">
      <w:pPr>
        <w:pStyle w:val="Listepuces2"/>
      </w:pPr>
      <w:r w:rsidRPr="00214147">
        <w:t>Access sauvegarde celle-ci :</w:t>
      </w:r>
    </w:p>
    <w:p w14:paraId="412407BB" w14:textId="77777777" w:rsidR="0080382B" w:rsidRPr="008704E2" w:rsidRDefault="0080382B" w:rsidP="00595DBC">
      <w:pPr>
        <w:numPr>
          <w:ilvl w:val="1"/>
          <w:numId w:val="9"/>
        </w:numPr>
      </w:pPr>
      <w:r w:rsidRPr="008704E2">
        <w:t>sous un nom</w:t>
      </w:r>
    </w:p>
    <w:p w14:paraId="1E4962D5" w14:textId="77777777" w:rsidR="0080382B" w:rsidRPr="008704E2" w:rsidRDefault="0080382B" w:rsidP="00595DBC">
      <w:pPr>
        <w:numPr>
          <w:ilvl w:val="1"/>
          <w:numId w:val="9"/>
        </w:numPr>
      </w:pPr>
      <w:r>
        <w:t xml:space="preserve">stocke </w:t>
      </w:r>
      <w:r w:rsidRPr="008704E2">
        <w:t xml:space="preserve">l’instruction SQL sous format </w:t>
      </w:r>
      <w:r>
        <w:t xml:space="preserve">de </w:t>
      </w:r>
      <w:r w:rsidRPr="008704E2">
        <w:t>texte</w:t>
      </w:r>
    </w:p>
    <w:p w14:paraId="00614D50" w14:textId="77777777" w:rsidR="0080382B" w:rsidRPr="008704E2" w:rsidRDefault="0080382B" w:rsidP="00595DBC">
      <w:pPr>
        <w:numPr>
          <w:ilvl w:val="1"/>
          <w:numId w:val="9"/>
        </w:numPr>
      </w:pPr>
      <w:r>
        <w:t>stocke</w:t>
      </w:r>
      <w:r w:rsidRPr="008704E2">
        <w:t xml:space="preserve"> quelques valeurs de propriété de </w:t>
      </w:r>
      <w:r>
        <w:t>"</w:t>
      </w:r>
      <w:r w:rsidRPr="008704E2">
        <w:t>présentation</w:t>
      </w:r>
      <w:r>
        <w:t>"</w:t>
      </w:r>
      <w:r w:rsidRPr="008704E2">
        <w:t xml:space="preserve"> de la requête</w:t>
      </w:r>
    </w:p>
    <w:p w14:paraId="2FDFB7ED" w14:textId="77777777" w:rsidR="0080382B" w:rsidRPr="008704E2" w:rsidRDefault="0080382B" w:rsidP="00E12455">
      <w:pPr>
        <w:pStyle w:val="Norme"/>
      </w:pPr>
      <w:bookmarkStart w:id="0" w:name="_Toc159126183"/>
      <w:bookmarkStart w:id="1" w:name="_Toc166992495"/>
      <w:r w:rsidRPr="008704E2">
        <w:t>NORME 3</w:t>
      </w:r>
      <w:bookmarkEnd w:id="0"/>
      <w:bookmarkEnd w:id="1"/>
    </w:p>
    <w:p w14:paraId="349FCBFA" w14:textId="77777777" w:rsidR="0080382B" w:rsidRPr="00214147" w:rsidRDefault="0080382B" w:rsidP="00E12455">
      <w:pPr>
        <w:pStyle w:val="Normetexte"/>
        <w:ind w:right="3831"/>
      </w:pPr>
      <w:r w:rsidRPr="00214147">
        <w:t xml:space="preserve">Un nom de requête sera préfixé par </w:t>
      </w:r>
      <w:proofErr w:type="spellStart"/>
      <w:r w:rsidRPr="00214147">
        <w:t>req</w:t>
      </w:r>
      <w:proofErr w:type="spellEnd"/>
      <w:r w:rsidRPr="00214147">
        <w:t>.</w:t>
      </w:r>
    </w:p>
    <w:p w14:paraId="7161059E" w14:textId="77777777" w:rsidR="001F75F3" w:rsidRDefault="001F75F3">
      <w:pPr>
        <w:rPr>
          <w:b/>
          <w:i/>
        </w:rPr>
      </w:pPr>
      <w:bookmarkStart w:id="2" w:name="_Toc159126184"/>
      <w:bookmarkStart w:id="3" w:name="_Toc166992496"/>
      <w:r>
        <w:br w:type="page"/>
      </w:r>
    </w:p>
    <w:p w14:paraId="32216966" w14:textId="77777777" w:rsidR="001F75F3" w:rsidRPr="008704E2" w:rsidRDefault="001F75F3" w:rsidP="008E3691">
      <w:pPr>
        <w:pStyle w:val="Titre3"/>
      </w:pPr>
      <w:r w:rsidRPr="008704E2">
        <w:lastRenderedPageBreak/>
        <w:t xml:space="preserve">Langage </w:t>
      </w:r>
      <w:r w:rsidRPr="001F75F3">
        <w:t>SQL</w:t>
      </w:r>
      <w:bookmarkEnd w:id="2"/>
      <w:bookmarkEnd w:id="3"/>
    </w:p>
    <w:p w14:paraId="46D53037" w14:textId="77777777" w:rsidR="001F75F3" w:rsidRPr="00214147" w:rsidRDefault="001F75F3" w:rsidP="001F75F3">
      <w:pPr>
        <w:pStyle w:val="Listepuces"/>
      </w:pPr>
      <w:r w:rsidRPr="00214147">
        <w:t>Il ne comporte que quelques instructions</w:t>
      </w:r>
      <w:r>
        <w:t xml:space="preserve"> distinctes qui tiennent lieu de :</w:t>
      </w:r>
    </w:p>
    <w:p w14:paraId="7BA796BA" w14:textId="77777777" w:rsidR="001F75F3" w:rsidRPr="008704E2" w:rsidRDefault="001F75F3" w:rsidP="001F75F3">
      <w:pPr>
        <w:pStyle w:val="Listepuces2"/>
      </w:pPr>
      <w:r w:rsidRPr="008704E2">
        <w:t>DDL : Langage de Définition de Données</w:t>
      </w:r>
    </w:p>
    <w:p w14:paraId="674E5B39" w14:textId="77777777" w:rsidR="001F75F3" w:rsidRPr="008704E2" w:rsidRDefault="001F75F3" w:rsidP="00595DBC">
      <w:pPr>
        <w:numPr>
          <w:ilvl w:val="1"/>
          <w:numId w:val="9"/>
        </w:numPr>
      </w:pPr>
      <w:proofErr w:type="spellStart"/>
      <w:r w:rsidRPr="008704E2">
        <w:t>Create</w:t>
      </w:r>
      <w:proofErr w:type="spellEnd"/>
      <w:r w:rsidRPr="008704E2">
        <w:t xml:space="preserve"> Table</w:t>
      </w:r>
    </w:p>
    <w:p w14:paraId="440E8B13" w14:textId="77777777" w:rsidR="001F75F3" w:rsidRPr="008704E2" w:rsidRDefault="001F75F3" w:rsidP="00595DBC">
      <w:pPr>
        <w:numPr>
          <w:ilvl w:val="1"/>
          <w:numId w:val="9"/>
        </w:numPr>
      </w:pPr>
      <w:proofErr w:type="spellStart"/>
      <w:r w:rsidRPr="008704E2">
        <w:t>Create</w:t>
      </w:r>
      <w:proofErr w:type="spellEnd"/>
      <w:r w:rsidRPr="008704E2">
        <w:t xml:space="preserve"> </w:t>
      </w:r>
      <w:proofErr w:type="spellStart"/>
      <w:r w:rsidRPr="008704E2">
        <w:t>Database</w:t>
      </w:r>
      <w:proofErr w:type="spellEnd"/>
    </w:p>
    <w:p w14:paraId="7CFA2AEB" w14:textId="77777777" w:rsidR="001F75F3" w:rsidRPr="00A9232B" w:rsidRDefault="001F75F3" w:rsidP="001F75F3">
      <w:pPr>
        <w:pStyle w:val="Listepuces2"/>
      </w:pPr>
      <w:r w:rsidRPr="00A9232B">
        <w:t>DML : Langage de Manipulation de Données</w:t>
      </w:r>
      <w:r>
        <w:t xml:space="preserve"> (le seul vu à cette session)</w:t>
      </w:r>
    </w:p>
    <w:p w14:paraId="244D8377" w14:textId="77777777" w:rsidR="001F75F3" w:rsidRPr="00A9232B" w:rsidRDefault="001F75F3" w:rsidP="00595DBC">
      <w:pPr>
        <w:numPr>
          <w:ilvl w:val="1"/>
          <w:numId w:val="9"/>
        </w:numPr>
      </w:pPr>
      <w:r w:rsidRPr="00A9232B">
        <w:t xml:space="preserve">Select </w:t>
      </w:r>
    </w:p>
    <w:p w14:paraId="4CB93D14" w14:textId="77777777" w:rsidR="001F75F3" w:rsidRPr="00A9232B" w:rsidRDefault="001F75F3" w:rsidP="00595DBC">
      <w:pPr>
        <w:numPr>
          <w:ilvl w:val="1"/>
          <w:numId w:val="9"/>
        </w:numPr>
      </w:pPr>
      <w:r w:rsidRPr="00A9232B">
        <w:t>Update</w:t>
      </w:r>
    </w:p>
    <w:p w14:paraId="796901BA" w14:textId="77777777" w:rsidR="001F75F3" w:rsidRPr="00A9232B" w:rsidRDefault="001F75F3" w:rsidP="00595DBC">
      <w:pPr>
        <w:numPr>
          <w:ilvl w:val="1"/>
          <w:numId w:val="9"/>
        </w:numPr>
      </w:pPr>
      <w:proofErr w:type="spellStart"/>
      <w:r w:rsidRPr="00A9232B">
        <w:t>Delete</w:t>
      </w:r>
      <w:proofErr w:type="spellEnd"/>
    </w:p>
    <w:p w14:paraId="4C743820" w14:textId="77777777" w:rsidR="001F75F3" w:rsidRPr="00A9232B" w:rsidRDefault="001F75F3" w:rsidP="00595DBC">
      <w:pPr>
        <w:numPr>
          <w:ilvl w:val="1"/>
          <w:numId w:val="9"/>
        </w:numPr>
      </w:pPr>
      <w:r w:rsidRPr="00A9232B">
        <w:t>Insert</w:t>
      </w:r>
    </w:p>
    <w:p w14:paraId="219A11B2" w14:textId="77777777" w:rsidR="001F75F3" w:rsidRPr="008704E2" w:rsidRDefault="001F75F3" w:rsidP="001F75F3">
      <w:pPr>
        <w:pStyle w:val="Listepuces2"/>
      </w:pPr>
      <w:r w:rsidRPr="008704E2">
        <w:t>DCL : Langage de Contrôle de Données</w:t>
      </w:r>
    </w:p>
    <w:p w14:paraId="2EA5ACFC" w14:textId="77777777" w:rsidR="001F75F3" w:rsidRPr="008704E2" w:rsidRDefault="001F75F3" w:rsidP="001F75F3">
      <w:pPr>
        <w:pStyle w:val="Listepuces"/>
      </w:pPr>
      <w:r>
        <w:t>Vous verrez les DDL et DCL à la prochaine session</w:t>
      </w:r>
    </w:p>
    <w:p w14:paraId="24EA18CA" w14:textId="77777777" w:rsidR="001F75F3" w:rsidRPr="008704E2" w:rsidRDefault="001F75F3" w:rsidP="001F75F3">
      <w:pPr>
        <w:pStyle w:val="Listepuces"/>
      </w:pPr>
    </w:p>
    <w:tbl>
      <w:tblPr>
        <w:tblStyle w:val="Grilledutableau"/>
        <w:tblW w:w="0" w:type="auto"/>
        <w:jc w:val="center"/>
        <w:tblLook w:val="01E0" w:firstRow="1" w:lastRow="1" w:firstColumn="1" w:lastColumn="1" w:noHBand="0" w:noVBand="0"/>
      </w:tblPr>
      <w:tblGrid>
        <w:gridCol w:w="2396"/>
      </w:tblGrid>
      <w:tr w:rsidR="001F75F3" w:rsidRPr="008704E2" w14:paraId="140A437B" w14:textId="77777777" w:rsidTr="001F75F3">
        <w:trPr>
          <w:jc w:val="center"/>
        </w:trPr>
        <w:tc>
          <w:tcPr>
            <w:tcW w:w="2396" w:type="dxa"/>
          </w:tcPr>
          <w:p w14:paraId="43C5BDAC" w14:textId="77777777" w:rsidR="001F75F3" w:rsidRPr="008704E2" w:rsidRDefault="001F75F3" w:rsidP="00896FFC">
            <w:pPr>
              <w:jc w:val="center"/>
            </w:pPr>
            <w:r w:rsidRPr="008704E2">
              <w:t>Access</w:t>
            </w:r>
          </w:p>
        </w:tc>
      </w:tr>
      <w:tr w:rsidR="001F75F3" w:rsidRPr="008704E2" w14:paraId="64832291" w14:textId="77777777" w:rsidTr="001F75F3">
        <w:trPr>
          <w:jc w:val="center"/>
        </w:trPr>
        <w:tc>
          <w:tcPr>
            <w:tcW w:w="2396" w:type="dxa"/>
          </w:tcPr>
          <w:p w14:paraId="68CB90E9" w14:textId="77777777" w:rsidR="001F75F3" w:rsidRPr="008704E2" w:rsidRDefault="001F75F3" w:rsidP="00896FFC">
            <w:pPr>
              <w:jc w:val="center"/>
            </w:pPr>
            <w:r w:rsidRPr="008704E2">
              <w:t>Interfaces utilisateurs</w:t>
            </w:r>
          </w:p>
        </w:tc>
      </w:tr>
    </w:tbl>
    <w:p w14:paraId="15D21269" w14:textId="77777777" w:rsidR="001F75F3" w:rsidRPr="001F75F3" w:rsidRDefault="00054EE7" w:rsidP="001F75F3">
      <w:r>
        <w:pict w14:anchorId="2E14285F">
          <v:line id="_x0000_s3009" style="position:absolute;z-index:251709440;mso-position-horizontal-relative:text;mso-position-vertical-relative:text" from="209.25pt,4.9pt" to="209.25pt,40.9pt">
            <v:stroke endarrow="block"/>
          </v:line>
        </w:pict>
      </w:r>
      <w:r>
        <w:pict w14:anchorId="565D9416">
          <v:line id="_x0000_s3010" style="position:absolute;flip:y;z-index:251710464;mso-position-horizontal-relative:text;mso-position-vertical-relative:text" from="256.5pt,.4pt" to="256.5pt,36.4pt">
            <v:stroke endarrow="block"/>
          </v:line>
        </w:pict>
      </w:r>
    </w:p>
    <w:p w14:paraId="3718F1AE" w14:textId="77777777" w:rsidR="001F75F3" w:rsidRPr="001F75F3" w:rsidRDefault="001F75F3" w:rsidP="001F75F3"/>
    <w:p w14:paraId="52FC6824" w14:textId="77777777" w:rsidR="001F75F3" w:rsidRPr="001F75F3" w:rsidRDefault="001F75F3" w:rsidP="001F75F3"/>
    <w:tbl>
      <w:tblPr>
        <w:tblStyle w:val="Grilledutableau"/>
        <w:tblW w:w="0" w:type="auto"/>
        <w:jc w:val="center"/>
        <w:tblCellMar>
          <w:top w:w="113" w:type="dxa"/>
          <w:bottom w:w="113" w:type="dxa"/>
        </w:tblCellMar>
        <w:tblLook w:val="01E0" w:firstRow="1" w:lastRow="1" w:firstColumn="1" w:lastColumn="1" w:noHBand="0" w:noVBand="0"/>
      </w:tblPr>
      <w:tblGrid>
        <w:gridCol w:w="2396"/>
      </w:tblGrid>
      <w:tr w:rsidR="001F75F3" w:rsidRPr="008704E2" w14:paraId="41221E36" w14:textId="77777777" w:rsidTr="001F75F3">
        <w:trPr>
          <w:jc w:val="center"/>
        </w:trPr>
        <w:tc>
          <w:tcPr>
            <w:tcW w:w="2396" w:type="dxa"/>
          </w:tcPr>
          <w:p w14:paraId="3834154E" w14:textId="77777777" w:rsidR="001F75F3" w:rsidRPr="008704E2" w:rsidRDefault="001F75F3" w:rsidP="00896FFC">
            <w:pPr>
              <w:jc w:val="center"/>
            </w:pPr>
            <w:r w:rsidRPr="008704E2">
              <w:t>Microsoft Jet Engine</w:t>
            </w:r>
          </w:p>
        </w:tc>
      </w:tr>
    </w:tbl>
    <w:p w14:paraId="54EDE564" w14:textId="77777777" w:rsidR="001F75F3" w:rsidRPr="001F75F3" w:rsidRDefault="00054EE7" w:rsidP="001F75F3">
      <w:r>
        <w:pict w14:anchorId="5F06E615">
          <v:line id="_x0000_s3012" style="position:absolute;flip:y;z-index:251712512;mso-position-horizontal-relative:text;mso-position-vertical-relative:text" from="256.5pt,2.85pt" to="256.5pt,39.6pt">
            <v:stroke endarrow="block"/>
          </v:line>
        </w:pict>
      </w:r>
      <w:r>
        <w:pict w14:anchorId="26B5A885">
          <v:line id="_x0000_s3011" style="position:absolute;z-index:251711488;mso-position-horizontal-relative:text;mso-position-vertical-relative:text" from="209.25pt,5.2pt" to="209.25pt,39.6pt">
            <v:stroke endarrow="block"/>
          </v:line>
        </w:pict>
      </w:r>
    </w:p>
    <w:p w14:paraId="45861D1F" w14:textId="77777777" w:rsidR="001F75F3" w:rsidRPr="001F75F3" w:rsidRDefault="001F75F3" w:rsidP="001F75F3"/>
    <w:p w14:paraId="45180867" w14:textId="77777777" w:rsidR="001F75F3" w:rsidRPr="001F75F3" w:rsidRDefault="001F75F3" w:rsidP="001F75F3"/>
    <w:tbl>
      <w:tblPr>
        <w:tblStyle w:val="Grilledutableau"/>
        <w:tblW w:w="0" w:type="auto"/>
        <w:jc w:val="center"/>
        <w:tblLook w:val="01E0" w:firstRow="1" w:lastRow="1" w:firstColumn="1" w:lastColumn="1" w:noHBand="0" w:noVBand="0"/>
      </w:tblPr>
      <w:tblGrid>
        <w:gridCol w:w="2396"/>
      </w:tblGrid>
      <w:tr w:rsidR="001F75F3" w:rsidRPr="008704E2" w14:paraId="1A2DC2DA" w14:textId="77777777" w:rsidTr="001F75F3">
        <w:trPr>
          <w:jc w:val="center"/>
        </w:trPr>
        <w:tc>
          <w:tcPr>
            <w:tcW w:w="2396" w:type="dxa"/>
          </w:tcPr>
          <w:p w14:paraId="46071E9A" w14:textId="77777777" w:rsidR="001F75F3" w:rsidRPr="008704E2" w:rsidRDefault="001F75F3" w:rsidP="001F75F3">
            <w:pPr>
              <w:jc w:val="center"/>
            </w:pPr>
            <w:r w:rsidRPr="008704E2">
              <w:t>Stockage de données</w:t>
            </w:r>
          </w:p>
        </w:tc>
      </w:tr>
    </w:tbl>
    <w:p w14:paraId="6898F4EB" w14:textId="77777777" w:rsidR="001F75F3" w:rsidRDefault="00D20E1F" w:rsidP="001F75F3">
      <w:pPr>
        <w:pStyle w:val="Listepuces"/>
      </w:pPr>
      <w:r>
        <w:t>T</w:t>
      </w:r>
      <w:r w:rsidR="00591A94">
        <w:t xml:space="preserve">rès </w:t>
      </w:r>
      <w:r>
        <w:t>intuitive</w:t>
      </w:r>
      <w:r w:rsidR="00591A94">
        <w:t xml:space="preserve"> pour construire (définir</w:t>
      </w:r>
      <w:r w:rsidR="000E643C">
        <w:t>)</w:t>
      </w:r>
      <w:r w:rsidR="00591A94">
        <w:t xml:space="preserve"> des requêtes SQL</w:t>
      </w:r>
      <w:r w:rsidR="000E643C">
        <w:t xml:space="preserve">, </w:t>
      </w:r>
      <w:r w:rsidR="00637863">
        <w:t>MS Jet Engine est le nom du moteur de BD qui constitue Access SQL qui interprète le langage SQL. Access SQL ne présente que quelques nuances par rapport à ANSI SQL ’92.</w:t>
      </w:r>
    </w:p>
    <w:p w14:paraId="4EF8BF66" w14:textId="77777777" w:rsidR="00591A94" w:rsidRDefault="00591A94">
      <w:pPr>
        <w:rPr>
          <w:b/>
          <w:i/>
        </w:rPr>
      </w:pPr>
      <w:bookmarkStart w:id="4" w:name="_Toc159126185"/>
      <w:bookmarkStart w:id="5" w:name="_Toc166992497"/>
      <w:r>
        <w:br w:type="page"/>
      </w:r>
    </w:p>
    <w:p w14:paraId="37D398B4" w14:textId="77777777" w:rsidR="00637863" w:rsidRPr="008704E2" w:rsidRDefault="00637863" w:rsidP="008E3691">
      <w:pPr>
        <w:pStyle w:val="Titre3"/>
        <w:tabs>
          <w:tab w:val="right" w:pos="9214"/>
        </w:tabs>
      </w:pPr>
      <w:r w:rsidRPr="00637863">
        <w:lastRenderedPageBreak/>
        <w:t>Interface</w:t>
      </w:r>
      <w:r w:rsidRPr="008704E2">
        <w:t xml:space="preserve"> QBE</w:t>
      </w:r>
      <w:bookmarkEnd w:id="4"/>
      <w:bookmarkEnd w:id="5"/>
      <w:r w:rsidRPr="008E3691">
        <w:rPr>
          <w:b w:val="0"/>
          <w:sz w:val="16"/>
          <w:szCs w:val="16"/>
          <w:u w:val="none"/>
        </w:rPr>
        <w:tab/>
        <w:t>Voir Apprentissage 3</w:t>
      </w:r>
    </w:p>
    <w:p w14:paraId="4B95F367" w14:textId="77777777" w:rsidR="00637863" w:rsidRDefault="00637863" w:rsidP="00637863"/>
    <w:p w14:paraId="52A7913B" w14:textId="77777777" w:rsidR="00637863" w:rsidRDefault="00637863" w:rsidP="00637863">
      <w:pPr>
        <w:pStyle w:val="Titre4"/>
        <w:rPr>
          <w:b w:val="0"/>
        </w:rPr>
      </w:pPr>
      <w:proofErr w:type="spellStart"/>
      <w:r w:rsidRPr="00637863">
        <w:t>Q</w:t>
      </w:r>
      <w:r w:rsidRPr="00637863">
        <w:rPr>
          <w:b w:val="0"/>
        </w:rPr>
        <w:t>uery</w:t>
      </w:r>
      <w:proofErr w:type="spellEnd"/>
      <w:r w:rsidRPr="00637863">
        <w:rPr>
          <w:b w:val="0"/>
        </w:rPr>
        <w:t xml:space="preserve"> </w:t>
      </w:r>
      <w:r w:rsidRPr="00637863">
        <w:t>B</w:t>
      </w:r>
      <w:r w:rsidRPr="00637863">
        <w:rPr>
          <w:b w:val="0"/>
        </w:rPr>
        <w:t xml:space="preserve">y </w:t>
      </w:r>
      <w:r w:rsidRPr="00637863">
        <w:t>E</w:t>
      </w:r>
      <w:r>
        <w:rPr>
          <w:b w:val="0"/>
        </w:rPr>
        <w:t>xample :</w:t>
      </w:r>
    </w:p>
    <w:p w14:paraId="017B63F9" w14:textId="77777777" w:rsidR="00637863" w:rsidRPr="00637863" w:rsidRDefault="00637863" w:rsidP="00591A94">
      <w:pPr>
        <w:pStyle w:val="Listepuces2"/>
      </w:pPr>
      <w:r>
        <w:t>En français : Requête par l’Exemple</w:t>
      </w:r>
    </w:p>
    <w:p w14:paraId="75B6EB45" w14:textId="77777777" w:rsidR="00637863" w:rsidRPr="00214147" w:rsidRDefault="00591A94" w:rsidP="00591A94">
      <w:pPr>
        <w:pStyle w:val="Listepuces"/>
      </w:pPr>
      <w:r>
        <w:t xml:space="preserve">Interface </w:t>
      </w:r>
      <w:r w:rsidR="000E643C">
        <w:t xml:space="preserve">de </w:t>
      </w:r>
      <w:r w:rsidR="00637863" w:rsidRPr="00214147">
        <w:t>la fenêtre de création de requêtes</w:t>
      </w:r>
      <w:r>
        <w:t>.</w:t>
      </w:r>
    </w:p>
    <w:p w14:paraId="056CAF88" w14:textId="77777777" w:rsidR="00637863" w:rsidRDefault="00591A94" w:rsidP="001F75F3">
      <w:pPr>
        <w:pStyle w:val="Listepuces"/>
      </w:pPr>
      <w:r>
        <w:t>Tout utilisateur d’Access peut se servir de QBE à profit!</w:t>
      </w:r>
    </w:p>
    <w:p w14:paraId="35969DFE" w14:textId="77777777" w:rsidR="00591A94" w:rsidRDefault="00591A94" w:rsidP="001F75F3">
      <w:pPr>
        <w:pStyle w:val="Listepuces"/>
      </w:pPr>
      <w:r>
        <w:t>Excellent outil d’apprentissage du langage SQL pour nous.</w:t>
      </w:r>
    </w:p>
    <w:p w14:paraId="6E37EBD8" w14:textId="77777777" w:rsidR="00591A94" w:rsidRDefault="00591A94" w:rsidP="00591A94">
      <w:pPr>
        <w:pStyle w:val="Titre4"/>
      </w:pPr>
      <w:r>
        <w:t>Fenêtre de création de requête</w:t>
      </w:r>
    </w:p>
    <w:p w14:paraId="725F9DC0" w14:textId="77777777" w:rsidR="00591A94" w:rsidRDefault="00591A94" w:rsidP="00591A94">
      <w:pPr>
        <w:pStyle w:val="Listepuces"/>
      </w:pPr>
      <w:r>
        <w:t>Dans le volet du haut :</w:t>
      </w:r>
    </w:p>
    <w:p w14:paraId="5933B853" w14:textId="77777777" w:rsidR="00591A94" w:rsidRDefault="00591A94" w:rsidP="00591A94">
      <w:pPr>
        <w:pStyle w:val="Listepuces2"/>
      </w:pPr>
      <w:r>
        <w:t>On place les données impliquées, c’est-à-dire les tables ou requêtes</w:t>
      </w:r>
    </w:p>
    <w:p w14:paraId="30331F72" w14:textId="77777777" w:rsidR="00591A94" w:rsidRDefault="00591A94" w:rsidP="00591A94">
      <w:pPr>
        <w:pStyle w:val="Listepuces2"/>
      </w:pPr>
      <w:r>
        <w:t>On identifie les jointures</w:t>
      </w:r>
    </w:p>
    <w:p w14:paraId="344A2358" w14:textId="77777777" w:rsidR="00591A94" w:rsidRDefault="00591A94" w:rsidP="00591A94">
      <w:pPr>
        <w:pStyle w:val="Listepuces2"/>
      </w:pPr>
      <w:r>
        <w:t>Ceci constitue une vue logique de nos données, ou encore un schéma de données pour la requête.</w:t>
      </w:r>
    </w:p>
    <w:p w14:paraId="1B3AB306" w14:textId="77777777" w:rsidR="00591A94" w:rsidRDefault="00591A94" w:rsidP="00591A94">
      <w:pPr>
        <w:pStyle w:val="Listepuces"/>
      </w:pPr>
      <w:r>
        <w:t>Dans le volet du bas on identifie :</w:t>
      </w:r>
    </w:p>
    <w:p w14:paraId="35F2AEAB" w14:textId="77777777" w:rsidR="00591A94" w:rsidRDefault="00591A94" w:rsidP="00591A94">
      <w:pPr>
        <w:pStyle w:val="Listepuces2"/>
      </w:pPr>
      <w:r>
        <w:t>Les champs (colonnes) à utiliser, ou à être affiché (projections)</w:t>
      </w:r>
    </w:p>
    <w:p w14:paraId="3A23A685" w14:textId="77777777" w:rsidR="00591A94" w:rsidRDefault="00591A94" w:rsidP="00591A94">
      <w:pPr>
        <w:pStyle w:val="Listepuces2"/>
      </w:pPr>
      <w:r>
        <w:t>Les conditions à rencontrer (restrictions)</w:t>
      </w:r>
    </w:p>
    <w:p w14:paraId="04B81257" w14:textId="77777777" w:rsidR="00591A94" w:rsidRDefault="00591A94" w:rsidP="00591A94">
      <w:pPr>
        <w:pStyle w:val="Listepuces2"/>
      </w:pPr>
      <w:r>
        <w:t>Les tris à faire</w:t>
      </w:r>
    </w:p>
    <w:p w14:paraId="24A434CD" w14:textId="77777777" w:rsidR="00591A94" w:rsidRDefault="00591A94" w:rsidP="00591A94">
      <w:pPr>
        <w:pStyle w:val="Listepuces2"/>
      </w:pPr>
      <w:r>
        <w:t>Les regroupements à faire</w:t>
      </w:r>
    </w:p>
    <w:p w14:paraId="4A8A61DB" w14:textId="77777777" w:rsidR="00591A94" w:rsidRDefault="00591A94" w:rsidP="00591A94">
      <w:pPr>
        <w:pStyle w:val="Listepuces2"/>
      </w:pPr>
      <w:r>
        <w:t>Les fonctions à appliquer</w:t>
      </w:r>
    </w:p>
    <w:p w14:paraId="39D8F00A" w14:textId="77777777" w:rsidR="00591A94" w:rsidRDefault="00591A94">
      <w:r>
        <w:br w:type="page"/>
      </w:r>
    </w:p>
    <w:p w14:paraId="527D9589" w14:textId="77777777" w:rsidR="00591A94" w:rsidRDefault="00591A94" w:rsidP="00591A94">
      <w:pPr>
        <w:pStyle w:val="Titre4"/>
      </w:pPr>
      <w:r>
        <w:lastRenderedPageBreak/>
        <w:t>Exécution d’une requête</w:t>
      </w:r>
    </w:p>
    <w:p w14:paraId="36DE83CF" w14:textId="77777777" w:rsidR="00591A94" w:rsidRDefault="0007541D" w:rsidP="00591A94">
      <w:pPr>
        <w:pStyle w:val="Listepuces"/>
      </w:pPr>
      <w:r>
        <w:rPr>
          <w:noProof/>
          <w:lang w:eastAsia="fr-CA"/>
        </w:rPr>
        <w:drawing>
          <wp:anchor distT="0" distB="0" distL="114300" distR="114300" simplePos="0" relativeHeight="251716608" behindDoc="0" locked="0" layoutInCell="1" allowOverlap="1" wp14:anchorId="220EB795" wp14:editId="29A58AA0">
            <wp:simplePos x="0" y="0"/>
            <wp:positionH relativeFrom="column">
              <wp:posOffset>2257425</wp:posOffset>
            </wp:positionH>
            <wp:positionV relativeFrom="paragraph">
              <wp:posOffset>81915</wp:posOffset>
            </wp:positionV>
            <wp:extent cx="260985" cy="323850"/>
            <wp:effectExtent l="19050" t="0" r="5715" b="0"/>
            <wp:wrapNone/>
            <wp:docPr id="7" name="Image 1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9"/>
                    <pic:cNvPicPr>
                      <a:picLocks noChangeAspect="1" noChangeArrowheads="1"/>
                    </pic:cNvPicPr>
                  </pic:nvPicPr>
                  <pic:blipFill>
                    <a:blip r:embed="rId8"/>
                    <a:srcRect r="49074"/>
                    <a:stretch>
                      <a:fillRect/>
                    </a:stretch>
                  </pic:blipFill>
                  <pic:spPr bwMode="auto">
                    <a:xfrm>
                      <a:off x="0" y="0"/>
                      <a:ext cx="260985" cy="323850"/>
                    </a:xfrm>
                    <a:prstGeom prst="rect">
                      <a:avLst/>
                    </a:prstGeom>
                    <a:noFill/>
                    <a:ln w="9525">
                      <a:noFill/>
                      <a:miter lim="800000"/>
                      <a:headEnd/>
                      <a:tailEnd/>
                    </a:ln>
                  </pic:spPr>
                </pic:pic>
              </a:graphicData>
            </a:graphic>
          </wp:anchor>
        </w:drawing>
      </w:r>
      <w:r>
        <w:rPr>
          <w:noProof/>
          <w:lang w:eastAsia="fr-CA"/>
        </w:rPr>
        <w:drawing>
          <wp:anchor distT="0" distB="0" distL="114300" distR="114300" simplePos="0" relativeHeight="251714560" behindDoc="0" locked="0" layoutInCell="1" allowOverlap="1" wp14:anchorId="4EC3D824" wp14:editId="4A47C9E0">
            <wp:simplePos x="0" y="0"/>
            <wp:positionH relativeFrom="column">
              <wp:posOffset>923925</wp:posOffset>
            </wp:positionH>
            <wp:positionV relativeFrom="paragraph">
              <wp:posOffset>81915</wp:posOffset>
            </wp:positionV>
            <wp:extent cx="323850" cy="323850"/>
            <wp:effectExtent l="19050" t="0" r="0" b="0"/>
            <wp:wrapNone/>
            <wp:docPr id="1989" name="Image 1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9"/>
                    <pic:cNvPicPr>
                      <a:picLocks noChangeAspect="1" noChangeArrowheads="1"/>
                    </pic:cNvPicPr>
                  </pic:nvPicPr>
                  <pic:blipFill>
                    <a:blip r:embed="rId8"/>
                    <a:srcRect l="51852" b="23529"/>
                    <a:stretch>
                      <a:fillRect/>
                    </a:stretch>
                  </pic:blipFill>
                  <pic:spPr bwMode="auto">
                    <a:xfrm>
                      <a:off x="0" y="0"/>
                      <a:ext cx="323850" cy="323850"/>
                    </a:xfrm>
                    <a:prstGeom prst="rect">
                      <a:avLst/>
                    </a:prstGeom>
                    <a:noFill/>
                    <a:ln w="9525">
                      <a:noFill/>
                      <a:miter lim="800000"/>
                      <a:headEnd/>
                      <a:tailEnd/>
                    </a:ln>
                  </pic:spPr>
                </pic:pic>
              </a:graphicData>
            </a:graphic>
          </wp:anchor>
        </w:drawing>
      </w:r>
      <w:r w:rsidR="00591A94">
        <w:t xml:space="preserve">Par l’outil   </w:t>
      </w:r>
      <w:r>
        <w:t xml:space="preserve">        , ou bien</w:t>
      </w:r>
      <w:r w:rsidR="00591A94">
        <w:t xml:space="preserve"> </w:t>
      </w:r>
      <w:r>
        <w:t>par</w:t>
      </w:r>
      <w:r w:rsidR="00591A94">
        <w:t xml:space="preserve">   </w:t>
      </w:r>
      <w:r>
        <w:t xml:space="preserve">    </w:t>
      </w:r>
      <w:r w:rsidR="00591A94">
        <w:t xml:space="preserve"> </w:t>
      </w:r>
      <w:r>
        <w:t xml:space="preserve">  ou menu contextuel puis Mode feuille de données.</w:t>
      </w:r>
    </w:p>
    <w:p w14:paraId="11736A47" w14:textId="77777777" w:rsidR="0007541D" w:rsidRDefault="0007541D" w:rsidP="00591A94">
      <w:pPr>
        <w:pStyle w:val="Listepuces"/>
      </w:pPr>
      <w:r>
        <w:t>On obtient alors une feuille de réponses dynamique (sous forme de feuille de données).</w:t>
      </w:r>
    </w:p>
    <w:p w14:paraId="13C0E39D" w14:textId="77777777" w:rsidR="0007541D" w:rsidRDefault="0007541D" w:rsidP="0007541D">
      <w:pPr>
        <w:pStyle w:val="Listepuces2"/>
      </w:pPr>
      <w:r>
        <w:t>Tous les enregistrements résultants sont générés temporairement en mémoire centrale.</w:t>
      </w:r>
    </w:p>
    <w:p w14:paraId="69E8ABE4" w14:textId="77777777" w:rsidR="0007541D" w:rsidRDefault="0007541D" w:rsidP="0007541D">
      <w:pPr>
        <w:pStyle w:val="Norme"/>
      </w:pPr>
      <w:r>
        <w:t>Note</w:t>
      </w:r>
    </w:p>
    <w:p w14:paraId="1E1729F7" w14:textId="77777777" w:rsidR="0007541D" w:rsidRDefault="0007541D" w:rsidP="0007541D">
      <w:pPr>
        <w:pStyle w:val="Normetexte"/>
        <w:ind w:right="3690"/>
        <w:rPr>
          <w:b/>
        </w:rPr>
      </w:pPr>
      <w:r>
        <w:t xml:space="preserve">Microsoft Jet appelle cela un </w:t>
      </w:r>
      <w:proofErr w:type="spellStart"/>
      <w:r w:rsidRPr="0007541D">
        <w:rPr>
          <w:b/>
        </w:rPr>
        <w:t>Recordset</w:t>
      </w:r>
      <w:proofErr w:type="spellEnd"/>
    </w:p>
    <w:p w14:paraId="79B19DED" w14:textId="77777777" w:rsidR="0007541D" w:rsidRDefault="0007541D" w:rsidP="0007541D">
      <w:pPr>
        <w:rPr>
          <w:sz w:val="16"/>
          <w:szCs w:val="16"/>
        </w:rPr>
      </w:pPr>
    </w:p>
    <w:p w14:paraId="2E048BF4" w14:textId="77777777" w:rsidR="0007541D" w:rsidRDefault="0007541D" w:rsidP="0007541D">
      <w:pPr>
        <w:pStyle w:val="Normetexte"/>
        <w:ind w:right="4"/>
        <w:rPr>
          <w:b/>
        </w:rPr>
      </w:pPr>
      <w:r>
        <w:t xml:space="preserve">Selon le type de requête faite, il est possible de modifier les données dans cette feuille de réponse. </w:t>
      </w:r>
      <w:r w:rsidRPr="0007541D">
        <w:rPr>
          <w:b/>
        </w:rPr>
        <w:t>Les enregistrement</w:t>
      </w:r>
      <w:r>
        <w:rPr>
          <w:b/>
        </w:rPr>
        <w:t>s</w:t>
      </w:r>
      <w:r w:rsidRPr="0007541D">
        <w:rPr>
          <w:b/>
        </w:rPr>
        <w:t xml:space="preserve"> des tables impliquées sont alors modifiés.</w:t>
      </w:r>
    </w:p>
    <w:p w14:paraId="7F79D70B" w14:textId="77777777" w:rsidR="00DF08A6" w:rsidRDefault="00DF08A6">
      <w:pPr>
        <w:rPr>
          <w:b/>
          <w:i/>
        </w:rPr>
      </w:pPr>
      <w:r>
        <w:br w:type="page"/>
      </w:r>
    </w:p>
    <w:p w14:paraId="003BC52C" w14:textId="77777777" w:rsidR="00FC7FEA" w:rsidRDefault="00FC7FEA" w:rsidP="008E3691">
      <w:pPr>
        <w:pStyle w:val="Titre2"/>
      </w:pPr>
      <w:r>
        <w:lastRenderedPageBreak/>
        <w:t xml:space="preserve">Requêtes </w:t>
      </w:r>
      <w:r w:rsidR="00305212">
        <w:t xml:space="preserve">de </w:t>
      </w:r>
      <w:r>
        <w:t>« sélection »</w:t>
      </w:r>
      <w:r w:rsidR="008E3691">
        <w:tab/>
      </w:r>
      <w:r w:rsidR="008E3691">
        <w:rPr>
          <w:b w:val="0"/>
          <w:sz w:val="20"/>
        </w:rPr>
        <w:t>voir Document 1 pour syntaxe globale</w:t>
      </w:r>
    </w:p>
    <w:p w14:paraId="1007EC59" w14:textId="77777777" w:rsidR="00FC7FEA" w:rsidRDefault="00FC7FEA" w:rsidP="00FC7FEA">
      <w:pPr>
        <w:pStyle w:val="Listepuces"/>
      </w:pPr>
      <w:r>
        <w:t xml:space="preserve">Mon approche sera d’amener, à travers des exemples d’instructions SQL et d’explications sur l’interface </w:t>
      </w:r>
      <w:r w:rsidRPr="00FC7FEA">
        <w:rPr>
          <w:i/>
        </w:rPr>
        <w:t>création de requête</w:t>
      </w:r>
      <w:r>
        <w:t>, la grande majorité des possibilités d’un SELECT en SQL.</w:t>
      </w:r>
    </w:p>
    <w:p w14:paraId="1B02D120" w14:textId="77777777" w:rsidR="00BF38C0" w:rsidRDefault="00BF38C0" w:rsidP="008E3691">
      <w:pPr>
        <w:pStyle w:val="Titre3"/>
      </w:pPr>
      <w:r>
        <w:t>Syntaxe minimale</w:t>
      </w:r>
    </w:p>
    <w:p w14:paraId="561D82B6" w14:textId="77777777" w:rsidR="00BF38C0" w:rsidRDefault="00BF38C0" w:rsidP="00BF38C0">
      <w:pPr>
        <w:pStyle w:val="Requte"/>
      </w:pPr>
      <w:r>
        <w:t>SELECT &lt; liste de champs &gt;</w:t>
      </w:r>
      <w:r>
        <w:br/>
        <w:t>FROM &lt; liste de tables ou requêtes&gt;</w:t>
      </w:r>
      <w:r w:rsidR="001C7954">
        <w:t>;</w:t>
      </w:r>
    </w:p>
    <w:p w14:paraId="452C541D" w14:textId="77777777" w:rsidR="00BF38C0" w:rsidRDefault="00054EE7" w:rsidP="00BF38C0">
      <w:pPr>
        <w:pStyle w:val="Listepuces"/>
      </w:pPr>
      <w:r>
        <w:rPr>
          <w:noProof/>
          <w:lang w:eastAsia="fr-CA"/>
        </w:rPr>
        <w:pict w14:anchorId="3F186653">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3016" type="#_x0000_t62" style="position:absolute;left:0;text-align:left;margin-left:148.5pt;margin-top:19.45pt;width:138.75pt;height:52.5pt;z-index:251718656" adj="-7947,13515" fillcolor="white [3212]" strokeweight="1.5pt">
            <v:textbox>
              <w:txbxContent>
                <w:p w14:paraId="6ADF1E45" w14:textId="77777777" w:rsidR="00352CB3" w:rsidRDefault="00352CB3" w:rsidP="00BF38C0">
                  <w:r>
                    <w:t>Seulement utilisé par Access, ne vient pas de SQL</w:t>
                  </w:r>
                </w:p>
              </w:txbxContent>
            </v:textbox>
          </v:shape>
        </w:pict>
      </w:r>
      <w:proofErr w:type="spellStart"/>
      <w:r w:rsidR="00BF38C0" w:rsidRPr="00CD248B">
        <w:rPr>
          <w:b/>
        </w:rPr>
        <w:t>ReqA</w:t>
      </w:r>
      <w:proofErr w:type="spellEnd"/>
      <w:r w:rsidR="00BF38C0">
        <w:t xml:space="preserve"> (table H, chapitre 2 document 1)</w:t>
      </w:r>
    </w:p>
    <w:p w14:paraId="50A3A7C3" w14:textId="77777777" w:rsidR="00BF38C0" w:rsidRDefault="00054EE7" w:rsidP="00BF38C0">
      <w:pPr>
        <w:pStyle w:val="Requte"/>
      </w:pPr>
      <w:r>
        <w:rPr>
          <w:noProof/>
          <w:lang w:eastAsia="fr-CA"/>
        </w:rPr>
        <w:pict w14:anchorId="261A50BA">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3017" type="#_x0000_t120" style="position:absolute;margin-left:79.5pt;margin-top:23pt;width:10.5pt;height:13.5pt;z-index:251719680" filled="f" strokeweight="1.5pt"/>
        </w:pict>
      </w:r>
      <w:r w:rsidR="00BF38C0">
        <w:t xml:space="preserve">SELECT </w:t>
      </w:r>
      <w:proofErr w:type="spellStart"/>
      <w:r w:rsidR="00BF38C0">
        <w:t>ActNom</w:t>
      </w:r>
      <w:proofErr w:type="spellEnd"/>
      <w:r w:rsidR="00BF38C0">
        <w:br/>
        <w:t>FROM Acteur;</w:t>
      </w:r>
    </w:p>
    <w:p w14:paraId="3167CBC4" w14:textId="77777777" w:rsidR="00BF38C0" w:rsidRDefault="00BF38C0" w:rsidP="00BF38C0">
      <w:pPr>
        <w:pStyle w:val="Listepuces2"/>
      </w:pPr>
      <w:r>
        <w:t>Résultats :</w:t>
      </w:r>
    </w:p>
    <w:tbl>
      <w:tblPr>
        <w:tblStyle w:val="Grilledutableau"/>
        <w:tblW w:w="0" w:type="auto"/>
        <w:tblInd w:w="1951" w:type="dxa"/>
        <w:tblLook w:val="04A0" w:firstRow="1" w:lastRow="0" w:firstColumn="1" w:lastColumn="0" w:noHBand="0" w:noVBand="1"/>
      </w:tblPr>
      <w:tblGrid>
        <w:gridCol w:w="2552"/>
      </w:tblGrid>
      <w:tr w:rsidR="00BF38C0" w14:paraId="1DD9B3F0" w14:textId="77777777" w:rsidTr="00054070">
        <w:tc>
          <w:tcPr>
            <w:tcW w:w="2552" w:type="dxa"/>
            <w:tcBorders>
              <w:top w:val="single" w:sz="12" w:space="0" w:color="auto"/>
              <w:left w:val="single" w:sz="12" w:space="0" w:color="auto"/>
              <w:bottom w:val="single" w:sz="12" w:space="0" w:color="auto"/>
              <w:right w:val="single" w:sz="12" w:space="0" w:color="auto"/>
            </w:tcBorders>
          </w:tcPr>
          <w:p w14:paraId="7600F591" w14:textId="77777777" w:rsidR="00BF38C0" w:rsidRPr="00054070" w:rsidRDefault="00BF38C0" w:rsidP="00896FFC">
            <w:pPr>
              <w:jc w:val="center"/>
              <w:rPr>
                <w:sz w:val="28"/>
                <w:szCs w:val="28"/>
              </w:rPr>
            </w:pPr>
            <w:proofErr w:type="spellStart"/>
            <w:r w:rsidRPr="00054070">
              <w:rPr>
                <w:sz w:val="28"/>
                <w:szCs w:val="28"/>
              </w:rPr>
              <w:t>ActNom</w:t>
            </w:r>
            <w:proofErr w:type="spellEnd"/>
          </w:p>
        </w:tc>
      </w:tr>
      <w:tr w:rsidR="00BF38C0" w14:paraId="6E3834FE" w14:textId="77777777" w:rsidTr="00054070">
        <w:tc>
          <w:tcPr>
            <w:tcW w:w="2552" w:type="dxa"/>
            <w:tcBorders>
              <w:top w:val="single" w:sz="12" w:space="0" w:color="auto"/>
              <w:left w:val="single" w:sz="12" w:space="0" w:color="auto"/>
              <w:bottom w:val="single" w:sz="4" w:space="0" w:color="auto"/>
              <w:right w:val="single" w:sz="12" w:space="0" w:color="auto"/>
            </w:tcBorders>
          </w:tcPr>
          <w:p w14:paraId="43D8C632" w14:textId="77777777" w:rsidR="00BF38C0" w:rsidRPr="00054070" w:rsidRDefault="00BF38C0" w:rsidP="00896FFC">
            <w:pPr>
              <w:rPr>
                <w:rStyle w:val="rponse2"/>
              </w:rPr>
            </w:pPr>
            <w:proofErr w:type="spellStart"/>
            <w:r w:rsidRPr="00054070">
              <w:rPr>
                <w:rStyle w:val="rponse"/>
                <w:sz w:val="32"/>
                <w:szCs w:val="32"/>
              </w:rPr>
              <w:t>Birkins</w:t>
            </w:r>
            <w:proofErr w:type="spellEnd"/>
          </w:p>
        </w:tc>
      </w:tr>
      <w:tr w:rsidR="00BF38C0" w14:paraId="63015B8D" w14:textId="77777777" w:rsidTr="00054070">
        <w:tc>
          <w:tcPr>
            <w:tcW w:w="2552" w:type="dxa"/>
            <w:tcBorders>
              <w:top w:val="single" w:sz="4" w:space="0" w:color="auto"/>
              <w:left w:val="single" w:sz="12" w:space="0" w:color="auto"/>
              <w:bottom w:val="single" w:sz="4" w:space="0" w:color="auto"/>
              <w:right w:val="single" w:sz="12" w:space="0" w:color="auto"/>
            </w:tcBorders>
          </w:tcPr>
          <w:p w14:paraId="7D55E364" w14:textId="77777777" w:rsidR="00BF38C0" w:rsidRPr="00054070" w:rsidRDefault="00BF38C0" w:rsidP="00896FFC">
            <w:pPr>
              <w:rPr>
                <w:rStyle w:val="rponse"/>
                <w:sz w:val="32"/>
                <w:szCs w:val="32"/>
              </w:rPr>
            </w:pPr>
            <w:r w:rsidRPr="00054070">
              <w:rPr>
                <w:rStyle w:val="rponse"/>
                <w:sz w:val="32"/>
                <w:szCs w:val="32"/>
              </w:rPr>
              <w:t>Martins</w:t>
            </w:r>
          </w:p>
        </w:tc>
      </w:tr>
      <w:tr w:rsidR="00BF38C0" w14:paraId="26BA2D84" w14:textId="77777777" w:rsidTr="00054070">
        <w:tc>
          <w:tcPr>
            <w:tcW w:w="2552" w:type="dxa"/>
            <w:tcBorders>
              <w:top w:val="single" w:sz="4" w:space="0" w:color="auto"/>
              <w:left w:val="single" w:sz="12" w:space="0" w:color="auto"/>
              <w:bottom w:val="single" w:sz="4" w:space="0" w:color="auto"/>
              <w:right w:val="single" w:sz="12" w:space="0" w:color="auto"/>
            </w:tcBorders>
          </w:tcPr>
          <w:p w14:paraId="4622238A" w14:textId="77777777" w:rsidR="00BF38C0" w:rsidRPr="00054070" w:rsidRDefault="00BF38C0" w:rsidP="00896FFC">
            <w:pPr>
              <w:rPr>
                <w:rStyle w:val="rponse"/>
                <w:sz w:val="32"/>
                <w:szCs w:val="32"/>
              </w:rPr>
            </w:pPr>
            <w:r w:rsidRPr="00054070">
              <w:rPr>
                <w:rStyle w:val="rponse"/>
                <w:sz w:val="32"/>
                <w:szCs w:val="32"/>
              </w:rPr>
              <w:t>Fonda</w:t>
            </w:r>
          </w:p>
        </w:tc>
      </w:tr>
      <w:tr w:rsidR="00BF38C0" w14:paraId="393E72DB" w14:textId="77777777" w:rsidTr="00054070">
        <w:tc>
          <w:tcPr>
            <w:tcW w:w="2552" w:type="dxa"/>
            <w:tcBorders>
              <w:top w:val="single" w:sz="4" w:space="0" w:color="auto"/>
              <w:left w:val="single" w:sz="12" w:space="0" w:color="auto"/>
              <w:bottom w:val="single" w:sz="4" w:space="0" w:color="auto"/>
              <w:right w:val="single" w:sz="12" w:space="0" w:color="auto"/>
            </w:tcBorders>
          </w:tcPr>
          <w:p w14:paraId="4F70E643" w14:textId="77777777" w:rsidR="00BF38C0" w:rsidRPr="00054070" w:rsidRDefault="00BF38C0" w:rsidP="00896FFC">
            <w:pPr>
              <w:rPr>
                <w:rStyle w:val="rponse"/>
                <w:sz w:val="32"/>
                <w:szCs w:val="32"/>
              </w:rPr>
            </w:pPr>
            <w:r w:rsidRPr="00054070">
              <w:rPr>
                <w:rStyle w:val="rponse"/>
                <w:sz w:val="32"/>
                <w:szCs w:val="32"/>
              </w:rPr>
              <w:t>Pitt</w:t>
            </w:r>
          </w:p>
        </w:tc>
      </w:tr>
      <w:tr w:rsidR="00BF38C0" w14:paraId="58F3E201" w14:textId="77777777" w:rsidTr="00054070">
        <w:tc>
          <w:tcPr>
            <w:tcW w:w="2552" w:type="dxa"/>
            <w:tcBorders>
              <w:top w:val="single" w:sz="4" w:space="0" w:color="auto"/>
              <w:left w:val="single" w:sz="12" w:space="0" w:color="auto"/>
              <w:bottom w:val="single" w:sz="4" w:space="0" w:color="auto"/>
              <w:right w:val="single" w:sz="12" w:space="0" w:color="auto"/>
            </w:tcBorders>
          </w:tcPr>
          <w:p w14:paraId="2BC8FF38" w14:textId="77777777" w:rsidR="00BF38C0" w:rsidRPr="00054070" w:rsidRDefault="00BF38C0" w:rsidP="00896FFC">
            <w:pPr>
              <w:rPr>
                <w:rStyle w:val="rponse"/>
                <w:sz w:val="32"/>
                <w:szCs w:val="32"/>
              </w:rPr>
            </w:pPr>
            <w:r w:rsidRPr="00054070">
              <w:rPr>
                <w:rStyle w:val="rponse"/>
                <w:sz w:val="32"/>
                <w:szCs w:val="32"/>
              </w:rPr>
              <w:t>Fonda</w:t>
            </w:r>
          </w:p>
        </w:tc>
      </w:tr>
      <w:tr w:rsidR="00BF38C0" w14:paraId="64A79A92" w14:textId="77777777" w:rsidTr="00054070">
        <w:tc>
          <w:tcPr>
            <w:tcW w:w="2552" w:type="dxa"/>
            <w:tcBorders>
              <w:top w:val="single" w:sz="4" w:space="0" w:color="auto"/>
              <w:left w:val="single" w:sz="12" w:space="0" w:color="auto"/>
              <w:bottom w:val="single" w:sz="12" w:space="0" w:color="auto"/>
              <w:right w:val="single" w:sz="12" w:space="0" w:color="auto"/>
            </w:tcBorders>
          </w:tcPr>
          <w:p w14:paraId="1F323853" w14:textId="77777777" w:rsidR="00BF38C0" w:rsidRPr="00054070" w:rsidRDefault="00BF38C0" w:rsidP="00896FFC">
            <w:pPr>
              <w:rPr>
                <w:rStyle w:val="rponse"/>
                <w:sz w:val="32"/>
                <w:szCs w:val="32"/>
              </w:rPr>
            </w:pPr>
            <w:r w:rsidRPr="00054070">
              <w:rPr>
                <w:rStyle w:val="rponse"/>
                <w:sz w:val="32"/>
                <w:szCs w:val="32"/>
              </w:rPr>
              <w:t>Martins</w:t>
            </w:r>
          </w:p>
        </w:tc>
      </w:tr>
    </w:tbl>
    <w:p w14:paraId="0CE1CBC1" w14:textId="77777777" w:rsidR="00BF38C0" w:rsidRDefault="00BF38C0" w:rsidP="00BF38C0">
      <w:pPr>
        <w:pStyle w:val="Norme"/>
      </w:pPr>
      <w:r>
        <w:t>NOTE</w:t>
      </w:r>
    </w:p>
    <w:p w14:paraId="4D525021" w14:textId="77777777" w:rsidR="00BF38C0" w:rsidRPr="00BF38C0" w:rsidRDefault="00BF38C0" w:rsidP="00BF38C0">
      <w:pPr>
        <w:pStyle w:val="Normetexte"/>
      </w:pPr>
      <w:r>
        <w:t>Dans une instr</w:t>
      </w:r>
      <w:r w:rsidR="00CD248B">
        <w:t xml:space="preserve">uction SQL, il </w:t>
      </w:r>
      <w:proofErr w:type="spellStart"/>
      <w:r w:rsidR="00CD248B">
        <w:t>ya</w:t>
      </w:r>
      <w:proofErr w:type="spellEnd"/>
      <w:r w:rsidR="00CD248B">
        <w:t xml:space="preserve"> une boucle implicite sur tous les enregistrements de la seule table présenté, ou sur tous les enregistrements d</w:t>
      </w:r>
      <w:r w:rsidR="001C7954">
        <w:t>u produit cartésien</w:t>
      </w:r>
      <w:r w:rsidR="00CD248B">
        <w:t xml:space="preserve"> des tables présentes dans la clause FROM</w:t>
      </w:r>
    </w:p>
    <w:p w14:paraId="69D8D17C" w14:textId="77777777" w:rsidR="00BF38C0" w:rsidRDefault="00CD248B" w:rsidP="00BF38C0">
      <w:pPr>
        <w:pStyle w:val="Listepuces"/>
      </w:pPr>
      <w:r>
        <w:t xml:space="preserve">Pour </w:t>
      </w:r>
      <w:proofErr w:type="spellStart"/>
      <w:r>
        <w:t>ReqA</w:t>
      </w:r>
      <w:proofErr w:type="spellEnd"/>
      <w:r>
        <w:t>, on peut formuler :</w:t>
      </w:r>
    </w:p>
    <w:p w14:paraId="3DE97789" w14:textId="77777777" w:rsidR="00CD248B" w:rsidRDefault="00CD248B" w:rsidP="00CD248B">
      <w:pPr>
        <w:pStyle w:val="Listepuces2"/>
        <w:tabs>
          <w:tab w:val="clear" w:pos="360"/>
          <w:tab w:val="num" w:pos="363"/>
        </w:tabs>
        <w:ind w:left="717"/>
      </w:pPr>
      <w:r w:rsidRPr="00CD248B">
        <w:rPr>
          <w:u w:val="single"/>
        </w:rPr>
        <w:t>Pour</w:t>
      </w:r>
      <w:r>
        <w:t xml:space="preserve">    tous les enregistrements de la table Acteurs    </w:t>
      </w:r>
      <w:r>
        <w:rPr>
          <w:u w:val="single"/>
        </w:rPr>
        <w:t>faire</w:t>
      </w:r>
      <w:r>
        <w:br/>
        <w:t xml:space="preserve">        Afficher la valeur du champ </w:t>
      </w:r>
      <w:proofErr w:type="spellStart"/>
      <w:r>
        <w:t>ActNom</w:t>
      </w:r>
      <w:proofErr w:type="spellEnd"/>
      <w:r>
        <w:br/>
      </w:r>
      <w:proofErr w:type="spellStart"/>
      <w:r>
        <w:t>finPour</w:t>
      </w:r>
      <w:proofErr w:type="spellEnd"/>
    </w:p>
    <w:p w14:paraId="409B956A" w14:textId="77777777" w:rsidR="001C7954" w:rsidRDefault="001C7954">
      <w:pPr>
        <w:rPr>
          <w:b/>
        </w:rPr>
      </w:pPr>
      <w:r>
        <w:rPr>
          <w:b/>
        </w:rPr>
        <w:br w:type="page"/>
      </w:r>
    </w:p>
    <w:p w14:paraId="2BBFEAC3" w14:textId="77777777" w:rsidR="00CD248B" w:rsidRPr="00CD248B" w:rsidRDefault="00CD248B" w:rsidP="00CD248B">
      <w:pPr>
        <w:pStyle w:val="Listepuces"/>
      </w:pPr>
      <w:proofErr w:type="spellStart"/>
      <w:r>
        <w:rPr>
          <w:b/>
        </w:rPr>
        <w:lastRenderedPageBreak/>
        <w:t>ReqB</w:t>
      </w:r>
      <w:proofErr w:type="spellEnd"/>
    </w:p>
    <w:p w14:paraId="7C9DF9DA" w14:textId="77777777" w:rsidR="00CD248B" w:rsidRDefault="00CD248B" w:rsidP="002F4A17">
      <w:pPr>
        <w:pStyle w:val="Requte"/>
      </w:pPr>
      <w:r>
        <w:t>SELECT  *</w:t>
      </w:r>
      <w:r>
        <w:br/>
        <w:t>FROM Acteurs</w:t>
      </w:r>
      <w:r w:rsidR="001C7954">
        <w:t>;</w:t>
      </w:r>
    </w:p>
    <w:p w14:paraId="5387172E" w14:textId="77777777" w:rsidR="00CD248B" w:rsidRDefault="00CD248B" w:rsidP="00CD248B">
      <w:pPr>
        <w:pStyle w:val="Listepuces2"/>
      </w:pPr>
      <w:r>
        <w:t>L’astérisque représente tous les champs, donc équivalent à :</w:t>
      </w:r>
    </w:p>
    <w:p w14:paraId="00912AA3" w14:textId="77777777" w:rsidR="00CD248B" w:rsidRDefault="00CD248B" w:rsidP="002F4A17">
      <w:pPr>
        <w:pStyle w:val="Requte"/>
        <w:rPr>
          <w:rStyle w:val="rponse2"/>
        </w:rPr>
      </w:pPr>
      <w:r w:rsidRPr="00054070">
        <w:rPr>
          <w:rStyle w:val="rponse2"/>
        </w:rPr>
        <w:t xml:space="preserve">SELECT </w:t>
      </w:r>
      <w:proofErr w:type="spellStart"/>
      <w:r w:rsidRPr="00054070">
        <w:rPr>
          <w:rStyle w:val="rponse2"/>
        </w:rPr>
        <w:t>ActCode</w:t>
      </w:r>
      <w:proofErr w:type="spellEnd"/>
      <w:r w:rsidRPr="00054070">
        <w:rPr>
          <w:rStyle w:val="rponse2"/>
        </w:rPr>
        <w:t xml:space="preserve">, </w:t>
      </w:r>
      <w:proofErr w:type="spellStart"/>
      <w:r w:rsidRPr="00054070">
        <w:rPr>
          <w:rStyle w:val="rponse2"/>
        </w:rPr>
        <w:t>ActNom</w:t>
      </w:r>
      <w:proofErr w:type="spellEnd"/>
      <w:r w:rsidRPr="00054070">
        <w:rPr>
          <w:rStyle w:val="rponse2"/>
        </w:rPr>
        <w:t xml:space="preserve">, </w:t>
      </w:r>
      <w:proofErr w:type="spellStart"/>
      <w:r w:rsidRPr="00054070">
        <w:rPr>
          <w:rStyle w:val="rponse2"/>
        </w:rPr>
        <w:t>ActPrenom</w:t>
      </w:r>
      <w:proofErr w:type="spellEnd"/>
      <w:r w:rsidRPr="00054070">
        <w:rPr>
          <w:rStyle w:val="rponse2"/>
        </w:rPr>
        <w:t xml:space="preserve">,…, </w:t>
      </w:r>
      <w:proofErr w:type="spellStart"/>
      <w:r w:rsidRPr="00054070">
        <w:rPr>
          <w:rStyle w:val="rponse2"/>
        </w:rPr>
        <w:t>ActNaissance</w:t>
      </w:r>
      <w:proofErr w:type="spellEnd"/>
      <w:r w:rsidRPr="00054070">
        <w:rPr>
          <w:rStyle w:val="rponse2"/>
        </w:rPr>
        <w:br/>
        <w:t>FROM Acteurs</w:t>
      </w:r>
      <w:r w:rsidR="001C7954" w:rsidRPr="00054070">
        <w:rPr>
          <w:rStyle w:val="rponse2"/>
        </w:rPr>
        <w:t>;</w:t>
      </w:r>
    </w:p>
    <w:p w14:paraId="5C1D6A68" w14:textId="77777777" w:rsidR="006D03B5" w:rsidRDefault="006D03B5" w:rsidP="006D03B5">
      <w:pPr>
        <w:pStyle w:val="Requte"/>
        <w:spacing w:before="0" w:after="0"/>
        <w:rPr>
          <w:rStyle w:val="rponse2"/>
        </w:rPr>
      </w:pPr>
    </w:p>
    <w:p w14:paraId="6F8804A7" w14:textId="77777777" w:rsidR="006D03B5" w:rsidRPr="00054070" w:rsidRDefault="006D03B5" w:rsidP="006D03B5">
      <w:pPr>
        <w:pStyle w:val="Requte"/>
        <w:spacing w:before="0" w:after="0"/>
        <w:rPr>
          <w:rStyle w:val="rponse2"/>
        </w:rPr>
      </w:pPr>
    </w:p>
    <w:p w14:paraId="50275D0C" w14:textId="77777777" w:rsidR="00CD248B" w:rsidRDefault="001C7954" w:rsidP="00CD248B">
      <w:pPr>
        <w:pStyle w:val="Listepuces"/>
        <w:rPr>
          <w:b/>
        </w:rPr>
      </w:pPr>
      <w:proofErr w:type="spellStart"/>
      <w:r w:rsidRPr="001C7954">
        <w:rPr>
          <w:b/>
        </w:rPr>
        <w:t>ReqC</w:t>
      </w:r>
      <w:proofErr w:type="spellEnd"/>
    </w:p>
    <w:p w14:paraId="1129823C" w14:textId="77777777" w:rsidR="001C7954" w:rsidRDefault="001C7954" w:rsidP="001C7954">
      <w:pPr>
        <w:pStyle w:val="Listepuces"/>
        <w:numPr>
          <w:ilvl w:val="0"/>
          <w:numId w:val="0"/>
        </w:numPr>
        <w:ind w:left="360" w:hanging="360"/>
        <w:rPr>
          <w:b/>
        </w:rPr>
      </w:pPr>
      <w:r>
        <w:rPr>
          <w:b/>
          <w:noProof/>
          <w:lang w:eastAsia="fr-CA"/>
        </w:rPr>
        <w:drawing>
          <wp:anchor distT="0" distB="0" distL="114300" distR="114300" simplePos="0" relativeHeight="251721728" behindDoc="0" locked="0" layoutInCell="1" allowOverlap="1" wp14:anchorId="5A97A97D" wp14:editId="074E09EA">
            <wp:simplePos x="0" y="0"/>
            <wp:positionH relativeFrom="column">
              <wp:posOffset>760922</wp:posOffset>
            </wp:positionH>
            <wp:positionV relativeFrom="paragraph">
              <wp:posOffset>-1390</wp:posOffset>
            </wp:positionV>
            <wp:extent cx="2534369" cy="1969525"/>
            <wp:effectExtent l="19050" t="0" r="0" b="0"/>
            <wp:wrapNone/>
            <wp:docPr id="1994" name="Image 1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4"/>
                    <pic:cNvPicPr>
                      <a:picLocks noChangeAspect="1" noChangeArrowheads="1"/>
                    </pic:cNvPicPr>
                  </pic:nvPicPr>
                  <pic:blipFill>
                    <a:blip r:embed="rId9"/>
                    <a:srcRect/>
                    <a:stretch>
                      <a:fillRect/>
                    </a:stretch>
                  </pic:blipFill>
                  <pic:spPr bwMode="auto">
                    <a:xfrm>
                      <a:off x="0" y="0"/>
                      <a:ext cx="2531415" cy="1967229"/>
                    </a:xfrm>
                    <a:prstGeom prst="rect">
                      <a:avLst/>
                    </a:prstGeom>
                    <a:noFill/>
                    <a:ln w="9525">
                      <a:noFill/>
                      <a:miter lim="800000"/>
                      <a:headEnd/>
                      <a:tailEnd/>
                    </a:ln>
                  </pic:spPr>
                </pic:pic>
              </a:graphicData>
            </a:graphic>
          </wp:anchor>
        </w:drawing>
      </w:r>
    </w:p>
    <w:p w14:paraId="0075E85B" w14:textId="77777777" w:rsidR="001C7954" w:rsidRDefault="001C7954" w:rsidP="001C7954">
      <w:pPr>
        <w:pStyle w:val="Listepuces"/>
        <w:numPr>
          <w:ilvl w:val="0"/>
          <w:numId w:val="0"/>
        </w:numPr>
        <w:ind w:left="360" w:hanging="360"/>
        <w:rPr>
          <w:b/>
        </w:rPr>
      </w:pPr>
    </w:p>
    <w:p w14:paraId="465F9325" w14:textId="77777777" w:rsidR="001C7954" w:rsidRDefault="001C7954" w:rsidP="001C7954">
      <w:pPr>
        <w:pStyle w:val="Listepuces"/>
        <w:numPr>
          <w:ilvl w:val="0"/>
          <w:numId w:val="0"/>
        </w:numPr>
        <w:ind w:left="360" w:hanging="360"/>
        <w:rPr>
          <w:b/>
        </w:rPr>
      </w:pPr>
    </w:p>
    <w:p w14:paraId="5B9CD319" w14:textId="77777777" w:rsidR="001C7954" w:rsidRDefault="001C7954" w:rsidP="001C7954">
      <w:pPr>
        <w:pStyle w:val="Listepuces"/>
        <w:numPr>
          <w:ilvl w:val="0"/>
          <w:numId w:val="0"/>
        </w:numPr>
        <w:ind w:left="360" w:hanging="360"/>
        <w:rPr>
          <w:b/>
        </w:rPr>
      </w:pPr>
    </w:p>
    <w:p w14:paraId="2A5B5786" w14:textId="77777777" w:rsidR="001C7954" w:rsidRDefault="001C7954" w:rsidP="001C7954">
      <w:pPr>
        <w:pStyle w:val="Listepuces"/>
        <w:numPr>
          <w:ilvl w:val="0"/>
          <w:numId w:val="0"/>
        </w:numPr>
        <w:ind w:left="360" w:hanging="360"/>
        <w:rPr>
          <w:b/>
        </w:rPr>
      </w:pPr>
    </w:p>
    <w:p w14:paraId="0D3989AC" w14:textId="77777777" w:rsidR="001C7954" w:rsidRDefault="001C7954" w:rsidP="001C7954"/>
    <w:p w14:paraId="736344BA" w14:textId="77777777" w:rsidR="001C7954" w:rsidRPr="001C7954" w:rsidRDefault="001C7954" w:rsidP="001C7954"/>
    <w:p w14:paraId="42508B15" w14:textId="77777777" w:rsidR="001C7954" w:rsidRDefault="001C7954" w:rsidP="001C7954">
      <w:pPr>
        <w:pStyle w:val="Listepuces2"/>
      </w:pPr>
      <w:r>
        <w:t>En plaçant les table côte à côte et qu’on sélectionne tous les champs de chaque table, ça donne un produit cartésien</w:t>
      </w:r>
    </w:p>
    <w:p w14:paraId="26F473AE" w14:textId="77777777" w:rsidR="002F4A17" w:rsidRDefault="002F4A17" w:rsidP="001C7954">
      <w:pPr>
        <w:pStyle w:val="Listepuces2"/>
      </w:pPr>
      <w:r>
        <w:t>En SQL</w:t>
      </w:r>
    </w:p>
    <w:p w14:paraId="0B06A5E4" w14:textId="77777777" w:rsidR="001C7954" w:rsidRDefault="001C7954" w:rsidP="001C7954">
      <w:pPr>
        <w:pStyle w:val="Requte"/>
      </w:pPr>
      <w:r>
        <w:t>SELECT Animaux.*, Clients.*</w:t>
      </w:r>
      <w:r>
        <w:br/>
        <w:t>FROM Animaux, Clients;</w:t>
      </w:r>
    </w:p>
    <w:p w14:paraId="1916E0D7" w14:textId="77777777" w:rsidR="001C7954" w:rsidRDefault="001C7954" w:rsidP="006D03B5">
      <w:pPr>
        <w:pStyle w:val="Listepuces"/>
        <w:spacing w:before="120"/>
        <w:ind w:left="357" w:hanging="357"/>
      </w:pPr>
      <w:r>
        <w:t xml:space="preserve">Pour </w:t>
      </w:r>
      <w:proofErr w:type="spellStart"/>
      <w:r>
        <w:t>ReqC</w:t>
      </w:r>
      <w:proofErr w:type="spellEnd"/>
      <w:r>
        <w:t>, on peut formuler :</w:t>
      </w:r>
    </w:p>
    <w:p w14:paraId="1DBC56BF" w14:textId="77777777" w:rsidR="001C7954" w:rsidRDefault="001C7954" w:rsidP="001C7954">
      <w:pPr>
        <w:pStyle w:val="Listepuces2"/>
        <w:tabs>
          <w:tab w:val="clear" w:pos="360"/>
          <w:tab w:val="num" w:pos="363"/>
        </w:tabs>
        <w:ind w:left="717"/>
      </w:pPr>
      <w:r w:rsidRPr="00CD248B">
        <w:rPr>
          <w:u w:val="single"/>
        </w:rPr>
        <w:t>Pour</w:t>
      </w:r>
      <w:r>
        <w:t xml:space="preserve">    tous les enregistrements de la table Animaux    </w:t>
      </w:r>
      <w:r>
        <w:rPr>
          <w:u w:val="single"/>
        </w:rPr>
        <w:t>faire</w:t>
      </w:r>
      <w:r>
        <w:br/>
        <w:t xml:space="preserve">        </w:t>
      </w:r>
      <w:r w:rsidRPr="00CD248B">
        <w:rPr>
          <w:u w:val="single"/>
        </w:rPr>
        <w:t>Pour</w:t>
      </w:r>
      <w:r>
        <w:t xml:space="preserve">    tous les enregistrements de la table Clients    </w:t>
      </w:r>
      <w:r>
        <w:rPr>
          <w:u w:val="single"/>
        </w:rPr>
        <w:t>faire</w:t>
      </w:r>
      <w:r>
        <w:br/>
        <w:t xml:space="preserve">                Afficher la valeur de tous les champs de Animaux et Clients</w:t>
      </w:r>
      <w:r>
        <w:br/>
        <w:t xml:space="preserve">        </w:t>
      </w:r>
      <w:proofErr w:type="spellStart"/>
      <w:r>
        <w:t>finPour</w:t>
      </w:r>
      <w:proofErr w:type="spellEnd"/>
      <w:r>
        <w:br/>
      </w:r>
      <w:proofErr w:type="spellStart"/>
      <w:r>
        <w:t>finPour</w:t>
      </w:r>
      <w:proofErr w:type="spellEnd"/>
    </w:p>
    <w:p w14:paraId="5D58B188" w14:textId="77777777" w:rsidR="001C7954" w:rsidRDefault="001C7954" w:rsidP="002F4A17">
      <w:pPr>
        <w:pStyle w:val="Listepuces"/>
      </w:pPr>
      <w:r>
        <w:t>Cette requête représente un produit cartésien</w:t>
      </w:r>
      <w:r w:rsidR="002F4A17">
        <w:t> :</w:t>
      </w:r>
      <w:r w:rsidR="002F4A17">
        <w:br/>
      </w:r>
      <w:r>
        <w:t>Animaux (131) X Clients (49)</w:t>
      </w:r>
      <w:r w:rsidR="002F4A17">
        <w:t xml:space="preserve">                              </w:t>
      </w:r>
      <w:r>
        <w:t>= 6419 enregistrements résultants</w:t>
      </w:r>
    </w:p>
    <w:p w14:paraId="2E9F8793" w14:textId="77777777" w:rsidR="002F4A17" w:rsidRDefault="002F4A17" w:rsidP="002F4A17">
      <w:pPr>
        <w:pStyle w:val="Norme"/>
        <w:rPr>
          <w:caps w:val="0"/>
          <w:sz w:val="24"/>
          <w:szCs w:val="24"/>
        </w:rPr>
      </w:pPr>
      <w:r>
        <w:rPr>
          <w:caps w:val="0"/>
          <w:sz w:val="24"/>
          <w:szCs w:val="24"/>
        </w:rPr>
        <w:t>Remarques :</w:t>
      </w:r>
    </w:p>
    <w:p w14:paraId="3920CBB9" w14:textId="77777777" w:rsidR="002F4A17" w:rsidRPr="002F4A17" w:rsidRDefault="002F4A17" w:rsidP="00595DBC">
      <w:pPr>
        <w:pStyle w:val="Normetexte"/>
        <w:numPr>
          <w:ilvl w:val="0"/>
          <w:numId w:val="11"/>
        </w:numPr>
        <w:ind w:left="567" w:right="4"/>
        <w:jc w:val="left"/>
      </w:pPr>
      <w:r>
        <w:t xml:space="preserve">Access qualifie toujours entièrement les identificateurs de champs : </w:t>
      </w:r>
      <w:r w:rsidRPr="002F4A17">
        <w:rPr>
          <w:b/>
        </w:rPr>
        <w:t>[nom de table</w:t>
      </w:r>
      <w:proofErr w:type="gramStart"/>
      <w:r w:rsidRPr="002F4A17">
        <w:rPr>
          <w:b/>
        </w:rPr>
        <w:t>].[</w:t>
      </w:r>
      <w:proofErr w:type="gramEnd"/>
      <w:r w:rsidRPr="002F4A17">
        <w:rPr>
          <w:b/>
        </w:rPr>
        <w:t>nom de champ]</w:t>
      </w:r>
      <w:r>
        <w:rPr>
          <w:b/>
        </w:rPr>
        <w:t xml:space="preserve"> </w:t>
      </w:r>
    </w:p>
    <w:p w14:paraId="3A345053" w14:textId="77777777" w:rsidR="002F4A17" w:rsidRPr="002F4A17" w:rsidRDefault="002F4A17" w:rsidP="00595DBC">
      <w:pPr>
        <w:pStyle w:val="Normetexte"/>
        <w:numPr>
          <w:ilvl w:val="0"/>
          <w:numId w:val="11"/>
        </w:numPr>
        <w:ind w:left="567" w:right="4"/>
        <w:jc w:val="left"/>
      </w:pPr>
      <w:r>
        <w:t>Les crochets [  ] servent come délimiteur lorsqu’un caractère espace est présent dans un identificateur.</w:t>
      </w:r>
    </w:p>
    <w:p w14:paraId="03FA4B02" w14:textId="77777777" w:rsidR="00475923" w:rsidRDefault="00475923" w:rsidP="008E3691">
      <w:pPr>
        <w:pStyle w:val="Titre3"/>
      </w:pPr>
      <w:r>
        <w:lastRenderedPageBreak/>
        <w:t>Syntaxe avec prédicats</w:t>
      </w:r>
    </w:p>
    <w:p w14:paraId="341C50D0" w14:textId="77777777" w:rsidR="00FC7FEA" w:rsidRDefault="00FC7FEA" w:rsidP="00FC7FEA">
      <w:pPr>
        <w:pStyle w:val="Requte"/>
      </w:pPr>
      <w:r>
        <w:t>SELECT &lt; prédicat &gt; &lt; liste de champs &gt;</w:t>
      </w:r>
      <w:r>
        <w:br/>
        <w:t>FROM &lt; liste de tables &gt;</w:t>
      </w:r>
      <w:r w:rsidR="001C7954">
        <w:t>;</w:t>
      </w:r>
    </w:p>
    <w:p w14:paraId="3D55012C" w14:textId="77777777" w:rsidR="00FC7FEA" w:rsidRDefault="00FC7FEA" w:rsidP="00FC7FEA">
      <w:pPr>
        <w:pStyle w:val="Listepuces"/>
      </w:pPr>
      <w:r>
        <w:t>Où &lt; prédicat &gt; peut-être :</w:t>
      </w:r>
    </w:p>
    <w:p w14:paraId="011AC503" w14:textId="77777777" w:rsidR="00FC7FEA" w:rsidRDefault="00DF08A6" w:rsidP="00FC7FEA">
      <w:pPr>
        <w:pStyle w:val="Listepuces2"/>
        <w:ind w:left="3686"/>
      </w:pPr>
      <w:r>
        <w:t>ALL (par défaut)</w:t>
      </w:r>
    </w:p>
    <w:p w14:paraId="7B04B743" w14:textId="77777777" w:rsidR="00DF08A6" w:rsidRDefault="00DF08A6" w:rsidP="00FC7FEA">
      <w:pPr>
        <w:pStyle w:val="Listepuces2"/>
        <w:ind w:left="3686"/>
      </w:pPr>
      <w:r>
        <w:t>DISTINCT</w:t>
      </w:r>
    </w:p>
    <w:p w14:paraId="7EF787DD" w14:textId="77777777" w:rsidR="00DF08A6" w:rsidRDefault="00DF08A6" w:rsidP="00FC7FEA">
      <w:pPr>
        <w:pStyle w:val="Listepuces2"/>
        <w:ind w:left="3686"/>
      </w:pPr>
      <w:r>
        <w:t>DISTINCTROW</w:t>
      </w:r>
    </w:p>
    <w:p w14:paraId="79241EB2" w14:textId="77777777" w:rsidR="00DF08A6" w:rsidRDefault="0049334E" w:rsidP="00FC7FEA">
      <w:pPr>
        <w:pStyle w:val="Listepuces2"/>
        <w:ind w:left="3686"/>
      </w:pPr>
      <w:r>
        <w:t>TOP n [PERCENT</w:t>
      </w:r>
      <w:r w:rsidR="00DF08A6">
        <w:t>]</w:t>
      </w:r>
    </w:p>
    <w:p w14:paraId="79BA84C7" w14:textId="77777777" w:rsidR="00DF08A6" w:rsidRDefault="00DF08A6" w:rsidP="00DF08A6">
      <w:pPr>
        <w:pStyle w:val="Listepuces2"/>
      </w:pPr>
      <w:r>
        <w:t>Un prédicat spécifie les enregistrements sélectionnés par la requête SQL.</w:t>
      </w:r>
    </w:p>
    <w:p w14:paraId="0384B8B6" w14:textId="77777777" w:rsidR="00F02A8A" w:rsidRDefault="00F02A8A" w:rsidP="00F02A8A">
      <w:pPr>
        <w:pStyle w:val="Titre4"/>
      </w:pPr>
      <w:r>
        <w:t>ALL</w:t>
      </w:r>
    </w:p>
    <w:p w14:paraId="15AEDFAF" w14:textId="77777777" w:rsidR="00DF08A6" w:rsidRDefault="00DF08A6" w:rsidP="00DF08A6">
      <w:pPr>
        <w:pStyle w:val="Listepuces"/>
      </w:pPr>
      <w:r>
        <w:t>Exemple ALL :</w:t>
      </w:r>
    </w:p>
    <w:p w14:paraId="70C7ED93" w14:textId="77777777" w:rsidR="00DF08A6" w:rsidRDefault="00DF08A6" w:rsidP="00DF08A6">
      <w:pPr>
        <w:pStyle w:val="Requte"/>
      </w:pPr>
      <w:r>
        <w:t>SELECT *</w:t>
      </w:r>
      <w:r>
        <w:br/>
        <w:t>FROM Animaux;</w:t>
      </w:r>
    </w:p>
    <w:p w14:paraId="40F218AA" w14:textId="77777777" w:rsidR="00DF08A6" w:rsidRDefault="00DF08A6" w:rsidP="00DF08A6">
      <w:r>
        <w:t>Est donc équivalent à :</w:t>
      </w:r>
    </w:p>
    <w:p w14:paraId="22A8F9C4" w14:textId="77777777" w:rsidR="00DF08A6" w:rsidRDefault="00DF08A6" w:rsidP="00DF08A6">
      <w:pPr>
        <w:pStyle w:val="Requte"/>
        <w:rPr>
          <w:rStyle w:val="rponse2"/>
        </w:rPr>
      </w:pPr>
      <w:r w:rsidRPr="006D03B5">
        <w:rPr>
          <w:rStyle w:val="rponse2"/>
        </w:rPr>
        <w:t>SELECT ALL *</w:t>
      </w:r>
      <w:r w:rsidRPr="006D03B5">
        <w:rPr>
          <w:rStyle w:val="rponse2"/>
        </w:rPr>
        <w:br/>
        <w:t>FROM Animaux;</w:t>
      </w:r>
    </w:p>
    <w:p w14:paraId="47829D09" w14:textId="77777777" w:rsidR="006D03B5" w:rsidRDefault="006D03B5" w:rsidP="006D03B5">
      <w:pPr>
        <w:pStyle w:val="Requte"/>
        <w:spacing w:before="0" w:after="0"/>
        <w:rPr>
          <w:rStyle w:val="rponse2"/>
        </w:rPr>
      </w:pPr>
    </w:p>
    <w:p w14:paraId="78CF2B06" w14:textId="77777777" w:rsidR="006D03B5" w:rsidRPr="006D03B5" w:rsidRDefault="006D03B5" w:rsidP="006D03B5">
      <w:pPr>
        <w:pStyle w:val="Requte"/>
        <w:spacing w:before="0" w:after="0"/>
        <w:rPr>
          <w:rStyle w:val="rponse2"/>
        </w:rPr>
      </w:pPr>
    </w:p>
    <w:p w14:paraId="3EB26D55" w14:textId="77777777" w:rsidR="00F02A8A" w:rsidRDefault="00054070" w:rsidP="008E3691">
      <w:pPr>
        <w:pStyle w:val="Titre4"/>
      </w:pPr>
      <w:r>
        <w:t>DIS</w:t>
      </w:r>
      <w:r w:rsidR="00F02A8A">
        <w:t>TINCT</w:t>
      </w:r>
    </w:p>
    <w:p w14:paraId="5E191BEF" w14:textId="77777777" w:rsidR="00DF08A6" w:rsidRDefault="00D108B5" w:rsidP="00F02A8A">
      <w:pPr>
        <w:pStyle w:val="Listepuces"/>
      </w:pPr>
      <w:proofErr w:type="spellStart"/>
      <w:r>
        <w:rPr>
          <w:b/>
        </w:rPr>
        <w:t>Req</w:t>
      </w:r>
      <w:r w:rsidRPr="00D108B5">
        <w:rPr>
          <w:b/>
        </w:rPr>
        <w:t>D</w:t>
      </w:r>
      <w:proofErr w:type="spellEnd"/>
      <w:r>
        <w:t xml:space="preserve"> - </w:t>
      </w:r>
      <w:r w:rsidR="00DF08A6">
        <w:t>Exemple de projection</w:t>
      </w:r>
      <w:r w:rsidR="00F02A8A">
        <w:t> </w:t>
      </w:r>
      <w:r w:rsidR="00DF08A6">
        <w:t>:</w:t>
      </w:r>
    </w:p>
    <w:p w14:paraId="045199A9" w14:textId="77777777" w:rsidR="00DF08A6" w:rsidRPr="00245DC6" w:rsidRDefault="0033377D" w:rsidP="00DF08A6">
      <w:pPr>
        <w:pStyle w:val="Requte"/>
        <w:rPr>
          <w:lang w:val="en-CA"/>
        </w:rPr>
      </w:pPr>
      <w:r w:rsidRPr="00245DC6">
        <w:rPr>
          <w:lang w:val="en-CA"/>
        </w:rPr>
        <w:t xml:space="preserve">SELECT DISTINCT </w:t>
      </w:r>
      <w:proofErr w:type="spellStart"/>
      <w:r w:rsidRPr="00245DC6">
        <w:rPr>
          <w:lang w:val="en-CA"/>
        </w:rPr>
        <w:t>ActNom</w:t>
      </w:r>
      <w:proofErr w:type="spellEnd"/>
      <w:r w:rsidR="00DF08A6" w:rsidRPr="00245DC6">
        <w:rPr>
          <w:lang w:val="en-CA"/>
        </w:rPr>
        <w:br/>
      </w:r>
      <w:r w:rsidRPr="00245DC6">
        <w:rPr>
          <w:lang w:val="en-CA"/>
        </w:rPr>
        <w:t xml:space="preserve">FROM </w:t>
      </w:r>
      <w:proofErr w:type="spellStart"/>
      <w:r w:rsidRPr="00245DC6">
        <w:rPr>
          <w:lang w:val="en-CA"/>
        </w:rPr>
        <w:t>Acteurs</w:t>
      </w:r>
      <w:proofErr w:type="spellEnd"/>
      <w:r w:rsidR="00DF08A6" w:rsidRPr="00245DC6">
        <w:rPr>
          <w:lang w:val="en-CA"/>
        </w:rPr>
        <w:t>;</w:t>
      </w:r>
    </w:p>
    <w:p w14:paraId="4980A935" w14:textId="77777777" w:rsidR="0033377D" w:rsidRDefault="0033377D" w:rsidP="00DF08A6">
      <w:pPr>
        <w:pStyle w:val="Listepuces2"/>
      </w:pPr>
      <w:r>
        <w:t>Résultats :</w:t>
      </w:r>
    </w:p>
    <w:tbl>
      <w:tblPr>
        <w:tblStyle w:val="Grilledutableau"/>
        <w:tblW w:w="0" w:type="auto"/>
        <w:tblInd w:w="1951" w:type="dxa"/>
        <w:tblLook w:val="04A0" w:firstRow="1" w:lastRow="0" w:firstColumn="1" w:lastColumn="0" w:noHBand="0" w:noVBand="1"/>
      </w:tblPr>
      <w:tblGrid>
        <w:gridCol w:w="2552"/>
      </w:tblGrid>
      <w:tr w:rsidR="0033377D" w14:paraId="52393280" w14:textId="77777777" w:rsidTr="00054070">
        <w:tc>
          <w:tcPr>
            <w:tcW w:w="2552" w:type="dxa"/>
            <w:tcBorders>
              <w:top w:val="single" w:sz="12" w:space="0" w:color="auto"/>
              <w:left w:val="single" w:sz="12" w:space="0" w:color="auto"/>
              <w:bottom w:val="single" w:sz="12" w:space="0" w:color="auto"/>
              <w:right w:val="single" w:sz="12" w:space="0" w:color="auto"/>
            </w:tcBorders>
          </w:tcPr>
          <w:p w14:paraId="67E834A9" w14:textId="77777777" w:rsidR="0033377D" w:rsidRPr="00054070" w:rsidRDefault="0033377D" w:rsidP="0033377D">
            <w:pPr>
              <w:pStyle w:val="Listepuces2"/>
              <w:numPr>
                <w:ilvl w:val="0"/>
                <w:numId w:val="0"/>
              </w:numPr>
              <w:jc w:val="center"/>
              <w:rPr>
                <w:sz w:val="32"/>
                <w:szCs w:val="32"/>
              </w:rPr>
            </w:pPr>
            <w:proofErr w:type="spellStart"/>
            <w:r w:rsidRPr="00054070">
              <w:rPr>
                <w:sz w:val="32"/>
                <w:szCs w:val="32"/>
              </w:rPr>
              <w:t>ActNom</w:t>
            </w:r>
            <w:proofErr w:type="spellEnd"/>
          </w:p>
        </w:tc>
      </w:tr>
      <w:tr w:rsidR="0033377D" w14:paraId="50400870" w14:textId="77777777" w:rsidTr="00054070">
        <w:tc>
          <w:tcPr>
            <w:tcW w:w="2552" w:type="dxa"/>
            <w:tcBorders>
              <w:top w:val="single" w:sz="12" w:space="0" w:color="auto"/>
              <w:left w:val="single" w:sz="12" w:space="0" w:color="auto"/>
              <w:bottom w:val="single" w:sz="2" w:space="0" w:color="auto"/>
              <w:right w:val="single" w:sz="12" w:space="0" w:color="auto"/>
            </w:tcBorders>
          </w:tcPr>
          <w:p w14:paraId="7753430C" w14:textId="77777777" w:rsidR="0033377D" w:rsidRPr="00054070" w:rsidRDefault="0033377D" w:rsidP="0033377D">
            <w:pPr>
              <w:pStyle w:val="Listepuces2"/>
              <w:numPr>
                <w:ilvl w:val="0"/>
                <w:numId w:val="0"/>
              </w:numPr>
              <w:rPr>
                <w:rStyle w:val="rponse"/>
                <w:sz w:val="32"/>
                <w:szCs w:val="32"/>
              </w:rPr>
            </w:pPr>
            <w:proofErr w:type="spellStart"/>
            <w:r w:rsidRPr="00054070">
              <w:rPr>
                <w:rStyle w:val="rponse"/>
                <w:sz w:val="32"/>
                <w:szCs w:val="32"/>
              </w:rPr>
              <w:t>Birkins</w:t>
            </w:r>
            <w:proofErr w:type="spellEnd"/>
          </w:p>
        </w:tc>
      </w:tr>
      <w:tr w:rsidR="0033377D" w14:paraId="1B52EC64" w14:textId="77777777" w:rsidTr="00054070">
        <w:tc>
          <w:tcPr>
            <w:tcW w:w="2552" w:type="dxa"/>
            <w:tcBorders>
              <w:top w:val="single" w:sz="2" w:space="0" w:color="auto"/>
              <w:left w:val="single" w:sz="12" w:space="0" w:color="auto"/>
              <w:bottom w:val="single" w:sz="2" w:space="0" w:color="auto"/>
              <w:right w:val="single" w:sz="12" w:space="0" w:color="auto"/>
            </w:tcBorders>
          </w:tcPr>
          <w:p w14:paraId="43908BE0" w14:textId="77777777" w:rsidR="0033377D" w:rsidRPr="00054070" w:rsidRDefault="0033377D" w:rsidP="0033377D">
            <w:pPr>
              <w:pStyle w:val="Listepuces2"/>
              <w:numPr>
                <w:ilvl w:val="0"/>
                <w:numId w:val="0"/>
              </w:numPr>
              <w:rPr>
                <w:rStyle w:val="rponse"/>
                <w:sz w:val="32"/>
                <w:szCs w:val="32"/>
              </w:rPr>
            </w:pPr>
            <w:r w:rsidRPr="00054070">
              <w:rPr>
                <w:rStyle w:val="rponse"/>
                <w:sz w:val="32"/>
                <w:szCs w:val="32"/>
              </w:rPr>
              <w:t>Fonda</w:t>
            </w:r>
          </w:p>
        </w:tc>
      </w:tr>
      <w:tr w:rsidR="0033377D" w14:paraId="50DC0BE3" w14:textId="77777777" w:rsidTr="00054070">
        <w:tc>
          <w:tcPr>
            <w:tcW w:w="2552" w:type="dxa"/>
            <w:tcBorders>
              <w:top w:val="single" w:sz="2" w:space="0" w:color="auto"/>
              <w:left w:val="single" w:sz="12" w:space="0" w:color="auto"/>
              <w:bottom w:val="single" w:sz="2" w:space="0" w:color="auto"/>
              <w:right w:val="single" w:sz="12" w:space="0" w:color="auto"/>
            </w:tcBorders>
          </w:tcPr>
          <w:p w14:paraId="57436DE7" w14:textId="77777777" w:rsidR="0033377D" w:rsidRPr="00054070" w:rsidRDefault="0033377D" w:rsidP="0033377D">
            <w:pPr>
              <w:pStyle w:val="Listepuces2"/>
              <w:numPr>
                <w:ilvl w:val="0"/>
                <w:numId w:val="0"/>
              </w:numPr>
              <w:rPr>
                <w:rStyle w:val="rponse"/>
                <w:sz w:val="32"/>
                <w:szCs w:val="32"/>
              </w:rPr>
            </w:pPr>
            <w:r w:rsidRPr="00054070">
              <w:rPr>
                <w:rStyle w:val="rponse"/>
                <w:sz w:val="32"/>
                <w:szCs w:val="32"/>
              </w:rPr>
              <w:t>Martins</w:t>
            </w:r>
          </w:p>
        </w:tc>
      </w:tr>
      <w:tr w:rsidR="0033377D" w14:paraId="15DA0C4E" w14:textId="77777777" w:rsidTr="00054070">
        <w:tc>
          <w:tcPr>
            <w:tcW w:w="2552" w:type="dxa"/>
            <w:tcBorders>
              <w:top w:val="single" w:sz="2" w:space="0" w:color="auto"/>
              <w:left w:val="single" w:sz="12" w:space="0" w:color="auto"/>
              <w:bottom w:val="single" w:sz="12" w:space="0" w:color="auto"/>
              <w:right w:val="single" w:sz="12" w:space="0" w:color="auto"/>
            </w:tcBorders>
          </w:tcPr>
          <w:p w14:paraId="24C0DC8E" w14:textId="77777777" w:rsidR="0033377D" w:rsidRPr="00054070" w:rsidRDefault="0033377D" w:rsidP="0033377D">
            <w:pPr>
              <w:pStyle w:val="Listepuces2"/>
              <w:numPr>
                <w:ilvl w:val="0"/>
                <w:numId w:val="0"/>
              </w:numPr>
              <w:rPr>
                <w:rStyle w:val="rponse"/>
                <w:sz w:val="32"/>
                <w:szCs w:val="32"/>
              </w:rPr>
            </w:pPr>
            <w:r w:rsidRPr="00054070">
              <w:rPr>
                <w:rStyle w:val="rponse"/>
                <w:sz w:val="32"/>
                <w:szCs w:val="32"/>
              </w:rPr>
              <w:t>Pitt</w:t>
            </w:r>
          </w:p>
        </w:tc>
      </w:tr>
    </w:tbl>
    <w:p w14:paraId="6916C235" w14:textId="77777777" w:rsidR="0033377D" w:rsidRDefault="0033377D" w:rsidP="0033377D">
      <w:pPr>
        <w:pStyle w:val="Listepuces2"/>
        <w:numPr>
          <w:ilvl w:val="0"/>
          <w:numId w:val="0"/>
        </w:numPr>
        <w:ind w:left="714" w:hanging="357"/>
      </w:pPr>
    </w:p>
    <w:p w14:paraId="29255C19" w14:textId="77777777" w:rsidR="00DF08A6" w:rsidRDefault="00DF08A6" w:rsidP="00DF08A6">
      <w:pPr>
        <w:pStyle w:val="Listepuces2"/>
      </w:pPr>
      <w:r>
        <w:t>DISTINCT élimine les doublons</w:t>
      </w:r>
      <w:r w:rsidR="0033377D">
        <w:t>, donc implémente une projection au sens formel de notre définition</w:t>
      </w:r>
      <w:r>
        <w:t>.</w:t>
      </w:r>
      <w:r w:rsidR="0033377D">
        <w:t xml:space="preserve"> Voir apprentissage 3</w:t>
      </w:r>
    </w:p>
    <w:p w14:paraId="194AF3B1" w14:textId="77777777" w:rsidR="00D108B5" w:rsidRDefault="0033377D" w:rsidP="006D03B5">
      <w:pPr>
        <w:pStyle w:val="Listepuces2"/>
      </w:pPr>
      <w:r>
        <w:t xml:space="preserve">La propriété de la requête </w:t>
      </w:r>
      <w:r w:rsidRPr="006D03B5">
        <w:rPr>
          <w:i/>
        </w:rPr>
        <w:t>Valeurs distinctes = oui</w:t>
      </w:r>
      <w:r>
        <w:t xml:space="preserve"> (</w:t>
      </w:r>
      <w:proofErr w:type="spellStart"/>
      <w:r>
        <w:t>UniqueValues</w:t>
      </w:r>
      <w:proofErr w:type="spellEnd"/>
      <w:r>
        <w:t>) provoque l’utilisation de DISTINCT</w:t>
      </w:r>
      <w:r w:rsidR="00D108B5">
        <w:t xml:space="preserve"> en SQL</w:t>
      </w:r>
      <w:r>
        <w:t>.</w:t>
      </w:r>
      <w:r w:rsidR="00D108B5">
        <w:br w:type="page"/>
      </w:r>
    </w:p>
    <w:p w14:paraId="6B738126" w14:textId="77777777" w:rsidR="0033377D" w:rsidRPr="00D108B5" w:rsidRDefault="00D108B5" w:rsidP="00D108B5">
      <w:pPr>
        <w:pStyle w:val="Listepuces"/>
        <w:tabs>
          <w:tab w:val="right" w:pos="9214"/>
        </w:tabs>
        <w:rPr>
          <w:b/>
        </w:rPr>
      </w:pPr>
      <w:proofErr w:type="spellStart"/>
      <w:r w:rsidRPr="00D108B5">
        <w:rPr>
          <w:b/>
        </w:rPr>
        <w:lastRenderedPageBreak/>
        <w:t>ReqE</w:t>
      </w:r>
      <w:proofErr w:type="spellEnd"/>
    </w:p>
    <w:p w14:paraId="492E8351" w14:textId="77777777" w:rsidR="00D108B5" w:rsidRDefault="00D108B5" w:rsidP="00D108B5">
      <w:pPr>
        <w:pStyle w:val="Listepuces"/>
        <w:numPr>
          <w:ilvl w:val="0"/>
          <w:numId w:val="0"/>
        </w:numPr>
        <w:tabs>
          <w:tab w:val="right" w:pos="9214"/>
        </w:tabs>
        <w:ind w:left="360" w:hanging="360"/>
      </w:pPr>
      <w:r>
        <w:rPr>
          <w:noProof/>
          <w:lang w:eastAsia="fr-CA"/>
        </w:rPr>
        <w:drawing>
          <wp:anchor distT="0" distB="0" distL="114300" distR="114300" simplePos="0" relativeHeight="251722752" behindDoc="0" locked="0" layoutInCell="1" allowOverlap="1" wp14:anchorId="57DEFFE4" wp14:editId="210BBC46">
            <wp:simplePos x="0" y="0"/>
            <wp:positionH relativeFrom="column">
              <wp:posOffset>652096</wp:posOffset>
            </wp:positionH>
            <wp:positionV relativeFrom="paragraph">
              <wp:posOffset>8011</wp:posOffset>
            </wp:positionV>
            <wp:extent cx="3955073" cy="1840792"/>
            <wp:effectExtent l="19050" t="0" r="7327" b="0"/>
            <wp:wrapNone/>
            <wp:docPr id="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3953724" cy="1840164"/>
                    </a:xfrm>
                    <a:prstGeom prst="rect">
                      <a:avLst/>
                    </a:prstGeom>
                    <a:noFill/>
                    <a:ln w="9525">
                      <a:noFill/>
                      <a:miter lim="800000"/>
                      <a:headEnd/>
                      <a:tailEnd/>
                    </a:ln>
                  </pic:spPr>
                </pic:pic>
              </a:graphicData>
            </a:graphic>
          </wp:anchor>
        </w:drawing>
      </w:r>
    </w:p>
    <w:p w14:paraId="1870A5A7" w14:textId="77777777" w:rsidR="00D108B5" w:rsidRDefault="00D108B5" w:rsidP="00D108B5">
      <w:pPr>
        <w:pStyle w:val="Listepuces"/>
        <w:numPr>
          <w:ilvl w:val="0"/>
          <w:numId w:val="0"/>
        </w:numPr>
        <w:tabs>
          <w:tab w:val="right" w:pos="9214"/>
        </w:tabs>
        <w:ind w:left="360" w:hanging="360"/>
      </w:pPr>
    </w:p>
    <w:p w14:paraId="348FA85F" w14:textId="77777777" w:rsidR="00D108B5" w:rsidRDefault="00D108B5" w:rsidP="00D108B5">
      <w:pPr>
        <w:pStyle w:val="Listepuces"/>
        <w:numPr>
          <w:ilvl w:val="0"/>
          <w:numId w:val="0"/>
        </w:numPr>
        <w:tabs>
          <w:tab w:val="right" w:pos="9214"/>
        </w:tabs>
        <w:ind w:left="360" w:hanging="360"/>
        <w:rPr>
          <w:b/>
        </w:rPr>
      </w:pPr>
    </w:p>
    <w:p w14:paraId="063B20E7" w14:textId="77777777" w:rsidR="00D108B5" w:rsidRDefault="00D108B5" w:rsidP="00D108B5">
      <w:pPr>
        <w:pStyle w:val="Listepuces"/>
        <w:numPr>
          <w:ilvl w:val="0"/>
          <w:numId w:val="0"/>
        </w:numPr>
        <w:tabs>
          <w:tab w:val="right" w:pos="9214"/>
        </w:tabs>
        <w:ind w:left="360" w:hanging="360"/>
        <w:rPr>
          <w:b/>
        </w:rPr>
      </w:pPr>
    </w:p>
    <w:p w14:paraId="2569EFF9" w14:textId="77777777" w:rsidR="00D108B5" w:rsidRDefault="00D108B5" w:rsidP="00D108B5">
      <w:pPr>
        <w:pStyle w:val="Listepuces"/>
        <w:numPr>
          <w:ilvl w:val="0"/>
          <w:numId w:val="0"/>
        </w:numPr>
        <w:tabs>
          <w:tab w:val="right" w:pos="9214"/>
        </w:tabs>
        <w:ind w:left="360" w:hanging="360"/>
        <w:rPr>
          <w:b/>
        </w:rPr>
      </w:pPr>
    </w:p>
    <w:p w14:paraId="6C27E3D1" w14:textId="77777777" w:rsidR="00D108B5" w:rsidRDefault="00D108B5" w:rsidP="00D108B5"/>
    <w:p w14:paraId="515BCA40" w14:textId="77777777" w:rsidR="00D108B5" w:rsidRDefault="00D108B5" w:rsidP="00D108B5">
      <w:pPr>
        <w:pStyle w:val="Listepuces2"/>
      </w:pPr>
      <w:r>
        <w:t>On veut la liste des visites faites à la clinique.</w:t>
      </w:r>
      <w:r w:rsidRPr="00D108B5">
        <w:t xml:space="preserve"> </w:t>
      </w:r>
      <w:r w:rsidRPr="008704E2">
        <w:t xml:space="preserve">Le nom des animaux ainsi que les dates de leurs visites </w:t>
      </w:r>
      <w:r>
        <w:t>seront suffisa</w:t>
      </w:r>
      <w:r w:rsidRPr="008704E2">
        <w:t>nt</w:t>
      </w:r>
      <w:r>
        <w:t>es.</w:t>
      </w:r>
      <w:r w:rsidR="00C57A6D">
        <w:t xml:space="preserve"> On a ajouté </w:t>
      </w:r>
      <w:proofErr w:type="spellStart"/>
      <w:r w:rsidR="00C57A6D" w:rsidRPr="00C57A6D">
        <w:rPr>
          <w:i/>
        </w:rPr>
        <w:t>Anicode</w:t>
      </w:r>
      <w:proofErr w:type="spellEnd"/>
      <w:r w:rsidR="00C57A6D">
        <w:t xml:space="preserve"> et </w:t>
      </w:r>
      <w:proofErr w:type="spellStart"/>
      <w:r w:rsidR="00C57A6D" w:rsidRPr="00C57A6D">
        <w:rPr>
          <w:i/>
        </w:rPr>
        <w:t>VisiteCodeAni</w:t>
      </w:r>
      <w:proofErr w:type="spellEnd"/>
      <w:r w:rsidR="00C57A6D">
        <w:t xml:space="preserve"> seulement pour bien montrer l’</w:t>
      </w:r>
      <w:r w:rsidR="00D20E1F">
        <w:t>équijointure</w:t>
      </w:r>
      <w:r w:rsidR="00C57A6D">
        <w:t xml:space="preserve"> dans les résultats.</w:t>
      </w:r>
    </w:p>
    <w:p w14:paraId="496AE6DF" w14:textId="77777777" w:rsidR="00C57A6D" w:rsidRDefault="00C57A6D" w:rsidP="00C57A6D">
      <w:pPr>
        <w:pStyle w:val="Requte"/>
        <w:tabs>
          <w:tab w:val="right" w:pos="1134"/>
        </w:tabs>
        <w:rPr>
          <w:rStyle w:val="rponse2"/>
        </w:rPr>
      </w:pPr>
      <w:r w:rsidRPr="00054070">
        <w:rPr>
          <w:rStyle w:val="rponse2"/>
        </w:rPr>
        <w:t xml:space="preserve">SELECT </w:t>
      </w:r>
      <w:proofErr w:type="spellStart"/>
      <w:r w:rsidRPr="00054070">
        <w:rPr>
          <w:rStyle w:val="rponse2"/>
        </w:rPr>
        <w:t>Animaux.AniNom</w:t>
      </w:r>
      <w:proofErr w:type="spellEnd"/>
      <w:r w:rsidRPr="00054070">
        <w:rPr>
          <w:rStyle w:val="rponse2"/>
        </w:rPr>
        <w:t xml:space="preserve">, </w:t>
      </w:r>
      <w:proofErr w:type="spellStart"/>
      <w:r w:rsidRPr="00054070">
        <w:rPr>
          <w:rStyle w:val="rponse2"/>
        </w:rPr>
        <w:t>Visites.VisitDate</w:t>
      </w:r>
      <w:proofErr w:type="spellEnd"/>
      <w:r w:rsidRPr="00054070">
        <w:rPr>
          <w:rStyle w:val="rponse2"/>
        </w:rPr>
        <w:br/>
        <w:t xml:space="preserve">FROM Animaux INNER JOIN Visites </w:t>
      </w:r>
      <w:r w:rsidRPr="00054070">
        <w:rPr>
          <w:rStyle w:val="rponse2"/>
        </w:rPr>
        <w:br/>
      </w:r>
      <w:r w:rsidRPr="00054070">
        <w:rPr>
          <w:rStyle w:val="rponse2"/>
        </w:rPr>
        <w:tab/>
      </w:r>
      <w:r w:rsidRPr="00054070">
        <w:rPr>
          <w:rStyle w:val="rponse2"/>
        </w:rPr>
        <w:tab/>
        <w:t xml:space="preserve">ON </w:t>
      </w:r>
      <w:proofErr w:type="spellStart"/>
      <w:r w:rsidRPr="00054070">
        <w:rPr>
          <w:rStyle w:val="rponse2"/>
        </w:rPr>
        <w:t>Animaux.AniCode</w:t>
      </w:r>
      <w:proofErr w:type="spellEnd"/>
      <w:r w:rsidRPr="00054070">
        <w:rPr>
          <w:rStyle w:val="rponse2"/>
        </w:rPr>
        <w:t xml:space="preserve"> = </w:t>
      </w:r>
      <w:proofErr w:type="spellStart"/>
      <w:r w:rsidRPr="00054070">
        <w:rPr>
          <w:rStyle w:val="rponse2"/>
        </w:rPr>
        <w:t>Visites.VisitCodeAni</w:t>
      </w:r>
      <w:proofErr w:type="spellEnd"/>
      <w:r w:rsidRPr="00054070">
        <w:rPr>
          <w:rStyle w:val="rponse2"/>
        </w:rPr>
        <w:t>;</w:t>
      </w:r>
    </w:p>
    <w:p w14:paraId="2527C8E3" w14:textId="77777777" w:rsidR="00054070" w:rsidRDefault="00054070" w:rsidP="00C57A6D">
      <w:pPr>
        <w:pStyle w:val="Requte"/>
        <w:tabs>
          <w:tab w:val="right" w:pos="1134"/>
        </w:tabs>
        <w:rPr>
          <w:rStyle w:val="rponse2"/>
        </w:rPr>
      </w:pPr>
    </w:p>
    <w:p w14:paraId="02527812" w14:textId="77777777" w:rsidR="00054070" w:rsidRPr="00054070" w:rsidRDefault="00054070" w:rsidP="00C57A6D">
      <w:pPr>
        <w:pStyle w:val="Requte"/>
        <w:tabs>
          <w:tab w:val="right" w:pos="1134"/>
        </w:tabs>
        <w:rPr>
          <w:rStyle w:val="rponse2"/>
        </w:rPr>
      </w:pPr>
    </w:p>
    <w:p w14:paraId="30D50895" w14:textId="77777777" w:rsidR="00C57A6D" w:rsidRDefault="00C57A6D" w:rsidP="00C57A6D">
      <w:pPr>
        <w:pStyle w:val="Listepuces2"/>
      </w:pPr>
      <w:r>
        <w:t>Nombre de résultats : 86</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000" w:firstRow="0" w:lastRow="0" w:firstColumn="0" w:lastColumn="0" w:noHBand="0" w:noVBand="0"/>
      </w:tblPr>
      <w:tblGrid>
        <w:gridCol w:w="1128"/>
        <w:gridCol w:w="879"/>
        <w:gridCol w:w="781"/>
        <w:gridCol w:w="1056"/>
      </w:tblGrid>
      <w:tr w:rsidR="00A67C60" w:rsidRPr="00D053E1" w14:paraId="425D5B9A" w14:textId="77777777" w:rsidTr="00A67C60">
        <w:trPr>
          <w:tblHeader/>
          <w:tblCellSpacing w:w="0" w:type="dxa"/>
          <w:jc w:val="center"/>
        </w:trPr>
        <w:tc>
          <w:tcPr>
            <w:tcW w:w="0" w:type="auto"/>
            <w:gridSpan w:val="4"/>
            <w:tcBorders>
              <w:top w:val="nil"/>
              <w:left w:val="nil"/>
              <w:bottom w:val="nil"/>
              <w:right w:val="nil"/>
            </w:tcBorders>
            <w:shd w:val="clear" w:color="auto" w:fill="C0C0C0"/>
            <w:vAlign w:val="center"/>
          </w:tcPr>
          <w:p w14:paraId="77B6FEE4" w14:textId="77777777" w:rsidR="00A67C60" w:rsidRPr="00A67C60" w:rsidRDefault="00A67C60" w:rsidP="00CF30AF">
            <w:pPr>
              <w:jc w:val="center"/>
              <w:rPr>
                <w:rFonts w:cs="Arial"/>
                <w:color w:val="000000"/>
                <w:sz w:val="16"/>
                <w:szCs w:val="16"/>
                <w:lang w:eastAsia="fr-CA"/>
              </w:rPr>
            </w:pPr>
            <w:proofErr w:type="spellStart"/>
            <w:r w:rsidRPr="00A67C60">
              <w:rPr>
                <w:rFonts w:cs="Arial"/>
                <w:b/>
                <w:bCs/>
                <w:color w:val="000000"/>
                <w:sz w:val="16"/>
                <w:szCs w:val="16"/>
                <w:lang w:eastAsia="fr-CA"/>
              </w:rPr>
              <w:t>ReqE</w:t>
            </w:r>
            <w:proofErr w:type="spellEnd"/>
          </w:p>
        </w:tc>
      </w:tr>
      <w:tr w:rsidR="00A67C60" w:rsidRPr="00D053E1" w14:paraId="6CB191AF" w14:textId="77777777" w:rsidTr="00A67C60">
        <w:trPr>
          <w:tblHeader/>
          <w:tblCellSpacing w:w="0"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tcPr>
          <w:p w14:paraId="128FF6A5" w14:textId="77777777" w:rsidR="00A67C60" w:rsidRPr="00A67C60" w:rsidRDefault="00A67C60" w:rsidP="00CF30AF">
            <w:pPr>
              <w:jc w:val="center"/>
              <w:rPr>
                <w:rFonts w:ascii="Times New Roman" w:hAnsi="Times New Roman"/>
                <w:b/>
                <w:bCs/>
                <w:sz w:val="16"/>
                <w:szCs w:val="16"/>
                <w:lang w:eastAsia="fr-CA"/>
              </w:rPr>
            </w:pPr>
            <w:proofErr w:type="spellStart"/>
            <w:r w:rsidRPr="00A67C60">
              <w:rPr>
                <w:rFonts w:cs="Arial"/>
                <w:b/>
                <w:bCs/>
                <w:color w:val="000000"/>
                <w:sz w:val="16"/>
                <w:szCs w:val="16"/>
                <w:lang w:eastAsia="fr-CA"/>
              </w:rPr>
              <w:t>AniNom</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tcPr>
          <w:p w14:paraId="37F5C74C" w14:textId="77777777" w:rsidR="00A67C60" w:rsidRPr="00A67C60" w:rsidRDefault="00A67C60" w:rsidP="00CF30AF">
            <w:pPr>
              <w:jc w:val="center"/>
              <w:rPr>
                <w:rFonts w:ascii="Times New Roman" w:hAnsi="Times New Roman"/>
                <w:b/>
                <w:bCs/>
                <w:sz w:val="16"/>
                <w:szCs w:val="16"/>
                <w:lang w:eastAsia="fr-CA"/>
              </w:rPr>
            </w:pPr>
            <w:proofErr w:type="spellStart"/>
            <w:r w:rsidRPr="00A67C60">
              <w:rPr>
                <w:rFonts w:cs="Arial"/>
                <w:b/>
                <w:bCs/>
                <w:color w:val="000000"/>
                <w:sz w:val="16"/>
                <w:szCs w:val="16"/>
                <w:lang w:eastAsia="fr-CA"/>
              </w:rPr>
              <w:t>VisitDate</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tcPr>
          <w:p w14:paraId="6AEB80A7" w14:textId="77777777" w:rsidR="00A67C60" w:rsidRPr="00A67C60" w:rsidRDefault="00A67C60" w:rsidP="00CF30AF">
            <w:pPr>
              <w:jc w:val="center"/>
              <w:rPr>
                <w:rFonts w:ascii="Times New Roman" w:hAnsi="Times New Roman"/>
                <w:b/>
                <w:bCs/>
                <w:sz w:val="16"/>
                <w:szCs w:val="16"/>
                <w:lang w:eastAsia="fr-CA"/>
              </w:rPr>
            </w:pPr>
            <w:proofErr w:type="spellStart"/>
            <w:r w:rsidRPr="00A67C60">
              <w:rPr>
                <w:rFonts w:cs="Arial"/>
                <w:b/>
                <w:bCs/>
                <w:color w:val="000000"/>
                <w:sz w:val="16"/>
                <w:szCs w:val="16"/>
                <w:lang w:eastAsia="fr-CA"/>
              </w:rPr>
              <w:t>AniCode</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tcPr>
          <w:p w14:paraId="67B382E6" w14:textId="77777777" w:rsidR="00A67C60" w:rsidRPr="00A67C60" w:rsidRDefault="00A67C60" w:rsidP="00CF30AF">
            <w:pPr>
              <w:jc w:val="center"/>
              <w:rPr>
                <w:rFonts w:ascii="Times New Roman" w:hAnsi="Times New Roman"/>
                <w:b/>
                <w:bCs/>
                <w:sz w:val="16"/>
                <w:szCs w:val="16"/>
                <w:lang w:eastAsia="fr-CA"/>
              </w:rPr>
            </w:pPr>
            <w:proofErr w:type="spellStart"/>
            <w:r w:rsidRPr="00A67C60">
              <w:rPr>
                <w:rFonts w:cs="Arial"/>
                <w:b/>
                <w:bCs/>
                <w:color w:val="000000"/>
                <w:sz w:val="16"/>
                <w:szCs w:val="16"/>
                <w:lang w:eastAsia="fr-CA"/>
              </w:rPr>
              <w:t>VisitCodeAni</w:t>
            </w:r>
            <w:proofErr w:type="spellEnd"/>
          </w:p>
        </w:tc>
      </w:tr>
      <w:tr w:rsidR="00A67C60" w:rsidRPr="00D053E1" w14:paraId="7A2B2BF1" w14:textId="77777777" w:rsidTr="00A67C60">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732EE87F" w14:textId="77777777" w:rsidR="00A67C60" w:rsidRPr="00A67C60" w:rsidRDefault="00A67C60" w:rsidP="00CF30AF">
            <w:pPr>
              <w:rPr>
                <w:rFonts w:ascii="Times New Roman" w:hAnsi="Times New Roman"/>
                <w:sz w:val="16"/>
                <w:szCs w:val="16"/>
                <w:lang w:eastAsia="fr-CA"/>
              </w:rPr>
            </w:pPr>
            <w:r w:rsidRPr="00A67C60">
              <w:rPr>
                <w:rFonts w:cs="Arial"/>
                <w:color w:val="000000"/>
                <w:sz w:val="16"/>
                <w:szCs w:val="16"/>
                <w:lang w:eastAsia="fr-CA"/>
              </w:rPr>
              <w:t>Bobo</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699A4F23" w14:textId="77777777" w:rsidR="00A67C60" w:rsidRPr="00A67C60" w:rsidRDefault="00A67C60" w:rsidP="00CF30AF">
            <w:pPr>
              <w:jc w:val="right"/>
              <w:rPr>
                <w:rFonts w:ascii="Times New Roman" w:hAnsi="Times New Roman"/>
                <w:sz w:val="16"/>
                <w:szCs w:val="16"/>
                <w:lang w:eastAsia="fr-CA"/>
              </w:rPr>
            </w:pPr>
            <w:r w:rsidRPr="00A67C60">
              <w:rPr>
                <w:rFonts w:cs="Arial"/>
                <w:color w:val="000000"/>
                <w:sz w:val="16"/>
                <w:szCs w:val="16"/>
                <w:lang w:eastAsia="fr-CA"/>
              </w:rPr>
              <w:t>21-02-1996</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5FDAED6B" w14:textId="77777777" w:rsidR="00A67C60" w:rsidRPr="00A67C60" w:rsidRDefault="00A67C60" w:rsidP="00CF30AF">
            <w:pPr>
              <w:rPr>
                <w:rFonts w:ascii="Times New Roman" w:hAnsi="Times New Roman"/>
                <w:sz w:val="16"/>
                <w:szCs w:val="16"/>
                <w:lang w:eastAsia="fr-CA"/>
              </w:rPr>
            </w:pPr>
            <w:r w:rsidRPr="00A67C60">
              <w:rPr>
                <w:rFonts w:cs="Arial"/>
                <w:color w:val="000000"/>
                <w:sz w:val="16"/>
                <w:szCs w:val="16"/>
                <w:lang w:eastAsia="fr-CA"/>
              </w:rPr>
              <w:t>AC001-01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6CD31DCD" w14:textId="77777777" w:rsidR="00A67C60" w:rsidRPr="00A67C60" w:rsidRDefault="00A67C60" w:rsidP="00CF30AF">
            <w:pPr>
              <w:rPr>
                <w:rFonts w:ascii="Times New Roman" w:hAnsi="Times New Roman"/>
                <w:sz w:val="16"/>
                <w:szCs w:val="16"/>
                <w:lang w:eastAsia="fr-CA"/>
              </w:rPr>
            </w:pPr>
            <w:r w:rsidRPr="00A67C60">
              <w:rPr>
                <w:rFonts w:cs="Arial"/>
                <w:color w:val="000000"/>
                <w:sz w:val="16"/>
                <w:szCs w:val="16"/>
                <w:lang w:eastAsia="fr-CA"/>
              </w:rPr>
              <w:t>AC001-01</w:t>
            </w:r>
          </w:p>
        </w:tc>
      </w:tr>
      <w:tr w:rsidR="00A67C60" w:rsidRPr="00D053E1" w14:paraId="524E2AF1" w14:textId="77777777" w:rsidTr="00A67C60">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6541C119" w14:textId="77777777" w:rsidR="00A67C60" w:rsidRPr="00A67C60" w:rsidRDefault="00A67C60" w:rsidP="00CF30AF">
            <w:pPr>
              <w:rPr>
                <w:rFonts w:ascii="Times New Roman" w:hAnsi="Times New Roman"/>
                <w:sz w:val="16"/>
                <w:szCs w:val="16"/>
                <w:lang w:eastAsia="fr-CA"/>
              </w:rPr>
            </w:pPr>
            <w:r w:rsidRPr="00A67C60">
              <w:rPr>
                <w:rFonts w:cs="Arial"/>
                <w:color w:val="000000"/>
                <w:sz w:val="16"/>
                <w:szCs w:val="16"/>
                <w:lang w:eastAsia="fr-CA"/>
              </w:rPr>
              <w:t>Bobo</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2699C25C" w14:textId="77777777" w:rsidR="00A67C60" w:rsidRPr="00A67C60" w:rsidRDefault="00A67C60" w:rsidP="00CF30AF">
            <w:pPr>
              <w:jc w:val="right"/>
              <w:rPr>
                <w:rFonts w:ascii="Times New Roman" w:hAnsi="Times New Roman"/>
                <w:sz w:val="16"/>
                <w:szCs w:val="16"/>
                <w:lang w:eastAsia="fr-CA"/>
              </w:rPr>
            </w:pPr>
            <w:r w:rsidRPr="00A67C60">
              <w:rPr>
                <w:rFonts w:cs="Arial"/>
                <w:color w:val="000000"/>
                <w:sz w:val="16"/>
                <w:szCs w:val="16"/>
                <w:lang w:eastAsia="fr-CA"/>
              </w:rPr>
              <w:t>01-04-1996</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73C21AEF" w14:textId="77777777" w:rsidR="00A67C60" w:rsidRPr="00A67C60" w:rsidRDefault="00A67C60" w:rsidP="00CF30AF">
            <w:pPr>
              <w:rPr>
                <w:rFonts w:ascii="Times New Roman" w:hAnsi="Times New Roman"/>
                <w:sz w:val="16"/>
                <w:szCs w:val="16"/>
                <w:lang w:eastAsia="fr-CA"/>
              </w:rPr>
            </w:pPr>
            <w:r w:rsidRPr="00A67C60">
              <w:rPr>
                <w:rFonts w:cs="Arial"/>
                <w:color w:val="000000"/>
                <w:sz w:val="16"/>
                <w:szCs w:val="16"/>
                <w:lang w:eastAsia="fr-CA"/>
              </w:rPr>
              <w:t>AC001-01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78904905" w14:textId="77777777" w:rsidR="00A67C60" w:rsidRPr="00A67C60" w:rsidRDefault="00A67C60" w:rsidP="00CF30AF">
            <w:pPr>
              <w:rPr>
                <w:rFonts w:ascii="Times New Roman" w:hAnsi="Times New Roman"/>
                <w:sz w:val="16"/>
                <w:szCs w:val="16"/>
                <w:lang w:eastAsia="fr-CA"/>
              </w:rPr>
            </w:pPr>
            <w:r w:rsidRPr="00A67C60">
              <w:rPr>
                <w:rFonts w:cs="Arial"/>
                <w:color w:val="000000"/>
                <w:sz w:val="16"/>
                <w:szCs w:val="16"/>
                <w:lang w:eastAsia="fr-CA"/>
              </w:rPr>
              <w:t>AC001-01</w:t>
            </w:r>
          </w:p>
        </w:tc>
      </w:tr>
      <w:tr w:rsidR="00A67C60" w:rsidRPr="00D053E1" w14:paraId="54884A6E" w14:textId="77777777" w:rsidTr="00A67C60">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1BD24F92" w14:textId="77777777" w:rsidR="00A67C60" w:rsidRPr="00A67C60" w:rsidRDefault="00A67C60" w:rsidP="00CF30AF">
            <w:pPr>
              <w:rPr>
                <w:rFonts w:ascii="Times New Roman" w:hAnsi="Times New Roman"/>
                <w:sz w:val="16"/>
                <w:szCs w:val="16"/>
                <w:lang w:eastAsia="fr-CA"/>
              </w:rPr>
            </w:pPr>
            <w:r w:rsidRPr="00A67C60">
              <w:rPr>
                <w:rFonts w:cs="Arial"/>
                <w:color w:val="000000"/>
                <w:sz w:val="16"/>
                <w:szCs w:val="16"/>
                <w:lang w:eastAsia="fr-CA"/>
              </w:rPr>
              <w:t>Bobo</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6E435CB8" w14:textId="77777777" w:rsidR="00A67C60" w:rsidRPr="00A67C60" w:rsidRDefault="00A67C60" w:rsidP="00CF30AF">
            <w:pPr>
              <w:jc w:val="right"/>
              <w:rPr>
                <w:rFonts w:ascii="Times New Roman" w:hAnsi="Times New Roman"/>
                <w:sz w:val="16"/>
                <w:szCs w:val="16"/>
                <w:lang w:eastAsia="fr-CA"/>
              </w:rPr>
            </w:pPr>
            <w:r w:rsidRPr="00A67C60">
              <w:rPr>
                <w:rFonts w:cs="Arial"/>
                <w:color w:val="000000"/>
                <w:sz w:val="16"/>
                <w:szCs w:val="16"/>
                <w:lang w:eastAsia="fr-CA"/>
              </w:rPr>
              <w:t>01-11-1996</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2948E007" w14:textId="77777777" w:rsidR="00A67C60" w:rsidRPr="00A67C60" w:rsidRDefault="00A67C60" w:rsidP="00CF30AF">
            <w:pPr>
              <w:rPr>
                <w:rFonts w:ascii="Times New Roman" w:hAnsi="Times New Roman"/>
                <w:sz w:val="16"/>
                <w:szCs w:val="16"/>
                <w:lang w:eastAsia="fr-CA"/>
              </w:rPr>
            </w:pPr>
            <w:r w:rsidRPr="00A67C60">
              <w:rPr>
                <w:rFonts w:cs="Arial"/>
                <w:color w:val="000000"/>
                <w:sz w:val="16"/>
                <w:szCs w:val="16"/>
                <w:lang w:eastAsia="fr-CA"/>
              </w:rPr>
              <w:t>AC001-01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6BC736A5" w14:textId="77777777" w:rsidR="00A67C60" w:rsidRPr="00A67C60" w:rsidRDefault="00A67C60" w:rsidP="00CF30AF">
            <w:pPr>
              <w:rPr>
                <w:rFonts w:ascii="Times New Roman" w:hAnsi="Times New Roman"/>
                <w:sz w:val="16"/>
                <w:szCs w:val="16"/>
                <w:lang w:eastAsia="fr-CA"/>
              </w:rPr>
            </w:pPr>
            <w:r w:rsidRPr="00A67C60">
              <w:rPr>
                <w:rFonts w:cs="Arial"/>
                <w:color w:val="000000"/>
                <w:sz w:val="16"/>
                <w:szCs w:val="16"/>
                <w:lang w:eastAsia="fr-CA"/>
              </w:rPr>
              <w:t>AC001-01</w:t>
            </w:r>
          </w:p>
        </w:tc>
      </w:tr>
      <w:tr w:rsidR="00A67C60" w:rsidRPr="00D053E1" w14:paraId="4D5CE761" w14:textId="77777777" w:rsidTr="00A67C60">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0B9C4CC9" w14:textId="77777777" w:rsidR="00A67C60" w:rsidRPr="00A67C60" w:rsidRDefault="00A67C60" w:rsidP="00CF30AF">
            <w:pPr>
              <w:rPr>
                <w:rFonts w:ascii="Times New Roman" w:hAnsi="Times New Roman"/>
                <w:sz w:val="16"/>
                <w:szCs w:val="16"/>
                <w:lang w:eastAsia="fr-CA"/>
              </w:rPr>
            </w:pPr>
            <w:r w:rsidRPr="00A67C60">
              <w:rPr>
                <w:rFonts w:cs="Arial"/>
                <w:color w:val="000000"/>
                <w:sz w:val="16"/>
                <w:szCs w:val="16"/>
                <w:lang w:eastAsia="fr-CA"/>
              </w:rPr>
              <w:t xml:space="preserve">Presto </w:t>
            </w:r>
            <w:proofErr w:type="spellStart"/>
            <w:r w:rsidRPr="00A67C60">
              <w:rPr>
                <w:rFonts w:cs="Arial"/>
                <w:color w:val="000000"/>
                <w:sz w:val="16"/>
                <w:szCs w:val="16"/>
                <w:lang w:eastAsia="fr-CA"/>
              </w:rPr>
              <w:t>Chango</w:t>
            </w:r>
            <w:proofErr w:type="spellEnd"/>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063A60F0" w14:textId="77777777" w:rsidR="00A67C60" w:rsidRPr="00A67C60" w:rsidRDefault="00A67C60" w:rsidP="00CF30AF">
            <w:pPr>
              <w:jc w:val="right"/>
              <w:rPr>
                <w:rFonts w:ascii="Times New Roman" w:hAnsi="Times New Roman"/>
                <w:sz w:val="16"/>
                <w:szCs w:val="16"/>
                <w:lang w:eastAsia="fr-CA"/>
              </w:rPr>
            </w:pPr>
            <w:r w:rsidRPr="00A67C60">
              <w:rPr>
                <w:rFonts w:cs="Arial"/>
                <w:color w:val="000000"/>
                <w:sz w:val="16"/>
                <w:szCs w:val="16"/>
                <w:lang w:eastAsia="fr-CA"/>
              </w:rPr>
              <w:t>03-09-1996</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08A58738" w14:textId="77777777" w:rsidR="00A67C60" w:rsidRPr="00A67C60" w:rsidRDefault="00A67C60" w:rsidP="00CF30AF">
            <w:pPr>
              <w:rPr>
                <w:rFonts w:ascii="Times New Roman" w:hAnsi="Times New Roman"/>
                <w:sz w:val="16"/>
                <w:szCs w:val="16"/>
                <w:lang w:eastAsia="fr-CA"/>
              </w:rPr>
            </w:pPr>
            <w:r w:rsidRPr="00A67C60">
              <w:rPr>
                <w:rFonts w:cs="Arial"/>
                <w:color w:val="000000"/>
                <w:sz w:val="16"/>
                <w:szCs w:val="16"/>
                <w:lang w:eastAsia="fr-CA"/>
              </w:rPr>
              <w:t>AC001-02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51413361" w14:textId="77777777" w:rsidR="00A67C60" w:rsidRPr="00A67C60" w:rsidRDefault="00A67C60" w:rsidP="00CF30AF">
            <w:pPr>
              <w:rPr>
                <w:rFonts w:ascii="Times New Roman" w:hAnsi="Times New Roman"/>
                <w:sz w:val="16"/>
                <w:szCs w:val="16"/>
                <w:lang w:eastAsia="fr-CA"/>
              </w:rPr>
            </w:pPr>
            <w:r w:rsidRPr="00A67C60">
              <w:rPr>
                <w:rFonts w:cs="Arial"/>
                <w:color w:val="000000"/>
                <w:sz w:val="16"/>
                <w:szCs w:val="16"/>
                <w:lang w:eastAsia="fr-CA"/>
              </w:rPr>
              <w:t>AC001-02</w:t>
            </w:r>
          </w:p>
        </w:tc>
      </w:tr>
      <w:tr w:rsidR="00A67C60" w:rsidRPr="00D053E1" w14:paraId="39A5D80F" w14:textId="77777777" w:rsidTr="00A67C60">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00255799" w14:textId="77777777" w:rsidR="00A67C60" w:rsidRPr="00A67C60" w:rsidRDefault="00A67C60" w:rsidP="00CF30AF">
            <w:pPr>
              <w:rPr>
                <w:rFonts w:ascii="Times New Roman" w:hAnsi="Times New Roman"/>
                <w:sz w:val="16"/>
                <w:szCs w:val="16"/>
                <w:lang w:eastAsia="fr-CA"/>
              </w:rPr>
            </w:pPr>
            <w:r w:rsidRPr="00A67C60">
              <w:rPr>
                <w:rFonts w:cs="Arial"/>
                <w:color w:val="000000"/>
                <w:sz w:val="16"/>
                <w:szCs w:val="16"/>
                <w:lang w:eastAsia="fr-CA"/>
              </w:rPr>
              <w:t xml:space="preserve">Presto </w:t>
            </w:r>
            <w:proofErr w:type="spellStart"/>
            <w:r w:rsidRPr="00A67C60">
              <w:rPr>
                <w:rFonts w:cs="Arial"/>
                <w:color w:val="000000"/>
                <w:sz w:val="16"/>
                <w:szCs w:val="16"/>
                <w:lang w:eastAsia="fr-CA"/>
              </w:rPr>
              <w:t>Chango</w:t>
            </w:r>
            <w:proofErr w:type="spellEnd"/>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339E3684" w14:textId="77777777" w:rsidR="00A67C60" w:rsidRPr="00A67C60" w:rsidRDefault="00A67C60" w:rsidP="00CF30AF">
            <w:pPr>
              <w:jc w:val="right"/>
              <w:rPr>
                <w:rFonts w:ascii="Times New Roman" w:hAnsi="Times New Roman"/>
                <w:sz w:val="16"/>
                <w:szCs w:val="16"/>
                <w:lang w:eastAsia="fr-CA"/>
              </w:rPr>
            </w:pPr>
            <w:r w:rsidRPr="00A67C60">
              <w:rPr>
                <w:rFonts w:cs="Arial"/>
                <w:color w:val="000000"/>
                <w:sz w:val="16"/>
                <w:szCs w:val="16"/>
                <w:lang w:eastAsia="fr-CA"/>
              </w:rPr>
              <w:t>11-10-1996</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579E26B1" w14:textId="77777777" w:rsidR="00A67C60" w:rsidRPr="00A67C60" w:rsidRDefault="00A67C60" w:rsidP="00CF30AF">
            <w:pPr>
              <w:rPr>
                <w:rFonts w:ascii="Times New Roman" w:hAnsi="Times New Roman"/>
                <w:sz w:val="16"/>
                <w:szCs w:val="16"/>
                <w:lang w:eastAsia="fr-CA"/>
              </w:rPr>
            </w:pPr>
            <w:r w:rsidRPr="00A67C60">
              <w:rPr>
                <w:rFonts w:cs="Arial"/>
                <w:color w:val="000000"/>
                <w:sz w:val="16"/>
                <w:szCs w:val="16"/>
                <w:lang w:eastAsia="fr-CA"/>
              </w:rPr>
              <w:t>AC001-02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693F3A20" w14:textId="77777777" w:rsidR="00A67C60" w:rsidRPr="00A67C60" w:rsidRDefault="00A67C60" w:rsidP="00CF30AF">
            <w:pPr>
              <w:rPr>
                <w:rFonts w:ascii="Times New Roman" w:hAnsi="Times New Roman"/>
                <w:sz w:val="16"/>
                <w:szCs w:val="16"/>
                <w:lang w:eastAsia="fr-CA"/>
              </w:rPr>
            </w:pPr>
            <w:r w:rsidRPr="00A67C60">
              <w:rPr>
                <w:rFonts w:cs="Arial"/>
                <w:color w:val="000000"/>
                <w:sz w:val="16"/>
                <w:szCs w:val="16"/>
                <w:lang w:eastAsia="fr-CA"/>
              </w:rPr>
              <w:t>AC001-02</w:t>
            </w:r>
          </w:p>
        </w:tc>
      </w:tr>
      <w:tr w:rsidR="00A67C60" w:rsidRPr="00D053E1" w14:paraId="5E27E279" w14:textId="77777777" w:rsidTr="00A67C60">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2A5E89A6" w14:textId="77777777" w:rsidR="00A67C60" w:rsidRPr="00A67C60" w:rsidRDefault="00A67C60" w:rsidP="00CF30AF">
            <w:pPr>
              <w:rPr>
                <w:rFonts w:ascii="Times New Roman" w:hAnsi="Times New Roman"/>
                <w:sz w:val="16"/>
                <w:szCs w:val="16"/>
                <w:lang w:eastAsia="fr-CA"/>
              </w:rPr>
            </w:pPr>
            <w:r w:rsidRPr="00A67C60">
              <w:rPr>
                <w:rFonts w:cs="Arial"/>
                <w:color w:val="000000"/>
                <w:sz w:val="16"/>
                <w:szCs w:val="16"/>
                <w:lang w:eastAsia="fr-CA"/>
              </w:rPr>
              <w:t xml:space="preserve">Presto </w:t>
            </w:r>
            <w:proofErr w:type="spellStart"/>
            <w:r w:rsidRPr="00A67C60">
              <w:rPr>
                <w:rFonts w:cs="Arial"/>
                <w:color w:val="000000"/>
                <w:sz w:val="16"/>
                <w:szCs w:val="16"/>
                <w:lang w:eastAsia="fr-CA"/>
              </w:rPr>
              <w:t>Chango</w:t>
            </w:r>
            <w:proofErr w:type="spellEnd"/>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07D362C0" w14:textId="77777777" w:rsidR="00A67C60" w:rsidRPr="00A67C60" w:rsidRDefault="00A67C60" w:rsidP="00CF30AF">
            <w:pPr>
              <w:jc w:val="right"/>
              <w:rPr>
                <w:rFonts w:ascii="Times New Roman" w:hAnsi="Times New Roman"/>
                <w:sz w:val="16"/>
                <w:szCs w:val="16"/>
                <w:lang w:eastAsia="fr-CA"/>
              </w:rPr>
            </w:pPr>
            <w:r w:rsidRPr="00A67C60">
              <w:rPr>
                <w:rFonts w:cs="Arial"/>
                <w:color w:val="000000"/>
                <w:sz w:val="16"/>
                <w:szCs w:val="16"/>
                <w:lang w:eastAsia="fr-CA"/>
              </w:rPr>
              <w:t>26-11-1996</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53801120" w14:textId="77777777" w:rsidR="00A67C60" w:rsidRPr="00A67C60" w:rsidRDefault="00A67C60" w:rsidP="00CF30AF">
            <w:pPr>
              <w:rPr>
                <w:rFonts w:ascii="Times New Roman" w:hAnsi="Times New Roman"/>
                <w:sz w:val="16"/>
                <w:szCs w:val="16"/>
                <w:lang w:eastAsia="fr-CA"/>
              </w:rPr>
            </w:pPr>
            <w:r w:rsidRPr="00A67C60">
              <w:rPr>
                <w:rFonts w:cs="Arial"/>
                <w:color w:val="000000"/>
                <w:sz w:val="16"/>
                <w:szCs w:val="16"/>
                <w:lang w:eastAsia="fr-CA"/>
              </w:rPr>
              <w:t>AC001-02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731DED5C" w14:textId="77777777" w:rsidR="00A67C60" w:rsidRPr="00A67C60" w:rsidRDefault="00A67C60" w:rsidP="00CF30AF">
            <w:pPr>
              <w:rPr>
                <w:rFonts w:ascii="Times New Roman" w:hAnsi="Times New Roman"/>
                <w:sz w:val="16"/>
                <w:szCs w:val="16"/>
                <w:lang w:eastAsia="fr-CA"/>
              </w:rPr>
            </w:pPr>
            <w:r w:rsidRPr="00A67C60">
              <w:rPr>
                <w:rFonts w:cs="Arial"/>
                <w:color w:val="000000"/>
                <w:sz w:val="16"/>
                <w:szCs w:val="16"/>
                <w:lang w:eastAsia="fr-CA"/>
              </w:rPr>
              <w:t>AC001-02</w:t>
            </w:r>
          </w:p>
        </w:tc>
      </w:tr>
      <w:tr w:rsidR="00A67C60" w:rsidRPr="00D053E1" w14:paraId="714A94AF" w14:textId="77777777" w:rsidTr="00A67C60">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3B282622" w14:textId="77777777" w:rsidR="00A67C60" w:rsidRPr="00A67C60" w:rsidRDefault="00A67C60" w:rsidP="00CF30AF">
            <w:pPr>
              <w:rPr>
                <w:rFonts w:cs="Arial"/>
                <w:color w:val="000000"/>
                <w:sz w:val="16"/>
                <w:szCs w:val="16"/>
                <w:lang w:eastAsia="fr-CA"/>
              </w:rPr>
            </w:pPr>
            <w:r w:rsidRPr="00A67C60">
              <w:rPr>
                <w:rFonts w:cs="Arial"/>
                <w:color w:val="000000"/>
                <w:sz w:val="16"/>
                <w:szCs w:val="16"/>
                <w:lang w:eastAsia="fr-CA"/>
              </w:rPr>
              <w:t>….</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0E4BA897" w14:textId="77777777" w:rsidR="00A67C60" w:rsidRPr="00A67C60" w:rsidRDefault="00A67C60" w:rsidP="00CF30AF">
            <w:pPr>
              <w:jc w:val="right"/>
              <w:rPr>
                <w:rFonts w:cs="Arial"/>
                <w:color w:val="000000"/>
                <w:sz w:val="16"/>
                <w:szCs w:val="16"/>
                <w:lang w:eastAsia="fr-CA"/>
              </w:rPr>
            </w:pP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078F7237" w14:textId="77777777" w:rsidR="00A67C60" w:rsidRPr="00A67C60" w:rsidRDefault="00A67C60" w:rsidP="00CF30AF">
            <w:pPr>
              <w:rPr>
                <w:rFonts w:cs="Arial"/>
                <w:color w:val="000000"/>
                <w:sz w:val="16"/>
                <w:szCs w:val="16"/>
                <w:lang w:eastAsia="fr-CA"/>
              </w:rPr>
            </w:pP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251D54CA" w14:textId="77777777" w:rsidR="00A67C60" w:rsidRPr="00A67C60" w:rsidRDefault="00A67C60" w:rsidP="00CF30AF">
            <w:pPr>
              <w:rPr>
                <w:rFonts w:cs="Arial"/>
                <w:color w:val="000000"/>
                <w:sz w:val="16"/>
                <w:szCs w:val="16"/>
                <w:lang w:eastAsia="fr-CA"/>
              </w:rPr>
            </w:pPr>
          </w:p>
        </w:tc>
      </w:tr>
    </w:tbl>
    <w:p w14:paraId="5536EC78" w14:textId="77777777" w:rsidR="00A67C60" w:rsidRDefault="00A67C60" w:rsidP="00A67C60">
      <w:pPr>
        <w:pStyle w:val="Listepuces2"/>
        <w:numPr>
          <w:ilvl w:val="0"/>
          <w:numId w:val="0"/>
        </w:numPr>
        <w:ind w:left="714" w:hanging="357"/>
      </w:pPr>
    </w:p>
    <w:p w14:paraId="371A8AD7" w14:textId="77777777" w:rsidR="00C57A6D" w:rsidRDefault="00C57A6D" w:rsidP="00C57A6D">
      <w:pPr>
        <w:pStyle w:val="Listepuces2"/>
      </w:pPr>
      <w:r>
        <w:t>Interprétation complète : Obtenir la liste de toutes les visites faites à la clinique en spécifiant les dates et les des animaux impliqués.</w:t>
      </w:r>
    </w:p>
    <w:p w14:paraId="104D2C61" w14:textId="77777777" w:rsidR="00C57A6D" w:rsidRDefault="00C57A6D" w:rsidP="00C57A6D">
      <w:pPr>
        <w:pStyle w:val="Norme"/>
        <w:rPr>
          <w:caps w:val="0"/>
        </w:rPr>
      </w:pPr>
      <w:r>
        <w:t>R</w:t>
      </w:r>
      <w:r>
        <w:rPr>
          <w:caps w:val="0"/>
        </w:rPr>
        <w:t>emarques :</w:t>
      </w:r>
    </w:p>
    <w:p w14:paraId="7BAC49A5" w14:textId="77777777" w:rsidR="00C57A6D" w:rsidRDefault="00C57A6D" w:rsidP="00595DBC">
      <w:pPr>
        <w:pStyle w:val="Normetexte"/>
        <w:numPr>
          <w:ilvl w:val="0"/>
          <w:numId w:val="11"/>
        </w:numPr>
        <w:ind w:left="567" w:right="4"/>
        <w:jc w:val="left"/>
      </w:pPr>
      <w:r>
        <w:t xml:space="preserve">Le générateur d’Access qualifie toujours les noms de chaque champs </w:t>
      </w:r>
      <w:r w:rsidRPr="00C57A6D">
        <w:rPr>
          <w:i/>
        </w:rPr>
        <w:t>&lt; nom de table &gt;.&lt; Nom de champ &gt;</w:t>
      </w:r>
      <w:r>
        <w:t>, mais c’est obligatoire uniquement si des noms identiques de tables différentes ou de champs d</w:t>
      </w:r>
      <w:r w:rsidR="00957BE3">
        <w:t xml:space="preserve">ifférents </w:t>
      </w:r>
      <w:r>
        <w:t>sont présents dans la requête.</w:t>
      </w:r>
    </w:p>
    <w:p w14:paraId="1B9238ED" w14:textId="77777777" w:rsidR="00957BE3" w:rsidRDefault="00957BE3" w:rsidP="00595DBC">
      <w:pPr>
        <w:pStyle w:val="Normetexte"/>
        <w:numPr>
          <w:ilvl w:val="0"/>
          <w:numId w:val="11"/>
        </w:numPr>
        <w:ind w:left="567" w:right="4"/>
        <w:jc w:val="left"/>
      </w:pPr>
      <w:r>
        <w:t>Access utilise fréquemment [ ] pour tout identificateur, mais c’es</w:t>
      </w:r>
      <w:r w:rsidR="00054070">
        <w:t>t</w:t>
      </w:r>
      <w:r>
        <w:t xml:space="preserve"> obligatoire uniquement si des espaces ou tirets sont présents dans la dans l’identificateur.</w:t>
      </w:r>
    </w:p>
    <w:p w14:paraId="539EAAD9" w14:textId="77777777" w:rsidR="00EC0FA1" w:rsidRDefault="00EC0FA1" w:rsidP="00595DBC">
      <w:pPr>
        <w:pStyle w:val="Normetexte"/>
        <w:numPr>
          <w:ilvl w:val="0"/>
          <w:numId w:val="11"/>
        </w:numPr>
        <w:ind w:left="567" w:right="4"/>
        <w:jc w:val="left"/>
      </w:pPr>
      <w:r>
        <w:t xml:space="preserve">Dans le </w:t>
      </w:r>
      <w:r w:rsidRPr="00EC0FA1">
        <w:rPr>
          <w:i/>
        </w:rPr>
        <w:t>ON</w:t>
      </w:r>
      <w:r>
        <w:t xml:space="preserve"> le nom des tables est obligatoire, mais pour Access seulement.</w:t>
      </w:r>
    </w:p>
    <w:p w14:paraId="090D1D01" w14:textId="77777777" w:rsidR="00EC0FA1" w:rsidRDefault="00EC0FA1">
      <w:r>
        <w:br w:type="page"/>
      </w:r>
    </w:p>
    <w:p w14:paraId="571E5E7E" w14:textId="77777777" w:rsidR="00957BE3" w:rsidRDefault="00957BE3" w:rsidP="00957BE3">
      <w:pPr>
        <w:pStyle w:val="Listepuces2"/>
      </w:pPr>
      <w:r>
        <w:lastRenderedPageBreak/>
        <w:t>Si la requête était :</w:t>
      </w:r>
    </w:p>
    <w:p w14:paraId="431BEB47" w14:textId="77777777" w:rsidR="00957BE3" w:rsidRPr="000E643C" w:rsidRDefault="00957BE3" w:rsidP="000E643C">
      <w:pPr>
        <w:pStyle w:val="Requte"/>
      </w:pPr>
      <w:r w:rsidRPr="000E643C">
        <w:t xml:space="preserve">SELECT </w:t>
      </w:r>
      <w:proofErr w:type="spellStart"/>
      <w:r w:rsidRPr="000E643C">
        <w:t>Aninom</w:t>
      </w:r>
      <w:proofErr w:type="spellEnd"/>
      <w:r w:rsidRPr="000E643C">
        <w:br/>
        <w:t>FROM Animaux INNER JOIN Visites</w:t>
      </w:r>
      <w:r w:rsidR="00EC0FA1" w:rsidRPr="000E643C">
        <w:br/>
      </w:r>
      <w:r w:rsidR="00EC0FA1" w:rsidRPr="000E643C">
        <w:tab/>
      </w:r>
      <w:r w:rsidR="00EC0FA1" w:rsidRPr="000E643C">
        <w:tab/>
        <w:t xml:space="preserve">ON </w:t>
      </w:r>
      <w:proofErr w:type="spellStart"/>
      <w:r w:rsidR="00EC0FA1" w:rsidRPr="000E643C">
        <w:t>Animaux.AniCode</w:t>
      </w:r>
      <w:proofErr w:type="spellEnd"/>
      <w:r w:rsidR="00EC0FA1" w:rsidRPr="000E643C">
        <w:t xml:space="preserve"> = </w:t>
      </w:r>
      <w:proofErr w:type="spellStart"/>
      <w:r w:rsidR="00EC0FA1" w:rsidRPr="000E643C">
        <w:t>Visites.VisitCodeAni</w:t>
      </w:r>
      <w:proofErr w:type="spellEnd"/>
      <w:r w:rsidR="00EC0FA1" w:rsidRPr="000E643C">
        <w:t>;</w:t>
      </w:r>
    </w:p>
    <w:p w14:paraId="211DE507" w14:textId="77777777" w:rsidR="00911CF4" w:rsidRPr="00A67C60" w:rsidRDefault="00957BE3" w:rsidP="00A67C60">
      <w:pPr>
        <w:pStyle w:val="Listepuces2"/>
        <w:rPr>
          <w:b/>
        </w:rPr>
      </w:pPr>
      <w:r>
        <w:t>Nombre de résultats : 86</w:t>
      </w:r>
    </w:p>
    <w:p w14:paraId="12E7F60B" w14:textId="77777777" w:rsidR="00957BE3" w:rsidRDefault="00957BE3" w:rsidP="00957BE3">
      <w:pPr>
        <w:pStyle w:val="Listepuces"/>
        <w:rPr>
          <w:b/>
        </w:rPr>
      </w:pPr>
      <w:proofErr w:type="spellStart"/>
      <w:r w:rsidRPr="00957BE3">
        <w:rPr>
          <w:b/>
        </w:rPr>
        <w:t>ReqF</w:t>
      </w:r>
      <w:proofErr w:type="spellEnd"/>
    </w:p>
    <w:p w14:paraId="67D6B5D2" w14:textId="77777777" w:rsidR="00957BE3" w:rsidRPr="000E643C" w:rsidRDefault="00957BE3" w:rsidP="000E643C">
      <w:pPr>
        <w:pStyle w:val="Requte"/>
      </w:pPr>
      <w:r w:rsidRPr="000E643C">
        <w:t>SELECT DISTINCT</w:t>
      </w:r>
      <w:r w:rsidR="00911CF4" w:rsidRPr="000E643C">
        <w:t xml:space="preserve"> </w:t>
      </w:r>
      <w:proofErr w:type="spellStart"/>
      <w:r w:rsidR="00911CF4" w:rsidRPr="000E643C">
        <w:t>Aninom</w:t>
      </w:r>
      <w:proofErr w:type="spellEnd"/>
      <w:r w:rsidR="00911CF4" w:rsidRPr="000E643C">
        <w:br/>
        <w:t>FROM Animaux INNER JOIN Visites</w:t>
      </w:r>
      <w:r w:rsidR="00911CF4" w:rsidRPr="000E643C">
        <w:br/>
      </w:r>
      <w:r w:rsidR="00911CF4" w:rsidRPr="000E643C">
        <w:tab/>
      </w:r>
      <w:r w:rsidR="00911CF4" w:rsidRPr="000E643C">
        <w:tab/>
        <w:t xml:space="preserve">ON </w:t>
      </w:r>
      <w:proofErr w:type="spellStart"/>
      <w:r w:rsidR="00EC0FA1" w:rsidRPr="000E643C">
        <w:rPr>
          <w:rStyle w:val="rponse2"/>
          <w:u w:val="none"/>
        </w:rPr>
        <w:t>Animaux</w:t>
      </w:r>
      <w:r w:rsidR="00EC0FA1" w:rsidRPr="000E643C">
        <w:t>.</w:t>
      </w:r>
      <w:r w:rsidR="00911CF4" w:rsidRPr="000E643C">
        <w:t>Anicode</w:t>
      </w:r>
      <w:proofErr w:type="spellEnd"/>
      <w:r w:rsidR="00911CF4" w:rsidRPr="000E643C">
        <w:t xml:space="preserve"> = </w:t>
      </w:r>
      <w:proofErr w:type="spellStart"/>
      <w:r w:rsidR="00EC0FA1" w:rsidRPr="000E643C">
        <w:rPr>
          <w:rStyle w:val="rponse2"/>
          <w:u w:val="none"/>
        </w:rPr>
        <w:t>Visites</w:t>
      </w:r>
      <w:r w:rsidR="00EC0FA1" w:rsidRPr="000E643C">
        <w:t>.</w:t>
      </w:r>
      <w:r w:rsidR="00781468">
        <w:t>Visit</w:t>
      </w:r>
      <w:r w:rsidR="00911CF4" w:rsidRPr="000E643C">
        <w:t>CodeAni</w:t>
      </w:r>
      <w:proofErr w:type="spellEnd"/>
    </w:p>
    <w:p w14:paraId="330A317A" w14:textId="77777777" w:rsidR="00911CF4" w:rsidRDefault="00911CF4" w:rsidP="00911CF4">
      <w:pPr>
        <w:pStyle w:val="Listepuces2"/>
      </w:pPr>
      <w:r>
        <w:t>Nombre de résultats : 41</w:t>
      </w:r>
    </w:p>
    <w:p w14:paraId="2918D649" w14:textId="77777777" w:rsidR="00EC0FA1" w:rsidRDefault="00911CF4" w:rsidP="00911CF4">
      <w:pPr>
        <w:pStyle w:val="Listepuces2"/>
      </w:pPr>
      <w:r>
        <w:t xml:space="preserve">Interprétation : </w:t>
      </w:r>
    </w:p>
    <w:p w14:paraId="38E17481" w14:textId="77777777" w:rsidR="00911CF4" w:rsidRPr="00EC0FA1" w:rsidRDefault="00911CF4" w:rsidP="00EC0FA1">
      <w:pPr>
        <w:pStyle w:val="Requte"/>
        <w:pBdr>
          <w:left w:val="single" w:sz="12" w:space="5" w:color="auto"/>
        </w:pBdr>
        <w:rPr>
          <w:rStyle w:val="rponse"/>
        </w:rPr>
      </w:pPr>
      <w:r w:rsidRPr="00EC0FA1">
        <w:rPr>
          <w:rStyle w:val="rponse"/>
        </w:rPr>
        <w:t>Obtenir la liste des noms différents d’animaux ayant fait au moins une visite à la clinique.</w:t>
      </w:r>
    </w:p>
    <w:p w14:paraId="3C3F455E" w14:textId="77777777" w:rsidR="00EC0FA1" w:rsidRPr="00EC0FA1" w:rsidRDefault="00EC0FA1" w:rsidP="00EC0FA1">
      <w:pPr>
        <w:pStyle w:val="Requte"/>
        <w:pBdr>
          <w:left w:val="single" w:sz="12" w:space="5" w:color="auto"/>
        </w:pBdr>
        <w:rPr>
          <w:rStyle w:val="rponse"/>
        </w:rPr>
      </w:pPr>
    </w:p>
    <w:p w14:paraId="6254EC15" w14:textId="77777777" w:rsidR="00EC0FA1" w:rsidRPr="00EC0FA1" w:rsidRDefault="00EC0FA1" w:rsidP="00EC0FA1">
      <w:pPr>
        <w:pStyle w:val="Requte"/>
        <w:pBdr>
          <w:left w:val="single" w:sz="12" w:space="5" w:color="auto"/>
        </w:pBdr>
        <w:rPr>
          <w:rStyle w:val="rponse"/>
        </w:rPr>
      </w:pPr>
    </w:p>
    <w:p w14:paraId="6EF1BFA9" w14:textId="77777777" w:rsidR="00911CF4" w:rsidRDefault="00911CF4" w:rsidP="00911CF4">
      <w:pPr>
        <w:pStyle w:val="Listepuces2"/>
      </w:pPr>
      <w:r>
        <w:t>Quelle est la différence entre</w:t>
      </w:r>
      <w:r w:rsidR="005B79C4">
        <w:t xml:space="preserve"> les résultats de</w:t>
      </w:r>
      <w:r>
        <w:t> :</w:t>
      </w:r>
    </w:p>
    <w:p w14:paraId="4B52B506" w14:textId="77777777" w:rsidR="00911CF4" w:rsidRPr="00245DC6" w:rsidRDefault="00911CF4" w:rsidP="00911CF4">
      <w:pPr>
        <w:pStyle w:val="Requte"/>
        <w:rPr>
          <w:lang w:val="en-CA"/>
        </w:rPr>
      </w:pPr>
      <w:r w:rsidRPr="00245DC6">
        <w:rPr>
          <w:lang w:val="en-CA"/>
        </w:rPr>
        <w:t xml:space="preserve">SELECT </w:t>
      </w:r>
      <w:proofErr w:type="spellStart"/>
      <w:r w:rsidRPr="00245DC6">
        <w:rPr>
          <w:lang w:val="en-CA"/>
        </w:rPr>
        <w:t>Aninom</w:t>
      </w:r>
      <w:proofErr w:type="spellEnd"/>
      <w:r w:rsidRPr="00245DC6">
        <w:rPr>
          <w:lang w:val="en-CA"/>
        </w:rPr>
        <w:t xml:space="preserve">, </w:t>
      </w:r>
      <w:proofErr w:type="spellStart"/>
      <w:r w:rsidRPr="00245DC6">
        <w:rPr>
          <w:lang w:val="en-CA"/>
        </w:rPr>
        <w:t>ClientNom</w:t>
      </w:r>
      <w:proofErr w:type="spellEnd"/>
      <w:r w:rsidRPr="00245DC6">
        <w:rPr>
          <w:lang w:val="en-CA"/>
        </w:rPr>
        <w:br/>
        <w:t xml:space="preserve">FROM </w:t>
      </w:r>
      <w:proofErr w:type="spellStart"/>
      <w:r w:rsidRPr="00245DC6">
        <w:rPr>
          <w:lang w:val="en-CA"/>
        </w:rPr>
        <w:t>Animaux</w:t>
      </w:r>
      <w:proofErr w:type="spellEnd"/>
      <w:r w:rsidRPr="00245DC6">
        <w:rPr>
          <w:lang w:val="en-CA"/>
        </w:rPr>
        <w:t>, Clients</w:t>
      </w:r>
      <w:r w:rsidRPr="00245DC6">
        <w:rPr>
          <w:lang w:val="en-CA"/>
        </w:rPr>
        <w:br/>
        <w:t xml:space="preserve">WHERE </w:t>
      </w:r>
      <w:proofErr w:type="spellStart"/>
      <w:r w:rsidRPr="00245DC6">
        <w:rPr>
          <w:lang w:val="en-CA"/>
        </w:rPr>
        <w:t>ClientCode</w:t>
      </w:r>
      <w:proofErr w:type="spellEnd"/>
      <w:r w:rsidRPr="00245DC6">
        <w:rPr>
          <w:lang w:val="en-CA"/>
        </w:rPr>
        <w:t xml:space="preserve"> = </w:t>
      </w:r>
      <w:proofErr w:type="spellStart"/>
      <w:r w:rsidRPr="00245DC6">
        <w:rPr>
          <w:lang w:val="en-CA"/>
        </w:rPr>
        <w:t>AniCodeClient</w:t>
      </w:r>
      <w:proofErr w:type="spellEnd"/>
      <w:r w:rsidRPr="00245DC6">
        <w:rPr>
          <w:lang w:val="en-CA"/>
        </w:rPr>
        <w:t>;</w:t>
      </w:r>
    </w:p>
    <w:p w14:paraId="3EF7801F" w14:textId="77777777" w:rsidR="00911CF4" w:rsidRDefault="00911CF4" w:rsidP="00911CF4">
      <w:pPr>
        <w:jc w:val="center"/>
      </w:pPr>
      <w:r>
        <w:t>ET</w:t>
      </w:r>
    </w:p>
    <w:p w14:paraId="37FAF00A" w14:textId="77777777" w:rsidR="00911CF4" w:rsidRDefault="00911CF4" w:rsidP="00911CF4">
      <w:pPr>
        <w:pStyle w:val="Requte"/>
      </w:pPr>
      <w:r>
        <w:t xml:space="preserve">SELECT </w:t>
      </w:r>
      <w:proofErr w:type="spellStart"/>
      <w:r>
        <w:t>Aninom</w:t>
      </w:r>
      <w:proofErr w:type="spellEnd"/>
      <w:r>
        <w:t xml:space="preserve">, </w:t>
      </w:r>
      <w:proofErr w:type="spellStart"/>
      <w:r>
        <w:t>ClientNom</w:t>
      </w:r>
      <w:proofErr w:type="spellEnd"/>
      <w:r>
        <w:br/>
        <w:t xml:space="preserve">FROM </w:t>
      </w:r>
      <w:r w:rsidR="005B79C4">
        <w:t>Clients INNER JOIN Animaux</w:t>
      </w:r>
      <w:r>
        <w:br/>
      </w:r>
      <w:r w:rsidR="005B79C4">
        <w:t xml:space="preserve"> </w:t>
      </w:r>
      <w:r w:rsidR="005B79C4">
        <w:tab/>
      </w:r>
      <w:r w:rsidR="005B79C4">
        <w:tab/>
        <w:t xml:space="preserve">ON </w:t>
      </w:r>
      <w:proofErr w:type="spellStart"/>
      <w:r w:rsidR="00FA79BF">
        <w:t>Clients.</w:t>
      </w:r>
      <w:r w:rsidR="005B79C4">
        <w:t>ClientCode</w:t>
      </w:r>
      <w:proofErr w:type="spellEnd"/>
      <w:r w:rsidR="005B79C4">
        <w:t xml:space="preserve"> = </w:t>
      </w:r>
      <w:proofErr w:type="spellStart"/>
      <w:r w:rsidR="00FA79BF">
        <w:t>Animaux.</w:t>
      </w:r>
      <w:r w:rsidR="005B79C4">
        <w:t>AniCodeClient</w:t>
      </w:r>
      <w:proofErr w:type="spellEnd"/>
      <w:r w:rsidR="005B79C4">
        <w:t>;</w:t>
      </w:r>
    </w:p>
    <w:p w14:paraId="30D7941D" w14:textId="77777777" w:rsidR="005B79C4" w:rsidRPr="00EC0FA1" w:rsidRDefault="005B79C4" w:rsidP="00EC0FA1">
      <w:pPr>
        <w:pBdr>
          <w:bottom w:val="single" w:sz="12" w:space="1" w:color="auto"/>
        </w:pBdr>
        <w:jc w:val="center"/>
        <w:rPr>
          <w:rStyle w:val="rponse"/>
          <w:sz w:val="32"/>
          <w:szCs w:val="32"/>
        </w:rPr>
      </w:pPr>
      <w:r w:rsidRPr="00EC0FA1">
        <w:rPr>
          <w:rStyle w:val="rponse"/>
          <w:sz w:val="32"/>
          <w:szCs w:val="32"/>
        </w:rPr>
        <w:t>AUCUNE</w:t>
      </w:r>
    </w:p>
    <w:p w14:paraId="5959E643" w14:textId="77777777" w:rsidR="005B79C4" w:rsidRDefault="005B79C4" w:rsidP="005B79C4">
      <w:pPr>
        <w:pStyle w:val="Norme"/>
      </w:pPr>
      <w:r>
        <w:t>Norme 4</w:t>
      </w:r>
    </w:p>
    <w:p w14:paraId="68E38E5A" w14:textId="77777777" w:rsidR="005B79C4" w:rsidRDefault="005B79C4" w:rsidP="005B79C4">
      <w:pPr>
        <w:pStyle w:val="Normetexte"/>
      </w:pPr>
      <w:r>
        <w:t xml:space="preserve">Toujours utiliser les mots réservés </w:t>
      </w:r>
      <w:r w:rsidRPr="005B79C4">
        <w:rPr>
          <w:i/>
        </w:rPr>
        <w:t>INNER JOIN</w:t>
      </w:r>
      <w:r>
        <w:t xml:space="preserve"> et </w:t>
      </w:r>
      <w:r w:rsidRPr="005B79C4">
        <w:rPr>
          <w:i/>
        </w:rPr>
        <w:t>ON</w:t>
      </w:r>
      <w:r>
        <w:t xml:space="preserve"> pour exprimer une </w:t>
      </w:r>
      <w:r w:rsidR="00D20E1F">
        <w:t>équijointure</w:t>
      </w:r>
      <w:r>
        <w:t>. Standard ANSI SQL ’92.</w:t>
      </w:r>
    </w:p>
    <w:p w14:paraId="7CD8EFC1" w14:textId="77777777" w:rsidR="00EC0FA1" w:rsidRPr="00EC0FA1" w:rsidRDefault="00EC0FA1" w:rsidP="00EC0FA1"/>
    <w:p w14:paraId="2972AFE2" w14:textId="77777777" w:rsidR="005B79C4" w:rsidRDefault="005B79C4" w:rsidP="005B79C4">
      <w:pPr>
        <w:pStyle w:val="Listepuces2"/>
      </w:pPr>
      <w:r>
        <w:t xml:space="preserve">Ainsi </w:t>
      </w:r>
      <w:r w:rsidRPr="005B79C4">
        <w:rPr>
          <w:i/>
        </w:rPr>
        <w:t>WHERE</w:t>
      </w:r>
      <w:r>
        <w:t xml:space="preserve"> servira uniquement à restreindre les enregistrements d’entrée d’une table (ou plusieurs), avant de procéder à la jointure s’il y a lieu, et se distinguera de la restriction de la jointure.</w:t>
      </w:r>
    </w:p>
    <w:p w14:paraId="2FD232D1" w14:textId="77777777" w:rsidR="00B4332B" w:rsidRDefault="00B4332B">
      <w:pPr>
        <w:rPr>
          <w:b/>
        </w:rPr>
      </w:pPr>
      <w:r>
        <w:rPr>
          <w:b/>
        </w:rPr>
        <w:br w:type="page"/>
      </w:r>
    </w:p>
    <w:p w14:paraId="2DF43ADE" w14:textId="77777777" w:rsidR="00F02A8A" w:rsidRDefault="00F02A8A" w:rsidP="00F02A8A">
      <w:pPr>
        <w:pStyle w:val="Titre4"/>
        <w:spacing w:before="0"/>
      </w:pPr>
      <w:r>
        <w:lastRenderedPageBreak/>
        <w:t>DICTINCTROW</w:t>
      </w:r>
    </w:p>
    <w:p w14:paraId="0D83204E" w14:textId="77777777" w:rsidR="005B79C4" w:rsidRPr="000E643C" w:rsidRDefault="005B79C4" w:rsidP="00F02A8A">
      <w:pPr>
        <w:pStyle w:val="Listepuces"/>
        <w:spacing w:before="60"/>
        <w:ind w:left="357" w:hanging="357"/>
        <w:rPr>
          <w:b/>
        </w:rPr>
      </w:pPr>
      <w:proofErr w:type="spellStart"/>
      <w:r w:rsidRPr="000E643C">
        <w:rPr>
          <w:b/>
        </w:rPr>
        <w:t>ReqG</w:t>
      </w:r>
      <w:proofErr w:type="spellEnd"/>
    </w:p>
    <w:p w14:paraId="7A7B1903" w14:textId="77777777" w:rsidR="005B79C4" w:rsidRDefault="005B79C4" w:rsidP="005B79C4">
      <w:pPr>
        <w:pStyle w:val="Requte"/>
      </w:pPr>
      <w:r>
        <w:t xml:space="preserve">SELECT DISTINCTROW </w:t>
      </w:r>
      <w:proofErr w:type="spellStart"/>
      <w:r>
        <w:t>Aninom</w:t>
      </w:r>
      <w:proofErr w:type="spellEnd"/>
      <w:r>
        <w:br/>
        <w:t>FROM Animaux INNER JOIN Visites</w:t>
      </w:r>
      <w:r>
        <w:br/>
        <w:t xml:space="preserve"> </w:t>
      </w:r>
      <w:r>
        <w:tab/>
      </w:r>
      <w:r>
        <w:tab/>
        <w:t>ON</w:t>
      </w:r>
      <w:r w:rsidRPr="005B79C4">
        <w:t xml:space="preserve"> </w:t>
      </w:r>
      <w:proofErr w:type="spellStart"/>
      <w:r w:rsidR="000E643C">
        <w:t>Animaux</w:t>
      </w:r>
      <w:r w:rsidR="00FA79BF">
        <w:t>.</w:t>
      </w:r>
      <w:r w:rsidR="000E643C">
        <w:t>Ani</w:t>
      </w:r>
      <w:r>
        <w:t>Code</w:t>
      </w:r>
      <w:proofErr w:type="spellEnd"/>
      <w:r>
        <w:t xml:space="preserve"> =</w:t>
      </w:r>
      <w:proofErr w:type="spellStart"/>
      <w:r w:rsidR="000E643C">
        <w:t>Visites</w:t>
      </w:r>
      <w:r w:rsidR="00FA79BF">
        <w:t>.</w:t>
      </w:r>
      <w:r w:rsidR="000E643C">
        <w:t>VisitCodeAni</w:t>
      </w:r>
      <w:proofErr w:type="spellEnd"/>
      <w:r>
        <w:t>;</w:t>
      </w:r>
    </w:p>
    <w:p w14:paraId="5F7B8FA2" w14:textId="77777777" w:rsidR="005B79C4" w:rsidRDefault="005B79C4" w:rsidP="005B79C4">
      <w:pPr>
        <w:pStyle w:val="Listepuces2"/>
      </w:pPr>
      <w:r>
        <w:t>Nombre de résultats : 43</w:t>
      </w:r>
    </w:p>
    <w:p w14:paraId="22422A52" w14:textId="77777777" w:rsidR="00B4332B" w:rsidRDefault="00B4332B" w:rsidP="005B79C4">
      <w:pPr>
        <w:pStyle w:val="Listepuces2"/>
      </w:pPr>
      <w:r>
        <w:t xml:space="preserve">Propriété : </w:t>
      </w:r>
      <w:proofErr w:type="spellStart"/>
      <w:r>
        <w:t>Enr</w:t>
      </w:r>
      <w:proofErr w:type="spellEnd"/>
      <w:r>
        <w:t>. Unique (</w:t>
      </w:r>
      <w:proofErr w:type="spellStart"/>
      <w:r>
        <w:t>UniqueRecords</w:t>
      </w:r>
      <w:proofErr w:type="spellEnd"/>
      <w:r>
        <w:t>)</w:t>
      </w:r>
    </w:p>
    <w:p w14:paraId="5F5E57EA" w14:textId="77777777" w:rsidR="00EC0FA1" w:rsidRDefault="00B4332B" w:rsidP="00B4332B">
      <w:pPr>
        <w:pStyle w:val="Listepuces2"/>
      </w:pPr>
      <w:r>
        <w:t xml:space="preserve">Interprétation : </w:t>
      </w:r>
    </w:p>
    <w:p w14:paraId="415F9AD4" w14:textId="77777777" w:rsidR="00B4332B" w:rsidRDefault="00B4332B" w:rsidP="00EC0FA1">
      <w:pPr>
        <w:pStyle w:val="Requte"/>
        <w:pBdr>
          <w:left w:val="single" w:sz="12" w:space="5" w:color="auto"/>
        </w:pBdr>
        <w:rPr>
          <w:rStyle w:val="rponse"/>
        </w:rPr>
      </w:pPr>
      <w:r w:rsidRPr="00EC0FA1">
        <w:rPr>
          <w:rStyle w:val="rponse"/>
        </w:rPr>
        <w:t>Obtenir la liste des noms des animaux différents ayant fait au moins une visite à la clinique.</w:t>
      </w:r>
    </w:p>
    <w:p w14:paraId="0BC3834C" w14:textId="77777777" w:rsidR="00EC0FA1" w:rsidRDefault="00EC0FA1" w:rsidP="00EC0FA1">
      <w:pPr>
        <w:pStyle w:val="Requte"/>
        <w:pBdr>
          <w:left w:val="single" w:sz="12" w:space="5" w:color="auto"/>
        </w:pBdr>
        <w:rPr>
          <w:rStyle w:val="rponse"/>
        </w:rPr>
      </w:pPr>
    </w:p>
    <w:p w14:paraId="6690AAA3" w14:textId="77777777" w:rsidR="00EC0FA1" w:rsidRPr="00EC0FA1" w:rsidRDefault="00EC0FA1" w:rsidP="00EC0FA1">
      <w:pPr>
        <w:pStyle w:val="Requte"/>
        <w:pBdr>
          <w:left w:val="single" w:sz="12" w:space="5" w:color="auto"/>
        </w:pBdr>
        <w:rPr>
          <w:rStyle w:val="rponse"/>
        </w:rPr>
      </w:pPr>
    </w:p>
    <w:p w14:paraId="56EF199D" w14:textId="77777777" w:rsidR="005B79C4" w:rsidRDefault="00B4332B" w:rsidP="00F02A8A">
      <w:pPr>
        <w:pStyle w:val="Norme"/>
        <w:spacing w:before="120"/>
        <w:rPr>
          <w:caps w:val="0"/>
        </w:rPr>
      </w:pPr>
      <w:r>
        <w:rPr>
          <w:caps w:val="0"/>
        </w:rPr>
        <w:t>Note</w:t>
      </w:r>
    </w:p>
    <w:p w14:paraId="2DB6732E" w14:textId="77777777" w:rsidR="00B4332B" w:rsidRDefault="00B4332B" w:rsidP="00F02A8A">
      <w:pPr>
        <w:pStyle w:val="Normetexte"/>
        <w:spacing w:before="0"/>
      </w:pPr>
      <w:r>
        <w:t xml:space="preserve">La distinction entre </w:t>
      </w:r>
      <w:r w:rsidRPr="00B4332B">
        <w:rPr>
          <w:i/>
        </w:rPr>
        <w:t>DISTINCT</w:t>
      </w:r>
      <w:r>
        <w:t xml:space="preserve"> et </w:t>
      </w:r>
      <w:r w:rsidRPr="00B4332B">
        <w:rPr>
          <w:i/>
        </w:rPr>
        <w:t>DISTINCTROW</w:t>
      </w:r>
      <w:r>
        <w:t xml:space="preserve"> est parfois « subtile ». </w:t>
      </w:r>
      <w:r w:rsidRPr="00B4332B">
        <w:rPr>
          <w:i/>
        </w:rPr>
        <w:t>DISTINCT</w:t>
      </w:r>
      <w:r>
        <w:t xml:space="preserve"> porte sur les résultats affichés, on y enlève les doublons à la toute fin. </w:t>
      </w:r>
      <w:r w:rsidRPr="00B4332B">
        <w:rPr>
          <w:i/>
        </w:rPr>
        <w:t>DISTINCTROW</w:t>
      </w:r>
      <w:r>
        <w:t xml:space="preserve"> porte sur les enregistrements servant à la requête, s’assure que les résultats proviennent d’enregistrements différents.</w:t>
      </w:r>
    </w:p>
    <w:p w14:paraId="4B6D68B4" w14:textId="77777777" w:rsidR="00B4332B" w:rsidRDefault="00B4332B" w:rsidP="00896FFC">
      <w:pPr>
        <w:pStyle w:val="Listepuces"/>
      </w:pPr>
      <w:r>
        <w:t>La différence serait plus évidente avec des requêtes comme :</w:t>
      </w:r>
    </w:p>
    <w:p w14:paraId="3F5695AF" w14:textId="77777777" w:rsidR="00B4332B" w:rsidRDefault="00054EE7" w:rsidP="00641F65">
      <w:pPr>
        <w:pStyle w:val="Requte"/>
        <w:spacing w:after="60"/>
        <w:ind w:right="3408"/>
      </w:pPr>
      <w:r>
        <w:rPr>
          <w:noProof/>
          <w:lang w:eastAsia="fr-CA"/>
        </w:rPr>
        <w:pict w14:anchorId="5A42993A">
          <v:shapetype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_x0000_s3020" type="#_x0000_t77" style="position:absolute;margin-left:315.7pt;margin-top:17.95pt;width:140.05pt;height:27.85pt;z-index:251724800;v-text-anchor:middle" adj="3982,3118,2330,8128" filled="f" strokeweight="1.5pt">
            <v:textbox style="mso-next-textbox:#_x0000_s3020">
              <w:txbxContent>
                <w:p w14:paraId="6A3B5AFE" w14:textId="77777777" w:rsidR="00352CB3" w:rsidRPr="00EC0FA1" w:rsidRDefault="00352CB3">
                  <w:pPr>
                    <w:rPr>
                      <w:rStyle w:val="rponse"/>
                    </w:rPr>
                  </w:pPr>
                  <w:r w:rsidRPr="00EC0FA1">
                    <w:rPr>
                      <w:rStyle w:val="rponse"/>
                    </w:rPr>
                    <w:t>12 résultats</w:t>
                  </w:r>
                </w:p>
              </w:txbxContent>
            </v:textbox>
          </v:shape>
        </w:pict>
      </w:r>
      <w:r w:rsidR="00B4332B">
        <w:t xml:space="preserve">SELECT DISTINCT </w:t>
      </w:r>
      <w:proofErr w:type="spellStart"/>
      <w:r w:rsidR="00B4332B">
        <w:t>Anitype</w:t>
      </w:r>
      <w:proofErr w:type="spellEnd"/>
      <w:r w:rsidR="00B4332B">
        <w:br/>
        <w:t>FROM Animaux INNER JOIN Visites</w:t>
      </w:r>
      <w:r w:rsidR="00B4332B">
        <w:br/>
      </w:r>
      <w:r w:rsidR="00B4332B">
        <w:tab/>
      </w:r>
      <w:r w:rsidR="00B4332B">
        <w:tab/>
      </w:r>
      <w:r w:rsidR="000E643C">
        <w:t xml:space="preserve">ON </w:t>
      </w:r>
      <w:proofErr w:type="spellStart"/>
      <w:r w:rsidR="000E643C">
        <w:t>AniCode</w:t>
      </w:r>
      <w:proofErr w:type="spellEnd"/>
      <w:r w:rsidR="000E643C">
        <w:t xml:space="preserve"> =</w:t>
      </w:r>
      <w:proofErr w:type="spellStart"/>
      <w:r w:rsidR="000E643C">
        <w:t>VisitCodeAni</w:t>
      </w:r>
      <w:proofErr w:type="spellEnd"/>
      <w:r w:rsidR="000E643C">
        <w:t>;</w:t>
      </w:r>
    </w:p>
    <w:p w14:paraId="77B941AC" w14:textId="77777777" w:rsidR="00B4332B" w:rsidRDefault="00B4332B" w:rsidP="00896FFC">
      <w:pPr>
        <w:ind w:left="2124" w:firstLine="708"/>
      </w:pPr>
      <w:r>
        <w:t>ET</w:t>
      </w:r>
    </w:p>
    <w:p w14:paraId="1919614B" w14:textId="77777777" w:rsidR="00B4332B" w:rsidRDefault="00054EE7" w:rsidP="00641F65">
      <w:pPr>
        <w:pStyle w:val="Requte"/>
        <w:spacing w:before="60"/>
        <w:ind w:right="3408"/>
      </w:pPr>
      <w:r>
        <w:rPr>
          <w:noProof/>
          <w:lang w:eastAsia="fr-CA"/>
        </w:rPr>
        <w:pict w14:anchorId="47FD3111">
          <v:shape id="_x0000_s3021" type="#_x0000_t77" style="position:absolute;margin-left:315.7pt;margin-top:17pt;width:146.2pt;height:26.8pt;z-index:251725824;v-text-anchor:middle" adj="3982,3118,2330,8128" filled="f" strokeweight="1.5pt">
            <v:textbox style="mso-next-textbox:#_x0000_s3021">
              <w:txbxContent>
                <w:p w14:paraId="6CD06543" w14:textId="77777777" w:rsidR="00352CB3" w:rsidRPr="00EC0FA1" w:rsidRDefault="00352CB3" w:rsidP="00896FFC">
                  <w:pPr>
                    <w:rPr>
                      <w:rStyle w:val="rponse"/>
                    </w:rPr>
                  </w:pPr>
                  <w:r w:rsidRPr="00EC0FA1">
                    <w:rPr>
                      <w:rStyle w:val="rponse"/>
                    </w:rPr>
                    <w:t>43 résultats</w:t>
                  </w:r>
                </w:p>
              </w:txbxContent>
            </v:textbox>
          </v:shape>
        </w:pict>
      </w:r>
      <w:r w:rsidR="00B4332B">
        <w:t xml:space="preserve">SELECT DISTINCTROW </w:t>
      </w:r>
      <w:proofErr w:type="spellStart"/>
      <w:r w:rsidR="00B4332B">
        <w:t>Anitype</w:t>
      </w:r>
      <w:proofErr w:type="spellEnd"/>
      <w:r w:rsidR="00B4332B">
        <w:br/>
        <w:t>FROM Animaux INNER JOIN Visites</w:t>
      </w:r>
      <w:r w:rsidR="00B4332B">
        <w:br/>
      </w:r>
      <w:r w:rsidR="00B4332B">
        <w:tab/>
      </w:r>
      <w:r w:rsidR="00B4332B">
        <w:tab/>
        <w:t>ON</w:t>
      </w:r>
      <w:r w:rsidR="000E643C">
        <w:t xml:space="preserve"> </w:t>
      </w:r>
      <w:proofErr w:type="spellStart"/>
      <w:r w:rsidR="000E643C">
        <w:t>AniCode</w:t>
      </w:r>
      <w:proofErr w:type="spellEnd"/>
      <w:r w:rsidR="000E643C">
        <w:t xml:space="preserve"> =</w:t>
      </w:r>
      <w:proofErr w:type="spellStart"/>
      <w:r w:rsidR="000E643C">
        <w:t>VisitCodeAni</w:t>
      </w:r>
      <w:proofErr w:type="spellEnd"/>
      <w:r w:rsidR="000E643C">
        <w:t>;</w:t>
      </w:r>
    </w:p>
    <w:p w14:paraId="7DB62CD2" w14:textId="77777777" w:rsidR="00896FFC" w:rsidRDefault="00896FFC" w:rsidP="00641F65">
      <w:pPr>
        <w:pStyle w:val="Listepuces"/>
        <w:spacing w:before="180"/>
        <w:ind w:left="357" w:hanging="357"/>
      </w:pPr>
      <w:r>
        <w:t>La différence serait pas évidente avec des requêtes comme :</w:t>
      </w:r>
    </w:p>
    <w:p w14:paraId="50E2656E" w14:textId="77777777" w:rsidR="00896FFC" w:rsidRDefault="00054EE7" w:rsidP="00641F65">
      <w:pPr>
        <w:pStyle w:val="Requte"/>
        <w:spacing w:after="60"/>
        <w:ind w:right="3408"/>
      </w:pPr>
      <w:r>
        <w:rPr>
          <w:noProof/>
          <w:lang w:eastAsia="fr-CA"/>
        </w:rPr>
        <w:pict w14:anchorId="575041B3">
          <v:shape id="_x0000_s3022" type="#_x0000_t77" style="position:absolute;margin-left:311.8pt;margin-top:18.8pt;width:150.1pt;height:23.95pt;z-index:251726848;v-text-anchor:middle" adj="3982,3118,2330,8128" filled="f" strokeweight="1.5pt">
            <v:textbox style="mso-next-textbox:#_x0000_s3022">
              <w:txbxContent>
                <w:p w14:paraId="02B111D0" w14:textId="77777777" w:rsidR="00352CB3" w:rsidRPr="00EC0FA1" w:rsidRDefault="00352CB3" w:rsidP="00896FFC">
                  <w:pPr>
                    <w:rPr>
                      <w:rStyle w:val="rponse"/>
                    </w:rPr>
                  </w:pPr>
                  <w:r w:rsidRPr="00EC0FA1">
                    <w:rPr>
                      <w:rStyle w:val="rponse"/>
                    </w:rPr>
                    <w:t>43 résultats</w:t>
                  </w:r>
                </w:p>
              </w:txbxContent>
            </v:textbox>
          </v:shape>
        </w:pict>
      </w:r>
      <w:r w:rsidR="00896FFC">
        <w:t xml:space="preserve">SELECT DISTINCT </w:t>
      </w:r>
      <w:proofErr w:type="spellStart"/>
      <w:r w:rsidR="00896FFC">
        <w:t>Anicode</w:t>
      </w:r>
      <w:proofErr w:type="spellEnd"/>
      <w:r w:rsidR="00896FFC">
        <w:t xml:space="preserve">, </w:t>
      </w:r>
      <w:proofErr w:type="spellStart"/>
      <w:r w:rsidR="00896FFC">
        <w:t>Aninom</w:t>
      </w:r>
      <w:proofErr w:type="spellEnd"/>
      <w:r w:rsidR="00896FFC">
        <w:br/>
        <w:t>FROM Animaux INNER JOIN Visites</w:t>
      </w:r>
      <w:r w:rsidR="00896FFC">
        <w:br/>
      </w:r>
      <w:r w:rsidR="00896FFC">
        <w:tab/>
      </w:r>
      <w:r w:rsidR="00896FFC">
        <w:tab/>
      </w:r>
      <w:r w:rsidR="000E643C">
        <w:t xml:space="preserve">ON </w:t>
      </w:r>
      <w:proofErr w:type="spellStart"/>
      <w:r w:rsidR="000E643C">
        <w:t>AniCode</w:t>
      </w:r>
      <w:proofErr w:type="spellEnd"/>
      <w:r w:rsidR="000E643C">
        <w:t xml:space="preserve"> =</w:t>
      </w:r>
      <w:proofErr w:type="spellStart"/>
      <w:r w:rsidR="000E643C">
        <w:t>VisitCodeAni</w:t>
      </w:r>
      <w:proofErr w:type="spellEnd"/>
      <w:r w:rsidR="000E643C">
        <w:t>;</w:t>
      </w:r>
    </w:p>
    <w:p w14:paraId="185A1198" w14:textId="77777777" w:rsidR="00896FFC" w:rsidRDefault="00896FFC" w:rsidP="00896FFC">
      <w:pPr>
        <w:ind w:left="2124" w:firstLine="708"/>
      </w:pPr>
      <w:r>
        <w:t>ET</w:t>
      </w:r>
    </w:p>
    <w:p w14:paraId="5261A585" w14:textId="77777777" w:rsidR="00896FFC" w:rsidRDefault="00054EE7" w:rsidP="00641F65">
      <w:pPr>
        <w:pStyle w:val="Requte"/>
        <w:spacing w:before="60"/>
        <w:ind w:right="3408"/>
      </w:pPr>
      <w:r>
        <w:rPr>
          <w:noProof/>
          <w:lang w:eastAsia="fr-CA"/>
        </w:rPr>
        <w:pict w14:anchorId="3CF558C7">
          <v:shape id="_x0000_s3023" type="#_x0000_t77" style="position:absolute;margin-left:311.8pt;margin-top:16.45pt;width:150.1pt;height:22.9pt;z-index:251727872;v-text-anchor:middle" adj="3982,3118,2330,8128" filled="f" strokeweight="1.5pt">
            <v:textbox style="mso-next-textbox:#_x0000_s3023">
              <w:txbxContent>
                <w:p w14:paraId="00196AED" w14:textId="77777777" w:rsidR="00352CB3" w:rsidRPr="00EC0FA1" w:rsidRDefault="00352CB3" w:rsidP="00896FFC">
                  <w:pPr>
                    <w:rPr>
                      <w:rStyle w:val="rponse"/>
                    </w:rPr>
                  </w:pPr>
                  <w:r w:rsidRPr="00EC0FA1">
                    <w:rPr>
                      <w:rStyle w:val="rponse"/>
                    </w:rPr>
                    <w:t>43 résultats</w:t>
                  </w:r>
                </w:p>
              </w:txbxContent>
            </v:textbox>
          </v:shape>
        </w:pict>
      </w:r>
      <w:r w:rsidR="00896FFC">
        <w:t xml:space="preserve">SELECT DISTINCTROW </w:t>
      </w:r>
      <w:proofErr w:type="spellStart"/>
      <w:r w:rsidR="00896FFC">
        <w:t>Anicode</w:t>
      </w:r>
      <w:proofErr w:type="spellEnd"/>
      <w:r w:rsidR="00896FFC">
        <w:t xml:space="preserve">, </w:t>
      </w:r>
      <w:proofErr w:type="spellStart"/>
      <w:r w:rsidR="00896FFC">
        <w:t>Aninom</w:t>
      </w:r>
      <w:proofErr w:type="spellEnd"/>
      <w:r w:rsidR="00896FFC">
        <w:br/>
        <w:t>FROM Animaux INNER JOIN Visites</w:t>
      </w:r>
      <w:r w:rsidR="00896FFC">
        <w:br/>
      </w:r>
      <w:r w:rsidR="00896FFC">
        <w:tab/>
      </w:r>
      <w:r w:rsidR="00896FFC">
        <w:tab/>
      </w:r>
      <w:r w:rsidR="000E643C">
        <w:t xml:space="preserve">ON </w:t>
      </w:r>
      <w:proofErr w:type="spellStart"/>
      <w:r w:rsidR="000E643C">
        <w:t>AniCode</w:t>
      </w:r>
      <w:proofErr w:type="spellEnd"/>
      <w:r w:rsidR="000E643C">
        <w:t xml:space="preserve"> =</w:t>
      </w:r>
      <w:proofErr w:type="spellStart"/>
      <w:r w:rsidR="000E643C">
        <w:t>VisitCodeAni</w:t>
      </w:r>
      <w:proofErr w:type="spellEnd"/>
      <w:r w:rsidR="000E643C">
        <w:t>;</w:t>
      </w:r>
    </w:p>
    <w:p w14:paraId="0717CD17" w14:textId="77777777" w:rsidR="00EC0FA1" w:rsidRDefault="00EC0FA1" w:rsidP="00643A0C">
      <w:pPr>
        <w:pStyle w:val="Norme"/>
      </w:pPr>
    </w:p>
    <w:p w14:paraId="3723A2CE" w14:textId="77777777" w:rsidR="00896FFC" w:rsidRDefault="00643A0C" w:rsidP="00643A0C">
      <w:pPr>
        <w:pStyle w:val="Norme"/>
        <w:rPr>
          <w:caps w:val="0"/>
        </w:rPr>
      </w:pPr>
      <w:r>
        <w:lastRenderedPageBreak/>
        <w:t>R</w:t>
      </w:r>
      <w:r>
        <w:rPr>
          <w:caps w:val="0"/>
        </w:rPr>
        <w:t>emarques :</w:t>
      </w:r>
    </w:p>
    <w:p w14:paraId="6D297C32" w14:textId="77777777" w:rsidR="00643A0C" w:rsidRDefault="00643A0C" w:rsidP="00595DBC">
      <w:pPr>
        <w:pStyle w:val="Normetexte"/>
        <w:numPr>
          <w:ilvl w:val="0"/>
          <w:numId w:val="11"/>
        </w:numPr>
        <w:ind w:left="567" w:right="4"/>
        <w:jc w:val="left"/>
      </w:pPr>
      <w:r>
        <w:t xml:space="preserve">Pour effectuer un </w:t>
      </w:r>
      <w:r w:rsidRPr="00643A0C">
        <w:t>DISTINCT,</w:t>
      </w:r>
      <w:r>
        <w:t xml:space="preserve"> Access doit trier les enregistrements résultants avant d’éliminer les doublons (pas pour </w:t>
      </w:r>
      <w:r w:rsidRPr="00643A0C">
        <w:t>DISTINCTROW</w:t>
      </w:r>
      <w:r>
        <w:t>), les résultats sont alors en ordre selon les champs exprimés.</w:t>
      </w:r>
    </w:p>
    <w:p w14:paraId="6B8E6F51" w14:textId="77777777" w:rsidR="00643A0C" w:rsidRDefault="00643A0C" w:rsidP="00595DBC">
      <w:pPr>
        <w:pStyle w:val="Normetexte"/>
        <w:numPr>
          <w:ilvl w:val="0"/>
          <w:numId w:val="11"/>
        </w:numPr>
        <w:ind w:left="567" w:right="4"/>
        <w:jc w:val="left"/>
      </w:pPr>
      <w:r>
        <w:t xml:space="preserve">Ne pas se fier à </w:t>
      </w:r>
      <w:r>
        <w:rPr>
          <w:i/>
        </w:rPr>
        <w:t>DISTINCT</w:t>
      </w:r>
      <w:r>
        <w:t xml:space="preserve"> dans le but de trier des enregistrements, il</w:t>
      </w:r>
      <w:r w:rsidR="00A67C60">
        <w:t xml:space="preserve"> </w:t>
      </w:r>
      <w:r>
        <w:t xml:space="preserve">existe une clause </w:t>
      </w:r>
      <w:r>
        <w:rPr>
          <w:i/>
        </w:rPr>
        <w:t>ORDER BY</w:t>
      </w:r>
      <w:r>
        <w:t xml:space="preserve"> pour cela.</w:t>
      </w:r>
    </w:p>
    <w:p w14:paraId="525158A8" w14:textId="77777777" w:rsidR="00F02A8A" w:rsidRDefault="00F02A8A" w:rsidP="00F02A8A">
      <w:pPr>
        <w:pStyle w:val="Titre4"/>
      </w:pPr>
      <w:r>
        <w:t>TOP</w:t>
      </w:r>
    </w:p>
    <w:p w14:paraId="15C303F8" w14:textId="77777777" w:rsidR="00214355" w:rsidRPr="001B1304" w:rsidRDefault="00214355" w:rsidP="00214355">
      <w:pPr>
        <w:pStyle w:val="Listepuces"/>
        <w:rPr>
          <w:b/>
        </w:rPr>
      </w:pPr>
      <w:proofErr w:type="spellStart"/>
      <w:r w:rsidRPr="001B1304">
        <w:rPr>
          <w:b/>
        </w:rPr>
        <w:t>ReqH</w:t>
      </w:r>
      <w:proofErr w:type="spellEnd"/>
    </w:p>
    <w:p w14:paraId="757BF9E3" w14:textId="77777777" w:rsidR="00214355" w:rsidRPr="00245DC6" w:rsidRDefault="00214355" w:rsidP="00214355">
      <w:pPr>
        <w:pStyle w:val="Requte"/>
        <w:rPr>
          <w:lang w:val="en-CA"/>
        </w:rPr>
      </w:pPr>
      <w:r w:rsidRPr="00245DC6">
        <w:rPr>
          <w:lang w:val="en-CA"/>
        </w:rPr>
        <w:t xml:space="preserve">SELECT TOP </w:t>
      </w:r>
      <w:r w:rsidR="001B1304" w:rsidRPr="00245DC6">
        <w:rPr>
          <w:lang w:val="en-CA"/>
        </w:rPr>
        <w:t xml:space="preserve">10 </w:t>
      </w:r>
      <w:r w:rsidRPr="00245DC6">
        <w:rPr>
          <w:lang w:val="en-CA"/>
        </w:rPr>
        <w:t>Anitype</w:t>
      </w:r>
      <w:r w:rsidRPr="00245DC6">
        <w:rPr>
          <w:lang w:val="en-CA"/>
        </w:rPr>
        <w:br/>
        <w:t>FROM Animaux</w:t>
      </w:r>
      <w:r w:rsidR="00362061" w:rsidRPr="00245DC6">
        <w:rPr>
          <w:lang w:val="en-CA"/>
        </w:rPr>
        <w:t>;</w:t>
      </w:r>
    </w:p>
    <w:p w14:paraId="302E6D88" w14:textId="77777777" w:rsidR="00EC0FA1" w:rsidRDefault="00214355" w:rsidP="00214355">
      <w:pPr>
        <w:pStyle w:val="Listepuces2"/>
      </w:pPr>
      <w:r>
        <w:t>Interprétation :</w:t>
      </w:r>
    </w:p>
    <w:p w14:paraId="002CBBD3" w14:textId="77777777" w:rsidR="00214355" w:rsidRDefault="00214355" w:rsidP="00EC0FA1">
      <w:pPr>
        <w:pStyle w:val="Requte"/>
        <w:pBdr>
          <w:left w:val="single" w:sz="12" w:space="5" w:color="auto"/>
        </w:pBdr>
        <w:rPr>
          <w:rStyle w:val="rponse"/>
        </w:rPr>
      </w:pPr>
      <w:r w:rsidRPr="00EC0FA1">
        <w:rPr>
          <w:rStyle w:val="rponse"/>
        </w:rPr>
        <w:t xml:space="preserve"> Quels sont les types des 10 premiers animaux?</w:t>
      </w:r>
    </w:p>
    <w:p w14:paraId="4F2E30B8" w14:textId="77777777" w:rsidR="00EC0FA1" w:rsidRDefault="00EC0FA1" w:rsidP="00EC0FA1">
      <w:pPr>
        <w:pStyle w:val="Requte"/>
        <w:pBdr>
          <w:left w:val="single" w:sz="12" w:space="5" w:color="auto"/>
        </w:pBdr>
        <w:rPr>
          <w:rStyle w:val="rponse"/>
        </w:rPr>
      </w:pPr>
    </w:p>
    <w:p w14:paraId="3A0FDCFC" w14:textId="77777777" w:rsidR="00EC0FA1" w:rsidRPr="00EC0FA1" w:rsidRDefault="00EC0FA1" w:rsidP="00EC0FA1">
      <w:pPr>
        <w:pStyle w:val="Requte"/>
        <w:pBdr>
          <w:left w:val="single" w:sz="12" w:space="5" w:color="auto"/>
        </w:pBdr>
        <w:rPr>
          <w:rStyle w:val="rponse"/>
        </w:rPr>
      </w:pPr>
    </w:p>
    <w:p w14:paraId="0D9D851E" w14:textId="77777777" w:rsidR="00214355" w:rsidRPr="00214355" w:rsidRDefault="00214355" w:rsidP="00214355">
      <w:pPr>
        <w:pStyle w:val="Listepuces2"/>
      </w:pPr>
      <w:r>
        <w:t>Résultats :</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000" w:firstRow="0" w:lastRow="0" w:firstColumn="0" w:lastColumn="0" w:noHBand="0" w:noVBand="0"/>
      </w:tblPr>
      <w:tblGrid>
        <w:gridCol w:w="1455"/>
      </w:tblGrid>
      <w:tr w:rsidR="00214355" w:rsidRPr="000D679D" w14:paraId="3722EED6" w14:textId="77777777" w:rsidTr="001B1304">
        <w:trPr>
          <w:tblHeader/>
          <w:tblCellSpacing w:w="0" w:type="dxa"/>
          <w:jc w:val="center"/>
        </w:trPr>
        <w:tc>
          <w:tcPr>
            <w:tcW w:w="1455" w:type="dxa"/>
            <w:tcBorders>
              <w:top w:val="outset" w:sz="6" w:space="0" w:color="000000"/>
              <w:left w:val="outset" w:sz="6" w:space="0" w:color="000000"/>
              <w:bottom w:val="outset" w:sz="6" w:space="0" w:color="000000"/>
              <w:right w:val="outset" w:sz="6" w:space="0" w:color="000000"/>
            </w:tcBorders>
            <w:shd w:val="clear" w:color="auto" w:fill="C0C0C0"/>
            <w:vAlign w:val="center"/>
          </w:tcPr>
          <w:p w14:paraId="6F089401" w14:textId="77777777" w:rsidR="00214355" w:rsidRPr="00214355" w:rsidRDefault="00214355" w:rsidP="00CF30AF">
            <w:pPr>
              <w:jc w:val="center"/>
              <w:rPr>
                <w:rFonts w:ascii="Times New Roman" w:hAnsi="Times New Roman"/>
                <w:b/>
                <w:bCs/>
                <w:sz w:val="16"/>
                <w:szCs w:val="16"/>
                <w:lang w:eastAsia="fr-CA"/>
              </w:rPr>
            </w:pPr>
            <w:proofErr w:type="spellStart"/>
            <w:r w:rsidRPr="00214355">
              <w:rPr>
                <w:rFonts w:cs="Arial"/>
                <w:b/>
                <w:bCs/>
                <w:color w:val="000000"/>
                <w:sz w:val="16"/>
                <w:szCs w:val="16"/>
                <w:lang w:eastAsia="fr-CA"/>
              </w:rPr>
              <w:t>AniType</w:t>
            </w:r>
            <w:proofErr w:type="spellEnd"/>
          </w:p>
        </w:tc>
      </w:tr>
      <w:tr w:rsidR="00214355" w:rsidRPr="000D679D" w14:paraId="4C48597D" w14:textId="77777777" w:rsidTr="001B1304">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523166FA" w14:textId="77777777" w:rsidR="00214355" w:rsidRPr="00214355" w:rsidRDefault="00214355" w:rsidP="00CF30AF">
            <w:pPr>
              <w:rPr>
                <w:rFonts w:ascii="Times New Roman" w:hAnsi="Times New Roman"/>
                <w:sz w:val="16"/>
                <w:szCs w:val="16"/>
                <w:lang w:eastAsia="fr-CA"/>
              </w:rPr>
            </w:pPr>
            <w:r w:rsidRPr="00214355">
              <w:rPr>
                <w:rFonts w:cs="Arial"/>
                <w:color w:val="000000"/>
                <w:sz w:val="16"/>
                <w:szCs w:val="16"/>
                <w:lang w:eastAsia="fr-CA"/>
              </w:rPr>
              <w:t>LAPIN</w:t>
            </w:r>
          </w:p>
        </w:tc>
      </w:tr>
      <w:tr w:rsidR="00214355" w:rsidRPr="000D679D" w14:paraId="5CA61A1C" w14:textId="77777777" w:rsidTr="001B1304">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0E9DF3FE" w14:textId="77777777" w:rsidR="00214355" w:rsidRPr="00214355" w:rsidRDefault="00214355" w:rsidP="00CF30AF">
            <w:pPr>
              <w:rPr>
                <w:rFonts w:ascii="Times New Roman" w:hAnsi="Times New Roman"/>
                <w:sz w:val="16"/>
                <w:szCs w:val="16"/>
                <w:lang w:eastAsia="fr-CA"/>
              </w:rPr>
            </w:pPr>
            <w:r w:rsidRPr="00214355">
              <w:rPr>
                <w:rFonts w:cs="Arial"/>
                <w:color w:val="000000"/>
                <w:sz w:val="16"/>
                <w:szCs w:val="16"/>
                <w:lang w:eastAsia="fr-CA"/>
              </w:rPr>
              <w:t>LEZARD</w:t>
            </w:r>
          </w:p>
        </w:tc>
      </w:tr>
      <w:tr w:rsidR="00214355" w:rsidRPr="000D679D" w14:paraId="3DC58936" w14:textId="77777777" w:rsidTr="001B1304">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6B447EE8" w14:textId="77777777" w:rsidR="00214355" w:rsidRPr="00214355" w:rsidRDefault="00214355" w:rsidP="00CF30AF">
            <w:pPr>
              <w:rPr>
                <w:rFonts w:ascii="Times New Roman" w:hAnsi="Times New Roman"/>
                <w:sz w:val="16"/>
                <w:szCs w:val="16"/>
                <w:lang w:eastAsia="fr-CA"/>
              </w:rPr>
            </w:pPr>
            <w:r w:rsidRPr="00214355">
              <w:rPr>
                <w:rFonts w:cs="Arial"/>
                <w:color w:val="000000"/>
                <w:sz w:val="16"/>
                <w:szCs w:val="16"/>
                <w:lang w:eastAsia="fr-CA"/>
              </w:rPr>
              <w:t>MOUFETTE</w:t>
            </w:r>
          </w:p>
        </w:tc>
      </w:tr>
      <w:tr w:rsidR="00214355" w:rsidRPr="000D679D" w14:paraId="19088BD6" w14:textId="77777777" w:rsidTr="001B1304">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5E2DAB11" w14:textId="77777777" w:rsidR="00214355" w:rsidRPr="00214355" w:rsidRDefault="00214355" w:rsidP="00CF30AF">
            <w:pPr>
              <w:rPr>
                <w:rFonts w:ascii="Times New Roman" w:hAnsi="Times New Roman"/>
                <w:sz w:val="16"/>
                <w:szCs w:val="16"/>
                <w:lang w:eastAsia="fr-CA"/>
              </w:rPr>
            </w:pPr>
            <w:r w:rsidRPr="00214355">
              <w:rPr>
                <w:rFonts w:cs="Arial"/>
                <w:color w:val="000000"/>
                <w:sz w:val="16"/>
                <w:szCs w:val="16"/>
                <w:lang w:eastAsia="fr-CA"/>
              </w:rPr>
              <w:t>CHIEN</w:t>
            </w:r>
          </w:p>
        </w:tc>
      </w:tr>
      <w:tr w:rsidR="00214355" w:rsidRPr="000D679D" w14:paraId="4CBC9510" w14:textId="77777777" w:rsidTr="001B1304">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77E9505A" w14:textId="77777777" w:rsidR="00214355" w:rsidRPr="00214355" w:rsidRDefault="00214355" w:rsidP="00CF30AF">
            <w:pPr>
              <w:rPr>
                <w:rFonts w:ascii="Times New Roman" w:hAnsi="Times New Roman"/>
                <w:sz w:val="16"/>
                <w:szCs w:val="16"/>
                <w:lang w:eastAsia="fr-CA"/>
              </w:rPr>
            </w:pPr>
            <w:r w:rsidRPr="00214355">
              <w:rPr>
                <w:rFonts w:cs="Arial"/>
                <w:color w:val="000000"/>
                <w:sz w:val="16"/>
                <w:szCs w:val="16"/>
                <w:lang w:eastAsia="fr-CA"/>
              </w:rPr>
              <w:t>COCHON</w:t>
            </w:r>
          </w:p>
        </w:tc>
      </w:tr>
      <w:tr w:rsidR="00214355" w:rsidRPr="000D679D" w14:paraId="5B7A118A" w14:textId="77777777" w:rsidTr="001B1304">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79AF7720" w14:textId="77777777" w:rsidR="00214355" w:rsidRPr="00214355" w:rsidRDefault="00214355" w:rsidP="00CF30AF">
            <w:pPr>
              <w:rPr>
                <w:rFonts w:ascii="Times New Roman" w:hAnsi="Times New Roman"/>
                <w:sz w:val="16"/>
                <w:szCs w:val="16"/>
                <w:lang w:eastAsia="fr-CA"/>
              </w:rPr>
            </w:pPr>
            <w:r w:rsidRPr="00214355">
              <w:rPr>
                <w:rFonts w:cs="Arial"/>
                <w:color w:val="000000"/>
                <w:sz w:val="16"/>
                <w:szCs w:val="16"/>
                <w:lang w:eastAsia="fr-CA"/>
              </w:rPr>
              <w:t>CHEVAL</w:t>
            </w:r>
          </w:p>
        </w:tc>
      </w:tr>
      <w:tr w:rsidR="00214355" w:rsidRPr="000D679D" w14:paraId="15355370" w14:textId="77777777" w:rsidTr="001B1304">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74FFD257" w14:textId="77777777" w:rsidR="00214355" w:rsidRPr="00214355" w:rsidRDefault="00214355" w:rsidP="00CF30AF">
            <w:pPr>
              <w:rPr>
                <w:rFonts w:ascii="Times New Roman" w:hAnsi="Times New Roman"/>
                <w:sz w:val="16"/>
                <w:szCs w:val="16"/>
                <w:lang w:eastAsia="fr-CA"/>
              </w:rPr>
            </w:pPr>
            <w:r w:rsidRPr="00214355">
              <w:rPr>
                <w:rFonts w:cs="Arial"/>
                <w:color w:val="000000"/>
                <w:sz w:val="16"/>
                <w:szCs w:val="16"/>
                <w:lang w:eastAsia="fr-CA"/>
              </w:rPr>
              <w:t>CHIEN</w:t>
            </w:r>
          </w:p>
        </w:tc>
      </w:tr>
      <w:tr w:rsidR="00214355" w:rsidRPr="000D679D" w14:paraId="46A9DBB0" w14:textId="77777777" w:rsidTr="001B1304">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39CE9EAB" w14:textId="77777777" w:rsidR="00214355" w:rsidRPr="00214355" w:rsidRDefault="00214355" w:rsidP="00CF30AF">
            <w:pPr>
              <w:rPr>
                <w:rFonts w:ascii="Times New Roman" w:hAnsi="Times New Roman"/>
                <w:sz w:val="16"/>
                <w:szCs w:val="16"/>
                <w:lang w:eastAsia="fr-CA"/>
              </w:rPr>
            </w:pPr>
            <w:r w:rsidRPr="00214355">
              <w:rPr>
                <w:rFonts w:cs="Arial"/>
                <w:color w:val="000000"/>
                <w:sz w:val="16"/>
                <w:szCs w:val="16"/>
                <w:lang w:eastAsia="fr-CA"/>
              </w:rPr>
              <w:t>LOUP</w:t>
            </w:r>
          </w:p>
        </w:tc>
      </w:tr>
      <w:tr w:rsidR="00214355" w:rsidRPr="000D679D" w14:paraId="146A6F42" w14:textId="77777777" w:rsidTr="001B1304">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7D5DD968" w14:textId="77777777" w:rsidR="00214355" w:rsidRPr="00214355" w:rsidRDefault="00214355" w:rsidP="00CF30AF">
            <w:pPr>
              <w:rPr>
                <w:rFonts w:ascii="Times New Roman" w:hAnsi="Times New Roman"/>
                <w:sz w:val="16"/>
                <w:szCs w:val="16"/>
                <w:lang w:eastAsia="fr-CA"/>
              </w:rPr>
            </w:pPr>
            <w:r w:rsidRPr="00214355">
              <w:rPr>
                <w:rFonts w:cs="Arial"/>
                <w:color w:val="000000"/>
                <w:sz w:val="16"/>
                <w:szCs w:val="16"/>
                <w:lang w:eastAsia="fr-CA"/>
              </w:rPr>
              <w:t>DINOSAURE</w:t>
            </w:r>
          </w:p>
        </w:tc>
      </w:tr>
      <w:tr w:rsidR="00214355" w:rsidRPr="000D679D" w14:paraId="3A102C80" w14:textId="77777777" w:rsidTr="001B1304">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523AEFD9" w14:textId="77777777" w:rsidR="00214355" w:rsidRPr="00214355" w:rsidRDefault="00214355" w:rsidP="00CF30AF">
            <w:pPr>
              <w:rPr>
                <w:rFonts w:ascii="Times New Roman" w:hAnsi="Times New Roman"/>
                <w:sz w:val="16"/>
                <w:szCs w:val="16"/>
                <w:lang w:eastAsia="fr-CA"/>
              </w:rPr>
            </w:pPr>
            <w:r w:rsidRPr="00214355">
              <w:rPr>
                <w:rFonts w:cs="Arial"/>
                <w:color w:val="000000"/>
                <w:sz w:val="16"/>
                <w:szCs w:val="16"/>
                <w:lang w:eastAsia="fr-CA"/>
              </w:rPr>
              <w:t>CHIEN</w:t>
            </w:r>
          </w:p>
        </w:tc>
      </w:tr>
    </w:tbl>
    <w:p w14:paraId="19880E15" w14:textId="77777777" w:rsidR="001B1304" w:rsidRDefault="001B1304" w:rsidP="001B1304">
      <w:pPr>
        <w:pStyle w:val="Listepuces2"/>
      </w:pPr>
      <w:r>
        <w:t xml:space="preserve">Si on ajoute </w:t>
      </w:r>
      <w:r>
        <w:rPr>
          <w:i/>
        </w:rPr>
        <w:t>PERCENT</w:t>
      </w:r>
      <w:r>
        <w:t xml:space="preserve"> le nombre devient un pourcentage des enregistrements</w:t>
      </w:r>
      <w:r w:rsidR="00781468">
        <w:t xml:space="preserve"> (14 enregistrements)</w:t>
      </w:r>
      <w:r>
        <w:t> :</w:t>
      </w:r>
    </w:p>
    <w:p w14:paraId="1390FE78" w14:textId="77777777" w:rsidR="001B1304" w:rsidRPr="00245DC6" w:rsidRDefault="001B1304" w:rsidP="001B1304">
      <w:pPr>
        <w:pStyle w:val="Requte"/>
        <w:rPr>
          <w:lang w:val="en-CA"/>
        </w:rPr>
      </w:pPr>
      <w:r w:rsidRPr="00245DC6">
        <w:rPr>
          <w:lang w:val="en-CA"/>
        </w:rPr>
        <w:t>SELECT TOP 10 PERCENT Anitype</w:t>
      </w:r>
      <w:r w:rsidRPr="00245DC6">
        <w:rPr>
          <w:lang w:val="en-CA"/>
        </w:rPr>
        <w:br/>
        <w:t>FROM Animaux</w:t>
      </w:r>
      <w:r w:rsidR="00362061" w:rsidRPr="00245DC6">
        <w:rPr>
          <w:lang w:val="en-CA"/>
        </w:rPr>
        <w:t>;</w:t>
      </w:r>
    </w:p>
    <w:p w14:paraId="3C7EF5F8" w14:textId="77777777" w:rsidR="00EC0FA1" w:rsidRDefault="001B1304" w:rsidP="001B1304">
      <w:pPr>
        <w:pStyle w:val="Listepuces2"/>
      </w:pPr>
      <w:r>
        <w:t xml:space="preserve">Interprétation : </w:t>
      </w:r>
    </w:p>
    <w:p w14:paraId="6DAF03A8" w14:textId="77777777" w:rsidR="001B1304" w:rsidRDefault="001B1304" w:rsidP="00EC0FA1">
      <w:pPr>
        <w:pStyle w:val="Requte"/>
        <w:pBdr>
          <w:left w:val="single" w:sz="12" w:space="5" w:color="auto"/>
        </w:pBdr>
        <w:rPr>
          <w:rStyle w:val="rponse"/>
        </w:rPr>
      </w:pPr>
      <w:r w:rsidRPr="00EC0FA1">
        <w:rPr>
          <w:rStyle w:val="rponse"/>
        </w:rPr>
        <w:t>Quels sont les types des 1/10 premiers animaux.</w:t>
      </w:r>
    </w:p>
    <w:p w14:paraId="6E2C38B1" w14:textId="77777777" w:rsidR="00EC0FA1" w:rsidRDefault="00EC0FA1" w:rsidP="00EC0FA1">
      <w:pPr>
        <w:pStyle w:val="Requte"/>
        <w:pBdr>
          <w:left w:val="single" w:sz="12" w:space="5" w:color="auto"/>
        </w:pBdr>
        <w:rPr>
          <w:rStyle w:val="rponse"/>
        </w:rPr>
      </w:pPr>
    </w:p>
    <w:p w14:paraId="3187D776" w14:textId="77777777" w:rsidR="00EC0FA1" w:rsidRPr="00EC0FA1" w:rsidRDefault="00EC0FA1" w:rsidP="00EC0FA1">
      <w:pPr>
        <w:pStyle w:val="Requte"/>
        <w:pBdr>
          <w:left w:val="single" w:sz="12" w:space="5" w:color="auto"/>
        </w:pBdr>
        <w:rPr>
          <w:rStyle w:val="rponse"/>
        </w:rPr>
      </w:pPr>
    </w:p>
    <w:p w14:paraId="436198C4" w14:textId="77777777" w:rsidR="00EC0FA1" w:rsidRDefault="00EC0FA1">
      <w:pPr>
        <w:rPr>
          <w:b/>
        </w:rPr>
      </w:pPr>
      <w:r>
        <w:rPr>
          <w:b/>
        </w:rPr>
        <w:br w:type="page"/>
      </w:r>
    </w:p>
    <w:p w14:paraId="122E7B4F" w14:textId="77777777" w:rsidR="00214355" w:rsidRDefault="001B1304" w:rsidP="00214355">
      <w:pPr>
        <w:pStyle w:val="Listepuces"/>
        <w:rPr>
          <w:b/>
        </w:rPr>
      </w:pPr>
      <w:proofErr w:type="spellStart"/>
      <w:r>
        <w:rPr>
          <w:b/>
        </w:rPr>
        <w:lastRenderedPageBreak/>
        <w:t>Reqi</w:t>
      </w:r>
      <w:proofErr w:type="spellEnd"/>
    </w:p>
    <w:p w14:paraId="1C3D52F4" w14:textId="77777777" w:rsidR="001B1304" w:rsidRPr="00245DC6" w:rsidRDefault="001B1304" w:rsidP="001B1304">
      <w:pPr>
        <w:pStyle w:val="Requte"/>
        <w:rPr>
          <w:lang w:val="en-CA"/>
        </w:rPr>
      </w:pPr>
      <w:r w:rsidRPr="00245DC6">
        <w:rPr>
          <w:lang w:val="en-CA"/>
        </w:rPr>
        <w:t>SELECT DISTINCT TOP 10 Anitype</w:t>
      </w:r>
      <w:r w:rsidRPr="00245DC6">
        <w:rPr>
          <w:lang w:val="en-CA"/>
        </w:rPr>
        <w:br/>
        <w:t>FROM Animaux</w:t>
      </w:r>
      <w:r w:rsidR="00362061" w:rsidRPr="00245DC6">
        <w:rPr>
          <w:lang w:val="en-CA"/>
        </w:rPr>
        <w:t>;</w:t>
      </w:r>
    </w:p>
    <w:p w14:paraId="77A41887" w14:textId="77777777" w:rsidR="00EC0FA1" w:rsidRDefault="001B1304" w:rsidP="001B1304">
      <w:pPr>
        <w:pStyle w:val="Listepuces2"/>
      </w:pPr>
      <w:r>
        <w:t xml:space="preserve">Interprétation : </w:t>
      </w:r>
    </w:p>
    <w:p w14:paraId="6D4DF497" w14:textId="77777777" w:rsidR="001B1304" w:rsidRDefault="001B1304" w:rsidP="00EC0FA1">
      <w:pPr>
        <w:pStyle w:val="Requte"/>
        <w:pBdr>
          <w:left w:val="single" w:sz="12" w:space="5" w:color="auto"/>
        </w:pBdr>
        <w:rPr>
          <w:rStyle w:val="rponse"/>
        </w:rPr>
      </w:pPr>
      <w:r w:rsidRPr="00EC0FA1">
        <w:rPr>
          <w:rStyle w:val="rponse"/>
        </w:rPr>
        <w:t xml:space="preserve">Par ordre alphabétique, quels sont les 10 premiers types </w:t>
      </w:r>
      <w:r w:rsidR="000E643C">
        <w:rPr>
          <w:rStyle w:val="rponse"/>
        </w:rPr>
        <w:t xml:space="preserve">différents </w:t>
      </w:r>
      <w:r w:rsidRPr="00EC0FA1">
        <w:rPr>
          <w:rStyle w:val="rponse"/>
        </w:rPr>
        <w:t>d’animaux de la table animaux?</w:t>
      </w:r>
    </w:p>
    <w:p w14:paraId="62AD474E" w14:textId="77777777" w:rsidR="00EC0FA1" w:rsidRDefault="00EC0FA1" w:rsidP="00EC0FA1">
      <w:pPr>
        <w:pStyle w:val="Requte"/>
        <w:pBdr>
          <w:left w:val="single" w:sz="12" w:space="5" w:color="auto"/>
        </w:pBdr>
        <w:rPr>
          <w:rStyle w:val="rponse"/>
        </w:rPr>
      </w:pPr>
    </w:p>
    <w:p w14:paraId="2C955E51" w14:textId="77777777" w:rsidR="00EC0FA1" w:rsidRDefault="00EC0FA1" w:rsidP="00EC0FA1">
      <w:pPr>
        <w:pStyle w:val="Requte"/>
        <w:pBdr>
          <w:left w:val="single" w:sz="12" w:space="5" w:color="auto"/>
        </w:pBdr>
        <w:rPr>
          <w:rStyle w:val="rponse"/>
        </w:rPr>
      </w:pPr>
    </w:p>
    <w:p w14:paraId="7950213D" w14:textId="77777777" w:rsidR="00EC0FA1" w:rsidRPr="00EC0FA1" w:rsidRDefault="00EC0FA1" w:rsidP="00EC0FA1">
      <w:pPr>
        <w:pStyle w:val="Requte"/>
        <w:pBdr>
          <w:left w:val="single" w:sz="12" w:space="5" w:color="auto"/>
        </w:pBdr>
        <w:rPr>
          <w:rStyle w:val="rponse"/>
        </w:rPr>
      </w:pPr>
    </w:p>
    <w:p w14:paraId="12181CDF" w14:textId="77777777" w:rsidR="001B1304" w:rsidRDefault="001B1304" w:rsidP="001B1304">
      <w:pPr>
        <w:pStyle w:val="Listepuces2"/>
      </w:pPr>
      <w:r>
        <w:t>Résultats :</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000" w:firstRow="0" w:lastRow="0" w:firstColumn="0" w:lastColumn="0" w:noHBand="0" w:noVBand="0"/>
      </w:tblPr>
      <w:tblGrid>
        <w:gridCol w:w="1344"/>
      </w:tblGrid>
      <w:tr w:rsidR="001B1304" w:rsidRPr="000D679D" w14:paraId="384D7653" w14:textId="77777777" w:rsidTr="001B1304">
        <w:trPr>
          <w:tblHeader/>
          <w:tblCellSpacing w:w="0"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tcPr>
          <w:p w14:paraId="4218464B" w14:textId="77777777" w:rsidR="001B1304" w:rsidRPr="001B1304" w:rsidRDefault="001B1304" w:rsidP="00CF30AF">
            <w:pPr>
              <w:jc w:val="center"/>
              <w:rPr>
                <w:rFonts w:ascii="Times New Roman" w:hAnsi="Times New Roman"/>
                <w:b/>
                <w:bCs/>
                <w:sz w:val="16"/>
                <w:szCs w:val="16"/>
                <w:lang w:eastAsia="fr-CA"/>
              </w:rPr>
            </w:pPr>
            <w:proofErr w:type="spellStart"/>
            <w:r w:rsidRPr="001B1304">
              <w:rPr>
                <w:rFonts w:cs="Arial"/>
                <w:b/>
                <w:bCs/>
                <w:color w:val="000000"/>
                <w:sz w:val="16"/>
                <w:szCs w:val="16"/>
                <w:lang w:eastAsia="fr-CA"/>
              </w:rPr>
              <w:t>AniType</w:t>
            </w:r>
            <w:proofErr w:type="spellEnd"/>
          </w:p>
        </w:tc>
      </w:tr>
      <w:tr w:rsidR="001B1304" w:rsidRPr="000D679D" w14:paraId="232DCCB0" w14:textId="77777777" w:rsidTr="001B1304">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0EC12825" w14:textId="77777777" w:rsidR="001B1304" w:rsidRPr="001B1304" w:rsidRDefault="001B1304" w:rsidP="00CF30AF">
            <w:pPr>
              <w:rPr>
                <w:rFonts w:ascii="Times New Roman" w:hAnsi="Times New Roman"/>
                <w:sz w:val="16"/>
                <w:szCs w:val="16"/>
                <w:lang w:eastAsia="fr-CA"/>
              </w:rPr>
            </w:pPr>
            <w:r w:rsidRPr="001B1304">
              <w:rPr>
                <w:rFonts w:cs="Arial"/>
                <w:color w:val="000000"/>
                <w:sz w:val="16"/>
                <w:szCs w:val="16"/>
                <w:lang w:eastAsia="fr-CA"/>
              </w:rPr>
              <w:t>AGNEAU</w:t>
            </w:r>
          </w:p>
        </w:tc>
      </w:tr>
      <w:tr w:rsidR="001B1304" w:rsidRPr="000D679D" w14:paraId="6C2413F7" w14:textId="77777777" w:rsidTr="001B1304">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2F124D16" w14:textId="77777777" w:rsidR="001B1304" w:rsidRPr="001B1304" w:rsidRDefault="001B1304" w:rsidP="00CF30AF">
            <w:pPr>
              <w:rPr>
                <w:rFonts w:ascii="Times New Roman" w:hAnsi="Times New Roman"/>
                <w:sz w:val="16"/>
                <w:szCs w:val="16"/>
                <w:lang w:eastAsia="fr-CA"/>
              </w:rPr>
            </w:pPr>
            <w:r w:rsidRPr="001B1304">
              <w:rPr>
                <w:rFonts w:cs="Arial"/>
                <w:color w:val="000000"/>
                <w:sz w:val="16"/>
                <w:szCs w:val="16"/>
                <w:lang w:eastAsia="fr-CA"/>
              </w:rPr>
              <w:t>AUTRUCHE</w:t>
            </w:r>
          </w:p>
        </w:tc>
      </w:tr>
      <w:tr w:rsidR="001B1304" w:rsidRPr="000D679D" w14:paraId="1CFD090B" w14:textId="77777777" w:rsidTr="001B1304">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3F1ED5CE" w14:textId="77777777" w:rsidR="001B1304" w:rsidRPr="001B1304" w:rsidRDefault="001B1304" w:rsidP="00CF30AF">
            <w:pPr>
              <w:rPr>
                <w:rFonts w:ascii="Times New Roman" w:hAnsi="Times New Roman"/>
                <w:sz w:val="16"/>
                <w:szCs w:val="16"/>
                <w:lang w:eastAsia="fr-CA"/>
              </w:rPr>
            </w:pPr>
            <w:r w:rsidRPr="001B1304">
              <w:rPr>
                <w:rFonts w:cs="Arial"/>
                <w:color w:val="000000"/>
                <w:sz w:val="16"/>
                <w:szCs w:val="16"/>
                <w:lang w:eastAsia="fr-CA"/>
              </w:rPr>
              <w:t>BALEINE</w:t>
            </w:r>
          </w:p>
        </w:tc>
      </w:tr>
      <w:tr w:rsidR="001B1304" w:rsidRPr="000D679D" w14:paraId="5C859AFA" w14:textId="77777777" w:rsidTr="001B1304">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3250B03B" w14:textId="77777777" w:rsidR="001B1304" w:rsidRPr="001B1304" w:rsidRDefault="001B1304" w:rsidP="00CF30AF">
            <w:pPr>
              <w:rPr>
                <w:rFonts w:ascii="Times New Roman" w:hAnsi="Times New Roman"/>
                <w:sz w:val="16"/>
                <w:szCs w:val="16"/>
                <w:lang w:eastAsia="fr-CA"/>
              </w:rPr>
            </w:pPr>
            <w:r w:rsidRPr="001B1304">
              <w:rPr>
                <w:rFonts w:cs="Arial"/>
                <w:color w:val="000000"/>
                <w:sz w:val="16"/>
                <w:szCs w:val="16"/>
                <w:lang w:eastAsia="fr-CA"/>
              </w:rPr>
              <w:t>CANARD</w:t>
            </w:r>
          </w:p>
        </w:tc>
      </w:tr>
      <w:tr w:rsidR="001B1304" w:rsidRPr="000D679D" w14:paraId="24F01C05" w14:textId="77777777" w:rsidTr="001B1304">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0C9756F8" w14:textId="77777777" w:rsidR="001B1304" w:rsidRPr="001B1304" w:rsidRDefault="001B1304" w:rsidP="00CF30AF">
            <w:pPr>
              <w:rPr>
                <w:rFonts w:ascii="Times New Roman" w:hAnsi="Times New Roman"/>
                <w:sz w:val="16"/>
                <w:szCs w:val="16"/>
                <w:lang w:eastAsia="fr-CA"/>
              </w:rPr>
            </w:pPr>
            <w:r w:rsidRPr="001B1304">
              <w:rPr>
                <w:rFonts w:cs="Arial"/>
                <w:color w:val="000000"/>
                <w:sz w:val="16"/>
                <w:szCs w:val="16"/>
                <w:lang w:eastAsia="fr-CA"/>
              </w:rPr>
              <w:t>CHAT</w:t>
            </w:r>
          </w:p>
        </w:tc>
      </w:tr>
      <w:tr w:rsidR="001B1304" w:rsidRPr="000D679D" w14:paraId="1C4977DA" w14:textId="77777777" w:rsidTr="001B1304">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2A6FC0F0" w14:textId="77777777" w:rsidR="001B1304" w:rsidRPr="001B1304" w:rsidRDefault="001B1304" w:rsidP="00CF30AF">
            <w:pPr>
              <w:rPr>
                <w:rFonts w:ascii="Times New Roman" w:hAnsi="Times New Roman"/>
                <w:sz w:val="16"/>
                <w:szCs w:val="16"/>
                <w:lang w:eastAsia="fr-CA"/>
              </w:rPr>
            </w:pPr>
            <w:r w:rsidRPr="001B1304">
              <w:rPr>
                <w:rFonts w:cs="Arial"/>
                <w:color w:val="000000"/>
                <w:sz w:val="16"/>
                <w:szCs w:val="16"/>
                <w:lang w:eastAsia="fr-CA"/>
              </w:rPr>
              <w:t>CHEVAL</w:t>
            </w:r>
          </w:p>
        </w:tc>
      </w:tr>
      <w:tr w:rsidR="001B1304" w:rsidRPr="000D679D" w14:paraId="76779B1B" w14:textId="77777777" w:rsidTr="001B1304">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4987B6AB" w14:textId="77777777" w:rsidR="001B1304" w:rsidRPr="001B1304" w:rsidRDefault="001B1304" w:rsidP="00CF30AF">
            <w:pPr>
              <w:rPr>
                <w:rFonts w:ascii="Times New Roman" w:hAnsi="Times New Roman"/>
                <w:sz w:val="16"/>
                <w:szCs w:val="16"/>
                <w:lang w:eastAsia="fr-CA"/>
              </w:rPr>
            </w:pPr>
            <w:r w:rsidRPr="001B1304">
              <w:rPr>
                <w:rFonts w:cs="Arial"/>
                <w:color w:val="000000"/>
                <w:sz w:val="16"/>
                <w:szCs w:val="16"/>
                <w:lang w:eastAsia="fr-CA"/>
              </w:rPr>
              <w:t>CHEVRE</w:t>
            </w:r>
          </w:p>
        </w:tc>
      </w:tr>
      <w:tr w:rsidR="001B1304" w:rsidRPr="000D679D" w14:paraId="6B02DA6E" w14:textId="77777777" w:rsidTr="001B1304">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6586449B" w14:textId="77777777" w:rsidR="001B1304" w:rsidRPr="001B1304" w:rsidRDefault="001B1304" w:rsidP="00CF30AF">
            <w:pPr>
              <w:rPr>
                <w:rFonts w:ascii="Times New Roman" w:hAnsi="Times New Roman"/>
                <w:sz w:val="16"/>
                <w:szCs w:val="16"/>
                <w:lang w:eastAsia="fr-CA"/>
              </w:rPr>
            </w:pPr>
            <w:r w:rsidRPr="001B1304">
              <w:rPr>
                <w:rFonts w:cs="Arial"/>
                <w:color w:val="000000"/>
                <w:sz w:val="16"/>
                <w:szCs w:val="16"/>
                <w:lang w:eastAsia="fr-CA"/>
              </w:rPr>
              <w:t>CHIEN</w:t>
            </w:r>
          </w:p>
        </w:tc>
      </w:tr>
      <w:tr w:rsidR="001B1304" w:rsidRPr="000D679D" w14:paraId="163EAE2F" w14:textId="77777777" w:rsidTr="001B1304">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67828BEB" w14:textId="77777777" w:rsidR="001B1304" w:rsidRPr="001B1304" w:rsidRDefault="001B1304" w:rsidP="00CF30AF">
            <w:pPr>
              <w:rPr>
                <w:rFonts w:ascii="Times New Roman" w:hAnsi="Times New Roman"/>
                <w:sz w:val="16"/>
                <w:szCs w:val="16"/>
                <w:lang w:eastAsia="fr-CA"/>
              </w:rPr>
            </w:pPr>
            <w:r w:rsidRPr="001B1304">
              <w:rPr>
                <w:rFonts w:cs="Arial"/>
                <w:color w:val="000000"/>
                <w:sz w:val="16"/>
                <w:szCs w:val="16"/>
                <w:lang w:eastAsia="fr-CA"/>
              </w:rPr>
              <w:t>COCHON</w:t>
            </w:r>
          </w:p>
        </w:tc>
      </w:tr>
      <w:tr w:rsidR="001B1304" w:rsidRPr="000D679D" w14:paraId="71BB1989" w14:textId="77777777" w:rsidTr="001B1304">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7DAD058E" w14:textId="77777777" w:rsidR="001B1304" w:rsidRPr="001B1304" w:rsidRDefault="001B1304" w:rsidP="00CF30AF">
            <w:pPr>
              <w:rPr>
                <w:rFonts w:ascii="Times New Roman" w:hAnsi="Times New Roman"/>
                <w:sz w:val="16"/>
                <w:szCs w:val="16"/>
                <w:lang w:eastAsia="fr-CA"/>
              </w:rPr>
            </w:pPr>
            <w:r w:rsidRPr="001B1304">
              <w:rPr>
                <w:rFonts w:cs="Arial"/>
                <w:color w:val="000000"/>
                <w:sz w:val="16"/>
                <w:szCs w:val="16"/>
                <w:lang w:eastAsia="fr-CA"/>
              </w:rPr>
              <w:t>COCHON D'INDE</w:t>
            </w:r>
          </w:p>
        </w:tc>
      </w:tr>
    </w:tbl>
    <w:p w14:paraId="31CF8DD6" w14:textId="77777777" w:rsidR="00362061" w:rsidRPr="00362061" w:rsidRDefault="00362061" w:rsidP="00362061"/>
    <w:p w14:paraId="02812855" w14:textId="77777777" w:rsidR="00362061" w:rsidRDefault="00362061">
      <w:pPr>
        <w:rPr>
          <w:b/>
        </w:rPr>
      </w:pPr>
      <w:r>
        <w:rPr>
          <w:b/>
        </w:rPr>
        <w:br w:type="page"/>
      </w:r>
    </w:p>
    <w:p w14:paraId="2FF4F356" w14:textId="77777777" w:rsidR="00C22247" w:rsidRDefault="00C22247" w:rsidP="00C22247">
      <w:pPr>
        <w:pStyle w:val="Titre3"/>
      </w:pPr>
      <w:r>
        <w:lastRenderedPageBreak/>
        <w:t>Clause WHERE (Restriction)</w:t>
      </w:r>
    </w:p>
    <w:p w14:paraId="6327F565" w14:textId="77777777" w:rsidR="001B1304" w:rsidRPr="00362061" w:rsidRDefault="001B1304" w:rsidP="001B1304">
      <w:pPr>
        <w:pStyle w:val="Listepuces"/>
        <w:rPr>
          <w:b/>
        </w:rPr>
      </w:pPr>
      <w:proofErr w:type="spellStart"/>
      <w:r w:rsidRPr="001B1304">
        <w:rPr>
          <w:b/>
        </w:rPr>
        <w:t>ReqJ</w:t>
      </w:r>
      <w:proofErr w:type="spellEnd"/>
    </w:p>
    <w:p w14:paraId="0EFE1BA8" w14:textId="77777777" w:rsidR="00362061" w:rsidRPr="00245DC6" w:rsidRDefault="00362061" w:rsidP="00362061">
      <w:pPr>
        <w:pStyle w:val="Requte"/>
        <w:rPr>
          <w:lang w:val="en-CA"/>
        </w:rPr>
      </w:pPr>
      <w:r w:rsidRPr="00245DC6">
        <w:rPr>
          <w:lang w:val="en-CA"/>
        </w:rPr>
        <w:t>SELECT Aninom</w:t>
      </w:r>
      <w:r w:rsidRPr="00245DC6">
        <w:rPr>
          <w:lang w:val="en-CA"/>
        </w:rPr>
        <w:br/>
        <w:t>FROM Animaux</w:t>
      </w:r>
      <w:r w:rsidRPr="00245DC6">
        <w:rPr>
          <w:lang w:val="en-CA"/>
        </w:rPr>
        <w:br/>
        <w:t>WHERE Anitype = "chien";</w:t>
      </w:r>
    </w:p>
    <w:p w14:paraId="4577A817" w14:textId="77777777" w:rsidR="006A2162" w:rsidRDefault="00362061" w:rsidP="00362061">
      <w:pPr>
        <w:pStyle w:val="Listepuces2"/>
      </w:pPr>
      <w:r>
        <w:t>Interprétation :</w:t>
      </w:r>
    </w:p>
    <w:p w14:paraId="1A784CB4" w14:textId="77777777" w:rsidR="00362061" w:rsidRDefault="00362061" w:rsidP="006A2162">
      <w:pPr>
        <w:pStyle w:val="Requte"/>
        <w:pBdr>
          <w:left w:val="single" w:sz="12" w:space="5" w:color="auto"/>
        </w:pBdr>
        <w:rPr>
          <w:rStyle w:val="rponse"/>
        </w:rPr>
      </w:pPr>
      <w:r>
        <w:t xml:space="preserve"> </w:t>
      </w:r>
      <w:r w:rsidRPr="006A2162">
        <w:rPr>
          <w:rStyle w:val="rponse"/>
        </w:rPr>
        <w:t>Quels sont les noms des animaux connus par la clinique la clinique qui sont des « chien »?</w:t>
      </w:r>
    </w:p>
    <w:p w14:paraId="142360C6" w14:textId="77777777" w:rsidR="006A2162" w:rsidRDefault="006A2162" w:rsidP="006A2162">
      <w:pPr>
        <w:pStyle w:val="Requte"/>
        <w:pBdr>
          <w:left w:val="single" w:sz="12" w:space="5" w:color="auto"/>
        </w:pBdr>
        <w:rPr>
          <w:rStyle w:val="rponse"/>
        </w:rPr>
      </w:pPr>
    </w:p>
    <w:p w14:paraId="2C443511" w14:textId="77777777" w:rsidR="006A2162" w:rsidRPr="006A2162" w:rsidRDefault="006A2162" w:rsidP="006A2162">
      <w:pPr>
        <w:pStyle w:val="Requte"/>
        <w:pBdr>
          <w:left w:val="single" w:sz="12" w:space="5" w:color="auto"/>
        </w:pBdr>
        <w:rPr>
          <w:rStyle w:val="rponse"/>
        </w:rPr>
      </w:pPr>
    </w:p>
    <w:p w14:paraId="4FB49C4D" w14:textId="77777777" w:rsidR="00362061" w:rsidRDefault="00362061" w:rsidP="00362061">
      <w:pPr>
        <w:pStyle w:val="Listepuces2"/>
      </w:pPr>
      <w:r>
        <w:t>Nombre de résultats : 27</w:t>
      </w:r>
    </w:p>
    <w:p w14:paraId="5EDD089E" w14:textId="77777777" w:rsidR="00362061" w:rsidRDefault="00362061" w:rsidP="00362061">
      <w:pPr>
        <w:pStyle w:val="Listepuces"/>
        <w:rPr>
          <w:b/>
        </w:rPr>
      </w:pPr>
      <w:proofErr w:type="spellStart"/>
      <w:r w:rsidRPr="00362061">
        <w:rPr>
          <w:b/>
        </w:rPr>
        <w:t>ReqK</w:t>
      </w:r>
      <w:proofErr w:type="spellEnd"/>
      <w:r w:rsidR="00C22247">
        <w:rPr>
          <w:b/>
        </w:rPr>
        <w:t xml:space="preserve"> (restriction complexe)</w:t>
      </w:r>
    </w:p>
    <w:p w14:paraId="60A07CA6" w14:textId="77777777" w:rsidR="00362061" w:rsidRPr="00245DC6" w:rsidRDefault="00362061" w:rsidP="00362061">
      <w:pPr>
        <w:pStyle w:val="Requte"/>
        <w:rPr>
          <w:lang w:val="en-CA"/>
        </w:rPr>
      </w:pPr>
      <w:r w:rsidRPr="00245DC6">
        <w:rPr>
          <w:lang w:val="en-CA"/>
        </w:rPr>
        <w:t>SELECT AniNom, AniType</w:t>
      </w:r>
      <w:r w:rsidRPr="00245DC6">
        <w:rPr>
          <w:lang w:val="en-CA"/>
        </w:rPr>
        <w:br/>
        <w:t>FROM Animaux</w:t>
      </w:r>
      <w:r w:rsidRPr="00245DC6">
        <w:rPr>
          <w:lang w:val="en-CA"/>
        </w:rPr>
        <w:br/>
        <w:t>WHERE (AniNom = "Tom" AND AniType= "chat")</w:t>
      </w:r>
      <w:r w:rsidRPr="00245DC6">
        <w:rPr>
          <w:lang w:val="en-CA"/>
        </w:rPr>
        <w:br/>
      </w:r>
      <w:r w:rsidRPr="00245DC6">
        <w:rPr>
          <w:lang w:val="en-CA"/>
        </w:rPr>
        <w:tab/>
        <w:t>OR (Anitype = "chien");</w:t>
      </w:r>
    </w:p>
    <w:p w14:paraId="07DAD1B0" w14:textId="77777777" w:rsidR="006A2162" w:rsidRDefault="00362061" w:rsidP="00362061">
      <w:pPr>
        <w:pStyle w:val="Listepuces2"/>
      </w:pPr>
      <w:r>
        <w:t xml:space="preserve">Interprétation : </w:t>
      </w:r>
    </w:p>
    <w:p w14:paraId="70AAF732" w14:textId="77777777" w:rsidR="00362061" w:rsidRDefault="00362061" w:rsidP="006A2162">
      <w:pPr>
        <w:pStyle w:val="Requte"/>
        <w:pBdr>
          <w:left w:val="single" w:sz="12" w:space="5" w:color="auto"/>
        </w:pBdr>
        <w:rPr>
          <w:rStyle w:val="rponse"/>
        </w:rPr>
      </w:pPr>
      <w:r w:rsidRPr="006A2162">
        <w:rPr>
          <w:rStyle w:val="rponse"/>
        </w:rPr>
        <w:t xml:space="preserve">On veut </w:t>
      </w:r>
      <w:r w:rsidR="00CC45EE" w:rsidRPr="006A2162">
        <w:rPr>
          <w:rStyle w:val="rponse"/>
        </w:rPr>
        <w:t>les noms de tous les chiens et l</w:t>
      </w:r>
      <w:r w:rsidRPr="006A2162">
        <w:rPr>
          <w:rStyle w:val="rponse"/>
        </w:rPr>
        <w:t xml:space="preserve">es </w:t>
      </w:r>
      <w:r w:rsidR="00CC45EE" w:rsidRPr="006A2162">
        <w:rPr>
          <w:rStyle w:val="rponse"/>
        </w:rPr>
        <w:t xml:space="preserve">noms des </w:t>
      </w:r>
      <w:r w:rsidRPr="006A2162">
        <w:rPr>
          <w:rStyle w:val="rponse"/>
        </w:rPr>
        <w:t>chats qui s’appellent « Tom »</w:t>
      </w:r>
    </w:p>
    <w:p w14:paraId="69DA2416" w14:textId="77777777" w:rsidR="006A2162" w:rsidRDefault="006A2162" w:rsidP="006A2162">
      <w:pPr>
        <w:pStyle w:val="Requte"/>
        <w:pBdr>
          <w:left w:val="single" w:sz="12" w:space="5" w:color="auto"/>
        </w:pBdr>
        <w:spacing w:before="0"/>
        <w:rPr>
          <w:rStyle w:val="rponse"/>
        </w:rPr>
      </w:pPr>
    </w:p>
    <w:p w14:paraId="70A7419F" w14:textId="77777777" w:rsidR="006A2162" w:rsidRPr="006A2162" w:rsidRDefault="006A2162" w:rsidP="006A2162">
      <w:pPr>
        <w:pStyle w:val="Requte"/>
        <w:pBdr>
          <w:left w:val="single" w:sz="12" w:space="5" w:color="auto"/>
        </w:pBdr>
        <w:spacing w:before="0"/>
        <w:rPr>
          <w:rStyle w:val="rponse"/>
        </w:rPr>
      </w:pPr>
    </w:p>
    <w:p w14:paraId="5B8D6499" w14:textId="77777777" w:rsidR="00CC45EE" w:rsidRDefault="00D82C5E" w:rsidP="00362061">
      <w:pPr>
        <w:pStyle w:val="Listepuces2"/>
      </w:pPr>
      <w:r>
        <w:rPr>
          <w:noProof/>
          <w:lang w:eastAsia="fr-CA"/>
        </w:rPr>
        <w:drawing>
          <wp:anchor distT="0" distB="0" distL="114300" distR="114300" simplePos="0" relativeHeight="251728896" behindDoc="0" locked="0" layoutInCell="1" allowOverlap="1" wp14:anchorId="2B5BA196" wp14:editId="7552C26B">
            <wp:simplePos x="0" y="0"/>
            <wp:positionH relativeFrom="column">
              <wp:posOffset>1425575</wp:posOffset>
            </wp:positionH>
            <wp:positionV relativeFrom="paragraph">
              <wp:posOffset>60960</wp:posOffset>
            </wp:positionV>
            <wp:extent cx="2521585" cy="993140"/>
            <wp:effectExtent l="1905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l="15962" t="70488" r="63325" b="16091"/>
                    <a:stretch>
                      <a:fillRect/>
                    </a:stretch>
                  </pic:blipFill>
                  <pic:spPr bwMode="auto">
                    <a:xfrm>
                      <a:off x="0" y="0"/>
                      <a:ext cx="2521585" cy="993140"/>
                    </a:xfrm>
                    <a:prstGeom prst="rect">
                      <a:avLst/>
                    </a:prstGeom>
                    <a:noFill/>
                    <a:ln w="9525">
                      <a:noFill/>
                      <a:miter lim="800000"/>
                      <a:headEnd/>
                      <a:tailEnd/>
                    </a:ln>
                  </pic:spPr>
                </pic:pic>
              </a:graphicData>
            </a:graphic>
          </wp:anchor>
        </w:drawing>
      </w:r>
      <w:r w:rsidR="00CC45EE">
        <w:t>En Access :</w:t>
      </w:r>
    </w:p>
    <w:p w14:paraId="5A593AE4" w14:textId="77777777" w:rsidR="00D82C5E" w:rsidRDefault="00D82C5E" w:rsidP="00D82C5E">
      <w:pPr>
        <w:pStyle w:val="Listepuces2"/>
        <w:numPr>
          <w:ilvl w:val="0"/>
          <w:numId w:val="0"/>
        </w:numPr>
        <w:ind w:left="714" w:hanging="357"/>
      </w:pPr>
    </w:p>
    <w:p w14:paraId="2C351997" w14:textId="77777777" w:rsidR="00D82C5E" w:rsidRDefault="00054EE7" w:rsidP="00D82C5E">
      <w:pPr>
        <w:pStyle w:val="Listepuces2"/>
        <w:numPr>
          <w:ilvl w:val="0"/>
          <w:numId w:val="0"/>
        </w:numPr>
        <w:ind w:left="714" w:hanging="357"/>
      </w:pPr>
      <w:r>
        <w:rPr>
          <w:noProof/>
          <w:lang w:eastAsia="fr-CA"/>
        </w:rPr>
        <w:pict w14:anchorId="02F9754A">
          <v:shape id="_x0000_s3028" type="#_x0000_t202" style="position:absolute;left:0;text-align:left;margin-left:319.15pt;margin-top:14.15pt;width:108.65pt;height:21.45pt;z-index:251732992" filled="f" stroked="f" strokeweight="1.5pt">
            <v:textbox style="mso-next-textbox:#_x0000_s3028">
              <w:txbxContent>
                <w:p w14:paraId="121B01AA" w14:textId="77777777" w:rsidR="00352CB3" w:rsidRDefault="00352CB3" w:rsidP="00D82C5E">
                  <w:r>
                    <w:t>Des OU logiques</w:t>
                  </w:r>
                </w:p>
              </w:txbxContent>
            </v:textbox>
          </v:shape>
        </w:pict>
      </w:r>
      <w:r>
        <w:rPr>
          <w:noProof/>
          <w:lang w:eastAsia="fr-CA"/>
        </w:rPr>
        <w:pict w14:anchorId="37155972">
          <v:shapetype id="_x0000_t32" coordsize="21600,21600" o:spt="32" o:oned="t" path="m,l21600,21600e" filled="f">
            <v:path arrowok="t" fillok="f" o:connecttype="none"/>
            <o:lock v:ext="edit" shapetype="t"/>
          </v:shapetype>
          <v:shape id="_x0000_s3025" type="#_x0000_t32" style="position:absolute;left:0;text-align:left;margin-left:319.15pt;margin-top:5.8pt;width:0;height:36pt;z-index:251729920" o:connectortype="straight" strokeweight="1.5pt">
            <v:stroke endarrow="block"/>
          </v:shape>
        </w:pict>
      </w:r>
    </w:p>
    <w:p w14:paraId="0C238AC1" w14:textId="77777777" w:rsidR="00D82C5E" w:rsidRDefault="00D82C5E" w:rsidP="00D82C5E">
      <w:pPr>
        <w:pStyle w:val="Listepuces2"/>
        <w:numPr>
          <w:ilvl w:val="0"/>
          <w:numId w:val="0"/>
        </w:numPr>
        <w:ind w:left="714" w:hanging="357"/>
      </w:pPr>
    </w:p>
    <w:p w14:paraId="4A8EB9DF" w14:textId="77777777" w:rsidR="00D82C5E" w:rsidRDefault="00D82C5E" w:rsidP="00D82C5E">
      <w:pPr>
        <w:pStyle w:val="Listepuces2"/>
        <w:numPr>
          <w:ilvl w:val="0"/>
          <w:numId w:val="0"/>
        </w:numPr>
        <w:ind w:left="714" w:hanging="357"/>
      </w:pPr>
    </w:p>
    <w:p w14:paraId="607D7CD9" w14:textId="77777777" w:rsidR="00D82C5E" w:rsidRDefault="00054EE7" w:rsidP="00D82C5E">
      <w:pPr>
        <w:pStyle w:val="Listepuces2"/>
        <w:numPr>
          <w:ilvl w:val="0"/>
          <w:numId w:val="0"/>
        </w:numPr>
        <w:ind w:left="714" w:hanging="357"/>
      </w:pPr>
      <w:r>
        <w:rPr>
          <w:noProof/>
          <w:lang w:eastAsia="fr-CA"/>
        </w:rPr>
        <w:pict w14:anchorId="491541C8">
          <v:shape id="_x0000_s3027" type="#_x0000_t202" style="position:absolute;left:0;text-align:left;margin-left:175.85pt;margin-top:3.2pt;width:109.4pt;height:21.45pt;z-index:251731968" filled="f" stroked="f" strokeweight="1.5pt">
            <v:textbox style="mso-next-textbox:#_x0000_s3027">
              <w:txbxContent>
                <w:p w14:paraId="08C0EF67" w14:textId="77777777" w:rsidR="00352CB3" w:rsidRDefault="00352CB3">
                  <w:r>
                    <w:t>Des ET logiques</w:t>
                  </w:r>
                </w:p>
              </w:txbxContent>
            </v:textbox>
          </v:shape>
        </w:pict>
      </w:r>
      <w:r>
        <w:rPr>
          <w:noProof/>
          <w:lang w:eastAsia="fr-CA"/>
        </w:rPr>
        <w:pict w14:anchorId="4F897E8E">
          <v:shape id="_x0000_s3026" type="#_x0000_t32" style="position:absolute;left:0;text-align:left;margin-left:193.85pt;margin-top:3.2pt;width:60.9pt;height:0;z-index:251730944" o:connectortype="straight" strokeweight="1.5pt">
            <v:stroke endarrow="block"/>
          </v:shape>
        </w:pict>
      </w:r>
    </w:p>
    <w:p w14:paraId="492B6CB2" w14:textId="77777777" w:rsidR="00924185" w:rsidRDefault="00924185" w:rsidP="00924185">
      <w:pPr>
        <w:pStyle w:val="Norme"/>
        <w:rPr>
          <w:caps w:val="0"/>
        </w:rPr>
      </w:pPr>
      <w:r>
        <w:t>R</w:t>
      </w:r>
      <w:r>
        <w:rPr>
          <w:caps w:val="0"/>
        </w:rPr>
        <w:t>emarques :</w:t>
      </w:r>
    </w:p>
    <w:p w14:paraId="21F5B6AB" w14:textId="77777777" w:rsidR="00924185" w:rsidRDefault="00924185" w:rsidP="00924185">
      <w:pPr>
        <w:pStyle w:val="Normetexte"/>
        <w:numPr>
          <w:ilvl w:val="0"/>
          <w:numId w:val="11"/>
        </w:numPr>
        <w:ind w:left="567" w:right="4"/>
        <w:jc w:val="left"/>
      </w:pPr>
      <w:r>
        <w:t>On peut éditer ces conditions (restrictions) avec le générateur d’expression.</w:t>
      </w:r>
    </w:p>
    <w:p w14:paraId="6A6D74F7" w14:textId="77777777" w:rsidR="00924185" w:rsidRPr="00924185" w:rsidRDefault="00924185" w:rsidP="00924185">
      <w:pPr>
        <w:pStyle w:val="Normetexte"/>
        <w:numPr>
          <w:ilvl w:val="0"/>
          <w:numId w:val="11"/>
        </w:numPr>
        <w:ind w:left="567" w:right="4"/>
        <w:jc w:val="left"/>
      </w:pPr>
      <w:r>
        <w:t>Le générateur écrit les expressions en français : (</w:t>
      </w:r>
      <w:proofErr w:type="spellStart"/>
      <w:r w:rsidRPr="00924185">
        <w:rPr>
          <w:i/>
        </w:rPr>
        <w:t>Aninom</w:t>
      </w:r>
      <w:proofErr w:type="spellEnd"/>
      <w:r w:rsidRPr="00924185">
        <w:rPr>
          <w:i/>
        </w:rPr>
        <w:t xml:space="preserve"> = "Tom » ET </w:t>
      </w:r>
      <w:proofErr w:type="spellStart"/>
      <w:r w:rsidRPr="00924185">
        <w:rPr>
          <w:i/>
        </w:rPr>
        <w:t>AniType</w:t>
      </w:r>
      <w:proofErr w:type="spellEnd"/>
      <w:r w:rsidRPr="00924185">
        <w:rPr>
          <w:i/>
        </w:rPr>
        <w:t xml:space="preserve"> = "chien") OU (</w:t>
      </w:r>
      <w:proofErr w:type="spellStart"/>
      <w:r w:rsidRPr="00924185">
        <w:rPr>
          <w:i/>
        </w:rPr>
        <w:t>Anitype</w:t>
      </w:r>
      <w:proofErr w:type="spellEnd"/>
      <w:r w:rsidRPr="00924185">
        <w:rPr>
          <w:i/>
        </w:rPr>
        <w:t xml:space="preserve"> = "chien")</w:t>
      </w:r>
    </w:p>
    <w:p w14:paraId="042D2670" w14:textId="77777777" w:rsidR="00924185" w:rsidRPr="002E7453" w:rsidRDefault="00924185" w:rsidP="00924185">
      <w:pPr>
        <w:pStyle w:val="Normetexte"/>
        <w:numPr>
          <w:ilvl w:val="0"/>
          <w:numId w:val="11"/>
        </w:numPr>
        <w:ind w:left="567" w:right="4"/>
        <w:jc w:val="left"/>
      </w:pPr>
      <w:r w:rsidRPr="002E7453">
        <w:t>Le langage SQL est strictement anglais!</w:t>
      </w:r>
    </w:p>
    <w:p w14:paraId="53285015" w14:textId="77777777" w:rsidR="00C22247" w:rsidRPr="006A2162" w:rsidRDefault="00924185" w:rsidP="006A2162">
      <w:pPr>
        <w:pStyle w:val="Normetexte"/>
        <w:numPr>
          <w:ilvl w:val="0"/>
          <w:numId w:val="11"/>
        </w:numPr>
        <w:ind w:left="567" w:right="4"/>
        <w:jc w:val="left"/>
        <w:rPr>
          <w:b/>
          <w:u w:val="single"/>
        </w:rPr>
      </w:pPr>
      <w:r w:rsidRPr="002E7453">
        <w:t>A</w:t>
      </w:r>
      <w:r w:rsidR="002E7453">
        <w:t xml:space="preserve">ttention aux dates, si dans la grille j’écris </w:t>
      </w:r>
      <w:r w:rsidR="002E7453" w:rsidRPr="006A2162">
        <w:rPr>
          <w:i/>
        </w:rPr>
        <w:t>#20-08-1995#</w:t>
      </w:r>
      <w:r w:rsidR="002E7453">
        <w:t xml:space="preserve"> il est converti en </w:t>
      </w:r>
      <w:r w:rsidR="002E7453" w:rsidRPr="006A2162">
        <w:rPr>
          <w:i/>
        </w:rPr>
        <w:t xml:space="preserve">WHERE </w:t>
      </w:r>
      <w:proofErr w:type="spellStart"/>
      <w:r w:rsidR="002E7453" w:rsidRPr="006A2162">
        <w:rPr>
          <w:i/>
        </w:rPr>
        <w:t>AniNaissance</w:t>
      </w:r>
      <w:proofErr w:type="spellEnd"/>
      <w:r w:rsidR="002E7453" w:rsidRPr="006A2162">
        <w:rPr>
          <w:i/>
        </w:rPr>
        <w:t xml:space="preserve"> = #08-20-1995# </w:t>
      </w:r>
      <w:r w:rsidR="002E7453" w:rsidRPr="002E7453">
        <w:t>(</w:t>
      </w:r>
      <w:r w:rsidR="002E7453">
        <w:t>format anglais</w:t>
      </w:r>
      <w:r w:rsidR="002E7453" w:rsidRPr="002E7453">
        <w:t>)</w:t>
      </w:r>
    </w:p>
    <w:p w14:paraId="4C9514B6" w14:textId="77777777" w:rsidR="00C22247" w:rsidRPr="00225519" w:rsidRDefault="00C22247" w:rsidP="00C22247">
      <w:pPr>
        <w:pStyle w:val="Titre3"/>
      </w:pPr>
      <w:r w:rsidRPr="00225519">
        <w:lastRenderedPageBreak/>
        <w:t>Implémentation de la différence algébrique</w:t>
      </w:r>
    </w:p>
    <w:p w14:paraId="0E487737" w14:textId="77777777" w:rsidR="00773E2F" w:rsidRDefault="00773E2F" w:rsidP="00773E2F">
      <w:pPr>
        <w:pStyle w:val="Listepuces"/>
      </w:pPr>
      <w:r>
        <w:t xml:space="preserve">Essayons un </w:t>
      </w:r>
      <w:r w:rsidRPr="00773E2F">
        <w:rPr>
          <w:i/>
        </w:rPr>
        <w:t>LEFT JOIN</w:t>
      </w:r>
    </w:p>
    <w:p w14:paraId="0D123E71" w14:textId="77777777" w:rsidR="00773E2F" w:rsidRDefault="00773E2F" w:rsidP="00773E2F">
      <w:pPr>
        <w:pStyle w:val="Listepuces"/>
        <w:numPr>
          <w:ilvl w:val="0"/>
          <w:numId w:val="0"/>
        </w:numPr>
        <w:ind w:left="360" w:hanging="360"/>
      </w:pPr>
      <w:r>
        <w:rPr>
          <w:noProof/>
          <w:lang w:eastAsia="fr-CA"/>
        </w:rPr>
        <w:drawing>
          <wp:anchor distT="0" distB="0" distL="114300" distR="114300" simplePos="0" relativeHeight="251734016" behindDoc="0" locked="0" layoutInCell="1" allowOverlap="1" wp14:anchorId="68C8F2D0" wp14:editId="0017FE9E">
            <wp:simplePos x="0" y="0"/>
            <wp:positionH relativeFrom="column">
              <wp:posOffset>168519</wp:posOffset>
            </wp:positionH>
            <wp:positionV relativeFrom="paragraph">
              <wp:posOffset>49628</wp:posOffset>
            </wp:positionV>
            <wp:extent cx="2781016" cy="2250830"/>
            <wp:effectExtent l="19050" t="0" r="284"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l="15372" t="42195" r="54427" b="17561"/>
                    <a:stretch>
                      <a:fillRect/>
                    </a:stretch>
                  </pic:blipFill>
                  <pic:spPr bwMode="auto">
                    <a:xfrm>
                      <a:off x="0" y="0"/>
                      <a:ext cx="2780712" cy="2250584"/>
                    </a:xfrm>
                    <a:prstGeom prst="rect">
                      <a:avLst/>
                    </a:prstGeom>
                    <a:noFill/>
                    <a:ln w="9525">
                      <a:noFill/>
                      <a:miter lim="800000"/>
                      <a:headEnd/>
                      <a:tailEnd/>
                    </a:ln>
                  </pic:spPr>
                </pic:pic>
              </a:graphicData>
            </a:graphic>
          </wp:anchor>
        </w:drawing>
      </w:r>
    </w:p>
    <w:p w14:paraId="0FF23724" w14:textId="77777777" w:rsidR="00773E2F" w:rsidRDefault="00773E2F" w:rsidP="00773E2F">
      <w:pPr>
        <w:pStyle w:val="Listepuces"/>
        <w:numPr>
          <w:ilvl w:val="0"/>
          <w:numId w:val="0"/>
        </w:numPr>
        <w:ind w:left="360" w:hanging="360"/>
      </w:pPr>
    </w:p>
    <w:p w14:paraId="5A3A1B7F" w14:textId="77777777" w:rsidR="00773E2F" w:rsidRDefault="00773E2F" w:rsidP="00773E2F">
      <w:pPr>
        <w:pStyle w:val="Listepuces"/>
        <w:numPr>
          <w:ilvl w:val="0"/>
          <w:numId w:val="0"/>
        </w:numPr>
        <w:ind w:left="360" w:hanging="360"/>
      </w:pPr>
    </w:p>
    <w:p w14:paraId="023DB28E" w14:textId="77777777" w:rsidR="00773E2F" w:rsidRDefault="00773E2F" w:rsidP="00773E2F">
      <w:pPr>
        <w:pStyle w:val="Listepuces"/>
        <w:numPr>
          <w:ilvl w:val="0"/>
          <w:numId w:val="0"/>
        </w:numPr>
        <w:ind w:left="360" w:hanging="360"/>
      </w:pPr>
    </w:p>
    <w:p w14:paraId="13F795C8" w14:textId="77777777" w:rsidR="00773E2F" w:rsidRDefault="00773E2F" w:rsidP="00773E2F">
      <w:pPr>
        <w:pStyle w:val="Listepuces"/>
        <w:numPr>
          <w:ilvl w:val="0"/>
          <w:numId w:val="0"/>
        </w:numPr>
        <w:ind w:left="360" w:hanging="360"/>
      </w:pPr>
    </w:p>
    <w:p w14:paraId="1C39C2DF" w14:textId="77777777" w:rsidR="00773E2F" w:rsidRDefault="00773E2F" w:rsidP="00773E2F">
      <w:pPr>
        <w:pStyle w:val="Listepuces"/>
        <w:numPr>
          <w:ilvl w:val="0"/>
          <w:numId w:val="0"/>
        </w:numPr>
        <w:ind w:left="360" w:hanging="360"/>
      </w:pPr>
    </w:p>
    <w:p w14:paraId="6EF5ABBE" w14:textId="77777777" w:rsidR="00773E2F" w:rsidRPr="00773E2F" w:rsidRDefault="00773E2F" w:rsidP="00773E2F">
      <w:pPr>
        <w:pStyle w:val="Listepuces"/>
        <w:numPr>
          <w:ilvl w:val="0"/>
          <w:numId w:val="0"/>
        </w:numPr>
        <w:ind w:left="360" w:hanging="360"/>
      </w:pPr>
    </w:p>
    <w:p w14:paraId="61CA83D8" w14:textId="77777777" w:rsidR="00C22247" w:rsidRPr="00225519" w:rsidRDefault="00773E2F" w:rsidP="00773E2F">
      <w:pPr>
        <w:pStyle w:val="Requte"/>
        <w:rPr>
          <w:rStyle w:val="rponse2"/>
        </w:rPr>
      </w:pPr>
      <w:r w:rsidRPr="00225519">
        <w:rPr>
          <w:rStyle w:val="rponse2"/>
        </w:rPr>
        <w:t>SELECT Animaux1.AniCode, Animaux1.AniNom, Animaux2.AniCode</w:t>
      </w:r>
      <w:r w:rsidRPr="00225519">
        <w:rPr>
          <w:rStyle w:val="rponse2"/>
        </w:rPr>
        <w:br/>
        <w:t>FROM Animaux1 LEFT JOIN Animaux2</w:t>
      </w:r>
      <w:r w:rsidRPr="00225519">
        <w:rPr>
          <w:rStyle w:val="rponse2"/>
        </w:rPr>
        <w:br/>
        <w:t xml:space="preserve"> </w:t>
      </w:r>
      <w:r w:rsidRPr="00225519">
        <w:rPr>
          <w:rStyle w:val="rponse2"/>
        </w:rPr>
        <w:tab/>
      </w:r>
      <w:r w:rsidRPr="00225519">
        <w:rPr>
          <w:rStyle w:val="rponse2"/>
        </w:rPr>
        <w:tab/>
        <w:t>ON Animaux1.AniCode = Animaux2.AniCode;</w:t>
      </w:r>
    </w:p>
    <w:p w14:paraId="3130DDFF" w14:textId="77777777" w:rsidR="00225519" w:rsidRDefault="00225519" w:rsidP="00773E2F">
      <w:pPr>
        <w:pStyle w:val="Requte"/>
      </w:pPr>
    </w:p>
    <w:p w14:paraId="3AC14206" w14:textId="77777777" w:rsidR="00225519" w:rsidRDefault="00225519" w:rsidP="00773E2F">
      <w:pPr>
        <w:pStyle w:val="Requte"/>
      </w:pPr>
    </w:p>
    <w:p w14:paraId="230EB779" w14:textId="77777777" w:rsidR="00773E2F" w:rsidRPr="00773E2F" w:rsidRDefault="00773E2F" w:rsidP="00773E2F">
      <w:pPr>
        <w:pStyle w:val="Listepuces2"/>
      </w:pPr>
      <w:r>
        <w:rPr>
          <w:noProof/>
          <w:lang w:eastAsia="fr-CA"/>
        </w:rPr>
        <w:drawing>
          <wp:anchor distT="0" distB="0" distL="114300" distR="114300" simplePos="0" relativeHeight="251735040" behindDoc="0" locked="0" layoutInCell="1" allowOverlap="1" wp14:anchorId="338F99D6" wp14:editId="270D878E">
            <wp:simplePos x="0" y="0"/>
            <wp:positionH relativeFrom="column">
              <wp:posOffset>3830128</wp:posOffset>
            </wp:positionH>
            <wp:positionV relativeFrom="paragraph">
              <wp:posOffset>65082</wp:posOffset>
            </wp:positionV>
            <wp:extent cx="2182483" cy="1716656"/>
            <wp:effectExtent l="19050" t="0" r="8267" b="0"/>
            <wp:wrapNone/>
            <wp:docPr id="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l="15983" t="22683" r="64599" b="52195"/>
                    <a:stretch>
                      <a:fillRect/>
                    </a:stretch>
                  </pic:blipFill>
                  <pic:spPr bwMode="auto">
                    <a:xfrm>
                      <a:off x="0" y="0"/>
                      <a:ext cx="2182483" cy="1716656"/>
                    </a:xfrm>
                    <a:prstGeom prst="rect">
                      <a:avLst/>
                    </a:prstGeom>
                    <a:noFill/>
                    <a:ln w="9525">
                      <a:noFill/>
                      <a:miter lim="800000"/>
                      <a:headEnd/>
                      <a:tailEnd/>
                    </a:ln>
                  </pic:spPr>
                </pic:pic>
              </a:graphicData>
            </a:graphic>
          </wp:anchor>
        </w:drawing>
      </w:r>
      <w:r>
        <w:t>Les résultats ne sont pas ceux d’une différence:</w:t>
      </w:r>
    </w:p>
    <w:p w14:paraId="06A167E4" w14:textId="77777777" w:rsidR="00773E2F" w:rsidRDefault="00773E2F" w:rsidP="00773E2F"/>
    <w:p w14:paraId="791B3B84" w14:textId="77777777" w:rsidR="00773E2F" w:rsidRDefault="00773E2F" w:rsidP="00773E2F"/>
    <w:p w14:paraId="24C71ECE" w14:textId="77777777" w:rsidR="00773E2F" w:rsidRDefault="00773E2F" w:rsidP="00773E2F"/>
    <w:p w14:paraId="05F59563" w14:textId="77777777" w:rsidR="00773E2F" w:rsidRDefault="00773E2F" w:rsidP="00773E2F"/>
    <w:p w14:paraId="3970B48E" w14:textId="77777777" w:rsidR="00773E2F" w:rsidRDefault="00773E2F" w:rsidP="00773E2F"/>
    <w:p w14:paraId="33CB9144" w14:textId="77777777" w:rsidR="00773E2F" w:rsidRDefault="00773E2F" w:rsidP="00773E2F"/>
    <w:p w14:paraId="2390A3D7" w14:textId="77777777" w:rsidR="00773E2F" w:rsidRDefault="00773E2F" w:rsidP="00773E2F"/>
    <w:p w14:paraId="7EEA232D" w14:textId="77777777" w:rsidR="00773E2F" w:rsidRDefault="00773E2F" w:rsidP="00773E2F"/>
    <w:p w14:paraId="77547EC3" w14:textId="77777777" w:rsidR="00F91C03" w:rsidRDefault="00F91C03" w:rsidP="00773E2F"/>
    <w:p w14:paraId="7F900422" w14:textId="77777777" w:rsidR="00773E2F" w:rsidRDefault="00F91C03" w:rsidP="00773E2F">
      <w:pPr>
        <w:pStyle w:val="Listepuces2"/>
      </w:pPr>
      <w:r>
        <w:t xml:space="preserve">Les seuls résultats qu’on ne voudrait pas sont ceux où le deuxième </w:t>
      </w:r>
      <w:proofErr w:type="spellStart"/>
      <w:r>
        <w:t>Anicode</w:t>
      </w:r>
      <w:proofErr w:type="spellEnd"/>
      <w:r>
        <w:t xml:space="preserve"> à une valeur non-nulle.</w:t>
      </w:r>
      <w:r w:rsidR="00421A78">
        <w:t xml:space="preserve"> </w:t>
      </w:r>
      <w:r>
        <w:t>O</w:t>
      </w:r>
      <w:r w:rsidR="00421A78">
        <w:t>n</w:t>
      </w:r>
      <w:r>
        <w:t xml:space="preserve"> va donc la</w:t>
      </w:r>
      <w:r w:rsidR="00421A78">
        <w:t xml:space="preserve"> modifie</w:t>
      </w:r>
      <w:r>
        <w:t>r</w:t>
      </w:r>
      <w:r w:rsidR="00421A78">
        <w:t xml:space="preserve"> comme ceci :</w:t>
      </w:r>
    </w:p>
    <w:p w14:paraId="52FB91F3" w14:textId="77777777" w:rsidR="00421A78" w:rsidRPr="009030A8" w:rsidRDefault="00421A78" w:rsidP="00421A78">
      <w:pPr>
        <w:pStyle w:val="Requte"/>
        <w:rPr>
          <w:rStyle w:val="rponse2"/>
        </w:rPr>
      </w:pPr>
      <w:r w:rsidRPr="009030A8">
        <w:rPr>
          <w:rStyle w:val="rponse2"/>
        </w:rPr>
        <w:t>SELECT Animaux1.AniCode, Animaux1.AniNom</w:t>
      </w:r>
      <w:r w:rsidR="009030A8" w:rsidRPr="009030A8">
        <w:rPr>
          <w:rStyle w:val="rponse2"/>
        </w:rPr>
        <w:t xml:space="preserve"> </w:t>
      </w:r>
      <w:r w:rsidRPr="009030A8">
        <w:rPr>
          <w:rStyle w:val="rponse2"/>
        </w:rPr>
        <w:br/>
        <w:t>FROM Animaux1 LEFT JOIN Animaux2</w:t>
      </w:r>
      <w:r w:rsidRPr="009030A8">
        <w:rPr>
          <w:rStyle w:val="rponse2"/>
        </w:rPr>
        <w:br/>
        <w:t xml:space="preserve"> </w:t>
      </w:r>
      <w:r w:rsidRPr="009030A8">
        <w:rPr>
          <w:rStyle w:val="rponse2"/>
        </w:rPr>
        <w:tab/>
      </w:r>
      <w:r w:rsidRPr="009030A8">
        <w:rPr>
          <w:rStyle w:val="rponse2"/>
        </w:rPr>
        <w:tab/>
        <w:t>ON Anim</w:t>
      </w:r>
      <w:r w:rsidR="00794364" w:rsidRPr="009030A8">
        <w:rPr>
          <w:rStyle w:val="rponse2"/>
        </w:rPr>
        <w:t>aux1.AniCode = Animaux2.AniCode</w:t>
      </w:r>
      <w:r w:rsidR="00F91C03" w:rsidRPr="009030A8">
        <w:rPr>
          <w:rStyle w:val="rponse2"/>
        </w:rPr>
        <w:br/>
        <w:t xml:space="preserve">WHERE Animaux2.Anicode </w:t>
      </w:r>
      <w:proofErr w:type="spellStart"/>
      <w:r w:rsidR="00F91C03" w:rsidRPr="009030A8">
        <w:rPr>
          <w:rStyle w:val="rponse2"/>
        </w:rPr>
        <w:t>is</w:t>
      </w:r>
      <w:proofErr w:type="spellEnd"/>
      <w:r w:rsidR="00F91C03" w:rsidRPr="009030A8">
        <w:rPr>
          <w:rStyle w:val="rponse2"/>
        </w:rPr>
        <w:t xml:space="preserve"> </w:t>
      </w:r>
      <w:proofErr w:type="spellStart"/>
      <w:r w:rsidR="00F91C03" w:rsidRPr="009030A8">
        <w:rPr>
          <w:rStyle w:val="rponse2"/>
        </w:rPr>
        <w:t>null</w:t>
      </w:r>
      <w:proofErr w:type="spellEnd"/>
      <w:r w:rsidR="00794364" w:rsidRPr="009030A8">
        <w:rPr>
          <w:rStyle w:val="rponse2"/>
        </w:rPr>
        <w:t>;</w:t>
      </w:r>
    </w:p>
    <w:p w14:paraId="181AEC06" w14:textId="77777777" w:rsidR="00225519" w:rsidRPr="009030A8" w:rsidRDefault="00225519" w:rsidP="00421A78">
      <w:pPr>
        <w:pStyle w:val="Requte"/>
        <w:rPr>
          <w:rStyle w:val="rponse2"/>
        </w:rPr>
      </w:pPr>
    </w:p>
    <w:p w14:paraId="5BDD665D" w14:textId="77777777" w:rsidR="00225519" w:rsidRPr="009030A8" w:rsidRDefault="00225519" w:rsidP="00421A78">
      <w:pPr>
        <w:pStyle w:val="Requte"/>
        <w:rPr>
          <w:rStyle w:val="rponse2"/>
        </w:rPr>
      </w:pPr>
      <w:r w:rsidRPr="009030A8">
        <w:rPr>
          <w:rStyle w:val="rponse2"/>
          <w:noProof/>
          <w:lang w:eastAsia="fr-CA"/>
        </w:rPr>
        <w:drawing>
          <wp:anchor distT="0" distB="0" distL="114300" distR="114300" simplePos="0" relativeHeight="251736064" behindDoc="0" locked="0" layoutInCell="1" allowOverlap="1" wp14:anchorId="4D160769" wp14:editId="61272328">
            <wp:simplePos x="0" y="0"/>
            <wp:positionH relativeFrom="column">
              <wp:posOffset>4729073</wp:posOffset>
            </wp:positionH>
            <wp:positionV relativeFrom="paragraph">
              <wp:posOffset>-4553</wp:posOffset>
            </wp:positionV>
            <wp:extent cx="1283538" cy="1086929"/>
            <wp:effectExtent l="1905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l="15827" t="23198" r="70121" b="57317"/>
                    <a:stretch>
                      <a:fillRect/>
                    </a:stretch>
                  </pic:blipFill>
                  <pic:spPr bwMode="auto">
                    <a:xfrm>
                      <a:off x="0" y="0"/>
                      <a:ext cx="1283538" cy="1086929"/>
                    </a:xfrm>
                    <a:prstGeom prst="rect">
                      <a:avLst/>
                    </a:prstGeom>
                    <a:noFill/>
                    <a:ln w="9525">
                      <a:noFill/>
                      <a:miter lim="800000"/>
                      <a:headEnd/>
                      <a:tailEnd/>
                    </a:ln>
                  </pic:spPr>
                </pic:pic>
              </a:graphicData>
            </a:graphic>
          </wp:anchor>
        </w:drawing>
      </w:r>
    </w:p>
    <w:p w14:paraId="57ACE2DD" w14:textId="77777777" w:rsidR="001F4941" w:rsidRDefault="001F4941" w:rsidP="009030A8">
      <w:pPr>
        <w:pStyle w:val="Listepuces2"/>
        <w:ind w:left="6237"/>
      </w:pPr>
      <w:r>
        <w:t>Résultats :</w:t>
      </w:r>
      <w:r w:rsidRPr="001F4941">
        <w:t xml:space="preserve"> </w:t>
      </w:r>
    </w:p>
    <w:p w14:paraId="1E881366" w14:textId="77777777" w:rsidR="001F4941" w:rsidRDefault="001F4941" w:rsidP="001F4941"/>
    <w:p w14:paraId="655D0519" w14:textId="77777777" w:rsidR="001F4941" w:rsidRDefault="001F4941" w:rsidP="001F4941"/>
    <w:p w14:paraId="3C997024" w14:textId="77777777" w:rsidR="00421A78" w:rsidRDefault="001F4941" w:rsidP="001F4941">
      <w:pPr>
        <w:pStyle w:val="Norme"/>
        <w:rPr>
          <w:caps w:val="0"/>
        </w:rPr>
      </w:pPr>
      <w:r>
        <w:lastRenderedPageBreak/>
        <w:t>R</w:t>
      </w:r>
      <w:r>
        <w:rPr>
          <w:caps w:val="0"/>
        </w:rPr>
        <w:t>emarques :</w:t>
      </w:r>
    </w:p>
    <w:p w14:paraId="656FE9AC" w14:textId="77777777" w:rsidR="001F4941" w:rsidRDefault="001F4941" w:rsidP="001F4941">
      <w:pPr>
        <w:pStyle w:val="Normetexte"/>
        <w:numPr>
          <w:ilvl w:val="0"/>
          <w:numId w:val="11"/>
        </w:numPr>
        <w:ind w:left="567" w:right="4"/>
        <w:jc w:val="left"/>
      </w:pPr>
      <w:r>
        <w:t>C’est donc une différence algébrique</w:t>
      </w:r>
    </w:p>
    <w:p w14:paraId="11644819" w14:textId="77777777" w:rsidR="001F4941" w:rsidRPr="001F4941" w:rsidRDefault="001F4941" w:rsidP="001F4941">
      <w:pPr>
        <w:pStyle w:val="Normetexte"/>
        <w:numPr>
          <w:ilvl w:val="0"/>
          <w:numId w:val="11"/>
        </w:numPr>
        <w:ind w:left="567" w:right="4"/>
        <w:jc w:val="left"/>
      </w:pPr>
      <w:r>
        <w:t xml:space="preserve">Access nous donne un assistant pour créer une telle requête : </w:t>
      </w:r>
      <w:r>
        <w:rPr>
          <w:i/>
        </w:rPr>
        <w:t>Requête de non-correspondance.</w:t>
      </w:r>
    </w:p>
    <w:p w14:paraId="4F2EAE0A" w14:textId="77777777" w:rsidR="001F4941" w:rsidRPr="009E3CC1" w:rsidRDefault="00054EE7" w:rsidP="001F4941">
      <w:pPr>
        <w:pStyle w:val="Normetexte"/>
        <w:numPr>
          <w:ilvl w:val="0"/>
          <w:numId w:val="11"/>
        </w:numPr>
        <w:ind w:left="567" w:right="4"/>
        <w:jc w:val="left"/>
        <w:rPr>
          <w:i/>
          <w:lang w:val="en-CA"/>
        </w:rPr>
      </w:pPr>
      <w:r>
        <w:rPr>
          <w:noProof/>
          <w:lang w:eastAsia="fr-CA"/>
        </w:rPr>
        <w:pict w14:anchorId="357C9178">
          <v:shape id="_x0000_s3029" type="#_x0000_t202" style="position:absolute;left:0;text-align:left;margin-left:139.85pt;margin-top:25.2pt;width:35.3pt;height:19.4pt;z-index:251737088" filled="f" stroked="f" strokeweight="1.5pt">
            <v:textbox style="mso-next-textbox:#_x0000_s3029">
              <w:txbxContent>
                <w:p w14:paraId="43EED204" w14:textId="77777777" w:rsidR="00352CB3" w:rsidRPr="00227F4C" w:rsidRDefault="00352CB3">
                  <w:pPr>
                    <w:rPr>
                      <w:sz w:val="16"/>
                      <w:szCs w:val="16"/>
                    </w:rPr>
                  </w:pPr>
                  <w:proofErr w:type="gramStart"/>
                  <w:r w:rsidRPr="00227F4C">
                    <w:rPr>
                      <w:sz w:val="16"/>
                      <w:szCs w:val="16"/>
                    </w:rPr>
                    <w:t>ou</w:t>
                  </w:r>
                  <w:proofErr w:type="gramEnd"/>
                </w:p>
              </w:txbxContent>
            </v:textbox>
          </v:shape>
        </w:pict>
      </w:r>
      <w:r>
        <w:rPr>
          <w:noProof/>
          <w:lang w:eastAsia="fr-CA"/>
        </w:rPr>
        <w:pict w14:anchorId="06E57D91">
          <v:shape id="_x0000_s3031" type="#_x0000_t32" style="position:absolute;left:0;text-align:left;margin-left:157.85pt;margin-top:28.65pt;width:17.3pt;height:2.75pt;flip:y;z-index:251738112" o:connectortype="straight" strokeweight="1.5pt">
            <v:stroke endarrow="block"/>
          </v:shape>
        </w:pict>
      </w:r>
      <w:r>
        <w:rPr>
          <w:noProof/>
          <w:lang w:eastAsia="fr-CA"/>
        </w:rPr>
        <w:pict w14:anchorId="2D0ED667">
          <v:shape id="_x0000_s3032" type="#_x0000_t32" style="position:absolute;left:0;text-align:left;margin-left:157.85pt;margin-top:37.65pt;width:17.3pt;height:6.95pt;z-index:251739136" o:connectortype="straight" strokeweight="1.5pt">
            <v:stroke endarrow="block"/>
          </v:shape>
        </w:pict>
      </w:r>
      <w:r w:rsidR="001F4941" w:rsidRPr="009E3CC1">
        <w:rPr>
          <w:lang w:val="en-CA"/>
        </w:rPr>
        <w:t xml:space="preserve">Utilisations de </w:t>
      </w:r>
      <w:r w:rsidR="001F4941" w:rsidRPr="009E3CC1">
        <w:rPr>
          <w:i/>
          <w:lang w:val="en-CA"/>
        </w:rPr>
        <w:t>NULL </w:t>
      </w:r>
      <w:r w:rsidR="001F4941" w:rsidRPr="009E3CC1">
        <w:rPr>
          <w:lang w:val="en-CA"/>
        </w:rPr>
        <w:t>:</w:t>
      </w:r>
      <w:r w:rsidR="001F4941" w:rsidRPr="009E3CC1">
        <w:rPr>
          <w:lang w:val="en-CA"/>
        </w:rPr>
        <w:tab/>
      </w:r>
      <w:r w:rsidR="001F4941" w:rsidRPr="009E3CC1">
        <w:rPr>
          <w:i/>
          <w:lang w:val="en-CA"/>
        </w:rPr>
        <w:t>&lt; champ &gt; is null</w:t>
      </w:r>
      <w:r w:rsidR="001F4941" w:rsidRPr="009E3CC1">
        <w:rPr>
          <w:i/>
          <w:lang w:val="en-CA"/>
        </w:rPr>
        <w:br/>
      </w:r>
      <w:r w:rsidR="001F4941" w:rsidRPr="009E3CC1">
        <w:rPr>
          <w:i/>
          <w:lang w:val="en-CA"/>
        </w:rPr>
        <w:tab/>
      </w:r>
      <w:r w:rsidR="001F4941" w:rsidRPr="009E3CC1">
        <w:rPr>
          <w:i/>
          <w:lang w:val="en-CA"/>
        </w:rPr>
        <w:tab/>
      </w:r>
      <w:r w:rsidR="001F4941" w:rsidRPr="009E3CC1">
        <w:rPr>
          <w:i/>
          <w:lang w:val="en-CA"/>
        </w:rPr>
        <w:tab/>
      </w:r>
      <w:r w:rsidR="001F4941" w:rsidRPr="009E3CC1">
        <w:rPr>
          <w:i/>
          <w:lang w:val="en-CA"/>
        </w:rPr>
        <w:tab/>
      </w:r>
      <w:r w:rsidR="001F4941" w:rsidRPr="009E3CC1">
        <w:rPr>
          <w:i/>
          <w:lang w:val="en-CA"/>
        </w:rPr>
        <w:tab/>
        <w:t>&lt; champ &gt; is not null</w:t>
      </w:r>
      <w:r w:rsidR="001F4941" w:rsidRPr="009E3CC1">
        <w:rPr>
          <w:i/>
          <w:lang w:val="en-CA"/>
        </w:rPr>
        <w:br/>
      </w:r>
      <w:r w:rsidR="001F4941" w:rsidRPr="009E3CC1">
        <w:rPr>
          <w:i/>
          <w:lang w:val="en-CA"/>
        </w:rPr>
        <w:tab/>
      </w:r>
      <w:r w:rsidR="001F4941" w:rsidRPr="009E3CC1">
        <w:rPr>
          <w:i/>
          <w:lang w:val="en-CA"/>
        </w:rPr>
        <w:tab/>
      </w:r>
      <w:r w:rsidR="001F4941" w:rsidRPr="009E3CC1">
        <w:rPr>
          <w:i/>
          <w:lang w:val="en-CA"/>
        </w:rPr>
        <w:tab/>
      </w:r>
      <w:r w:rsidR="001F4941" w:rsidRPr="009E3CC1">
        <w:rPr>
          <w:i/>
          <w:lang w:val="en-CA"/>
        </w:rPr>
        <w:tab/>
      </w:r>
      <w:r w:rsidR="001F4941" w:rsidRPr="009E3CC1">
        <w:rPr>
          <w:i/>
          <w:lang w:val="en-CA"/>
        </w:rPr>
        <w:tab/>
      </w:r>
      <w:r w:rsidR="00227F4C" w:rsidRPr="009E3CC1">
        <w:rPr>
          <w:i/>
          <w:lang w:val="en-CA"/>
        </w:rPr>
        <w:t>not ( &lt; champ &gt; is null )</w:t>
      </w:r>
    </w:p>
    <w:p w14:paraId="4CD78FFF" w14:textId="77777777" w:rsidR="00227F4C" w:rsidRDefault="00227F4C" w:rsidP="00227F4C">
      <w:pPr>
        <w:pStyle w:val="Titre3"/>
      </w:pPr>
      <w:r>
        <w:t>Expressions</w:t>
      </w:r>
    </w:p>
    <w:p w14:paraId="04BC05BA" w14:textId="77777777" w:rsidR="00227F4C" w:rsidRDefault="00227F4C" w:rsidP="00227F4C">
      <w:pPr>
        <w:pStyle w:val="Titre4"/>
      </w:pPr>
      <w:r>
        <w:t>Syntaxe</w:t>
      </w:r>
    </w:p>
    <w:p w14:paraId="3C346D1D" w14:textId="77777777" w:rsidR="00E42DD3" w:rsidRDefault="00E42DD3" w:rsidP="00E42DD3">
      <w:pPr>
        <w:pStyle w:val="Requte"/>
      </w:pPr>
      <w:r>
        <w:t xml:space="preserve">SELECT &lt; </w:t>
      </w:r>
      <w:proofErr w:type="spellStart"/>
      <w:r>
        <w:t>liste_d’expressions</w:t>
      </w:r>
      <w:proofErr w:type="spellEnd"/>
      <w:r>
        <w:t xml:space="preserve"> &gt;</w:t>
      </w:r>
      <w:r>
        <w:br/>
        <w:t xml:space="preserve">FROM &lt; </w:t>
      </w:r>
      <w:proofErr w:type="spellStart"/>
      <w:r>
        <w:t>liste_table_req</w:t>
      </w:r>
      <w:proofErr w:type="spellEnd"/>
      <w:r>
        <w:t xml:space="preserve"> &gt;</w:t>
      </w:r>
      <w:r w:rsidR="00794364">
        <w:t>;</w:t>
      </w:r>
    </w:p>
    <w:p w14:paraId="424AC262" w14:textId="77777777" w:rsidR="00E42DD3" w:rsidRDefault="00E42DD3" w:rsidP="00E42DD3">
      <w:pPr>
        <w:pStyle w:val="Listepuces"/>
      </w:pPr>
      <w:r>
        <w:t xml:space="preserve">Où </w:t>
      </w:r>
      <w:r w:rsidRPr="00E42DD3">
        <w:rPr>
          <w:i/>
        </w:rPr>
        <w:t xml:space="preserve">&lt; </w:t>
      </w:r>
      <w:proofErr w:type="spellStart"/>
      <w:r w:rsidRPr="00E42DD3">
        <w:rPr>
          <w:i/>
        </w:rPr>
        <w:t>liste_d’expressions</w:t>
      </w:r>
      <w:proofErr w:type="spellEnd"/>
      <w:r w:rsidRPr="00E42DD3">
        <w:rPr>
          <w:i/>
        </w:rPr>
        <w:t xml:space="preserve"> &gt;</w:t>
      </w:r>
      <w:r>
        <w:t> :</w:t>
      </w:r>
    </w:p>
    <w:p w14:paraId="49100311" w14:textId="77777777" w:rsidR="00E42DD3" w:rsidRDefault="00E42DD3" w:rsidP="00E42DD3">
      <w:pPr>
        <w:pStyle w:val="Listepuces2"/>
      </w:pPr>
      <w:r>
        <w:t>Champ de table</w:t>
      </w:r>
    </w:p>
    <w:p w14:paraId="06527860" w14:textId="77777777" w:rsidR="00E42DD3" w:rsidRDefault="00E42DD3" w:rsidP="00E42DD3">
      <w:pPr>
        <w:pStyle w:val="Listepuces2"/>
      </w:pPr>
      <w:r>
        <w:t>Constante numériques,</w:t>
      </w:r>
      <w:r w:rsidR="0055322A">
        <w:t xml:space="preserve"> date</w:t>
      </w:r>
    </w:p>
    <w:p w14:paraId="24E09C25" w14:textId="77777777" w:rsidR="00E42DD3" w:rsidRDefault="00E42DD3" w:rsidP="00E42DD3">
      <w:pPr>
        <w:pStyle w:val="Listepuces2"/>
      </w:pPr>
      <w:r>
        <w:t>Expression impliquant des champs des enregistrements d’entrée</w:t>
      </w:r>
    </w:p>
    <w:p w14:paraId="57D303CB" w14:textId="77777777" w:rsidR="00E42DD3" w:rsidRDefault="00E42DD3" w:rsidP="00E42DD3">
      <w:pPr>
        <w:pStyle w:val="Listepuces2"/>
      </w:pPr>
      <w:r>
        <w:t>Expression AS &lt; alias &gt;</w:t>
      </w:r>
    </w:p>
    <w:p w14:paraId="5545601B" w14:textId="77777777" w:rsidR="0055322A" w:rsidRPr="0055322A" w:rsidRDefault="0055322A" w:rsidP="0055322A">
      <w:pPr>
        <w:pStyle w:val="Listepuces"/>
        <w:rPr>
          <w:b/>
        </w:rPr>
      </w:pPr>
      <w:proofErr w:type="spellStart"/>
      <w:r w:rsidRPr="0055322A">
        <w:rPr>
          <w:b/>
        </w:rPr>
        <w:t>ReqL</w:t>
      </w:r>
      <w:proofErr w:type="spellEnd"/>
      <w:r>
        <w:t xml:space="preserve"> édité directement en SQL</w:t>
      </w:r>
    </w:p>
    <w:p w14:paraId="6184D216" w14:textId="77777777" w:rsidR="0055322A" w:rsidRDefault="0055322A" w:rsidP="0055322A">
      <w:pPr>
        <w:pStyle w:val="Requte"/>
      </w:pPr>
      <w:r>
        <w:t xml:space="preserve">SELECT </w:t>
      </w:r>
      <w:proofErr w:type="spellStart"/>
      <w:r>
        <w:t>TraitPrix</w:t>
      </w:r>
      <w:proofErr w:type="spellEnd"/>
      <w:r>
        <w:t>, "exemple", 4</w:t>
      </w:r>
      <w:r>
        <w:br/>
        <w:t>FROM Traitements</w:t>
      </w:r>
      <w:r w:rsidR="00794364">
        <w:t>;</w:t>
      </w:r>
    </w:p>
    <w:p w14:paraId="3F7C6D82" w14:textId="77777777" w:rsidR="0055322A" w:rsidRDefault="0055322A" w:rsidP="0055322A">
      <w:pPr>
        <w:pStyle w:val="Listepuces2"/>
      </w:pPr>
      <w:r>
        <w:t>Après une exécution Access réécrit :</w:t>
      </w:r>
    </w:p>
    <w:p w14:paraId="2381F410" w14:textId="77777777" w:rsidR="0055322A" w:rsidRPr="009030A8" w:rsidRDefault="0055322A" w:rsidP="0055322A">
      <w:pPr>
        <w:pStyle w:val="Requte"/>
        <w:rPr>
          <w:rStyle w:val="rponse2"/>
        </w:rPr>
      </w:pPr>
      <w:r w:rsidRPr="009030A8">
        <w:rPr>
          <w:rStyle w:val="rponse2"/>
        </w:rPr>
        <w:t xml:space="preserve">SELECT </w:t>
      </w:r>
      <w:proofErr w:type="spellStart"/>
      <w:r w:rsidRPr="009030A8">
        <w:rPr>
          <w:rStyle w:val="rponse2"/>
        </w:rPr>
        <w:t>Traitements.TraitPrix</w:t>
      </w:r>
      <w:proofErr w:type="spellEnd"/>
      <w:r w:rsidRPr="009030A8">
        <w:rPr>
          <w:rStyle w:val="rponse2"/>
        </w:rPr>
        <w:t>, "exemple" AS Expr1, 4 AS Expr2</w:t>
      </w:r>
      <w:r w:rsidRPr="009030A8">
        <w:rPr>
          <w:rStyle w:val="rponse2"/>
        </w:rPr>
        <w:br/>
        <w:t>FROM Traitements;</w:t>
      </w:r>
    </w:p>
    <w:p w14:paraId="4B7CC980" w14:textId="77777777" w:rsidR="009030A8" w:rsidRPr="009030A8" w:rsidRDefault="009030A8" w:rsidP="0055322A">
      <w:pPr>
        <w:pStyle w:val="Requte"/>
        <w:rPr>
          <w:rStyle w:val="rponse2"/>
        </w:rPr>
      </w:pPr>
    </w:p>
    <w:p w14:paraId="0D4B1C7A" w14:textId="77777777" w:rsidR="009030A8" w:rsidRPr="009030A8" w:rsidRDefault="009030A8" w:rsidP="0055322A">
      <w:pPr>
        <w:pStyle w:val="Requte"/>
        <w:rPr>
          <w:rStyle w:val="rponse2"/>
        </w:rPr>
      </w:pPr>
    </w:p>
    <w:p w14:paraId="15903A28" w14:textId="77777777" w:rsidR="0055322A" w:rsidRDefault="0055322A" w:rsidP="0055322A">
      <w:pPr>
        <w:pStyle w:val="Listepuces2"/>
      </w:pPr>
      <w:r>
        <w:rPr>
          <w:noProof/>
          <w:lang w:eastAsia="fr-CA"/>
        </w:rPr>
        <w:drawing>
          <wp:anchor distT="0" distB="0" distL="114300" distR="114300" simplePos="0" relativeHeight="251740160" behindDoc="0" locked="0" layoutInCell="1" allowOverlap="1" wp14:anchorId="2D440622" wp14:editId="25AC2297">
            <wp:simplePos x="0" y="0"/>
            <wp:positionH relativeFrom="column">
              <wp:posOffset>1295759</wp:posOffset>
            </wp:positionH>
            <wp:positionV relativeFrom="paragraph">
              <wp:posOffset>63524</wp:posOffset>
            </wp:positionV>
            <wp:extent cx="2594754" cy="2009955"/>
            <wp:effectExtent l="1905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l="15385" t="23638" r="63000" b="48755"/>
                    <a:stretch>
                      <a:fillRect/>
                    </a:stretch>
                  </pic:blipFill>
                  <pic:spPr bwMode="auto">
                    <a:xfrm>
                      <a:off x="0" y="0"/>
                      <a:ext cx="2594754" cy="2009955"/>
                    </a:xfrm>
                    <a:prstGeom prst="rect">
                      <a:avLst/>
                    </a:prstGeom>
                    <a:noFill/>
                    <a:ln w="9525">
                      <a:noFill/>
                      <a:miter lim="800000"/>
                      <a:headEnd/>
                      <a:tailEnd/>
                    </a:ln>
                  </pic:spPr>
                </pic:pic>
              </a:graphicData>
            </a:graphic>
          </wp:anchor>
        </w:drawing>
      </w:r>
      <w:r>
        <w:t>Résultats :</w:t>
      </w:r>
      <w:r w:rsidRPr="0055322A">
        <w:t xml:space="preserve"> </w:t>
      </w:r>
    </w:p>
    <w:p w14:paraId="5913CF18" w14:textId="77777777" w:rsidR="0055322A" w:rsidRDefault="0055322A">
      <w:r>
        <w:br w:type="page"/>
      </w:r>
    </w:p>
    <w:p w14:paraId="67FCBF42" w14:textId="77777777" w:rsidR="0055322A" w:rsidRDefault="0055322A" w:rsidP="0055322A">
      <w:pPr>
        <w:pStyle w:val="Listepuces2"/>
      </w:pPr>
      <w:r>
        <w:lastRenderedPageBreak/>
        <w:t>On peut donc faire :</w:t>
      </w:r>
    </w:p>
    <w:p w14:paraId="66422443" w14:textId="77777777" w:rsidR="0055322A" w:rsidRPr="009030A8" w:rsidRDefault="00014198" w:rsidP="00014198">
      <w:pPr>
        <w:pStyle w:val="Requte"/>
        <w:rPr>
          <w:rStyle w:val="rponse2"/>
        </w:rPr>
      </w:pPr>
      <w:r w:rsidRPr="009030A8">
        <w:rPr>
          <w:rStyle w:val="rponse2"/>
        </w:rPr>
        <w:t xml:space="preserve">SELECT </w:t>
      </w:r>
      <w:proofErr w:type="spellStart"/>
      <w:r w:rsidRPr="009030A8">
        <w:rPr>
          <w:rStyle w:val="rponse2"/>
        </w:rPr>
        <w:t>TraitPrix</w:t>
      </w:r>
      <w:proofErr w:type="spellEnd"/>
      <w:r w:rsidRPr="009030A8">
        <w:rPr>
          <w:rStyle w:val="rponse2"/>
        </w:rPr>
        <w:t xml:space="preserve"> AS Prix, </w:t>
      </w:r>
      <w:proofErr w:type="spellStart"/>
      <w:r w:rsidRPr="009030A8">
        <w:rPr>
          <w:rStyle w:val="rponse2"/>
        </w:rPr>
        <w:t>TraitPrix</w:t>
      </w:r>
      <w:proofErr w:type="spellEnd"/>
      <w:r w:rsidRPr="009030A8">
        <w:rPr>
          <w:rStyle w:val="rponse2"/>
        </w:rPr>
        <w:t xml:space="preserve"> * 2 AS </w:t>
      </w:r>
      <w:proofErr w:type="spellStart"/>
      <w:r w:rsidRPr="009030A8">
        <w:rPr>
          <w:rStyle w:val="rponse2"/>
        </w:rPr>
        <w:t>PrixDoublé</w:t>
      </w:r>
      <w:proofErr w:type="spellEnd"/>
      <w:r w:rsidRPr="009030A8">
        <w:rPr>
          <w:rStyle w:val="rponse2"/>
        </w:rPr>
        <w:t>,</w:t>
      </w:r>
      <w:r w:rsidRPr="009030A8">
        <w:rPr>
          <w:rStyle w:val="rponse2"/>
        </w:rPr>
        <w:br/>
        <w:t xml:space="preserve"> </w:t>
      </w:r>
      <w:r w:rsidRPr="009030A8">
        <w:rPr>
          <w:rStyle w:val="rponse2"/>
        </w:rPr>
        <w:tab/>
      </w:r>
      <w:r w:rsidRPr="009030A8">
        <w:rPr>
          <w:rStyle w:val="rponse2"/>
        </w:rPr>
        <w:tab/>
        <w:t xml:space="preserve">Prix + </w:t>
      </w:r>
      <w:proofErr w:type="spellStart"/>
      <w:r w:rsidRPr="009030A8">
        <w:rPr>
          <w:rStyle w:val="rponse2"/>
        </w:rPr>
        <w:t>PrixDoublé</w:t>
      </w:r>
      <w:proofErr w:type="spellEnd"/>
      <w:r w:rsidRPr="009030A8">
        <w:rPr>
          <w:rStyle w:val="rponse2"/>
        </w:rPr>
        <w:t xml:space="preserve"> AS Total</w:t>
      </w:r>
      <w:r w:rsidRPr="009030A8">
        <w:rPr>
          <w:rStyle w:val="rponse2"/>
        </w:rPr>
        <w:br/>
        <w:t>FROM Traitements;</w:t>
      </w:r>
    </w:p>
    <w:p w14:paraId="1275FDA7" w14:textId="77777777" w:rsidR="009030A8" w:rsidRPr="009030A8" w:rsidRDefault="009030A8" w:rsidP="00014198">
      <w:pPr>
        <w:pStyle w:val="Requte"/>
        <w:rPr>
          <w:rStyle w:val="rponse2"/>
        </w:rPr>
      </w:pPr>
    </w:p>
    <w:p w14:paraId="5390A4F1" w14:textId="77777777" w:rsidR="009030A8" w:rsidRPr="009030A8" w:rsidRDefault="009030A8" w:rsidP="00014198">
      <w:pPr>
        <w:pStyle w:val="Requte"/>
        <w:rPr>
          <w:rStyle w:val="rponse2"/>
        </w:rPr>
      </w:pPr>
    </w:p>
    <w:p w14:paraId="6F149102" w14:textId="77777777" w:rsidR="00014198" w:rsidRDefault="00014198" w:rsidP="00014198">
      <w:pPr>
        <w:pStyle w:val="Listepuces2"/>
      </w:pPr>
      <w:r>
        <w:rPr>
          <w:noProof/>
          <w:lang w:eastAsia="fr-CA"/>
        </w:rPr>
        <w:drawing>
          <wp:anchor distT="0" distB="0" distL="114300" distR="114300" simplePos="0" relativeHeight="251741184" behindDoc="0" locked="0" layoutInCell="1" allowOverlap="1" wp14:anchorId="57B7C555" wp14:editId="401A3CD9">
            <wp:simplePos x="0" y="0"/>
            <wp:positionH relativeFrom="column">
              <wp:posOffset>1285336</wp:posOffset>
            </wp:positionH>
            <wp:positionV relativeFrom="paragraph">
              <wp:posOffset>30959</wp:posOffset>
            </wp:positionV>
            <wp:extent cx="1785668" cy="1544129"/>
            <wp:effectExtent l="19050" t="0" r="5032"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l="15662" t="23430" r="62702" b="45652"/>
                    <a:stretch>
                      <a:fillRect/>
                    </a:stretch>
                  </pic:blipFill>
                  <pic:spPr bwMode="auto">
                    <a:xfrm>
                      <a:off x="0" y="0"/>
                      <a:ext cx="1785668" cy="1544129"/>
                    </a:xfrm>
                    <a:prstGeom prst="rect">
                      <a:avLst/>
                    </a:prstGeom>
                    <a:noFill/>
                    <a:ln w="9525">
                      <a:noFill/>
                      <a:miter lim="800000"/>
                      <a:headEnd/>
                      <a:tailEnd/>
                    </a:ln>
                  </pic:spPr>
                </pic:pic>
              </a:graphicData>
            </a:graphic>
          </wp:anchor>
        </w:drawing>
      </w:r>
      <w:r>
        <w:t>Résultats :</w:t>
      </w:r>
      <w:r w:rsidRPr="00014198">
        <w:t xml:space="preserve"> </w:t>
      </w:r>
    </w:p>
    <w:p w14:paraId="030BE34E" w14:textId="77777777" w:rsidR="00014198" w:rsidRDefault="00014198" w:rsidP="00014198">
      <w:pPr>
        <w:pStyle w:val="Listepuces2"/>
        <w:numPr>
          <w:ilvl w:val="0"/>
          <w:numId w:val="0"/>
        </w:numPr>
        <w:ind w:left="714" w:hanging="357"/>
      </w:pPr>
    </w:p>
    <w:p w14:paraId="7A1BD843" w14:textId="77777777" w:rsidR="00014198" w:rsidRDefault="00014198" w:rsidP="00014198">
      <w:pPr>
        <w:pStyle w:val="Listepuces2"/>
        <w:numPr>
          <w:ilvl w:val="0"/>
          <w:numId w:val="0"/>
        </w:numPr>
        <w:ind w:left="714" w:hanging="357"/>
      </w:pPr>
    </w:p>
    <w:p w14:paraId="194473A3" w14:textId="77777777" w:rsidR="00014198" w:rsidRDefault="00014198" w:rsidP="00014198">
      <w:pPr>
        <w:pStyle w:val="Listepuces2"/>
        <w:numPr>
          <w:ilvl w:val="0"/>
          <w:numId w:val="0"/>
        </w:numPr>
        <w:ind w:left="714" w:hanging="357"/>
      </w:pPr>
    </w:p>
    <w:p w14:paraId="7214F0FB" w14:textId="77777777" w:rsidR="00014198" w:rsidRDefault="00014198" w:rsidP="00014198">
      <w:pPr>
        <w:pStyle w:val="Listepuces2"/>
        <w:numPr>
          <w:ilvl w:val="0"/>
          <w:numId w:val="0"/>
        </w:numPr>
        <w:ind w:left="714" w:hanging="357"/>
      </w:pPr>
    </w:p>
    <w:p w14:paraId="286DB2F0" w14:textId="77777777" w:rsidR="00014198" w:rsidRDefault="00014198" w:rsidP="00014198">
      <w:pPr>
        <w:pStyle w:val="Listepuces2"/>
        <w:numPr>
          <w:ilvl w:val="0"/>
          <w:numId w:val="0"/>
        </w:numPr>
        <w:ind w:left="714" w:hanging="357"/>
      </w:pPr>
    </w:p>
    <w:p w14:paraId="13766E71" w14:textId="77777777" w:rsidR="00014198" w:rsidRDefault="00014198" w:rsidP="00014198">
      <w:pPr>
        <w:pStyle w:val="Listepuces2"/>
        <w:numPr>
          <w:ilvl w:val="0"/>
          <w:numId w:val="0"/>
        </w:numPr>
        <w:ind w:left="714" w:hanging="357"/>
      </w:pPr>
    </w:p>
    <w:p w14:paraId="4177A2F1" w14:textId="77777777" w:rsidR="00014198" w:rsidRDefault="00014198" w:rsidP="00014198">
      <w:pPr>
        <w:pStyle w:val="Listepuces2"/>
        <w:numPr>
          <w:ilvl w:val="0"/>
          <w:numId w:val="0"/>
        </w:numPr>
        <w:ind w:left="714" w:hanging="357"/>
      </w:pPr>
    </w:p>
    <w:p w14:paraId="25B2D2BE" w14:textId="77777777" w:rsidR="00014198" w:rsidRDefault="00014198" w:rsidP="00014198">
      <w:pPr>
        <w:pStyle w:val="Listepuces"/>
      </w:pPr>
      <w:r>
        <w:t xml:space="preserve">Donc </w:t>
      </w:r>
      <w:r w:rsidRPr="00014198">
        <w:t>&lt; expression &gt; AS &lt; Alias &gt;</w:t>
      </w:r>
    </w:p>
    <w:p w14:paraId="584B78AC" w14:textId="77777777" w:rsidR="00014198" w:rsidRPr="00014198" w:rsidRDefault="00014198" w:rsidP="00014198">
      <w:pPr>
        <w:pStyle w:val="Listepuces2"/>
        <w:rPr>
          <w:i/>
        </w:rPr>
      </w:pPr>
      <w:r w:rsidRPr="00014198">
        <w:rPr>
          <w:i/>
        </w:rPr>
        <w:t>Alias</w:t>
      </w:r>
      <w:r>
        <w:t xml:space="preserve"> devient l’en-tête de colonne de sortie</w:t>
      </w:r>
    </w:p>
    <w:p w14:paraId="62613A6B" w14:textId="77777777" w:rsidR="00014198" w:rsidRPr="00014198" w:rsidRDefault="00014198" w:rsidP="00014198">
      <w:pPr>
        <w:pStyle w:val="Listepuces2"/>
        <w:rPr>
          <w:i/>
        </w:rPr>
      </w:pPr>
      <w:r w:rsidRPr="00014198">
        <w:rPr>
          <w:i/>
        </w:rPr>
        <w:t>Alias</w:t>
      </w:r>
      <w:r>
        <w:t xml:space="preserve"> peut être réutilisé dans la liste de sélection en autant qu’il n’apporte pas d’ambiguïté.</w:t>
      </w:r>
    </w:p>
    <w:p w14:paraId="470B1634" w14:textId="77777777" w:rsidR="00014198" w:rsidRDefault="00014198" w:rsidP="00014198">
      <w:pPr>
        <w:pStyle w:val="Listepuces"/>
      </w:pPr>
      <w:r>
        <w:t>On peut écrire &lt; Alias&gt;</w:t>
      </w:r>
    </w:p>
    <w:p w14:paraId="0F5FA1FC" w14:textId="77777777" w:rsidR="00014198" w:rsidRDefault="00014198" w:rsidP="00014198">
      <w:pPr>
        <w:pStyle w:val="Listepuces2"/>
      </w:pPr>
      <w:r>
        <w:t>En mode SQL</w:t>
      </w:r>
    </w:p>
    <w:p w14:paraId="62D5F2E6" w14:textId="77777777" w:rsidR="00014198" w:rsidRDefault="00014198" w:rsidP="00014198">
      <w:pPr>
        <w:pStyle w:val="Listepuces2"/>
      </w:pPr>
      <w:r>
        <w:t>Dan</w:t>
      </w:r>
      <w:r w:rsidR="00CF30AF">
        <w:t>s la grille de saisie en écrivant</w:t>
      </w:r>
      <w:r>
        <w:t xml:space="preserve"> : </w:t>
      </w:r>
    </w:p>
    <w:p w14:paraId="44D43DCB" w14:textId="77777777" w:rsidR="00014198" w:rsidRDefault="001D4AAA" w:rsidP="00014198">
      <w:pPr>
        <w:pStyle w:val="Listepuces2"/>
        <w:numPr>
          <w:ilvl w:val="0"/>
          <w:numId w:val="0"/>
        </w:numPr>
        <w:ind w:left="714" w:hanging="357"/>
      </w:pPr>
      <w:r>
        <w:rPr>
          <w:noProof/>
          <w:lang w:eastAsia="fr-CA"/>
        </w:rPr>
        <w:drawing>
          <wp:anchor distT="0" distB="0" distL="114300" distR="114300" simplePos="0" relativeHeight="251743232" behindDoc="0" locked="0" layoutInCell="1" allowOverlap="1" wp14:anchorId="499D2B0C" wp14:editId="2D893983">
            <wp:simplePos x="0" y="0"/>
            <wp:positionH relativeFrom="column">
              <wp:posOffset>697865</wp:posOffset>
            </wp:positionH>
            <wp:positionV relativeFrom="paragraph">
              <wp:posOffset>36830</wp:posOffset>
            </wp:positionV>
            <wp:extent cx="3919855" cy="530860"/>
            <wp:effectExtent l="19050" t="0" r="4445" b="0"/>
            <wp:wrapNone/>
            <wp:docPr id="2009" name="Image 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9"/>
                    <pic:cNvPicPr>
                      <a:picLocks noChangeAspect="1" noChangeArrowheads="1"/>
                    </pic:cNvPicPr>
                  </pic:nvPicPr>
                  <pic:blipFill>
                    <a:blip r:embed="rId17"/>
                    <a:srcRect l="17323" t="64398" r="54554" b="29306"/>
                    <a:stretch>
                      <a:fillRect/>
                    </a:stretch>
                  </pic:blipFill>
                  <pic:spPr bwMode="auto">
                    <a:xfrm>
                      <a:off x="0" y="0"/>
                      <a:ext cx="3919855" cy="530860"/>
                    </a:xfrm>
                    <a:prstGeom prst="rect">
                      <a:avLst/>
                    </a:prstGeom>
                    <a:noFill/>
                    <a:ln w="9525">
                      <a:noFill/>
                      <a:miter lim="800000"/>
                      <a:headEnd/>
                      <a:tailEnd/>
                    </a:ln>
                  </pic:spPr>
                </pic:pic>
              </a:graphicData>
            </a:graphic>
          </wp:anchor>
        </w:drawing>
      </w:r>
    </w:p>
    <w:p w14:paraId="1D535F3A" w14:textId="77777777" w:rsidR="00014198" w:rsidRDefault="00014198" w:rsidP="00014198">
      <w:pPr>
        <w:pStyle w:val="Listepuces2"/>
        <w:numPr>
          <w:ilvl w:val="0"/>
          <w:numId w:val="0"/>
        </w:numPr>
        <w:ind w:left="714" w:hanging="357"/>
      </w:pPr>
    </w:p>
    <w:p w14:paraId="2278FCAE" w14:textId="77777777" w:rsidR="00014198" w:rsidRDefault="00014198" w:rsidP="00014198">
      <w:pPr>
        <w:pStyle w:val="Listepuces2"/>
        <w:numPr>
          <w:ilvl w:val="0"/>
          <w:numId w:val="0"/>
        </w:numPr>
        <w:ind w:left="714" w:hanging="357"/>
      </w:pPr>
    </w:p>
    <w:p w14:paraId="16825310" w14:textId="77777777" w:rsidR="00014198" w:rsidRDefault="00CF30AF" w:rsidP="00CF30AF">
      <w:pPr>
        <w:pStyle w:val="Listepuces2"/>
      </w:pPr>
      <w:r>
        <w:t>Dans la grille avec le menu contextuel sur la colonne &gt; Propriétés, dan légende.</w:t>
      </w:r>
    </w:p>
    <w:p w14:paraId="20B95AF7" w14:textId="77777777" w:rsidR="009E266F" w:rsidRDefault="009E266F" w:rsidP="009E266F">
      <w:pPr>
        <w:pStyle w:val="Listepuces2"/>
        <w:numPr>
          <w:ilvl w:val="0"/>
          <w:numId w:val="0"/>
        </w:numPr>
        <w:ind w:left="714" w:hanging="357"/>
      </w:pPr>
    </w:p>
    <w:p w14:paraId="01E37A85" w14:textId="77777777" w:rsidR="00014198" w:rsidRDefault="00CF30AF" w:rsidP="00CF30AF">
      <w:pPr>
        <w:pStyle w:val="Norme"/>
      </w:pPr>
      <w:r>
        <w:t>À faire :</w:t>
      </w:r>
    </w:p>
    <w:p w14:paraId="0EDFEA0E" w14:textId="77777777" w:rsidR="00CF30AF" w:rsidRDefault="00CF30AF" w:rsidP="00CF30AF">
      <w:pPr>
        <w:pStyle w:val="Listepuces"/>
      </w:pPr>
      <w:r>
        <w:t>Quel est l’ordre de priorité d’Access pour affichage en mode feuille de réponses d’une requête pour le nom de l’entête donné à une colonne?</w:t>
      </w:r>
    </w:p>
    <w:p w14:paraId="3F22D53C" w14:textId="77777777" w:rsidR="009E266F" w:rsidRPr="009E266F" w:rsidRDefault="009E266F" w:rsidP="009E266F"/>
    <w:tbl>
      <w:tblPr>
        <w:tblStyle w:val="Grilledutableau"/>
        <w:tblW w:w="0" w:type="auto"/>
        <w:tblInd w:w="714" w:type="dxa"/>
        <w:tblLook w:val="04A0" w:firstRow="1" w:lastRow="0" w:firstColumn="1" w:lastColumn="0" w:noHBand="0" w:noVBand="1"/>
      </w:tblPr>
      <w:tblGrid>
        <w:gridCol w:w="6198"/>
        <w:gridCol w:w="567"/>
      </w:tblGrid>
      <w:tr w:rsidR="009E266F" w:rsidRPr="009E266F" w14:paraId="27E4A2E5" w14:textId="77777777" w:rsidTr="009E266F">
        <w:trPr>
          <w:trHeight w:val="413"/>
        </w:trPr>
        <w:tc>
          <w:tcPr>
            <w:tcW w:w="6198" w:type="dxa"/>
            <w:vAlign w:val="center"/>
          </w:tcPr>
          <w:p w14:paraId="365B277A" w14:textId="77777777" w:rsidR="009E266F" w:rsidRPr="009E266F" w:rsidRDefault="009E266F" w:rsidP="009E266F">
            <w:r>
              <w:t>Nom de champ de table</w:t>
            </w:r>
          </w:p>
        </w:tc>
        <w:tc>
          <w:tcPr>
            <w:tcW w:w="567" w:type="dxa"/>
            <w:vAlign w:val="center"/>
          </w:tcPr>
          <w:p w14:paraId="62065480" w14:textId="77777777" w:rsidR="009E266F" w:rsidRPr="009E266F" w:rsidRDefault="009E266F" w:rsidP="009E266F">
            <w:pPr>
              <w:jc w:val="center"/>
              <w:rPr>
                <w:rStyle w:val="rponse"/>
              </w:rPr>
            </w:pPr>
            <w:r w:rsidRPr="009E266F">
              <w:rPr>
                <w:rStyle w:val="rponse"/>
              </w:rPr>
              <w:t>4</w:t>
            </w:r>
          </w:p>
        </w:tc>
      </w:tr>
      <w:tr w:rsidR="009E266F" w:rsidRPr="009E266F" w14:paraId="4BB73E55" w14:textId="77777777" w:rsidTr="009E266F">
        <w:trPr>
          <w:trHeight w:val="419"/>
        </w:trPr>
        <w:tc>
          <w:tcPr>
            <w:tcW w:w="6198" w:type="dxa"/>
            <w:vAlign w:val="center"/>
          </w:tcPr>
          <w:p w14:paraId="0949F05B" w14:textId="77777777" w:rsidR="009E266F" w:rsidRPr="009E266F" w:rsidRDefault="009E266F" w:rsidP="009E266F">
            <w:r>
              <w:t>Propriété légende du champ en mode création de table</w:t>
            </w:r>
          </w:p>
        </w:tc>
        <w:tc>
          <w:tcPr>
            <w:tcW w:w="567" w:type="dxa"/>
            <w:vAlign w:val="center"/>
          </w:tcPr>
          <w:p w14:paraId="74967945" w14:textId="77777777" w:rsidR="009E266F" w:rsidRPr="009E266F" w:rsidRDefault="009E266F" w:rsidP="009E266F">
            <w:pPr>
              <w:jc w:val="center"/>
              <w:rPr>
                <w:rStyle w:val="rponse"/>
              </w:rPr>
            </w:pPr>
            <w:r w:rsidRPr="009E266F">
              <w:rPr>
                <w:rStyle w:val="rponse"/>
              </w:rPr>
              <w:t>2</w:t>
            </w:r>
          </w:p>
        </w:tc>
      </w:tr>
      <w:tr w:rsidR="009E266F" w:rsidRPr="009E266F" w14:paraId="260AC520" w14:textId="77777777" w:rsidTr="009E266F">
        <w:trPr>
          <w:trHeight w:val="422"/>
        </w:trPr>
        <w:tc>
          <w:tcPr>
            <w:tcW w:w="6198" w:type="dxa"/>
            <w:vAlign w:val="center"/>
          </w:tcPr>
          <w:p w14:paraId="4FDF1CDE" w14:textId="77777777" w:rsidR="009E266F" w:rsidRPr="009E266F" w:rsidRDefault="009E266F" w:rsidP="009E266F">
            <w:r>
              <w:rPr>
                <w:i/>
              </w:rPr>
              <w:t>Alias</w:t>
            </w:r>
            <w:r>
              <w:t xml:space="preserve"> donné dans une instruction SQL</w:t>
            </w:r>
          </w:p>
        </w:tc>
        <w:tc>
          <w:tcPr>
            <w:tcW w:w="567" w:type="dxa"/>
            <w:vAlign w:val="center"/>
          </w:tcPr>
          <w:p w14:paraId="3D635042" w14:textId="77777777" w:rsidR="009E266F" w:rsidRPr="009E266F" w:rsidRDefault="009E266F" w:rsidP="009E266F">
            <w:pPr>
              <w:jc w:val="center"/>
              <w:rPr>
                <w:rStyle w:val="rponse"/>
              </w:rPr>
            </w:pPr>
            <w:r w:rsidRPr="009E266F">
              <w:rPr>
                <w:rStyle w:val="rponse"/>
              </w:rPr>
              <w:t>3</w:t>
            </w:r>
          </w:p>
        </w:tc>
      </w:tr>
      <w:tr w:rsidR="009E266F" w:rsidRPr="009E266F" w14:paraId="75DD3129" w14:textId="77777777" w:rsidTr="009E266F">
        <w:trPr>
          <w:trHeight w:val="402"/>
        </w:trPr>
        <w:tc>
          <w:tcPr>
            <w:tcW w:w="6198" w:type="dxa"/>
            <w:vAlign w:val="center"/>
          </w:tcPr>
          <w:p w14:paraId="06392B9A" w14:textId="77777777" w:rsidR="009E266F" w:rsidRPr="009E266F" w:rsidRDefault="009E266F" w:rsidP="009E266F">
            <w:r>
              <w:t>Propriété légende de la colonne de requête</w:t>
            </w:r>
          </w:p>
        </w:tc>
        <w:tc>
          <w:tcPr>
            <w:tcW w:w="567" w:type="dxa"/>
            <w:vAlign w:val="center"/>
          </w:tcPr>
          <w:p w14:paraId="5A4A77A7" w14:textId="77777777" w:rsidR="009E266F" w:rsidRPr="009E266F" w:rsidRDefault="009E266F" w:rsidP="009E266F">
            <w:pPr>
              <w:jc w:val="center"/>
              <w:rPr>
                <w:rStyle w:val="rponse"/>
              </w:rPr>
            </w:pPr>
            <w:r w:rsidRPr="009E266F">
              <w:rPr>
                <w:rStyle w:val="rponse"/>
              </w:rPr>
              <w:t>1</w:t>
            </w:r>
          </w:p>
        </w:tc>
      </w:tr>
    </w:tbl>
    <w:p w14:paraId="41B3D686" w14:textId="77777777" w:rsidR="00CF30AF" w:rsidRDefault="00FD21B2" w:rsidP="00FD21B2">
      <w:pPr>
        <w:pStyle w:val="Titre4"/>
      </w:pPr>
      <w:r>
        <w:lastRenderedPageBreak/>
        <w:t xml:space="preserve">&lt; </w:t>
      </w:r>
      <w:proofErr w:type="spellStart"/>
      <w:proofErr w:type="gramStart"/>
      <w:r>
        <w:t>liste</w:t>
      </w:r>
      <w:proofErr w:type="gramEnd"/>
      <w:r>
        <w:t>_table_ou_requête</w:t>
      </w:r>
      <w:proofErr w:type="spellEnd"/>
      <w:r>
        <w:t xml:space="preserve"> &gt;</w:t>
      </w:r>
    </w:p>
    <w:p w14:paraId="2B39AA6C" w14:textId="77777777" w:rsidR="00FD21B2" w:rsidRDefault="00DB742D" w:rsidP="00FD21B2">
      <w:pPr>
        <w:pStyle w:val="Listepuces"/>
        <w:rPr>
          <w:b/>
        </w:rPr>
      </w:pPr>
      <w:r>
        <w:rPr>
          <w:b/>
        </w:rPr>
        <w:t>Req1500Plus</w:t>
      </w:r>
    </w:p>
    <w:p w14:paraId="5E4BBF9C" w14:textId="77777777" w:rsidR="00FD21B2" w:rsidRDefault="00FD21B2" w:rsidP="00FD21B2">
      <w:pPr>
        <w:pStyle w:val="Listepuces2"/>
      </w:pPr>
      <w:r>
        <w:t>Afficher la liste des visites dont le montant total est supérieur à 1500$ avec le nom de l’animal impliqué et le code de son propriétaire.</w:t>
      </w:r>
    </w:p>
    <w:p w14:paraId="1B029D5D" w14:textId="77777777" w:rsidR="00FD21B2" w:rsidRPr="00FD21B2" w:rsidRDefault="00054EE7" w:rsidP="00D43EB8">
      <w:pPr>
        <w:pStyle w:val="Requte"/>
      </w:pPr>
      <w:r>
        <w:rPr>
          <w:noProof/>
          <w:lang w:eastAsia="fr-CA"/>
        </w:rPr>
        <w:pict w14:anchorId="04701B61">
          <v:shape id="_x0000_s3034" type="#_x0000_t62" style="position:absolute;margin-left:291.4pt;margin-top:28.15pt;width:136.5pt;height:42.8pt;z-index:251744256" adj="-5847,7419" fillcolor="white [3212]" strokeweight="1.5pt">
            <v:textbox style="mso-next-textbox:#_x0000_s3034">
              <w:txbxContent>
                <w:p w14:paraId="448B2D0E" w14:textId="77777777" w:rsidR="00352CB3" w:rsidRPr="00C01FC5" w:rsidRDefault="00352CB3">
                  <w:pPr>
                    <w:rPr>
                      <w:sz w:val="16"/>
                      <w:szCs w:val="16"/>
                    </w:rPr>
                  </w:pPr>
                  <w:r>
                    <w:rPr>
                      <w:sz w:val="16"/>
                      <w:szCs w:val="16"/>
                    </w:rPr>
                    <w:t xml:space="preserve">Rappel : </w:t>
                  </w:r>
                  <w:r w:rsidRPr="00C01FC5">
                    <w:rPr>
                      <w:sz w:val="16"/>
                      <w:szCs w:val="16"/>
                    </w:rPr>
                    <w:t>Access</w:t>
                  </w:r>
                  <w:r>
                    <w:rPr>
                      <w:sz w:val="16"/>
                      <w:szCs w:val="16"/>
                    </w:rPr>
                    <w:t xml:space="preserve"> ne le supporte pas. Il exige de le précéder du nom de la table.</w:t>
                  </w:r>
                </w:p>
              </w:txbxContent>
            </v:textbox>
          </v:shape>
        </w:pict>
      </w:r>
      <w:r w:rsidR="00D43EB8">
        <w:t xml:space="preserve">SELECT  </w:t>
      </w:r>
      <w:proofErr w:type="spellStart"/>
      <w:r w:rsidR="00D43EB8">
        <w:t>Aninom</w:t>
      </w:r>
      <w:proofErr w:type="spellEnd"/>
      <w:r w:rsidR="00D43EB8">
        <w:t xml:space="preserve">, </w:t>
      </w:r>
      <w:proofErr w:type="spellStart"/>
      <w:r w:rsidR="00D43EB8">
        <w:t>AnicodeClient</w:t>
      </w:r>
      <w:proofErr w:type="spellEnd"/>
      <w:r w:rsidR="00D43EB8">
        <w:t xml:space="preserve">, </w:t>
      </w:r>
      <w:proofErr w:type="spellStart"/>
      <w:r w:rsidR="00D43EB8">
        <w:t>VisitMontantTotal</w:t>
      </w:r>
      <w:proofErr w:type="spellEnd"/>
      <w:r w:rsidR="00D43EB8">
        <w:br/>
        <w:t>FROM Animaux INNER JOIN Visites</w:t>
      </w:r>
      <w:r w:rsidR="00D43EB8">
        <w:br/>
      </w:r>
      <w:r w:rsidR="00D43EB8">
        <w:tab/>
      </w:r>
      <w:r w:rsidR="00D43EB8">
        <w:tab/>
        <w:t xml:space="preserve">ON </w:t>
      </w:r>
      <w:proofErr w:type="spellStart"/>
      <w:r w:rsidR="00D43EB8">
        <w:t>AniCode</w:t>
      </w:r>
      <w:proofErr w:type="spellEnd"/>
      <w:r w:rsidR="00D43EB8">
        <w:t xml:space="preserve"> = </w:t>
      </w:r>
      <w:proofErr w:type="spellStart"/>
      <w:r w:rsidR="00D43EB8">
        <w:t>VisitCodeAni</w:t>
      </w:r>
      <w:proofErr w:type="spellEnd"/>
      <w:r w:rsidR="00D43EB8">
        <w:br/>
        <w:t xml:space="preserve">WHERE </w:t>
      </w:r>
      <w:proofErr w:type="spellStart"/>
      <w:r w:rsidR="00D43EB8">
        <w:t>VisitMontantTotal</w:t>
      </w:r>
      <w:proofErr w:type="spellEnd"/>
      <w:r w:rsidR="00D43EB8">
        <w:t xml:space="preserve"> &gt; 1500;</w:t>
      </w:r>
    </w:p>
    <w:p w14:paraId="4E5BBC85" w14:textId="77777777" w:rsidR="00DB742D" w:rsidRDefault="00022497" w:rsidP="009E266F">
      <w:r>
        <w:rPr>
          <w:noProof/>
          <w:lang w:eastAsia="fr-CA"/>
        </w:rPr>
        <w:drawing>
          <wp:anchor distT="0" distB="0" distL="114300" distR="114300" simplePos="0" relativeHeight="251748352" behindDoc="0" locked="0" layoutInCell="1" allowOverlap="1" wp14:anchorId="5BD701F9" wp14:editId="62738DF7">
            <wp:simplePos x="0" y="0"/>
            <wp:positionH relativeFrom="column">
              <wp:posOffset>3512185</wp:posOffset>
            </wp:positionH>
            <wp:positionV relativeFrom="paragraph">
              <wp:posOffset>88900</wp:posOffset>
            </wp:positionV>
            <wp:extent cx="2162810" cy="1656715"/>
            <wp:effectExtent l="19050" t="0" r="8890" b="0"/>
            <wp:wrapNone/>
            <wp:docPr id="2012" name="Image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
                    <pic:cNvPicPr>
                      <a:picLocks noChangeAspect="1" noChangeArrowheads="1"/>
                    </pic:cNvPicPr>
                  </pic:nvPicPr>
                  <pic:blipFill>
                    <a:blip r:embed="rId18"/>
                    <a:srcRect l="21223" t="31866" r="49499" b="31347"/>
                    <a:stretch>
                      <a:fillRect/>
                    </a:stretch>
                  </pic:blipFill>
                  <pic:spPr bwMode="auto">
                    <a:xfrm>
                      <a:off x="0" y="0"/>
                      <a:ext cx="2162810" cy="1656715"/>
                    </a:xfrm>
                    <a:prstGeom prst="rect">
                      <a:avLst/>
                    </a:prstGeom>
                    <a:noFill/>
                    <a:ln w="9525">
                      <a:noFill/>
                      <a:miter lim="800000"/>
                      <a:headEnd/>
                      <a:tailEnd/>
                    </a:ln>
                  </pic:spPr>
                </pic:pic>
              </a:graphicData>
            </a:graphic>
          </wp:anchor>
        </w:drawing>
      </w:r>
      <w:r>
        <w:rPr>
          <w:noProof/>
          <w:lang w:eastAsia="fr-CA"/>
        </w:rPr>
        <w:drawing>
          <wp:anchor distT="0" distB="0" distL="114300" distR="114300" simplePos="0" relativeHeight="251746304" behindDoc="0" locked="0" layoutInCell="1" allowOverlap="1" wp14:anchorId="061A14C6" wp14:editId="319BB3D1">
            <wp:simplePos x="0" y="0"/>
            <wp:positionH relativeFrom="column">
              <wp:posOffset>208280</wp:posOffset>
            </wp:positionH>
            <wp:positionV relativeFrom="paragraph">
              <wp:posOffset>37465</wp:posOffset>
            </wp:positionV>
            <wp:extent cx="2766695" cy="1722120"/>
            <wp:effectExtent l="19050" t="0" r="0" b="0"/>
            <wp:wrapNone/>
            <wp:docPr id="2011" name="Image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1"/>
                    <pic:cNvPicPr>
                      <a:picLocks noChangeAspect="1" noChangeArrowheads="1"/>
                    </pic:cNvPicPr>
                  </pic:nvPicPr>
                  <pic:blipFill>
                    <a:blip r:embed="rId19"/>
                    <a:srcRect l="21373" t="31347" r="38664" b="27704"/>
                    <a:stretch>
                      <a:fillRect/>
                    </a:stretch>
                  </pic:blipFill>
                  <pic:spPr bwMode="auto">
                    <a:xfrm>
                      <a:off x="0" y="0"/>
                      <a:ext cx="2766695" cy="1722120"/>
                    </a:xfrm>
                    <a:prstGeom prst="rect">
                      <a:avLst/>
                    </a:prstGeom>
                    <a:noFill/>
                    <a:ln w="9525">
                      <a:noFill/>
                      <a:miter lim="800000"/>
                      <a:headEnd/>
                      <a:tailEnd/>
                    </a:ln>
                  </pic:spPr>
                </pic:pic>
              </a:graphicData>
            </a:graphic>
          </wp:anchor>
        </w:drawing>
      </w:r>
    </w:p>
    <w:p w14:paraId="305C1BF3" w14:textId="77777777" w:rsidR="00DB742D" w:rsidRDefault="00DB742D" w:rsidP="009E266F"/>
    <w:p w14:paraId="58A906C1" w14:textId="77777777" w:rsidR="00DB742D" w:rsidRDefault="00DB742D" w:rsidP="009E266F"/>
    <w:p w14:paraId="6774ECE8" w14:textId="77777777" w:rsidR="00DB742D" w:rsidRDefault="00DB742D" w:rsidP="009E266F"/>
    <w:p w14:paraId="0BB17579" w14:textId="77777777" w:rsidR="00DB742D" w:rsidRDefault="00DB742D" w:rsidP="009E266F"/>
    <w:p w14:paraId="31F459BB" w14:textId="77777777" w:rsidR="00DB742D" w:rsidRDefault="00DB742D" w:rsidP="009E266F"/>
    <w:p w14:paraId="06232C4F" w14:textId="77777777" w:rsidR="00DB742D" w:rsidRDefault="00DB742D" w:rsidP="009E266F"/>
    <w:p w14:paraId="0E679038" w14:textId="77777777" w:rsidR="00DB742D" w:rsidRDefault="00DB742D" w:rsidP="009E266F"/>
    <w:p w14:paraId="36146CB1" w14:textId="77777777" w:rsidR="00DB742D" w:rsidRDefault="00DB742D" w:rsidP="009E266F"/>
    <w:p w14:paraId="489A8C8E" w14:textId="77777777" w:rsidR="000321F5" w:rsidRDefault="000321F5" w:rsidP="009E266F"/>
    <w:p w14:paraId="6C0EFDA6" w14:textId="77777777" w:rsidR="00DB742D" w:rsidRDefault="00DB742D" w:rsidP="00DB742D">
      <w:pPr>
        <w:pStyle w:val="Listepuces"/>
        <w:rPr>
          <w:b/>
        </w:rPr>
      </w:pPr>
      <w:r w:rsidRPr="00DB742D">
        <w:rPr>
          <w:b/>
        </w:rPr>
        <w:t>Req1500PlusSuite</w:t>
      </w:r>
    </w:p>
    <w:p w14:paraId="1625AFE2" w14:textId="77777777" w:rsidR="00DB742D" w:rsidRDefault="00DB742D" w:rsidP="00DB742D">
      <w:pPr>
        <w:pStyle w:val="Listepuces2"/>
      </w:pPr>
      <w:r>
        <w:t>On veut connaître les noms des clients, en ordre, qui ont déboursé plus que 1500$ lors de visites à la clinique.</w:t>
      </w:r>
    </w:p>
    <w:p w14:paraId="3ED93E34" w14:textId="77777777" w:rsidR="00DB742D" w:rsidRPr="009030A8" w:rsidRDefault="00022497" w:rsidP="00022497">
      <w:pPr>
        <w:pStyle w:val="Requte"/>
        <w:rPr>
          <w:rStyle w:val="rponse2"/>
        </w:rPr>
      </w:pPr>
      <w:r w:rsidRPr="009030A8">
        <w:rPr>
          <w:rStyle w:val="rponse2"/>
        </w:rPr>
        <w:t xml:space="preserve">SELECT </w:t>
      </w:r>
      <w:proofErr w:type="spellStart"/>
      <w:r w:rsidRPr="009030A8">
        <w:rPr>
          <w:rStyle w:val="rponse2"/>
        </w:rPr>
        <w:t>ClientNom</w:t>
      </w:r>
      <w:proofErr w:type="spellEnd"/>
      <w:r w:rsidRPr="009030A8">
        <w:rPr>
          <w:rStyle w:val="rponse2"/>
        </w:rPr>
        <w:br/>
        <w:t>FROM Clients INNER JOIN Req1500Plus</w:t>
      </w:r>
      <w:r w:rsidRPr="009030A8">
        <w:rPr>
          <w:rStyle w:val="rponse2"/>
        </w:rPr>
        <w:br/>
      </w:r>
      <w:r w:rsidRPr="009030A8">
        <w:rPr>
          <w:rStyle w:val="rponse2"/>
        </w:rPr>
        <w:tab/>
      </w:r>
      <w:r w:rsidRPr="009030A8">
        <w:rPr>
          <w:rStyle w:val="rponse2"/>
        </w:rPr>
        <w:tab/>
        <w:t xml:space="preserve">ON </w:t>
      </w:r>
      <w:proofErr w:type="spellStart"/>
      <w:r w:rsidRPr="009030A8">
        <w:rPr>
          <w:rStyle w:val="rponse2"/>
        </w:rPr>
        <w:t>Clients.ClientCode</w:t>
      </w:r>
      <w:proofErr w:type="spellEnd"/>
      <w:r w:rsidRPr="009030A8">
        <w:rPr>
          <w:rStyle w:val="rponse2"/>
        </w:rPr>
        <w:t xml:space="preserve"> = Req1500Plus.AniCodeClient</w:t>
      </w:r>
      <w:r w:rsidRPr="009030A8">
        <w:rPr>
          <w:rStyle w:val="rponse2"/>
        </w:rPr>
        <w:br/>
        <w:t xml:space="preserve">ORDER BY </w:t>
      </w:r>
      <w:proofErr w:type="spellStart"/>
      <w:r w:rsidRPr="009030A8">
        <w:rPr>
          <w:rStyle w:val="rponse2"/>
        </w:rPr>
        <w:t>ClientNom</w:t>
      </w:r>
      <w:proofErr w:type="spellEnd"/>
      <w:r w:rsidRPr="009030A8">
        <w:rPr>
          <w:rStyle w:val="rponse2"/>
        </w:rPr>
        <w:t>;</w:t>
      </w:r>
    </w:p>
    <w:p w14:paraId="2F342736" w14:textId="77777777" w:rsidR="009030A8" w:rsidRPr="009030A8" w:rsidRDefault="009030A8" w:rsidP="00022497">
      <w:pPr>
        <w:pStyle w:val="Requte"/>
        <w:rPr>
          <w:rStyle w:val="rponse2"/>
        </w:rPr>
      </w:pPr>
      <w:r>
        <w:rPr>
          <w:noProof/>
          <w:szCs w:val="32"/>
          <w:u w:val="wave"/>
          <w:lang w:eastAsia="fr-CA"/>
        </w:rPr>
        <w:drawing>
          <wp:anchor distT="0" distB="0" distL="114300" distR="114300" simplePos="0" relativeHeight="251750400" behindDoc="0" locked="0" layoutInCell="1" allowOverlap="1" wp14:anchorId="3D4E2222" wp14:editId="79803795">
            <wp:simplePos x="0" y="0"/>
            <wp:positionH relativeFrom="column">
              <wp:posOffset>4772205</wp:posOffset>
            </wp:positionH>
            <wp:positionV relativeFrom="paragraph">
              <wp:posOffset>74319</wp:posOffset>
            </wp:positionV>
            <wp:extent cx="1162769" cy="1708030"/>
            <wp:effectExtent l="19050" t="0" r="0" b="0"/>
            <wp:wrapNone/>
            <wp:docPr id="2013" name="Image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3"/>
                    <pic:cNvPicPr>
                      <a:picLocks noChangeAspect="1" noChangeArrowheads="1"/>
                    </pic:cNvPicPr>
                  </pic:nvPicPr>
                  <pic:blipFill>
                    <a:blip r:embed="rId20"/>
                    <a:srcRect l="14923" t="26166" r="69991" b="37268"/>
                    <a:stretch>
                      <a:fillRect/>
                    </a:stretch>
                  </pic:blipFill>
                  <pic:spPr bwMode="auto">
                    <a:xfrm>
                      <a:off x="0" y="0"/>
                      <a:ext cx="1162769" cy="1708030"/>
                    </a:xfrm>
                    <a:prstGeom prst="rect">
                      <a:avLst/>
                    </a:prstGeom>
                    <a:noFill/>
                    <a:ln w="9525">
                      <a:noFill/>
                      <a:miter lim="800000"/>
                      <a:headEnd/>
                      <a:tailEnd/>
                    </a:ln>
                  </pic:spPr>
                </pic:pic>
              </a:graphicData>
            </a:graphic>
          </wp:anchor>
        </w:drawing>
      </w:r>
    </w:p>
    <w:p w14:paraId="7ED0FFAE" w14:textId="77777777" w:rsidR="009030A8" w:rsidRPr="009030A8" w:rsidRDefault="009030A8" w:rsidP="00022497">
      <w:pPr>
        <w:pStyle w:val="Requte"/>
        <w:rPr>
          <w:rStyle w:val="rponse2"/>
        </w:rPr>
      </w:pPr>
    </w:p>
    <w:p w14:paraId="32EDB7D7" w14:textId="77777777" w:rsidR="00022497" w:rsidRDefault="00022497" w:rsidP="009030A8">
      <w:pPr>
        <w:pStyle w:val="Listepuces2"/>
        <w:ind w:left="5812"/>
      </w:pPr>
      <w:r>
        <w:t>11 Résultats :</w:t>
      </w:r>
      <w:r w:rsidRPr="00022497">
        <w:rPr>
          <w:noProof/>
          <w:lang w:eastAsia="fr-CA"/>
        </w:rPr>
        <w:t xml:space="preserve"> </w:t>
      </w:r>
    </w:p>
    <w:p w14:paraId="64B26FDF" w14:textId="77777777" w:rsidR="00022497" w:rsidRDefault="00022497" w:rsidP="00022497">
      <w:pPr>
        <w:pStyle w:val="Listepuces2"/>
        <w:numPr>
          <w:ilvl w:val="0"/>
          <w:numId w:val="0"/>
        </w:numPr>
        <w:ind w:left="714" w:hanging="357"/>
      </w:pPr>
    </w:p>
    <w:p w14:paraId="2C7AA3C4" w14:textId="77777777" w:rsidR="00022497" w:rsidRDefault="00022497" w:rsidP="00022497">
      <w:pPr>
        <w:pStyle w:val="Listepuces2"/>
        <w:numPr>
          <w:ilvl w:val="0"/>
          <w:numId w:val="0"/>
        </w:numPr>
        <w:ind w:left="714" w:hanging="357"/>
      </w:pPr>
    </w:p>
    <w:p w14:paraId="77E9634D" w14:textId="77777777" w:rsidR="00022497" w:rsidRDefault="00022497" w:rsidP="00022497">
      <w:pPr>
        <w:pStyle w:val="Listepuces2"/>
        <w:numPr>
          <w:ilvl w:val="0"/>
          <w:numId w:val="0"/>
        </w:numPr>
        <w:ind w:left="714" w:hanging="357"/>
      </w:pPr>
    </w:p>
    <w:p w14:paraId="4F937DA7" w14:textId="77777777" w:rsidR="00022497" w:rsidRDefault="00022497" w:rsidP="00022497">
      <w:pPr>
        <w:pStyle w:val="Listepuces2"/>
      </w:pPr>
      <w:r>
        <w:t>Oups des doublons :</w:t>
      </w:r>
    </w:p>
    <w:p w14:paraId="68485318" w14:textId="77777777" w:rsidR="00A634E6" w:rsidRPr="009030A8" w:rsidRDefault="00022497" w:rsidP="009030A8">
      <w:pPr>
        <w:pStyle w:val="Requte"/>
        <w:pBdr>
          <w:bottom w:val="single" w:sz="12" w:space="0" w:color="auto"/>
        </w:pBdr>
        <w:rPr>
          <w:rStyle w:val="rponse2"/>
        </w:rPr>
      </w:pPr>
      <w:r w:rsidRPr="009030A8">
        <w:rPr>
          <w:rStyle w:val="rponse2"/>
        </w:rPr>
        <w:t xml:space="preserve">SELECT DISTINCT </w:t>
      </w:r>
      <w:proofErr w:type="spellStart"/>
      <w:r w:rsidRPr="009030A8">
        <w:rPr>
          <w:rStyle w:val="rponse2"/>
        </w:rPr>
        <w:t>ClientNom</w:t>
      </w:r>
      <w:proofErr w:type="spellEnd"/>
      <w:r w:rsidRPr="009030A8">
        <w:rPr>
          <w:rStyle w:val="rponse2"/>
        </w:rPr>
        <w:br/>
        <w:t>FROM Clients INNER JOIN Req1500Plus</w:t>
      </w:r>
      <w:r w:rsidRPr="009030A8">
        <w:rPr>
          <w:rStyle w:val="rponse2"/>
        </w:rPr>
        <w:br/>
      </w:r>
      <w:r w:rsidRPr="009030A8">
        <w:rPr>
          <w:rStyle w:val="rponse2"/>
        </w:rPr>
        <w:tab/>
      </w:r>
      <w:r w:rsidRPr="009030A8">
        <w:rPr>
          <w:rStyle w:val="rponse2"/>
        </w:rPr>
        <w:tab/>
        <w:t xml:space="preserve">ON </w:t>
      </w:r>
      <w:proofErr w:type="spellStart"/>
      <w:r w:rsidRPr="009030A8">
        <w:rPr>
          <w:rStyle w:val="rponse2"/>
        </w:rPr>
        <w:t>Clients.ClientCode</w:t>
      </w:r>
      <w:proofErr w:type="spellEnd"/>
      <w:r w:rsidRPr="009030A8">
        <w:rPr>
          <w:rStyle w:val="rponse2"/>
        </w:rPr>
        <w:t xml:space="preserve"> = Req1500Plus.AniCodeClient</w:t>
      </w:r>
      <w:r w:rsidRPr="009030A8">
        <w:rPr>
          <w:rStyle w:val="rponse2"/>
        </w:rPr>
        <w:br/>
        <w:t xml:space="preserve">ORDER BY </w:t>
      </w:r>
      <w:proofErr w:type="spellStart"/>
      <w:r w:rsidRPr="009030A8">
        <w:rPr>
          <w:rStyle w:val="rponse2"/>
        </w:rPr>
        <w:t>ClientNom</w:t>
      </w:r>
      <w:proofErr w:type="spellEnd"/>
      <w:r w:rsidRPr="009030A8">
        <w:rPr>
          <w:rStyle w:val="rponse2"/>
        </w:rPr>
        <w:t>;</w:t>
      </w:r>
    </w:p>
    <w:p w14:paraId="39A8C158" w14:textId="77777777" w:rsidR="009030A8" w:rsidRPr="009030A8" w:rsidRDefault="009030A8" w:rsidP="009030A8">
      <w:pPr>
        <w:pStyle w:val="Requte"/>
        <w:pBdr>
          <w:bottom w:val="single" w:sz="12" w:space="0" w:color="auto"/>
        </w:pBdr>
        <w:spacing w:before="0" w:after="0"/>
        <w:rPr>
          <w:rStyle w:val="rponse2"/>
        </w:rPr>
      </w:pPr>
    </w:p>
    <w:p w14:paraId="1A0E2FF4" w14:textId="77777777" w:rsidR="009030A8" w:rsidRPr="009030A8" w:rsidRDefault="009030A8" w:rsidP="009030A8">
      <w:pPr>
        <w:pStyle w:val="Requte"/>
        <w:pBdr>
          <w:bottom w:val="single" w:sz="12" w:space="0" w:color="auto"/>
        </w:pBdr>
        <w:spacing w:before="0" w:after="0"/>
        <w:rPr>
          <w:rStyle w:val="rponse2"/>
        </w:rPr>
      </w:pPr>
    </w:p>
    <w:p w14:paraId="2D525518" w14:textId="77777777" w:rsidR="009030A8" w:rsidRPr="009030A8" w:rsidRDefault="009030A8" w:rsidP="009030A8">
      <w:pPr>
        <w:pStyle w:val="Requte"/>
        <w:pBdr>
          <w:bottom w:val="single" w:sz="12" w:space="0" w:color="auto"/>
        </w:pBdr>
        <w:spacing w:before="0" w:after="0"/>
        <w:rPr>
          <w:rStyle w:val="rponse2"/>
        </w:rPr>
      </w:pPr>
    </w:p>
    <w:p w14:paraId="4A974F10" w14:textId="77777777" w:rsidR="002E61B5" w:rsidRDefault="002E61B5" w:rsidP="002E61B5">
      <w:pPr>
        <w:pStyle w:val="Norme"/>
        <w:rPr>
          <w:caps w:val="0"/>
        </w:rPr>
      </w:pPr>
      <w:r>
        <w:lastRenderedPageBreak/>
        <w:t>T</w:t>
      </w:r>
      <w:r>
        <w:rPr>
          <w:caps w:val="0"/>
        </w:rPr>
        <w:t>able Autos</w:t>
      </w:r>
    </w:p>
    <w:p w14:paraId="29C0EE62" w14:textId="77777777" w:rsidR="00006A65" w:rsidRPr="00006A65" w:rsidRDefault="00006A65" w:rsidP="00006A65"/>
    <w:tbl>
      <w:tblPr>
        <w:tblW w:w="0" w:type="auto"/>
        <w:tblCellSpacing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15" w:type="dxa"/>
          <w:left w:w="15" w:type="dxa"/>
          <w:bottom w:w="15" w:type="dxa"/>
          <w:right w:w="15" w:type="dxa"/>
        </w:tblCellMar>
        <w:tblLook w:val="0000" w:firstRow="0" w:lastRow="0" w:firstColumn="0" w:lastColumn="0" w:noHBand="0" w:noVBand="0"/>
      </w:tblPr>
      <w:tblGrid>
        <w:gridCol w:w="560"/>
        <w:gridCol w:w="1090"/>
        <w:gridCol w:w="1620"/>
        <w:gridCol w:w="900"/>
        <w:gridCol w:w="1080"/>
        <w:gridCol w:w="1260"/>
        <w:gridCol w:w="1260"/>
        <w:gridCol w:w="1620"/>
      </w:tblGrid>
      <w:tr w:rsidR="002E61B5" w14:paraId="5163C93A" w14:textId="77777777" w:rsidTr="00D20E1F">
        <w:trPr>
          <w:tblHeader/>
          <w:tblCellSpacing w:w="0" w:type="dxa"/>
        </w:trPr>
        <w:tc>
          <w:tcPr>
            <w:tcW w:w="9390" w:type="dxa"/>
            <w:gridSpan w:val="8"/>
            <w:vAlign w:val="center"/>
          </w:tcPr>
          <w:p w14:paraId="6985E9B6" w14:textId="77777777" w:rsidR="002E61B5" w:rsidRDefault="002E61B5" w:rsidP="00D20E1F">
            <w:pPr>
              <w:jc w:val="center"/>
              <w:rPr>
                <w:rFonts w:cs="Arial"/>
                <w:color w:val="000000"/>
              </w:rPr>
            </w:pPr>
            <w:r>
              <w:rPr>
                <w:rFonts w:cs="Arial"/>
                <w:b/>
                <w:bCs/>
                <w:color w:val="000000"/>
              </w:rPr>
              <w:t>Autos</w:t>
            </w:r>
          </w:p>
        </w:tc>
      </w:tr>
      <w:tr w:rsidR="002E61B5" w14:paraId="6369AE73" w14:textId="77777777" w:rsidTr="00D20E1F">
        <w:tblPrEx>
          <w:shd w:val="clear" w:color="auto" w:fill="FFFFFF"/>
        </w:tblPrEx>
        <w:trPr>
          <w:tblHeader/>
          <w:tblCellSpacing w:w="0" w:type="dxa"/>
        </w:trPr>
        <w:tc>
          <w:tcPr>
            <w:tcW w:w="0" w:type="auto"/>
            <w:shd w:val="clear" w:color="auto" w:fill="C0C0C0"/>
            <w:vAlign w:val="center"/>
          </w:tcPr>
          <w:p w14:paraId="7C2B954D" w14:textId="77777777" w:rsidR="002E61B5" w:rsidRDefault="002E61B5" w:rsidP="00D20E1F">
            <w:pPr>
              <w:jc w:val="center"/>
              <w:rPr>
                <w:b/>
                <w:bCs/>
              </w:rPr>
            </w:pPr>
            <w:r>
              <w:rPr>
                <w:rFonts w:cs="Arial"/>
                <w:b/>
                <w:bCs/>
                <w:color w:val="000000"/>
                <w:sz w:val="20"/>
              </w:rPr>
              <w:t>Code</w:t>
            </w:r>
          </w:p>
        </w:tc>
        <w:tc>
          <w:tcPr>
            <w:tcW w:w="1090" w:type="dxa"/>
            <w:shd w:val="clear" w:color="auto" w:fill="C0C0C0"/>
            <w:vAlign w:val="center"/>
          </w:tcPr>
          <w:p w14:paraId="2F0BA602" w14:textId="77777777" w:rsidR="002E61B5" w:rsidRDefault="002E61B5" w:rsidP="00D20E1F">
            <w:pPr>
              <w:jc w:val="center"/>
              <w:rPr>
                <w:b/>
                <w:bCs/>
              </w:rPr>
            </w:pPr>
            <w:r>
              <w:rPr>
                <w:rFonts w:cs="Arial"/>
                <w:b/>
                <w:bCs/>
                <w:color w:val="000000"/>
                <w:sz w:val="20"/>
              </w:rPr>
              <w:t>Marque</w:t>
            </w:r>
          </w:p>
        </w:tc>
        <w:tc>
          <w:tcPr>
            <w:tcW w:w="1620" w:type="dxa"/>
            <w:shd w:val="clear" w:color="auto" w:fill="C0C0C0"/>
            <w:vAlign w:val="center"/>
          </w:tcPr>
          <w:p w14:paraId="6CEC5817" w14:textId="77777777" w:rsidR="002E61B5" w:rsidRDefault="002E61B5" w:rsidP="00D20E1F">
            <w:pPr>
              <w:jc w:val="center"/>
              <w:rPr>
                <w:b/>
                <w:bCs/>
              </w:rPr>
            </w:pPr>
            <w:r>
              <w:rPr>
                <w:rFonts w:cs="Arial"/>
                <w:b/>
                <w:bCs/>
                <w:color w:val="000000"/>
                <w:sz w:val="20"/>
              </w:rPr>
              <w:t>Modèle</w:t>
            </w:r>
          </w:p>
        </w:tc>
        <w:tc>
          <w:tcPr>
            <w:tcW w:w="900" w:type="dxa"/>
            <w:shd w:val="clear" w:color="auto" w:fill="C0C0C0"/>
            <w:vAlign w:val="center"/>
          </w:tcPr>
          <w:p w14:paraId="41FC617E" w14:textId="77777777" w:rsidR="002E61B5" w:rsidRDefault="002E61B5" w:rsidP="00D20E1F">
            <w:pPr>
              <w:jc w:val="center"/>
              <w:rPr>
                <w:b/>
                <w:bCs/>
              </w:rPr>
            </w:pPr>
            <w:r>
              <w:rPr>
                <w:rFonts w:cs="Arial"/>
                <w:b/>
                <w:bCs/>
                <w:color w:val="000000"/>
                <w:sz w:val="20"/>
              </w:rPr>
              <w:t>Année</w:t>
            </w:r>
          </w:p>
        </w:tc>
        <w:tc>
          <w:tcPr>
            <w:tcW w:w="1080" w:type="dxa"/>
            <w:shd w:val="clear" w:color="auto" w:fill="C0C0C0"/>
            <w:vAlign w:val="center"/>
          </w:tcPr>
          <w:p w14:paraId="0A34F16C" w14:textId="77777777" w:rsidR="002E61B5" w:rsidRDefault="002E61B5" w:rsidP="00D20E1F">
            <w:pPr>
              <w:jc w:val="center"/>
              <w:rPr>
                <w:b/>
                <w:bCs/>
              </w:rPr>
            </w:pPr>
            <w:r>
              <w:rPr>
                <w:rFonts w:cs="Arial"/>
                <w:b/>
                <w:bCs/>
                <w:color w:val="000000"/>
                <w:sz w:val="20"/>
              </w:rPr>
              <w:t>Couleur</w:t>
            </w:r>
          </w:p>
        </w:tc>
        <w:tc>
          <w:tcPr>
            <w:tcW w:w="1260" w:type="dxa"/>
            <w:shd w:val="clear" w:color="auto" w:fill="C0C0C0"/>
            <w:vAlign w:val="center"/>
          </w:tcPr>
          <w:p w14:paraId="2C1E7D20" w14:textId="77777777" w:rsidR="002E61B5" w:rsidRDefault="002E61B5" w:rsidP="00D20E1F">
            <w:pPr>
              <w:jc w:val="center"/>
              <w:rPr>
                <w:b/>
                <w:bCs/>
              </w:rPr>
            </w:pPr>
            <w:r>
              <w:rPr>
                <w:rFonts w:cs="Arial"/>
                <w:b/>
                <w:bCs/>
                <w:color w:val="000000"/>
                <w:sz w:val="20"/>
              </w:rPr>
              <w:t>Prix</w:t>
            </w:r>
          </w:p>
        </w:tc>
        <w:tc>
          <w:tcPr>
            <w:tcW w:w="1260" w:type="dxa"/>
            <w:shd w:val="clear" w:color="auto" w:fill="C0C0C0"/>
            <w:vAlign w:val="center"/>
          </w:tcPr>
          <w:p w14:paraId="28B2F3A4" w14:textId="77777777" w:rsidR="002E61B5" w:rsidRDefault="002E61B5" w:rsidP="00D20E1F">
            <w:pPr>
              <w:jc w:val="center"/>
              <w:rPr>
                <w:b/>
                <w:bCs/>
              </w:rPr>
            </w:pPr>
            <w:r>
              <w:rPr>
                <w:rFonts w:cs="Arial"/>
                <w:b/>
                <w:bCs/>
                <w:color w:val="000000"/>
                <w:sz w:val="20"/>
              </w:rPr>
              <w:t>Cylindres</w:t>
            </w:r>
          </w:p>
        </w:tc>
        <w:tc>
          <w:tcPr>
            <w:tcW w:w="1620" w:type="dxa"/>
            <w:shd w:val="clear" w:color="auto" w:fill="C0C0C0"/>
            <w:vAlign w:val="center"/>
          </w:tcPr>
          <w:p w14:paraId="7439AB33" w14:textId="77777777" w:rsidR="002E61B5" w:rsidRDefault="002E61B5" w:rsidP="00D20E1F">
            <w:pPr>
              <w:jc w:val="center"/>
              <w:rPr>
                <w:b/>
                <w:bCs/>
              </w:rPr>
            </w:pPr>
            <w:r>
              <w:rPr>
                <w:rFonts w:cs="Arial"/>
                <w:b/>
                <w:bCs/>
                <w:color w:val="000000"/>
                <w:sz w:val="20"/>
              </w:rPr>
              <w:t>Puissance (CV)</w:t>
            </w:r>
          </w:p>
        </w:tc>
      </w:tr>
      <w:tr w:rsidR="002E61B5" w14:paraId="2DC8FDC4" w14:textId="77777777" w:rsidTr="00D20E1F">
        <w:tblPrEx>
          <w:shd w:val="clear" w:color="auto" w:fill="FFFFFF"/>
        </w:tblPrEx>
        <w:trPr>
          <w:tblCellSpacing w:w="0" w:type="dxa"/>
        </w:trPr>
        <w:tc>
          <w:tcPr>
            <w:tcW w:w="0" w:type="auto"/>
            <w:shd w:val="clear" w:color="auto" w:fill="FFFFFF"/>
          </w:tcPr>
          <w:p w14:paraId="68565368" w14:textId="77777777" w:rsidR="002E61B5" w:rsidRDefault="002E61B5" w:rsidP="00D20E1F">
            <w:pPr>
              <w:jc w:val="right"/>
            </w:pPr>
            <w:r>
              <w:rPr>
                <w:rFonts w:cs="Arial"/>
                <w:color w:val="000000"/>
                <w:sz w:val="20"/>
              </w:rPr>
              <w:t>1</w:t>
            </w:r>
          </w:p>
        </w:tc>
        <w:tc>
          <w:tcPr>
            <w:tcW w:w="1090" w:type="dxa"/>
            <w:shd w:val="clear" w:color="auto" w:fill="FFFFFF"/>
          </w:tcPr>
          <w:p w14:paraId="52CAB09F" w14:textId="77777777" w:rsidR="002E61B5" w:rsidRDefault="002E61B5" w:rsidP="00D20E1F">
            <w:r>
              <w:rPr>
                <w:rFonts w:cs="Arial"/>
                <w:color w:val="000000"/>
                <w:sz w:val="20"/>
              </w:rPr>
              <w:t>Toyota</w:t>
            </w:r>
          </w:p>
        </w:tc>
        <w:tc>
          <w:tcPr>
            <w:tcW w:w="1620" w:type="dxa"/>
            <w:shd w:val="clear" w:color="auto" w:fill="FFFFFF"/>
          </w:tcPr>
          <w:p w14:paraId="44E6968F" w14:textId="77777777" w:rsidR="002E61B5" w:rsidRDefault="002E61B5" w:rsidP="00D20E1F">
            <w:r>
              <w:rPr>
                <w:rFonts w:cs="Arial"/>
                <w:color w:val="000000"/>
                <w:sz w:val="20"/>
              </w:rPr>
              <w:t>Corolla</w:t>
            </w:r>
          </w:p>
        </w:tc>
        <w:tc>
          <w:tcPr>
            <w:tcW w:w="900" w:type="dxa"/>
            <w:shd w:val="clear" w:color="auto" w:fill="FFFFFF"/>
          </w:tcPr>
          <w:p w14:paraId="5D2ABAC6" w14:textId="77777777" w:rsidR="002E61B5" w:rsidRDefault="002E61B5" w:rsidP="00D20E1F">
            <w:r>
              <w:rPr>
                <w:rFonts w:cs="Arial"/>
                <w:color w:val="000000"/>
                <w:sz w:val="20"/>
              </w:rPr>
              <w:t>2001</w:t>
            </w:r>
          </w:p>
        </w:tc>
        <w:tc>
          <w:tcPr>
            <w:tcW w:w="1080" w:type="dxa"/>
            <w:shd w:val="clear" w:color="auto" w:fill="FFFFFF"/>
          </w:tcPr>
          <w:p w14:paraId="4B4C1B11" w14:textId="77777777" w:rsidR="002E61B5" w:rsidRDefault="002E61B5" w:rsidP="00D20E1F">
            <w:r>
              <w:rPr>
                <w:rFonts w:cs="Arial"/>
                <w:color w:val="000000"/>
                <w:sz w:val="20"/>
              </w:rPr>
              <w:t>bleu</w:t>
            </w:r>
          </w:p>
        </w:tc>
        <w:tc>
          <w:tcPr>
            <w:tcW w:w="1260" w:type="dxa"/>
            <w:shd w:val="clear" w:color="auto" w:fill="FFFFFF"/>
          </w:tcPr>
          <w:p w14:paraId="41B72C8C" w14:textId="77777777" w:rsidR="002E61B5" w:rsidRDefault="002E61B5" w:rsidP="00D20E1F">
            <w:pPr>
              <w:jc w:val="right"/>
            </w:pPr>
            <w:r>
              <w:rPr>
                <w:rFonts w:cs="Arial"/>
                <w:color w:val="000000"/>
                <w:sz w:val="20"/>
              </w:rPr>
              <w:t>19 500,00 $</w:t>
            </w:r>
          </w:p>
        </w:tc>
        <w:tc>
          <w:tcPr>
            <w:tcW w:w="1260" w:type="dxa"/>
            <w:shd w:val="clear" w:color="auto" w:fill="FFFFFF"/>
          </w:tcPr>
          <w:p w14:paraId="2B34DABE" w14:textId="77777777" w:rsidR="002E61B5" w:rsidRDefault="002E61B5" w:rsidP="00D20E1F">
            <w:pPr>
              <w:jc w:val="right"/>
            </w:pPr>
            <w:r>
              <w:rPr>
                <w:rFonts w:cs="Arial"/>
                <w:color w:val="000000"/>
                <w:sz w:val="20"/>
              </w:rPr>
              <w:t>4</w:t>
            </w:r>
          </w:p>
        </w:tc>
        <w:tc>
          <w:tcPr>
            <w:tcW w:w="1620" w:type="dxa"/>
            <w:shd w:val="clear" w:color="auto" w:fill="FFFFFF"/>
          </w:tcPr>
          <w:p w14:paraId="25B8635F" w14:textId="77777777" w:rsidR="002E61B5" w:rsidRDefault="002E61B5" w:rsidP="00D20E1F">
            <w:pPr>
              <w:jc w:val="right"/>
            </w:pPr>
            <w:r>
              <w:rPr>
                <w:rFonts w:cs="Arial"/>
                <w:color w:val="000000"/>
                <w:sz w:val="20"/>
              </w:rPr>
              <w:t>138</w:t>
            </w:r>
          </w:p>
        </w:tc>
      </w:tr>
      <w:tr w:rsidR="002E61B5" w14:paraId="69270DE7" w14:textId="77777777" w:rsidTr="00D20E1F">
        <w:tblPrEx>
          <w:shd w:val="clear" w:color="auto" w:fill="FFFFFF"/>
        </w:tblPrEx>
        <w:trPr>
          <w:tblCellSpacing w:w="0" w:type="dxa"/>
        </w:trPr>
        <w:tc>
          <w:tcPr>
            <w:tcW w:w="0" w:type="auto"/>
            <w:shd w:val="clear" w:color="auto" w:fill="FFFFFF"/>
          </w:tcPr>
          <w:p w14:paraId="12BC2245" w14:textId="77777777" w:rsidR="002E61B5" w:rsidRDefault="002E61B5" w:rsidP="00D20E1F">
            <w:pPr>
              <w:jc w:val="right"/>
            </w:pPr>
            <w:r>
              <w:rPr>
                <w:rFonts w:cs="Arial"/>
                <w:color w:val="000000"/>
                <w:sz w:val="20"/>
              </w:rPr>
              <w:t>2</w:t>
            </w:r>
          </w:p>
        </w:tc>
        <w:tc>
          <w:tcPr>
            <w:tcW w:w="1090" w:type="dxa"/>
            <w:shd w:val="clear" w:color="auto" w:fill="FFFFFF"/>
          </w:tcPr>
          <w:p w14:paraId="567B7147" w14:textId="77777777" w:rsidR="002E61B5" w:rsidRDefault="002E61B5" w:rsidP="00D20E1F">
            <w:r>
              <w:rPr>
                <w:rFonts w:cs="Arial"/>
                <w:color w:val="000000"/>
                <w:sz w:val="20"/>
              </w:rPr>
              <w:t>Ford</w:t>
            </w:r>
          </w:p>
        </w:tc>
        <w:tc>
          <w:tcPr>
            <w:tcW w:w="1620" w:type="dxa"/>
            <w:shd w:val="clear" w:color="auto" w:fill="FFFFFF"/>
          </w:tcPr>
          <w:p w14:paraId="58B5A42E" w14:textId="77777777" w:rsidR="002E61B5" w:rsidRDefault="002E61B5" w:rsidP="00D20E1F">
            <w:r>
              <w:rPr>
                <w:rFonts w:cs="Arial"/>
                <w:color w:val="000000"/>
                <w:sz w:val="20"/>
              </w:rPr>
              <w:t>Grand Marquis</w:t>
            </w:r>
          </w:p>
        </w:tc>
        <w:tc>
          <w:tcPr>
            <w:tcW w:w="900" w:type="dxa"/>
            <w:shd w:val="clear" w:color="auto" w:fill="FFFFFF"/>
          </w:tcPr>
          <w:p w14:paraId="4B686E6C" w14:textId="77777777" w:rsidR="002E61B5" w:rsidRDefault="002E61B5" w:rsidP="00D20E1F">
            <w:r>
              <w:rPr>
                <w:rFonts w:cs="Arial"/>
                <w:color w:val="000000"/>
                <w:sz w:val="20"/>
              </w:rPr>
              <w:t>2000</w:t>
            </w:r>
          </w:p>
        </w:tc>
        <w:tc>
          <w:tcPr>
            <w:tcW w:w="1080" w:type="dxa"/>
            <w:shd w:val="clear" w:color="auto" w:fill="FFFFFF"/>
          </w:tcPr>
          <w:p w14:paraId="00610CCA" w14:textId="77777777" w:rsidR="002E61B5" w:rsidRDefault="002E61B5" w:rsidP="00D20E1F">
            <w:r>
              <w:rPr>
                <w:rFonts w:cs="Arial"/>
                <w:color w:val="000000"/>
                <w:sz w:val="20"/>
              </w:rPr>
              <w:t>verte</w:t>
            </w:r>
          </w:p>
        </w:tc>
        <w:tc>
          <w:tcPr>
            <w:tcW w:w="1260" w:type="dxa"/>
            <w:shd w:val="clear" w:color="auto" w:fill="FFFFFF"/>
          </w:tcPr>
          <w:p w14:paraId="263455E9" w14:textId="77777777" w:rsidR="002E61B5" w:rsidRDefault="002E61B5" w:rsidP="00D20E1F">
            <w:pPr>
              <w:jc w:val="right"/>
            </w:pPr>
            <w:r>
              <w:rPr>
                <w:rFonts w:cs="Arial"/>
                <w:color w:val="000000"/>
                <w:sz w:val="20"/>
              </w:rPr>
              <w:t>26 500,00 $</w:t>
            </w:r>
          </w:p>
        </w:tc>
        <w:tc>
          <w:tcPr>
            <w:tcW w:w="1260" w:type="dxa"/>
            <w:shd w:val="clear" w:color="auto" w:fill="FFFFFF"/>
          </w:tcPr>
          <w:p w14:paraId="40D08BC9" w14:textId="77777777" w:rsidR="002E61B5" w:rsidRDefault="002E61B5" w:rsidP="00D20E1F">
            <w:pPr>
              <w:jc w:val="right"/>
            </w:pPr>
            <w:r>
              <w:rPr>
                <w:rFonts w:cs="Arial"/>
                <w:color w:val="000000"/>
                <w:sz w:val="20"/>
              </w:rPr>
              <w:t>6</w:t>
            </w:r>
          </w:p>
        </w:tc>
        <w:tc>
          <w:tcPr>
            <w:tcW w:w="1620" w:type="dxa"/>
            <w:shd w:val="clear" w:color="auto" w:fill="FFFFFF"/>
          </w:tcPr>
          <w:p w14:paraId="1B8F7277" w14:textId="77777777" w:rsidR="002E61B5" w:rsidRDefault="002E61B5" w:rsidP="00D20E1F">
            <w:pPr>
              <w:jc w:val="right"/>
            </w:pPr>
            <w:r>
              <w:rPr>
                <w:rFonts w:cs="Arial"/>
                <w:color w:val="000000"/>
                <w:sz w:val="20"/>
              </w:rPr>
              <w:t>175</w:t>
            </w:r>
          </w:p>
        </w:tc>
      </w:tr>
      <w:tr w:rsidR="002E61B5" w14:paraId="41731F80" w14:textId="77777777" w:rsidTr="00D20E1F">
        <w:tblPrEx>
          <w:shd w:val="clear" w:color="auto" w:fill="FFFFFF"/>
        </w:tblPrEx>
        <w:trPr>
          <w:tblCellSpacing w:w="0" w:type="dxa"/>
        </w:trPr>
        <w:tc>
          <w:tcPr>
            <w:tcW w:w="0" w:type="auto"/>
            <w:shd w:val="clear" w:color="auto" w:fill="FFFFFF"/>
          </w:tcPr>
          <w:p w14:paraId="1A4D4C7C" w14:textId="77777777" w:rsidR="002E61B5" w:rsidRDefault="002E61B5" w:rsidP="00D20E1F">
            <w:pPr>
              <w:jc w:val="right"/>
            </w:pPr>
            <w:r>
              <w:rPr>
                <w:rFonts w:cs="Arial"/>
                <w:color w:val="000000"/>
                <w:sz w:val="20"/>
              </w:rPr>
              <w:t>3</w:t>
            </w:r>
          </w:p>
        </w:tc>
        <w:tc>
          <w:tcPr>
            <w:tcW w:w="1090" w:type="dxa"/>
            <w:shd w:val="clear" w:color="auto" w:fill="FFFFFF"/>
          </w:tcPr>
          <w:p w14:paraId="227BE44D" w14:textId="77777777" w:rsidR="002E61B5" w:rsidRDefault="002E61B5" w:rsidP="00D20E1F">
            <w:r>
              <w:rPr>
                <w:rFonts w:cs="Arial"/>
                <w:color w:val="000000"/>
                <w:sz w:val="20"/>
              </w:rPr>
              <w:t>Nissan</w:t>
            </w:r>
          </w:p>
        </w:tc>
        <w:tc>
          <w:tcPr>
            <w:tcW w:w="1620" w:type="dxa"/>
            <w:shd w:val="clear" w:color="auto" w:fill="FFFFFF"/>
          </w:tcPr>
          <w:p w14:paraId="05F21ABE" w14:textId="77777777" w:rsidR="002E61B5" w:rsidRDefault="002E61B5" w:rsidP="00D20E1F">
            <w:proofErr w:type="spellStart"/>
            <w:r>
              <w:rPr>
                <w:rFonts w:cs="Arial"/>
                <w:color w:val="000000"/>
                <w:sz w:val="20"/>
              </w:rPr>
              <w:t>Sentra</w:t>
            </w:r>
            <w:proofErr w:type="spellEnd"/>
          </w:p>
        </w:tc>
        <w:tc>
          <w:tcPr>
            <w:tcW w:w="900" w:type="dxa"/>
            <w:shd w:val="clear" w:color="auto" w:fill="FFFFFF"/>
          </w:tcPr>
          <w:p w14:paraId="33F8AA6A" w14:textId="77777777" w:rsidR="002E61B5" w:rsidRDefault="002E61B5" w:rsidP="00D20E1F">
            <w:r>
              <w:rPr>
                <w:rFonts w:cs="Arial"/>
                <w:color w:val="000000"/>
                <w:sz w:val="20"/>
              </w:rPr>
              <w:t>1999</w:t>
            </w:r>
          </w:p>
        </w:tc>
        <w:tc>
          <w:tcPr>
            <w:tcW w:w="1080" w:type="dxa"/>
            <w:shd w:val="clear" w:color="auto" w:fill="FFFFFF"/>
          </w:tcPr>
          <w:p w14:paraId="65AE719B" w14:textId="77777777" w:rsidR="002E61B5" w:rsidRDefault="002E61B5" w:rsidP="00D20E1F">
            <w:r>
              <w:rPr>
                <w:rFonts w:cs="Arial"/>
                <w:color w:val="000000"/>
                <w:sz w:val="20"/>
              </w:rPr>
              <w:t>bleu</w:t>
            </w:r>
          </w:p>
        </w:tc>
        <w:tc>
          <w:tcPr>
            <w:tcW w:w="1260" w:type="dxa"/>
            <w:shd w:val="clear" w:color="auto" w:fill="FFFFFF"/>
          </w:tcPr>
          <w:p w14:paraId="704943FD" w14:textId="77777777" w:rsidR="002E61B5" w:rsidRDefault="002E61B5" w:rsidP="00D20E1F">
            <w:pPr>
              <w:jc w:val="right"/>
            </w:pPr>
            <w:r>
              <w:rPr>
                <w:rFonts w:cs="Arial"/>
                <w:color w:val="000000"/>
                <w:sz w:val="20"/>
              </w:rPr>
              <w:t>13 565,00 $</w:t>
            </w:r>
          </w:p>
        </w:tc>
        <w:tc>
          <w:tcPr>
            <w:tcW w:w="1260" w:type="dxa"/>
            <w:shd w:val="clear" w:color="auto" w:fill="FFFFFF"/>
          </w:tcPr>
          <w:p w14:paraId="45C22457" w14:textId="77777777" w:rsidR="002E61B5" w:rsidRDefault="002E61B5" w:rsidP="00D20E1F">
            <w:pPr>
              <w:jc w:val="right"/>
            </w:pPr>
            <w:r>
              <w:rPr>
                <w:rFonts w:cs="Arial"/>
                <w:color w:val="000000"/>
                <w:sz w:val="20"/>
              </w:rPr>
              <w:t>4</w:t>
            </w:r>
          </w:p>
        </w:tc>
        <w:tc>
          <w:tcPr>
            <w:tcW w:w="1620" w:type="dxa"/>
            <w:shd w:val="clear" w:color="auto" w:fill="FFFFFF"/>
          </w:tcPr>
          <w:p w14:paraId="43F8F8F1" w14:textId="77777777" w:rsidR="002E61B5" w:rsidRDefault="002E61B5" w:rsidP="00D20E1F">
            <w:pPr>
              <w:jc w:val="right"/>
            </w:pPr>
            <w:r>
              <w:rPr>
                <w:rFonts w:cs="Arial"/>
                <w:color w:val="000000"/>
                <w:sz w:val="20"/>
              </w:rPr>
              <w:t>103</w:t>
            </w:r>
          </w:p>
        </w:tc>
      </w:tr>
      <w:tr w:rsidR="002E61B5" w14:paraId="0A54F2DF" w14:textId="77777777" w:rsidTr="00D20E1F">
        <w:tblPrEx>
          <w:shd w:val="clear" w:color="auto" w:fill="FFFFFF"/>
        </w:tblPrEx>
        <w:trPr>
          <w:tblCellSpacing w:w="0" w:type="dxa"/>
        </w:trPr>
        <w:tc>
          <w:tcPr>
            <w:tcW w:w="0" w:type="auto"/>
            <w:shd w:val="clear" w:color="auto" w:fill="FFFFFF"/>
          </w:tcPr>
          <w:p w14:paraId="788C4531" w14:textId="77777777" w:rsidR="002E61B5" w:rsidRDefault="002E61B5" w:rsidP="00D20E1F">
            <w:pPr>
              <w:jc w:val="right"/>
            </w:pPr>
            <w:r>
              <w:rPr>
                <w:rFonts w:cs="Arial"/>
                <w:color w:val="000000"/>
                <w:sz w:val="20"/>
              </w:rPr>
              <w:t>4</w:t>
            </w:r>
          </w:p>
        </w:tc>
        <w:tc>
          <w:tcPr>
            <w:tcW w:w="1090" w:type="dxa"/>
            <w:shd w:val="clear" w:color="auto" w:fill="FFFFFF"/>
          </w:tcPr>
          <w:p w14:paraId="384764E2" w14:textId="77777777" w:rsidR="002E61B5" w:rsidRDefault="002E61B5" w:rsidP="00D20E1F">
            <w:r>
              <w:rPr>
                <w:rFonts w:cs="Arial"/>
                <w:color w:val="000000"/>
                <w:sz w:val="20"/>
              </w:rPr>
              <w:t>Chrysler</w:t>
            </w:r>
          </w:p>
        </w:tc>
        <w:tc>
          <w:tcPr>
            <w:tcW w:w="1620" w:type="dxa"/>
            <w:shd w:val="clear" w:color="auto" w:fill="FFFFFF"/>
          </w:tcPr>
          <w:p w14:paraId="25F60426" w14:textId="77777777" w:rsidR="002E61B5" w:rsidRDefault="002E61B5" w:rsidP="00D20E1F">
            <w:proofErr w:type="spellStart"/>
            <w:r>
              <w:rPr>
                <w:rFonts w:cs="Arial"/>
                <w:color w:val="000000"/>
                <w:sz w:val="20"/>
              </w:rPr>
              <w:t>Intrepid</w:t>
            </w:r>
            <w:proofErr w:type="spellEnd"/>
          </w:p>
        </w:tc>
        <w:tc>
          <w:tcPr>
            <w:tcW w:w="900" w:type="dxa"/>
            <w:shd w:val="clear" w:color="auto" w:fill="FFFFFF"/>
          </w:tcPr>
          <w:p w14:paraId="6A09FBAC" w14:textId="77777777" w:rsidR="002E61B5" w:rsidRDefault="002E61B5" w:rsidP="00D20E1F">
            <w:r>
              <w:rPr>
                <w:rFonts w:cs="Arial"/>
                <w:color w:val="000000"/>
                <w:sz w:val="20"/>
              </w:rPr>
              <w:t>2000</w:t>
            </w:r>
          </w:p>
        </w:tc>
        <w:tc>
          <w:tcPr>
            <w:tcW w:w="1080" w:type="dxa"/>
            <w:shd w:val="clear" w:color="auto" w:fill="FFFFFF"/>
          </w:tcPr>
          <w:p w14:paraId="1C08D578" w14:textId="77777777" w:rsidR="002E61B5" w:rsidRDefault="002E61B5" w:rsidP="00D20E1F">
            <w:r>
              <w:rPr>
                <w:rFonts w:cs="Arial"/>
                <w:color w:val="000000"/>
                <w:sz w:val="20"/>
              </w:rPr>
              <w:t>blanc</w:t>
            </w:r>
          </w:p>
        </w:tc>
        <w:tc>
          <w:tcPr>
            <w:tcW w:w="1260" w:type="dxa"/>
            <w:shd w:val="clear" w:color="auto" w:fill="FFFFFF"/>
          </w:tcPr>
          <w:p w14:paraId="19F22A39" w14:textId="77777777" w:rsidR="002E61B5" w:rsidRDefault="002E61B5" w:rsidP="00D20E1F">
            <w:pPr>
              <w:jc w:val="right"/>
            </w:pPr>
            <w:r>
              <w:rPr>
                <w:rFonts w:cs="Arial"/>
                <w:color w:val="000000"/>
                <w:sz w:val="20"/>
              </w:rPr>
              <w:t>25 000,00 $</w:t>
            </w:r>
          </w:p>
        </w:tc>
        <w:tc>
          <w:tcPr>
            <w:tcW w:w="1260" w:type="dxa"/>
            <w:shd w:val="clear" w:color="auto" w:fill="FFFFFF"/>
          </w:tcPr>
          <w:p w14:paraId="7A4A8713" w14:textId="77777777" w:rsidR="002E61B5" w:rsidRDefault="002E61B5" w:rsidP="00D20E1F">
            <w:pPr>
              <w:jc w:val="right"/>
            </w:pPr>
            <w:r>
              <w:rPr>
                <w:rFonts w:cs="Arial"/>
                <w:color w:val="000000"/>
                <w:sz w:val="20"/>
              </w:rPr>
              <w:t>6</w:t>
            </w:r>
          </w:p>
        </w:tc>
        <w:tc>
          <w:tcPr>
            <w:tcW w:w="1620" w:type="dxa"/>
            <w:shd w:val="clear" w:color="auto" w:fill="FFFFFF"/>
          </w:tcPr>
          <w:p w14:paraId="182CD0DA" w14:textId="77777777" w:rsidR="002E61B5" w:rsidRDefault="002E61B5" w:rsidP="00D20E1F">
            <w:pPr>
              <w:jc w:val="right"/>
            </w:pPr>
            <w:r>
              <w:rPr>
                <w:rFonts w:cs="Arial"/>
                <w:color w:val="000000"/>
                <w:sz w:val="20"/>
              </w:rPr>
              <w:t>160</w:t>
            </w:r>
          </w:p>
        </w:tc>
      </w:tr>
      <w:tr w:rsidR="002E61B5" w14:paraId="7A6D3387" w14:textId="77777777" w:rsidTr="00D20E1F">
        <w:tblPrEx>
          <w:shd w:val="clear" w:color="auto" w:fill="FFFFFF"/>
        </w:tblPrEx>
        <w:trPr>
          <w:tblCellSpacing w:w="0" w:type="dxa"/>
        </w:trPr>
        <w:tc>
          <w:tcPr>
            <w:tcW w:w="0" w:type="auto"/>
            <w:shd w:val="clear" w:color="auto" w:fill="FFFFFF"/>
          </w:tcPr>
          <w:p w14:paraId="77F606E9" w14:textId="77777777" w:rsidR="002E61B5" w:rsidRDefault="002E61B5" w:rsidP="00D20E1F">
            <w:pPr>
              <w:jc w:val="right"/>
            </w:pPr>
            <w:r>
              <w:rPr>
                <w:rFonts w:cs="Arial"/>
                <w:color w:val="000000"/>
                <w:sz w:val="20"/>
              </w:rPr>
              <w:t>5</w:t>
            </w:r>
          </w:p>
        </w:tc>
        <w:tc>
          <w:tcPr>
            <w:tcW w:w="1090" w:type="dxa"/>
            <w:shd w:val="clear" w:color="auto" w:fill="FFFFFF"/>
          </w:tcPr>
          <w:p w14:paraId="347417CD" w14:textId="77777777" w:rsidR="002E61B5" w:rsidRDefault="002E61B5" w:rsidP="00D20E1F">
            <w:r>
              <w:rPr>
                <w:rFonts w:cs="Arial"/>
                <w:color w:val="000000"/>
                <w:sz w:val="20"/>
              </w:rPr>
              <w:t>Chrysler</w:t>
            </w:r>
          </w:p>
        </w:tc>
        <w:tc>
          <w:tcPr>
            <w:tcW w:w="1620" w:type="dxa"/>
            <w:shd w:val="clear" w:color="auto" w:fill="FFFFFF"/>
          </w:tcPr>
          <w:p w14:paraId="64C1D063" w14:textId="77777777" w:rsidR="002E61B5" w:rsidRDefault="002E61B5" w:rsidP="00D20E1F">
            <w:r>
              <w:rPr>
                <w:rFonts w:cs="Arial"/>
                <w:color w:val="000000"/>
                <w:sz w:val="20"/>
              </w:rPr>
              <w:t>Voyager</w:t>
            </w:r>
          </w:p>
        </w:tc>
        <w:tc>
          <w:tcPr>
            <w:tcW w:w="900" w:type="dxa"/>
            <w:shd w:val="clear" w:color="auto" w:fill="FFFFFF"/>
          </w:tcPr>
          <w:p w14:paraId="7A6459A7" w14:textId="77777777" w:rsidR="002E61B5" w:rsidRDefault="002E61B5" w:rsidP="00D20E1F">
            <w:r>
              <w:rPr>
                <w:rFonts w:cs="Arial"/>
                <w:color w:val="000000"/>
                <w:sz w:val="20"/>
              </w:rPr>
              <w:t>2001</w:t>
            </w:r>
          </w:p>
        </w:tc>
        <w:tc>
          <w:tcPr>
            <w:tcW w:w="1080" w:type="dxa"/>
            <w:shd w:val="clear" w:color="auto" w:fill="FFFFFF"/>
          </w:tcPr>
          <w:p w14:paraId="76D046E3" w14:textId="77777777" w:rsidR="002E61B5" w:rsidRDefault="002E61B5" w:rsidP="00D20E1F">
            <w:r>
              <w:rPr>
                <w:rFonts w:cs="Arial"/>
                <w:color w:val="000000"/>
                <w:sz w:val="20"/>
              </w:rPr>
              <w:t>blanc</w:t>
            </w:r>
          </w:p>
        </w:tc>
        <w:tc>
          <w:tcPr>
            <w:tcW w:w="1260" w:type="dxa"/>
            <w:shd w:val="clear" w:color="auto" w:fill="FFFFFF"/>
          </w:tcPr>
          <w:p w14:paraId="2F3C6FF9" w14:textId="77777777" w:rsidR="002E61B5" w:rsidRDefault="002E61B5" w:rsidP="00D20E1F">
            <w:pPr>
              <w:jc w:val="right"/>
            </w:pPr>
            <w:r>
              <w:rPr>
                <w:rFonts w:cs="Arial"/>
                <w:color w:val="000000"/>
                <w:sz w:val="20"/>
              </w:rPr>
              <w:t>32 000,00 $</w:t>
            </w:r>
          </w:p>
        </w:tc>
        <w:tc>
          <w:tcPr>
            <w:tcW w:w="1260" w:type="dxa"/>
            <w:shd w:val="clear" w:color="auto" w:fill="FFFFFF"/>
          </w:tcPr>
          <w:p w14:paraId="3CA06086" w14:textId="77777777" w:rsidR="002E61B5" w:rsidRDefault="002E61B5" w:rsidP="00D20E1F">
            <w:pPr>
              <w:jc w:val="right"/>
            </w:pPr>
            <w:r>
              <w:rPr>
                <w:rFonts w:cs="Arial"/>
                <w:color w:val="000000"/>
                <w:sz w:val="20"/>
              </w:rPr>
              <w:t>6</w:t>
            </w:r>
          </w:p>
        </w:tc>
        <w:tc>
          <w:tcPr>
            <w:tcW w:w="1620" w:type="dxa"/>
            <w:shd w:val="clear" w:color="auto" w:fill="FFFFFF"/>
          </w:tcPr>
          <w:p w14:paraId="6FA3CFF1" w14:textId="77777777" w:rsidR="002E61B5" w:rsidRDefault="002E61B5" w:rsidP="00D20E1F">
            <w:pPr>
              <w:jc w:val="right"/>
            </w:pPr>
            <w:r>
              <w:rPr>
                <w:rFonts w:cs="Arial"/>
                <w:color w:val="000000"/>
                <w:sz w:val="20"/>
              </w:rPr>
              <w:t>165</w:t>
            </w:r>
          </w:p>
        </w:tc>
      </w:tr>
      <w:tr w:rsidR="002E61B5" w14:paraId="28ADCC60" w14:textId="77777777" w:rsidTr="00D20E1F">
        <w:tblPrEx>
          <w:shd w:val="clear" w:color="auto" w:fill="FFFFFF"/>
        </w:tblPrEx>
        <w:trPr>
          <w:tblCellSpacing w:w="0" w:type="dxa"/>
        </w:trPr>
        <w:tc>
          <w:tcPr>
            <w:tcW w:w="0" w:type="auto"/>
            <w:shd w:val="clear" w:color="auto" w:fill="FFFFFF"/>
          </w:tcPr>
          <w:p w14:paraId="4A5EC04C" w14:textId="77777777" w:rsidR="002E61B5" w:rsidRDefault="002E61B5" w:rsidP="00D20E1F">
            <w:pPr>
              <w:jc w:val="right"/>
            </w:pPr>
            <w:r>
              <w:rPr>
                <w:rFonts w:cs="Arial"/>
                <w:color w:val="000000"/>
                <w:sz w:val="20"/>
              </w:rPr>
              <w:t>6</w:t>
            </w:r>
          </w:p>
        </w:tc>
        <w:tc>
          <w:tcPr>
            <w:tcW w:w="1090" w:type="dxa"/>
            <w:shd w:val="clear" w:color="auto" w:fill="FFFFFF"/>
          </w:tcPr>
          <w:p w14:paraId="3003FFFF" w14:textId="77777777" w:rsidR="002E61B5" w:rsidRDefault="002E61B5" w:rsidP="00D20E1F">
            <w:r>
              <w:rPr>
                <w:rFonts w:cs="Arial"/>
                <w:color w:val="000000"/>
                <w:sz w:val="20"/>
              </w:rPr>
              <w:t>Suzuki</w:t>
            </w:r>
          </w:p>
        </w:tc>
        <w:tc>
          <w:tcPr>
            <w:tcW w:w="1620" w:type="dxa"/>
            <w:shd w:val="clear" w:color="auto" w:fill="FFFFFF"/>
          </w:tcPr>
          <w:p w14:paraId="2480B20E" w14:textId="77777777" w:rsidR="002E61B5" w:rsidRDefault="002E61B5" w:rsidP="00D20E1F">
            <w:r>
              <w:rPr>
                <w:rFonts w:cs="Arial"/>
                <w:color w:val="000000"/>
                <w:sz w:val="20"/>
              </w:rPr>
              <w:t>Kia</w:t>
            </w:r>
          </w:p>
        </w:tc>
        <w:tc>
          <w:tcPr>
            <w:tcW w:w="900" w:type="dxa"/>
            <w:shd w:val="clear" w:color="auto" w:fill="FFFFFF"/>
          </w:tcPr>
          <w:p w14:paraId="783B8372" w14:textId="77777777" w:rsidR="002E61B5" w:rsidRDefault="002E61B5" w:rsidP="00D20E1F">
            <w:r>
              <w:rPr>
                <w:rFonts w:cs="Arial"/>
                <w:color w:val="000000"/>
                <w:sz w:val="20"/>
              </w:rPr>
              <w:t>2000</w:t>
            </w:r>
          </w:p>
        </w:tc>
        <w:tc>
          <w:tcPr>
            <w:tcW w:w="1080" w:type="dxa"/>
            <w:shd w:val="clear" w:color="auto" w:fill="FFFFFF"/>
          </w:tcPr>
          <w:p w14:paraId="1E2EADBE" w14:textId="77777777" w:rsidR="002E61B5" w:rsidRDefault="002E61B5" w:rsidP="00D20E1F">
            <w:r>
              <w:rPr>
                <w:rFonts w:cs="Arial"/>
                <w:color w:val="000000"/>
                <w:sz w:val="20"/>
              </w:rPr>
              <w:t>bleu</w:t>
            </w:r>
          </w:p>
        </w:tc>
        <w:tc>
          <w:tcPr>
            <w:tcW w:w="1260" w:type="dxa"/>
            <w:shd w:val="clear" w:color="auto" w:fill="FFFFFF"/>
          </w:tcPr>
          <w:p w14:paraId="7FCC1947" w14:textId="77777777" w:rsidR="002E61B5" w:rsidRDefault="002E61B5" w:rsidP="00D20E1F">
            <w:pPr>
              <w:jc w:val="right"/>
            </w:pPr>
            <w:r>
              <w:rPr>
                <w:rFonts w:cs="Arial"/>
                <w:color w:val="000000"/>
                <w:sz w:val="20"/>
              </w:rPr>
              <w:t>23 500,00 $</w:t>
            </w:r>
          </w:p>
        </w:tc>
        <w:tc>
          <w:tcPr>
            <w:tcW w:w="1260" w:type="dxa"/>
            <w:shd w:val="clear" w:color="auto" w:fill="FFFFFF"/>
          </w:tcPr>
          <w:p w14:paraId="53F2AF07" w14:textId="77777777" w:rsidR="002E61B5" w:rsidRDefault="002E61B5" w:rsidP="00D20E1F">
            <w:pPr>
              <w:jc w:val="right"/>
            </w:pPr>
            <w:r>
              <w:rPr>
                <w:rFonts w:cs="Arial"/>
                <w:color w:val="000000"/>
                <w:sz w:val="20"/>
              </w:rPr>
              <w:t>4</w:t>
            </w:r>
          </w:p>
        </w:tc>
        <w:tc>
          <w:tcPr>
            <w:tcW w:w="1620" w:type="dxa"/>
            <w:shd w:val="clear" w:color="auto" w:fill="FFFFFF"/>
          </w:tcPr>
          <w:p w14:paraId="203191A9" w14:textId="77777777" w:rsidR="002E61B5" w:rsidRDefault="002E61B5" w:rsidP="00D20E1F">
            <w:pPr>
              <w:jc w:val="right"/>
            </w:pPr>
            <w:r>
              <w:rPr>
                <w:rFonts w:cs="Arial"/>
                <w:color w:val="000000"/>
                <w:sz w:val="20"/>
              </w:rPr>
              <w:t>115</w:t>
            </w:r>
          </w:p>
        </w:tc>
      </w:tr>
      <w:tr w:rsidR="002E61B5" w14:paraId="7AFF6CD1" w14:textId="77777777" w:rsidTr="00D20E1F">
        <w:tblPrEx>
          <w:shd w:val="clear" w:color="auto" w:fill="FFFFFF"/>
        </w:tblPrEx>
        <w:trPr>
          <w:tblCellSpacing w:w="0" w:type="dxa"/>
        </w:trPr>
        <w:tc>
          <w:tcPr>
            <w:tcW w:w="0" w:type="auto"/>
            <w:shd w:val="clear" w:color="auto" w:fill="FFFFFF"/>
          </w:tcPr>
          <w:p w14:paraId="2E863965" w14:textId="77777777" w:rsidR="002E61B5" w:rsidRDefault="002E61B5" w:rsidP="00D20E1F">
            <w:pPr>
              <w:jc w:val="right"/>
            </w:pPr>
            <w:r>
              <w:rPr>
                <w:rFonts w:cs="Arial"/>
                <w:color w:val="000000"/>
                <w:sz w:val="20"/>
              </w:rPr>
              <w:t>7</w:t>
            </w:r>
          </w:p>
        </w:tc>
        <w:tc>
          <w:tcPr>
            <w:tcW w:w="1090" w:type="dxa"/>
            <w:shd w:val="clear" w:color="auto" w:fill="FFFFFF"/>
          </w:tcPr>
          <w:p w14:paraId="6E54AC35" w14:textId="77777777" w:rsidR="002E61B5" w:rsidRDefault="002E61B5" w:rsidP="00D20E1F">
            <w:r>
              <w:rPr>
                <w:rFonts w:cs="Arial"/>
                <w:color w:val="000000"/>
                <w:sz w:val="20"/>
              </w:rPr>
              <w:t>Chevrolet</w:t>
            </w:r>
          </w:p>
        </w:tc>
        <w:tc>
          <w:tcPr>
            <w:tcW w:w="1620" w:type="dxa"/>
            <w:shd w:val="clear" w:color="auto" w:fill="FFFFFF"/>
          </w:tcPr>
          <w:p w14:paraId="415F6943" w14:textId="77777777" w:rsidR="002E61B5" w:rsidRDefault="002E61B5" w:rsidP="00D20E1F">
            <w:r>
              <w:rPr>
                <w:rFonts w:cs="Arial"/>
                <w:color w:val="000000"/>
                <w:sz w:val="20"/>
              </w:rPr>
              <w:t>Cavalier</w:t>
            </w:r>
          </w:p>
        </w:tc>
        <w:tc>
          <w:tcPr>
            <w:tcW w:w="900" w:type="dxa"/>
            <w:shd w:val="clear" w:color="auto" w:fill="FFFFFF"/>
          </w:tcPr>
          <w:p w14:paraId="0455FA7F" w14:textId="77777777" w:rsidR="002E61B5" w:rsidRDefault="002E61B5" w:rsidP="00D20E1F">
            <w:r>
              <w:rPr>
                <w:rFonts w:cs="Arial"/>
                <w:color w:val="000000"/>
                <w:sz w:val="20"/>
              </w:rPr>
              <w:t>2000</w:t>
            </w:r>
          </w:p>
        </w:tc>
        <w:tc>
          <w:tcPr>
            <w:tcW w:w="1080" w:type="dxa"/>
            <w:shd w:val="clear" w:color="auto" w:fill="FFFFFF"/>
          </w:tcPr>
          <w:p w14:paraId="717794BA" w14:textId="77777777" w:rsidR="002E61B5" w:rsidRDefault="002E61B5" w:rsidP="00D20E1F">
            <w:r>
              <w:rPr>
                <w:rFonts w:cs="Arial"/>
                <w:color w:val="000000"/>
                <w:sz w:val="20"/>
              </w:rPr>
              <w:t>rouge</w:t>
            </w:r>
          </w:p>
        </w:tc>
        <w:tc>
          <w:tcPr>
            <w:tcW w:w="1260" w:type="dxa"/>
            <w:shd w:val="clear" w:color="auto" w:fill="FFFFFF"/>
          </w:tcPr>
          <w:p w14:paraId="1391A56D" w14:textId="77777777" w:rsidR="002E61B5" w:rsidRDefault="002E61B5" w:rsidP="00D20E1F">
            <w:pPr>
              <w:jc w:val="right"/>
            </w:pPr>
            <w:r>
              <w:rPr>
                <w:rFonts w:cs="Arial"/>
                <w:color w:val="000000"/>
                <w:sz w:val="20"/>
              </w:rPr>
              <w:t>18 795,00 $</w:t>
            </w:r>
          </w:p>
        </w:tc>
        <w:tc>
          <w:tcPr>
            <w:tcW w:w="1260" w:type="dxa"/>
            <w:shd w:val="clear" w:color="auto" w:fill="FFFFFF"/>
          </w:tcPr>
          <w:p w14:paraId="5583F1D5" w14:textId="77777777" w:rsidR="002E61B5" w:rsidRDefault="002E61B5" w:rsidP="00D20E1F">
            <w:pPr>
              <w:jc w:val="right"/>
            </w:pPr>
            <w:r>
              <w:rPr>
                <w:rFonts w:cs="Arial"/>
                <w:color w:val="000000"/>
                <w:sz w:val="20"/>
              </w:rPr>
              <w:t>4</w:t>
            </w:r>
          </w:p>
        </w:tc>
        <w:tc>
          <w:tcPr>
            <w:tcW w:w="1620" w:type="dxa"/>
            <w:shd w:val="clear" w:color="auto" w:fill="FFFFFF"/>
          </w:tcPr>
          <w:p w14:paraId="41E14ACD" w14:textId="77777777" w:rsidR="002E61B5" w:rsidRDefault="002E61B5" w:rsidP="00D20E1F">
            <w:pPr>
              <w:jc w:val="right"/>
            </w:pPr>
            <w:r>
              <w:rPr>
                <w:rFonts w:cs="Arial"/>
                <w:color w:val="000000"/>
                <w:sz w:val="20"/>
              </w:rPr>
              <w:t>115</w:t>
            </w:r>
          </w:p>
        </w:tc>
      </w:tr>
      <w:tr w:rsidR="002E61B5" w14:paraId="77E38415" w14:textId="77777777" w:rsidTr="00D20E1F">
        <w:tblPrEx>
          <w:shd w:val="clear" w:color="auto" w:fill="FFFFFF"/>
        </w:tblPrEx>
        <w:trPr>
          <w:tblCellSpacing w:w="0" w:type="dxa"/>
        </w:trPr>
        <w:tc>
          <w:tcPr>
            <w:tcW w:w="0" w:type="auto"/>
            <w:shd w:val="clear" w:color="auto" w:fill="FFFFFF"/>
          </w:tcPr>
          <w:p w14:paraId="33FE7FAB" w14:textId="77777777" w:rsidR="002E61B5" w:rsidRDefault="002E61B5" w:rsidP="00D20E1F">
            <w:pPr>
              <w:jc w:val="right"/>
            </w:pPr>
            <w:r>
              <w:rPr>
                <w:rFonts w:cs="Arial"/>
                <w:color w:val="000000"/>
                <w:sz w:val="20"/>
              </w:rPr>
              <w:t>8</w:t>
            </w:r>
          </w:p>
        </w:tc>
        <w:tc>
          <w:tcPr>
            <w:tcW w:w="1090" w:type="dxa"/>
            <w:shd w:val="clear" w:color="auto" w:fill="FFFFFF"/>
          </w:tcPr>
          <w:p w14:paraId="457492C5" w14:textId="77777777" w:rsidR="002E61B5" w:rsidRDefault="002E61B5" w:rsidP="00D20E1F">
            <w:r>
              <w:rPr>
                <w:rFonts w:cs="Arial"/>
                <w:color w:val="000000"/>
                <w:sz w:val="20"/>
              </w:rPr>
              <w:t>Mazda</w:t>
            </w:r>
          </w:p>
        </w:tc>
        <w:tc>
          <w:tcPr>
            <w:tcW w:w="1620" w:type="dxa"/>
            <w:shd w:val="clear" w:color="auto" w:fill="FFFFFF"/>
          </w:tcPr>
          <w:p w14:paraId="242F6CA1" w14:textId="77777777" w:rsidR="002E61B5" w:rsidRDefault="002E61B5" w:rsidP="00D20E1F">
            <w:r>
              <w:rPr>
                <w:rFonts w:cs="Arial"/>
                <w:color w:val="000000"/>
                <w:sz w:val="20"/>
              </w:rPr>
              <w:t>626</w:t>
            </w:r>
          </w:p>
        </w:tc>
        <w:tc>
          <w:tcPr>
            <w:tcW w:w="900" w:type="dxa"/>
            <w:shd w:val="clear" w:color="auto" w:fill="FFFFFF"/>
          </w:tcPr>
          <w:p w14:paraId="4A6726E4" w14:textId="77777777" w:rsidR="002E61B5" w:rsidRDefault="002E61B5" w:rsidP="00D20E1F">
            <w:r>
              <w:rPr>
                <w:rFonts w:cs="Arial"/>
                <w:color w:val="000000"/>
                <w:sz w:val="20"/>
              </w:rPr>
              <w:t>2001</w:t>
            </w:r>
          </w:p>
        </w:tc>
        <w:tc>
          <w:tcPr>
            <w:tcW w:w="1080" w:type="dxa"/>
            <w:shd w:val="clear" w:color="auto" w:fill="FFFFFF"/>
          </w:tcPr>
          <w:p w14:paraId="724BE0D3" w14:textId="77777777" w:rsidR="002E61B5" w:rsidRDefault="002E61B5" w:rsidP="00D20E1F">
            <w:r>
              <w:rPr>
                <w:rFonts w:cs="Arial"/>
                <w:color w:val="000000"/>
                <w:sz w:val="20"/>
              </w:rPr>
              <w:t>blanc</w:t>
            </w:r>
          </w:p>
        </w:tc>
        <w:tc>
          <w:tcPr>
            <w:tcW w:w="1260" w:type="dxa"/>
            <w:shd w:val="clear" w:color="auto" w:fill="FFFFFF"/>
          </w:tcPr>
          <w:p w14:paraId="63FD0359" w14:textId="77777777" w:rsidR="002E61B5" w:rsidRDefault="002E61B5" w:rsidP="00D20E1F">
            <w:pPr>
              <w:jc w:val="right"/>
            </w:pPr>
            <w:r>
              <w:rPr>
                <w:rFonts w:cs="Arial"/>
                <w:color w:val="000000"/>
                <w:sz w:val="20"/>
              </w:rPr>
              <w:t>26 795,00 $</w:t>
            </w:r>
          </w:p>
        </w:tc>
        <w:tc>
          <w:tcPr>
            <w:tcW w:w="1260" w:type="dxa"/>
            <w:shd w:val="clear" w:color="auto" w:fill="FFFFFF"/>
          </w:tcPr>
          <w:p w14:paraId="7C76618B" w14:textId="77777777" w:rsidR="002E61B5" w:rsidRDefault="002E61B5" w:rsidP="00D20E1F">
            <w:pPr>
              <w:jc w:val="right"/>
            </w:pPr>
            <w:r>
              <w:rPr>
                <w:rFonts w:cs="Arial"/>
                <w:color w:val="000000"/>
                <w:sz w:val="20"/>
              </w:rPr>
              <w:t>6</w:t>
            </w:r>
          </w:p>
        </w:tc>
        <w:tc>
          <w:tcPr>
            <w:tcW w:w="1620" w:type="dxa"/>
            <w:shd w:val="clear" w:color="auto" w:fill="FFFFFF"/>
          </w:tcPr>
          <w:p w14:paraId="64890722" w14:textId="77777777" w:rsidR="002E61B5" w:rsidRDefault="002E61B5" w:rsidP="00D20E1F">
            <w:pPr>
              <w:jc w:val="right"/>
            </w:pPr>
            <w:r>
              <w:rPr>
                <w:rFonts w:cs="Arial"/>
                <w:color w:val="000000"/>
                <w:sz w:val="20"/>
              </w:rPr>
              <w:t>135</w:t>
            </w:r>
          </w:p>
        </w:tc>
      </w:tr>
      <w:tr w:rsidR="002E61B5" w14:paraId="6D942356" w14:textId="77777777" w:rsidTr="00D20E1F">
        <w:tblPrEx>
          <w:shd w:val="clear" w:color="auto" w:fill="FFFFFF"/>
        </w:tblPrEx>
        <w:trPr>
          <w:tblCellSpacing w:w="0" w:type="dxa"/>
        </w:trPr>
        <w:tc>
          <w:tcPr>
            <w:tcW w:w="0" w:type="auto"/>
            <w:shd w:val="clear" w:color="auto" w:fill="FFFFFF"/>
          </w:tcPr>
          <w:p w14:paraId="6E4F0692" w14:textId="77777777" w:rsidR="002E61B5" w:rsidRDefault="002E61B5" w:rsidP="00D20E1F">
            <w:pPr>
              <w:jc w:val="right"/>
            </w:pPr>
            <w:r>
              <w:rPr>
                <w:rFonts w:cs="Arial"/>
                <w:color w:val="000000"/>
                <w:sz w:val="20"/>
              </w:rPr>
              <w:t>9</w:t>
            </w:r>
          </w:p>
        </w:tc>
        <w:tc>
          <w:tcPr>
            <w:tcW w:w="1090" w:type="dxa"/>
            <w:shd w:val="clear" w:color="auto" w:fill="FFFFFF"/>
          </w:tcPr>
          <w:p w14:paraId="68BC136F" w14:textId="77777777" w:rsidR="002E61B5" w:rsidRDefault="002E61B5" w:rsidP="00D20E1F">
            <w:r>
              <w:rPr>
                <w:rFonts w:cs="Arial"/>
                <w:color w:val="000000"/>
                <w:sz w:val="20"/>
              </w:rPr>
              <w:t>Daewoo</w:t>
            </w:r>
          </w:p>
        </w:tc>
        <w:tc>
          <w:tcPr>
            <w:tcW w:w="1620" w:type="dxa"/>
            <w:shd w:val="clear" w:color="auto" w:fill="FFFFFF"/>
          </w:tcPr>
          <w:p w14:paraId="12428808" w14:textId="77777777" w:rsidR="002E61B5" w:rsidRDefault="002E61B5" w:rsidP="00D20E1F">
            <w:proofErr w:type="spellStart"/>
            <w:r>
              <w:rPr>
                <w:rFonts w:cs="Arial"/>
                <w:color w:val="000000"/>
                <w:sz w:val="20"/>
              </w:rPr>
              <w:t>Lemans</w:t>
            </w:r>
            <w:proofErr w:type="spellEnd"/>
          </w:p>
        </w:tc>
        <w:tc>
          <w:tcPr>
            <w:tcW w:w="900" w:type="dxa"/>
            <w:shd w:val="clear" w:color="auto" w:fill="FFFFFF"/>
          </w:tcPr>
          <w:p w14:paraId="1D69544E" w14:textId="77777777" w:rsidR="002E61B5" w:rsidRDefault="002E61B5" w:rsidP="00D20E1F">
            <w:r>
              <w:rPr>
                <w:rFonts w:cs="Arial"/>
                <w:color w:val="000000"/>
                <w:sz w:val="20"/>
              </w:rPr>
              <w:t>2001</w:t>
            </w:r>
          </w:p>
        </w:tc>
        <w:tc>
          <w:tcPr>
            <w:tcW w:w="1080" w:type="dxa"/>
            <w:shd w:val="clear" w:color="auto" w:fill="FFFFFF"/>
          </w:tcPr>
          <w:p w14:paraId="6CD3ED0E" w14:textId="77777777" w:rsidR="002E61B5" w:rsidRDefault="002E61B5" w:rsidP="00D20E1F">
            <w:r>
              <w:rPr>
                <w:rFonts w:cs="Arial"/>
                <w:color w:val="000000"/>
                <w:sz w:val="20"/>
              </w:rPr>
              <w:t>bleu</w:t>
            </w:r>
          </w:p>
        </w:tc>
        <w:tc>
          <w:tcPr>
            <w:tcW w:w="1260" w:type="dxa"/>
            <w:shd w:val="clear" w:color="auto" w:fill="FFFFFF"/>
          </w:tcPr>
          <w:p w14:paraId="193A1F2F" w14:textId="77777777" w:rsidR="002E61B5" w:rsidRDefault="002E61B5" w:rsidP="00D20E1F">
            <w:pPr>
              <w:jc w:val="right"/>
            </w:pPr>
            <w:r>
              <w:rPr>
                <w:rFonts w:cs="Arial"/>
                <w:color w:val="000000"/>
                <w:sz w:val="20"/>
              </w:rPr>
              <w:t>11 995,00 $</w:t>
            </w:r>
          </w:p>
        </w:tc>
        <w:tc>
          <w:tcPr>
            <w:tcW w:w="1260" w:type="dxa"/>
            <w:shd w:val="clear" w:color="auto" w:fill="FFFFFF"/>
          </w:tcPr>
          <w:p w14:paraId="65CB1388" w14:textId="77777777" w:rsidR="002E61B5" w:rsidRDefault="002E61B5" w:rsidP="00D20E1F">
            <w:pPr>
              <w:jc w:val="right"/>
            </w:pPr>
            <w:r>
              <w:rPr>
                <w:rFonts w:cs="Arial"/>
                <w:color w:val="000000"/>
                <w:sz w:val="20"/>
              </w:rPr>
              <w:t>4</w:t>
            </w:r>
          </w:p>
        </w:tc>
        <w:tc>
          <w:tcPr>
            <w:tcW w:w="1620" w:type="dxa"/>
            <w:shd w:val="clear" w:color="auto" w:fill="FFFFFF"/>
          </w:tcPr>
          <w:p w14:paraId="3AB930DB" w14:textId="77777777" w:rsidR="002E61B5" w:rsidRDefault="002E61B5" w:rsidP="00D20E1F">
            <w:pPr>
              <w:jc w:val="right"/>
            </w:pPr>
            <w:r>
              <w:rPr>
                <w:rFonts w:cs="Arial"/>
                <w:color w:val="000000"/>
                <w:sz w:val="20"/>
              </w:rPr>
              <w:t>90</w:t>
            </w:r>
          </w:p>
        </w:tc>
      </w:tr>
      <w:tr w:rsidR="002E61B5" w14:paraId="6898EFDF" w14:textId="77777777" w:rsidTr="00D20E1F">
        <w:tblPrEx>
          <w:shd w:val="clear" w:color="auto" w:fill="FFFFFF"/>
        </w:tblPrEx>
        <w:trPr>
          <w:tblCellSpacing w:w="0" w:type="dxa"/>
        </w:trPr>
        <w:tc>
          <w:tcPr>
            <w:tcW w:w="0" w:type="auto"/>
            <w:shd w:val="clear" w:color="auto" w:fill="FFFFFF"/>
          </w:tcPr>
          <w:p w14:paraId="671C9C04" w14:textId="77777777" w:rsidR="002E61B5" w:rsidRDefault="002E61B5" w:rsidP="00D20E1F">
            <w:pPr>
              <w:jc w:val="right"/>
            </w:pPr>
            <w:r>
              <w:rPr>
                <w:rFonts w:cs="Arial"/>
                <w:color w:val="000000"/>
                <w:sz w:val="20"/>
              </w:rPr>
              <w:t>10</w:t>
            </w:r>
          </w:p>
        </w:tc>
        <w:tc>
          <w:tcPr>
            <w:tcW w:w="1090" w:type="dxa"/>
            <w:shd w:val="clear" w:color="auto" w:fill="FFFFFF"/>
          </w:tcPr>
          <w:p w14:paraId="4F9A365F" w14:textId="77777777" w:rsidR="002E61B5" w:rsidRDefault="002E61B5" w:rsidP="00D20E1F">
            <w:r>
              <w:rPr>
                <w:rFonts w:cs="Arial"/>
                <w:color w:val="000000"/>
                <w:sz w:val="20"/>
              </w:rPr>
              <w:t>Pontiac</w:t>
            </w:r>
          </w:p>
        </w:tc>
        <w:tc>
          <w:tcPr>
            <w:tcW w:w="1620" w:type="dxa"/>
            <w:shd w:val="clear" w:color="auto" w:fill="FFFFFF"/>
          </w:tcPr>
          <w:p w14:paraId="6A24AA15" w14:textId="77777777" w:rsidR="002E61B5" w:rsidRDefault="002E61B5" w:rsidP="00D20E1F">
            <w:proofErr w:type="spellStart"/>
            <w:r>
              <w:rPr>
                <w:rFonts w:cs="Arial"/>
                <w:color w:val="000000"/>
                <w:sz w:val="20"/>
              </w:rPr>
              <w:t>Lemans</w:t>
            </w:r>
            <w:proofErr w:type="spellEnd"/>
          </w:p>
        </w:tc>
        <w:tc>
          <w:tcPr>
            <w:tcW w:w="900" w:type="dxa"/>
            <w:shd w:val="clear" w:color="auto" w:fill="FFFFFF"/>
          </w:tcPr>
          <w:p w14:paraId="1B9DE416" w14:textId="77777777" w:rsidR="002E61B5" w:rsidRDefault="002E61B5" w:rsidP="00D20E1F">
            <w:r>
              <w:rPr>
                <w:rFonts w:cs="Arial"/>
                <w:color w:val="000000"/>
                <w:sz w:val="20"/>
              </w:rPr>
              <w:t>2000</w:t>
            </w:r>
          </w:p>
        </w:tc>
        <w:tc>
          <w:tcPr>
            <w:tcW w:w="1080" w:type="dxa"/>
            <w:shd w:val="clear" w:color="auto" w:fill="FFFFFF"/>
          </w:tcPr>
          <w:p w14:paraId="1343EE85" w14:textId="77777777" w:rsidR="002E61B5" w:rsidRDefault="002E61B5" w:rsidP="00D20E1F">
            <w:r>
              <w:rPr>
                <w:rFonts w:cs="Arial"/>
                <w:color w:val="000000"/>
                <w:sz w:val="20"/>
              </w:rPr>
              <w:t>rouge</w:t>
            </w:r>
          </w:p>
        </w:tc>
        <w:tc>
          <w:tcPr>
            <w:tcW w:w="1260" w:type="dxa"/>
            <w:shd w:val="clear" w:color="auto" w:fill="FFFFFF"/>
          </w:tcPr>
          <w:p w14:paraId="30222595" w14:textId="77777777" w:rsidR="002E61B5" w:rsidRDefault="002E61B5" w:rsidP="00D20E1F">
            <w:pPr>
              <w:jc w:val="right"/>
            </w:pPr>
            <w:r>
              <w:rPr>
                <w:rFonts w:cs="Arial"/>
                <w:color w:val="000000"/>
                <w:sz w:val="20"/>
              </w:rPr>
              <w:t>28 795,00 $</w:t>
            </w:r>
          </w:p>
        </w:tc>
        <w:tc>
          <w:tcPr>
            <w:tcW w:w="1260" w:type="dxa"/>
            <w:shd w:val="clear" w:color="auto" w:fill="FFFFFF"/>
          </w:tcPr>
          <w:p w14:paraId="290880A0" w14:textId="77777777" w:rsidR="002E61B5" w:rsidRDefault="002E61B5" w:rsidP="00D20E1F">
            <w:pPr>
              <w:jc w:val="right"/>
            </w:pPr>
            <w:r>
              <w:rPr>
                <w:rFonts w:cs="Arial"/>
                <w:color w:val="000000"/>
                <w:sz w:val="20"/>
              </w:rPr>
              <w:t>6</w:t>
            </w:r>
          </w:p>
        </w:tc>
        <w:tc>
          <w:tcPr>
            <w:tcW w:w="1620" w:type="dxa"/>
            <w:shd w:val="clear" w:color="auto" w:fill="FFFFFF"/>
          </w:tcPr>
          <w:p w14:paraId="463B3624" w14:textId="77777777" w:rsidR="002E61B5" w:rsidRDefault="002E61B5" w:rsidP="00D20E1F">
            <w:pPr>
              <w:jc w:val="right"/>
            </w:pPr>
            <w:r>
              <w:rPr>
                <w:rFonts w:cs="Arial"/>
                <w:color w:val="000000"/>
                <w:sz w:val="20"/>
              </w:rPr>
              <w:t>135</w:t>
            </w:r>
          </w:p>
        </w:tc>
      </w:tr>
      <w:tr w:rsidR="002E61B5" w14:paraId="757FCFB3" w14:textId="77777777" w:rsidTr="00D20E1F">
        <w:tblPrEx>
          <w:shd w:val="clear" w:color="auto" w:fill="FFFFFF"/>
        </w:tblPrEx>
        <w:trPr>
          <w:tblCellSpacing w:w="0" w:type="dxa"/>
        </w:trPr>
        <w:tc>
          <w:tcPr>
            <w:tcW w:w="0" w:type="auto"/>
            <w:shd w:val="clear" w:color="auto" w:fill="FFFFFF"/>
          </w:tcPr>
          <w:p w14:paraId="4E373453" w14:textId="77777777" w:rsidR="002E61B5" w:rsidRDefault="002E61B5" w:rsidP="00D20E1F">
            <w:pPr>
              <w:jc w:val="right"/>
            </w:pPr>
            <w:r>
              <w:rPr>
                <w:rFonts w:cs="Arial"/>
                <w:color w:val="000000"/>
                <w:sz w:val="20"/>
              </w:rPr>
              <w:t>11</w:t>
            </w:r>
          </w:p>
        </w:tc>
        <w:tc>
          <w:tcPr>
            <w:tcW w:w="1090" w:type="dxa"/>
            <w:shd w:val="clear" w:color="auto" w:fill="FFFFFF"/>
          </w:tcPr>
          <w:p w14:paraId="36DF26B9" w14:textId="77777777" w:rsidR="002E61B5" w:rsidRDefault="002E61B5" w:rsidP="00D20E1F">
            <w:r>
              <w:rPr>
                <w:rFonts w:cs="Arial"/>
                <w:color w:val="000000"/>
                <w:sz w:val="20"/>
              </w:rPr>
              <w:t>Toyota</w:t>
            </w:r>
          </w:p>
        </w:tc>
        <w:tc>
          <w:tcPr>
            <w:tcW w:w="1620" w:type="dxa"/>
            <w:shd w:val="clear" w:color="auto" w:fill="FFFFFF"/>
          </w:tcPr>
          <w:p w14:paraId="29DD677E" w14:textId="77777777" w:rsidR="002E61B5" w:rsidRDefault="002E61B5" w:rsidP="00D20E1F">
            <w:proofErr w:type="spellStart"/>
            <w:r>
              <w:rPr>
                <w:rFonts w:cs="Arial"/>
                <w:color w:val="000000"/>
                <w:sz w:val="20"/>
              </w:rPr>
              <w:t>Camry</w:t>
            </w:r>
            <w:proofErr w:type="spellEnd"/>
          </w:p>
        </w:tc>
        <w:tc>
          <w:tcPr>
            <w:tcW w:w="900" w:type="dxa"/>
            <w:shd w:val="clear" w:color="auto" w:fill="FFFFFF"/>
          </w:tcPr>
          <w:p w14:paraId="2DD80FE9" w14:textId="77777777" w:rsidR="002E61B5" w:rsidRDefault="002E61B5" w:rsidP="00D20E1F">
            <w:r>
              <w:rPr>
                <w:rFonts w:cs="Arial"/>
                <w:color w:val="000000"/>
                <w:sz w:val="20"/>
              </w:rPr>
              <w:t>1999</w:t>
            </w:r>
          </w:p>
        </w:tc>
        <w:tc>
          <w:tcPr>
            <w:tcW w:w="1080" w:type="dxa"/>
            <w:shd w:val="clear" w:color="auto" w:fill="FFFFFF"/>
          </w:tcPr>
          <w:p w14:paraId="54E72DE4" w14:textId="77777777" w:rsidR="002E61B5" w:rsidRDefault="002E61B5" w:rsidP="00D20E1F">
            <w:r>
              <w:rPr>
                <w:rFonts w:cs="Arial"/>
                <w:color w:val="000000"/>
                <w:sz w:val="20"/>
              </w:rPr>
              <w:t>blanc</w:t>
            </w:r>
          </w:p>
        </w:tc>
        <w:tc>
          <w:tcPr>
            <w:tcW w:w="1260" w:type="dxa"/>
            <w:shd w:val="clear" w:color="auto" w:fill="FFFFFF"/>
          </w:tcPr>
          <w:p w14:paraId="43D87246" w14:textId="77777777" w:rsidR="002E61B5" w:rsidRDefault="002E61B5" w:rsidP="00D20E1F">
            <w:pPr>
              <w:jc w:val="right"/>
              <w:rPr>
                <w:lang w:val="en-CA"/>
              </w:rPr>
            </w:pPr>
            <w:r>
              <w:rPr>
                <w:rFonts w:cs="Arial"/>
                <w:color w:val="000000"/>
                <w:sz w:val="20"/>
                <w:lang w:val="en-CA"/>
              </w:rPr>
              <w:t>28 995,00 $</w:t>
            </w:r>
          </w:p>
        </w:tc>
        <w:tc>
          <w:tcPr>
            <w:tcW w:w="1260" w:type="dxa"/>
            <w:shd w:val="clear" w:color="auto" w:fill="FFFFFF"/>
          </w:tcPr>
          <w:p w14:paraId="61A4B73A" w14:textId="77777777" w:rsidR="002E61B5" w:rsidRDefault="002E61B5" w:rsidP="00D20E1F">
            <w:pPr>
              <w:jc w:val="right"/>
              <w:rPr>
                <w:lang w:val="en-CA"/>
              </w:rPr>
            </w:pPr>
            <w:r>
              <w:rPr>
                <w:rFonts w:cs="Arial"/>
                <w:color w:val="000000"/>
                <w:sz w:val="20"/>
                <w:lang w:val="en-CA"/>
              </w:rPr>
              <w:t>6</w:t>
            </w:r>
          </w:p>
        </w:tc>
        <w:tc>
          <w:tcPr>
            <w:tcW w:w="1620" w:type="dxa"/>
            <w:shd w:val="clear" w:color="auto" w:fill="FFFFFF"/>
          </w:tcPr>
          <w:p w14:paraId="07161712" w14:textId="77777777" w:rsidR="002E61B5" w:rsidRDefault="002E61B5" w:rsidP="00D20E1F">
            <w:pPr>
              <w:jc w:val="right"/>
              <w:rPr>
                <w:lang w:val="en-CA"/>
              </w:rPr>
            </w:pPr>
            <w:r>
              <w:rPr>
                <w:rFonts w:cs="Arial"/>
                <w:color w:val="000000"/>
                <w:sz w:val="20"/>
                <w:lang w:val="en-CA"/>
              </w:rPr>
              <w:t>175</w:t>
            </w:r>
          </w:p>
        </w:tc>
      </w:tr>
      <w:tr w:rsidR="002E61B5" w14:paraId="757A6077" w14:textId="77777777" w:rsidTr="00D20E1F">
        <w:tblPrEx>
          <w:shd w:val="clear" w:color="auto" w:fill="FFFFFF"/>
        </w:tblPrEx>
        <w:trPr>
          <w:tblCellSpacing w:w="0" w:type="dxa"/>
        </w:trPr>
        <w:tc>
          <w:tcPr>
            <w:tcW w:w="0" w:type="auto"/>
            <w:shd w:val="clear" w:color="auto" w:fill="FFFFFF"/>
          </w:tcPr>
          <w:p w14:paraId="434FEEC7" w14:textId="77777777" w:rsidR="002E61B5" w:rsidRDefault="002E61B5" w:rsidP="00D20E1F">
            <w:pPr>
              <w:jc w:val="right"/>
              <w:rPr>
                <w:lang w:val="en-CA"/>
              </w:rPr>
            </w:pPr>
            <w:r>
              <w:rPr>
                <w:rFonts w:cs="Arial"/>
                <w:color w:val="000000"/>
                <w:sz w:val="20"/>
                <w:lang w:val="en-CA"/>
              </w:rPr>
              <w:t>12</w:t>
            </w:r>
          </w:p>
        </w:tc>
        <w:tc>
          <w:tcPr>
            <w:tcW w:w="1090" w:type="dxa"/>
            <w:shd w:val="clear" w:color="auto" w:fill="FFFFFF"/>
          </w:tcPr>
          <w:p w14:paraId="6C881FBB" w14:textId="77777777" w:rsidR="002E61B5" w:rsidRDefault="002E61B5" w:rsidP="00D20E1F">
            <w:pPr>
              <w:rPr>
                <w:lang w:val="en-CA"/>
              </w:rPr>
            </w:pPr>
            <w:r>
              <w:rPr>
                <w:rFonts w:cs="Arial"/>
                <w:color w:val="000000"/>
                <w:sz w:val="20"/>
                <w:lang w:val="en-CA"/>
              </w:rPr>
              <w:t>Ford</w:t>
            </w:r>
          </w:p>
        </w:tc>
        <w:tc>
          <w:tcPr>
            <w:tcW w:w="1620" w:type="dxa"/>
            <w:shd w:val="clear" w:color="auto" w:fill="FFFFFF"/>
          </w:tcPr>
          <w:p w14:paraId="3D36482A" w14:textId="77777777" w:rsidR="002E61B5" w:rsidRDefault="002E61B5" w:rsidP="00D20E1F">
            <w:pPr>
              <w:rPr>
                <w:lang w:val="en-CA"/>
              </w:rPr>
            </w:pPr>
            <w:r>
              <w:rPr>
                <w:rFonts w:cs="Arial"/>
                <w:color w:val="000000"/>
                <w:sz w:val="20"/>
                <w:lang w:val="en-CA"/>
              </w:rPr>
              <w:t>Mercury</w:t>
            </w:r>
          </w:p>
        </w:tc>
        <w:tc>
          <w:tcPr>
            <w:tcW w:w="900" w:type="dxa"/>
            <w:shd w:val="clear" w:color="auto" w:fill="FFFFFF"/>
          </w:tcPr>
          <w:p w14:paraId="667B3737" w14:textId="77777777" w:rsidR="002E61B5" w:rsidRDefault="002E61B5" w:rsidP="00D20E1F">
            <w:pPr>
              <w:rPr>
                <w:lang w:val="en-CA"/>
              </w:rPr>
            </w:pPr>
            <w:r>
              <w:rPr>
                <w:rFonts w:cs="Arial"/>
                <w:color w:val="000000"/>
                <w:sz w:val="20"/>
                <w:lang w:val="en-CA"/>
              </w:rPr>
              <w:t>2001</w:t>
            </w:r>
          </w:p>
        </w:tc>
        <w:tc>
          <w:tcPr>
            <w:tcW w:w="1080" w:type="dxa"/>
            <w:shd w:val="clear" w:color="auto" w:fill="FFFFFF"/>
          </w:tcPr>
          <w:p w14:paraId="20022F85" w14:textId="77777777" w:rsidR="002E61B5" w:rsidRDefault="002E61B5" w:rsidP="00D20E1F">
            <w:pPr>
              <w:rPr>
                <w:lang w:val="en-CA"/>
              </w:rPr>
            </w:pPr>
            <w:r>
              <w:rPr>
                <w:rFonts w:cs="Arial"/>
                <w:color w:val="000000"/>
                <w:sz w:val="20"/>
                <w:lang w:val="en-CA"/>
              </w:rPr>
              <w:t>rouge</w:t>
            </w:r>
          </w:p>
        </w:tc>
        <w:tc>
          <w:tcPr>
            <w:tcW w:w="1260" w:type="dxa"/>
            <w:shd w:val="clear" w:color="auto" w:fill="FFFFFF"/>
          </w:tcPr>
          <w:p w14:paraId="0EE5C26F" w14:textId="77777777" w:rsidR="002E61B5" w:rsidRDefault="002E61B5" w:rsidP="00D20E1F">
            <w:pPr>
              <w:jc w:val="right"/>
            </w:pPr>
            <w:r>
              <w:rPr>
                <w:rFonts w:cs="Arial"/>
                <w:color w:val="000000"/>
                <w:sz w:val="20"/>
              </w:rPr>
              <w:t>33 995,00 $</w:t>
            </w:r>
          </w:p>
        </w:tc>
        <w:tc>
          <w:tcPr>
            <w:tcW w:w="1260" w:type="dxa"/>
            <w:shd w:val="clear" w:color="auto" w:fill="FFFFFF"/>
          </w:tcPr>
          <w:p w14:paraId="1F60C9E2" w14:textId="77777777" w:rsidR="002E61B5" w:rsidRDefault="002E61B5" w:rsidP="00D20E1F">
            <w:pPr>
              <w:jc w:val="right"/>
            </w:pPr>
            <w:r>
              <w:rPr>
                <w:rFonts w:cs="Arial"/>
                <w:color w:val="000000"/>
                <w:sz w:val="20"/>
              </w:rPr>
              <w:t>6</w:t>
            </w:r>
          </w:p>
        </w:tc>
        <w:tc>
          <w:tcPr>
            <w:tcW w:w="1620" w:type="dxa"/>
            <w:shd w:val="clear" w:color="auto" w:fill="FFFFFF"/>
          </w:tcPr>
          <w:p w14:paraId="5F2DA75C" w14:textId="77777777" w:rsidR="002E61B5" w:rsidRDefault="002E61B5" w:rsidP="00D20E1F">
            <w:pPr>
              <w:jc w:val="right"/>
            </w:pPr>
            <w:r>
              <w:rPr>
                <w:rFonts w:cs="Arial"/>
                <w:color w:val="000000"/>
                <w:sz w:val="20"/>
              </w:rPr>
              <w:t>175</w:t>
            </w:r>
          </w:p>
        </w:tc>
      </w:tr>
      <w:tr w:rsidR="002E61B5" w14:paraId="7339B7DC" w14:textId="77777777" w:rsidTr="00D20E1F">
        <w:tblPrEx>
          <w:shd w:val="clear" w:color="auto" w:fill="FFFFFF"/>
        </w:tblPrEx>
        <w:trPr>
          <w:tblCellSpacing w:w="0" w:type="dxa"/>
        </w:trPr>
        <w:tc>
          <w:tcPr>
            <w:tcW w:w="0" w:type="auto"/>
            <w:shd w:val="clear" w:color="auto" w:fill="FFFFFF"/>
          </w:tcPr>
          <w:p w14:paraId="72D3B295" w14:textId="77777777" w:rsidR="002E61B5" w:rsidRDefault="002E61B5" w:rsidP="00D20E1F">
            <w:pPr>
              <w:jc w:val="right"/>
            </w:pPr>
            <w:r>
              <w:rPr>
                <w:rFonts w:cs="Arial"/>
                <w:color w:val="000000"/>
                <w:sz w:val="20"/>
              </w:rPr>
              <w:t>13</w:t>
            </w:r>
          </w:p>
        </w:tc>
        <w:tc>
          <w:tcPr>
            <w:tcW w:w="1090" w:type="dxa"/>
            <w:shd w:val="clear" w:color="auto" w:fill="FFFFFF"/>
          </w:tcPr>
          <w:p w14:paraId="3E76F9FC" w14:textId="77777777" w:rsidR="002E61B5" w:rsidRDefault="002E61B5" w:rsidP="00D20E1F">
            <w:r>
              <w:rPr>
                <w:rFonts w:cs="Arial"/>
                <w:color w:val="000000"/>
                <w:sz w:val="20"/>
              </w:rPr>
              <w:t>Ford</w:t>
            </w:r>
          </w:p>
        </w:tc>
        <w:tc>
          <w:tcPr>
            <w:tcW w:w="1620" w:type="dxa"/>
            <w:shd w:val="clear" w:color="auto" w:fill="FFFFFF"/>
          </w:tcPr>
          <w:p w14:paraId="75611C20" w14:textId="77777777" w:rsidR="002E61B5" w:rsidRDefault="002E61B5" w:rsidP="00D20E1F">
            <w:r>
              <w:rPr>
                <w:rFonts w:cs="Arial"/>
                <w:color w:val="000000"/>
                <w:sz w:val="20"/>
              </w:rPr>
              <w:t>Grand Marquis</w:t>
            </w:r>
          </w:p>
        </w:tc>
        <w:tc>
          <w:tcPr>
            <w:tcW w:w="900" w:type="dxa"/>
            <w:shd w:val="clear" w:color="auto" w:fill="FFFFFF"/>
          </w:tcPr>
          <w:p w14:paraId="2980E0D3" w14:textId="77777777" w:rsidR="002E61B5" w:rsidRDefault="002E61B5" w:rsidP="00D20E1F">
            <w:r>
              <w:rPr>
                <w:rFonts w:cs="Arial"/>
                <w:color w:val="000000"/>
                <w:sz w:val="20"/>
              </w:rPr>
              <w:t>2001</w:t>
            </w:r>
          </w:p>
        </w:tc>
        <w:tc>
          <w:tcPr>
            <w:tcW w:w="1080" w:type="dxa"/>
            <w:shd w:val="clear" w:color="auto" w:fill="FFFFFF"/>
          </w:tcPr>
          <w:p w14:paraId="503DD964" w14:textId="77777777" w:rsidR="002E61B5" w:rsidRDefault="002E61B5" w:rsidP="00D20E1F">
            <w:r>
              <w:rPr>
                <w:rFonts w:cs="Arial"/>
                <w:color w:val="000000"/>
                <w:sz w:val="20"/>
              </w:rPr>
              <w:t>rouge</w:t>
            </w:r>
          </w:p>
        </w:tc>
        <w:tc>
          <w:tcPr>
            <w:tcW w:w="1260" w:type="dxa"/>
            <w:shd w:val="clear" w:color="auto" w:fill="FFFFFF"/>
          </w:tcPr>
          <w:p w14:paraId="6FC9A9E4" w14:textId="77777777" w:rsidR="002E61B5" w:rsidRDefault="002E61B5" w:rsidP="00D20E1F">
            <w:pPr>
              <w:jc w:val="right"/>
            </w:pPr>
            <w:r>
              <w:rPr>
                <w:rFonts w:cs="Arial"/>
                <w:color w:val="000000"/>
                <w:sz w:val="20"/>
              </w:rPr>
              <w:t>29 995,00 $</w:t>
            </w:r>
          </w:p>
        </w:tc>
        <w:tc>
          <w:tcPr>
            <w:tcW w:w="1260" w:type="dxa"/>
            <w:shd w:val="clear" w:color="auto" w:fill="FFFFFF"/>
          </w:tcPr>
          <w:p w14:paraId="2687847E" w14:textId="77777777" w:rsidR="002E61B5" w:rsidRDefault="002E61B5" w:rsidP="00D20E1F">
            <w:pPr>
              <w:jc w:val="right"/>
            </w:pPr>
            <w:r>
              <w:rPr>
                <w:rFonts w:cs="Arial"/>
                <w:color w:val="000000"/>
                <w:sz w:val="20"/>
              </w:rPr>
              <w:t>6</w:t>
            </w:r>
          </w:p>
        </w:tc>
        <w:tc>
          <w:tcPr>
            <w:tcW w:w="1620" w:type="dxa"/>
            <w:shd w:val="clear" w:color="auto" w:fill="FFFFFF"/>
          </w:tcPr>
          <w:p w14:paraId="37F2A892" w14:textId="77777777" w:rsidR="002E61B5" w:rsidRDefault="002E61B5" w:rsidP="00D20E1F">
            <w:pPr>
              <w:jc w:val="right"/>
            </w:pPr>
            <w:r>
              <w:rPr>
                <w:rFonts w:cs="Arial"/>
                <w:color w:val="000000"/>
                <w:sz w:val="20"/>
              </w:rPr>
              <w:t>165</w:t>
            </w:r>
          </w:p>
        </w:tc>
      </w:tr>
      <w:tr w:rsidR="002E61B5" w14:paraId="1B4C6EDB" w14:textId="77777777" w:rsidTr="00D20E1F">
        <w:tblPrEx>
          <w:shd w:val="clear" w:color="auto" w:fill="FFFFFF"/>
        </w:tblPrEx>
        <w:trPr>
          <w:tblCellSpacing w:w="0" w:type="dxa"/>
        </w:trPr>
        <w:tc>
          <w:tcPr>
            <w:tcW w:w="0" w:type="auto"/>
            <w:shd w:val="clear" w:color="auto" w:fill="FFFFFF"/>
          </w:tcPr>
          <w:p w14:paraId="084F766D" w14:textId="77777777" w:rsidR="002E61B5" w:rsidRDefault="002E61B5" w:rsidP="00D20E1F">
            <w:pPr>
              <w:jc w:val="right"/>
            </w:pPr>
            <w:r>
              <w:rPr>
                <w:rFonts w:cs="Arial"/>
                <w:color w:val="000000"/>
                <w:sz w:val="20"/>
              </w:rPr>
              <w:t>14</w:t>
            </w:r>
          </w:p>
        </w:tc>
        <w:tc>
          <w:tcPr>
            <w:tcW w:w="1090" w:type="dxa"/>
            <w:shd w:val="clear" w:color="auto" w:fill="FFFFFF"/>
          </w:tcPr>
          <w:p w14:paraId="6B7EDEAE" w14:textId="77777777" w:rsidR="002E61B5" w:rsidRDefault="002E61B5" w:rsidP="00D20E1F">
            <w:r>
              <w:rPr>
                <w:rFonts w:cs="Arial"/>
                <w:color w:val="000000"/>
                <w:sz w:val="20"/>
              </w:rPr>
              <w:t>Nissan</w:t>
            </w:r>
          </w:p>
        </w:tc>
        <w:tc>
          <w:tcPr>
            <w:tcW w:w="1620" w:type="dxa"/>
            <w:shd w:val="clear" w:color="auto" w:fill="FFFFFF"/>
          </w:tcPr>
          <w:p w14:paraId="7D31A40E" w14:textId="77777777" w:rsidR="002E61B5" w:rsidRDefault="002E61B5" w:rsidP="00D20E1F">
            <w:proofErr w:type="spellStart"/>
            <w:r>
              <w:rPr>
                <w:rFonts w:cs="Arial"/>
                <w:color w:val="000000"/>
                <w:sz w:val="20"/>
              </w:rPr>
              <w:t>Pathfinder</w:t>
            </w:r>
            <w:proofErr w:type="spellEnd"/>
          </w:p>
        </w:tc>
        <w:tc>
          <w:tcPr>
            <w:tcW w:w="900" w:type="dxa"/>
            <w:shd w:val="clear" w:color="auto" w:fill="FFFFFF"/>
          </w:tcPr>
          <w:p w14:paraId="746FAE2F" w14:textId="77777777" w:rsidR="002E61B5" w:rsidRDefault="002E61B5" w:rsidP="00D20E1F">
            <w:r>
              <w:rPr>
                <w:rFonts w:cs="Arial"/>
                <w:color w:val="000000"/>
                <w:sz w:val="20"/>
              </w:rPr>
              <w:t>2000</w:t>
            </w:r>
          </w:p>
        </w:tc>
        <w:tc>
          <w:tcPr>
            <w:tcW w:w="1080" w:type="dxa"/>
            <w:shd w:val="clear" w:color="auto" w:fill="FFFFFF"/>
          </w:tcPr>
          <w:p w14:paraId="7B7A4013" w14:textId="77777777" w:rsidR="002E61B5" w:rsidRDefault="002E61B5" w:rsidP="00D20E1F">
            <w:r>
              <w:rPr>
                <w:rFonts w:cs="Arial"/>
                <w:color w:val="000000"/>
                <w:sz w:val="20"/>
              </w:rPr>
              <w:t>rouge</w:t>
            </w:r>
          </w:p>
        </w:tc>
        <w:tc>
          <w:tcPr>
            <w:tcW w:w="1260" w:type="dxa"/>
            <w:shd w:val="clear" w:color="auto" w:fill="FFFFFF"/>
          </w:tcPr>
          <w:p w14:paraId="1BF9149D" w14:textId="77777777" w:rsidR="002E61B5" w:rsidRDefault="002E61B5" w:rsidP="00D20E1F">
            <w:pPr>
              <w:jc w:val="right"/>
            </w:pPr>
            <w:r>
              <w:rPr>
                <w:rFonts w:cs="Arial"/>
                <w:color w:val="000000"/>
                <w:sz w:val="20"/>
              </w:rPr>
              <w:t>38 995,00 $</w:t>
            </w:r>
          </w:p>
        </w:tc>
        <w:tc>
          <w:tcPr>
            <w:tcW w:w="1260" w:type="dxa"/>
            <w:shd w:val="clear" w:color="auto" w:fill="FFFFFF"/>
          </w:tcPr>
          <w:p w14:paraId="3D987A51" w14:textId="77777777" w:rsidR="002E61B5" w:rsidRDefault="002E61B5" w:rsidP="00D20E1F">
            <w:pPr>
              <w:jc w:val="right"/>
            </w:pPr>
            <w:r>
              <w:rPr>
                <w:rFonts w:cs="Arial"/>
                <w:color w:val="000000"/>
                <w:sz w:val="20"/>
              </w:rPr>
              <w:t>6</w:t>
            </w:r>
          </w:p>
        </w:tc>
        <w:tc>
          <w:tcPr>
            <w:tcW w:w="1620" w:type="dxa"/>
            <w:shd w:val="clear" w:color="auto" w:fill="FFFFFF"/>
          </w:tcPr>
          <w:p w14:paraId="1D994082" w14:textId="77777777" w:rsidR="002E61B5" w:rsidRDefault="002E61B5" w:rsidP="00D20E1F">
            <w:pPr>
              <w:jc w:val="right"/>
            </w:pPr>
            <w:r>
              <w:rPr>
                <w:rFonts w:cs="Arial"/>
                <w:color w:val="000000"/>
                <w:sz w:val="20"/>
              </w:rPr>
              <w:t>175</w:t>
            </w:r>
          </w:p>
        </w:tc>
      </w:tr>
      <w:tr w:rsidR="002E61B5" w14:paraId="089EDB99" w14:textId="77777777" w:rsidTr="00D20E1F">
        <w:tblPrEx>
          <w:shd w:val="clear" w:color="auto" w:fill="FFFFFF"/>
        </w:tblPrEx>
        <w:trPr>
          <w:tblCellSpacing w:w="0" w:type="dxa"/>
        </w:trPr>
        <w:tc>
          <w:tcPr>
            <w:tcW w:w="0" w:type="auto"/>
            <w:shd w:val="clear" w:color="auto" w:fill="FFFFFF"/>
          </w:tcPr>
          <w:p w14:paraId="5E4580CD" w14:textId="77777777" w:rsidR="002E61B5" w:rsidRDefault="002E61B5" w:rsidP="00D20E1F">
            <w:pPr>
              <w:jc w:val="right"/>
            </w:pPr>
            <w:r>
              <w:rPr>
                <w:rFonts w:cs="Arial"/>
                <w:color w:val="000000"/>
                <w:sz w:val="20"/>
              </w:rPr>
              <w:t>15</w:t>
            </w:r>
          </w:p>
        </w:tc>
        <w:tc>
          <w:tcPr>
            <w:tcW w:w="1090" w:type="dxa"/>
            <w:shd w:val="clear" w:color="auto" w:fill="FFFFFF"/>
          </w:tcPr>
          <w:p w14:paraId="2B6B2FFC" w14:textId="77777777" w:rsidR="002E61B5" w:rsidRDefault="002E61B5" w:rsidP="00D20E1F">
            <w:r>
              <w:rPr>
                <w:rFonts w:cs="Arial"/>
                <w:color w:val="000000"/>
                <w:sz w:val="20"/>
              </w:rPr>
              <w:t>Nissan</w:t>
            </w:r>
          </w:p>
        </w:tc>
        <w:tc>
          <w:tcPr>
            <w:tcW w:w="1620" w:type="dxa"/>
            <w:shd w:val="clear" w:color="auto" w:fill="FFFFFF"/>
          </w:tcPr>
          <w:p w14:paraId="4A1CA585" w14:textId="77777777" w:rsidR="002E61B5" w:rsidRDefault="002E61B5" w:rsidP="00D20E1F">
            <w:proofErr w:type="spellStart"/>
            <w:r>
              <w:rPr>
                <w:rFonts w:cs="Arial"/>
                <w:color w:val="000000"/>
                <w:sz w:val="20"/>
              </w:rPr>
              <w:t>Sentra</w:t>
            </w:r>
            <w:proofErr w:type="spellEnd"/>
          </w:p>
        </w:tc>
        <w:tc>
          <w:tcPr>
            <w:tcW w:w="900" w:type="dxa"/>
            <w:shd w:val="clear" w:color="auto" w:fill="FFFFFF"/>
          </w:tcPr>
          <w:p w14:paraId="4806CA64" w14:textId="77777777" w:rsidR="002E61B5" w:rsidRDefault="002E61B5" w:rsidP="00D20E1F">
            <w:r>
              <w:rPr>
                <w:rFonts w:cs="Arial"/>
                <w:color w:val="000000"/>
                <w:sz w:val="20"/>
              </w:rPr>
              <w:t>1999</w:t>
            </w:r>
          </w:p>
        </w:tc>
        <w:tc>
          <w:tcPr>
            <w:tcW w:w="1080" w:type="dxa"/>
            <w:shd w:val="clear" w:color="auto" w:fill="FFFFFF"/>
          </w:tcPr>
          <w:p w14:paraId="478F2775" w14:textId="77777777" w:rsidR="002E61B5" w:rsidRDefault="002E61B5" w:rsidP="00D20E1F">
            <w:r>
              <w:rPr>
                <w:rFonts w:cs="Arial"/>
                <w:color w:val="000000"/>
                <w:sz w:val="20"/>
              </w:rPr>
              <w:t>bleu</w:t>
            </w:r>
          </w:p>
        </w:tc>
        <w:tc>
          <w:tcPr>
            <w:tcW w:w="1260" w:type="dxa"/>
            <w:shd w:val="clear" w:color="auto" w:fill="FFFFFF"/>
          </w:tcPr>
          <w:p w14:paraId="59E99822" w14:textId="77777777" w:rsidR="002E61B5" w:rsidRDefault="002E61B5" w:rsidP="00D20E1F">
            <w:pPr>
              <w:jc w:val="right"/>
            </w:pPr>
            <w:r>
              <w:rPr>
                <w:rFonts w:cs="Arial"/>
                <w:color w:val="000000"/>
                <w:sz w:val="20"/>
              </w:rPr>
              <w:t>14 000,00 $</w:t>
            </w:r>
          </w:p>
        </w:tc>
        <w:tc>
          <w:tcPr>
            <w:tcW w:w="1260" w:type="dxa"/>
            <w:shd w:val="clear" w:color="auto" w:fill="FFFFFF"/>
          </w:tcPr>
          <w:p w14:paraId="717E2804" w14:textId="77777777" w:rsidR="002E61B5" w:rsidRDefault="002E61B5" w:rsidP="00D20E1F">
            <w:pPr>
              <w:jc w:val="right"/>
            </w:pPr>
            <w:r>
              <w:rPr>
                <w:rFonts w:cs="Arial"/>
                <w:color w:val="000000"/>
                <w:sz w:val="20"/>
              </w:rPr>
              <w:t>4</w:t>
            </w:r>
          </w:p>
        </w:tc>
        <w:tc>
          <w:tcPr>
            <w:tcW w:w="1620" w:type="dxa"/>
            <w:shd w:val="clear" w:color="auto" w:fill="FFFFFF"/>
          </w:tcPr>
          <w:p w14:paraId="0FD20F3A" w14:textId="77777777" w:rsidR="002E61B5" w:rsidRDefault="002E61B5" w:rsidP="00D20E1F">
            <w:pPr>
              <w:jc w:val="right"/>
            </w:pPr>
            <w:r>
              <w:rPr>
                <w:rFonts w:cs="Arial"/>
                <w:color w:val="000000"/>
                <w:sz w:val="20"/>
              </w:rPr>
              <w:t>115</w:t>
            </w:r>
          </w:p>
        </w:tc>
      </w:tr>
      <w:tr w:rsidR="002E61B5" w14:paraId="5C09D5B5" w14:textId="77777777" w:rsidTr="00D20E1F">
        <w:tblPrEx>
          <w:shd w:val="clear" w:color="auto" w:fill="FFFFFF"/>
        </w:tblPrEx>
        <w:trPr>
          <w:tblCellSpacing w:w="0" w:type="dxa"/>
        </w:trPr>
        <w:tc>
          <w:tcPr>
            <w:tcW w:w="0" w:type="auto"/>
            <w:shd w:val="clear" w:color="auto" w:fill="FFFFFF"/>
          </w:tcPr>
          <w:p w14:paraId="515B208C" w14:textId="77777777" w:rsidR="002E61B5" w:rsidRDefault="002E61B5" w:rsidP="00D20E1F">
            <w:pPr>
              <w:jc w:val="right"/>
            </w:pPr>
            <w:r>
              <w:rPr>
                <w:rFonts w:cs="Arial"/>
                <w:color w:val="000000"/>
                <w:sz w:val="20"/>
              </w:rPr>
              <w:t>16</w:t>
            </w:r>
          </w:p>
        </w:tc>
        <w:tc>
          <w:tcPr>
            <w:tcW w:w="1090" w:type="dxa"/>
            <w:shd w:val="clear" w:color="auto" w:fill="FFFFFF"/>
          </w:tcPr>
          <w:p w14:paraId="2FFC7BE5" w14:textId="77777777" w:rsidR="002E61B5" w:rsidRDefault="002E61B5" w:rsidP="00D20E1F">
            <w:r>
              <w:rPr>
                <w:rFonts w:cs="Arial"/>
                <w:color w:val="000000"/>
                <w:sz w:val="20"/>
              </w:rPr>
              <w:t>Toyota</w:t>
            </w:r>
          </w:p>
        </w:tc>
        <w:tc>
          <w:tcPr>
            <w:tcW w:w="1620" w:type="dxa"/>
            <w:shd w:val="clear" w:color="auto" w:fill="FFFFFF"/>
          </w:tcPr>
          <w:p w14:paraId="0429BC4A" w14:textId="77777777" w:rsidR="002E61B5" w:rsidRDefault="002E61B5" w:rsidP="00D20E1F">
            <w:proofErr w:type="spellStart"/>
            <w:r>
              <w:rPr>
                <w:rFonts w:cs="Arial"/>
                <w:color w:val="000000"/>
                <w:sz w:val="20"/>
              </w:rPr>
              <w:t>Echo</w:t>
            </w:r>
            <w:proofErr w:type="spellEnd"/>
          </w:p>
        </w:tc>
        <w:tc>
          <w:tcPr>
            <w:tcW w:w="900" w:type="dxa"/>
            <w:shd w:val="clear" w:color="auto" w:fill="FFFFFF"/>
          </w:tcPr>
          <w:p w14:paraId="502909EB" w14:textId="77777777" w:rsidR="002E61B5" w:rsidRDefault="002E61B5" w:rsidP="00D20E1F">
            <w:r>
              <w:rPr>
                <w:rFonts w:cs="Arial"/>
                <w:color w:val="000000"/>
                <w:sz w:val="20"/>
              </w:rPr>
              <w:t>2001</w:t>
            </w:r>
          </w:p>
        </w:tc>
        <w:tc>
          <w:tcPr>
            <w:tcW w:w="1080" w:type="dxa"/>
            <w:shd w:val="clear" w:color="auto" w:fill="FFFFFF"/>
          </w:tcPr>
          <w:p w14:paraId="516E6E90" w14:textId="77777777" w:rsidR="002E61B5" w:rsidRDefault="002E61B5" w:rsidP="00D20E1F">
            <w:r>
              <w:rPr>
                <w:rFonts w:cs="Arial"/>
                <w:color w:val="000000"/>
                <w:sz w:val="20"/>
              </w:rPr>
              <w:t>blanc</w:t>
            </w:r>
          </w:p>
        </w:tc>
        <w:tc>
          <w:tcPr>
            <w:tcW w:w="1260" w:type="dxa"/>
            <w:shd w:val="clear" w:color="auto" w:fill="FFFFFF"/>
          </w:tcPr>
          <w:p w14:paraId="14945D43" w14:textId="77777777" w:rsidR="002E61B5" w:rsidRDefault="002E61B5" w:rsidP="00D20E1F">
            <w:pPr>
              <w:jc w:val="right"/>
            </w:pPr>
            <w:r>
              <w:rPr>
                <w:rFonts w:cs="Arial"/>
                <w:color w:val="000000"/>
                <w:sz w:val="20"/>
              </w:rPr>
              <w:t>15 995,00 $</w:t>
            </w:r>
          </w:p>
        </w:tc>
        <w:tc>
          <w:tcPr>
            <w:tcW w:w="1260" w:type="dxa"/>
            <w:shd w:val="clear" w:color="auto" w:fill="FFFFFF"/>
          </w:tcPr>
          <w:p w14:paraId="1ACA89BE" w14:textId="77777777" w:rsidR="002E61B5" w:rsidRDefault="002E61B5" w:rsidP="00D20E1F">
            <w:pPr>
              <w:jc w:val="right"/>
            </w:pPr>
            <w:r>
              <w:rPr>
                <w:rFonts w:cs="Arial"/>
                <w:color w:val="000000"/>
                <w:sz w:val="20"/>
              </w:rPr>
              <w:t>4</w:t>
            </w:r>
          </w:p>
        </w:tc>
        <w:tc>
          <w:tcPr>
            <w:tcW w:w="1620" w:type="dxa"/>
            <w:shd w:val="clear" w:color="auto" w:fill="FFFFFF"/>
          </w:tcPr>
          <w:p w14:paraId="6712EC8D" w14:textId="77777777" w:rsidR="002E61B5" w:rsidRDefault="002E61B5" w:rsidP="00D20E1F">
            <w:pPr>
              <w:jc w:val="right"/>
            </w:pPr>
            <w:r>
              <w:rPr>
                <w:rFonts w:cs="Arial"/>
                <w:color w:val="000000"/>
                <w:sz w:val="20"/>
              </w:rPr>
              <w:t>105</w:t>
            </w:r>
          </w:p>
        </w:tc>
      </w:tr>
      <w:tr w:rsidR="002E61B5" w14:paraId="341A13F8" w14:textId="77777777" w:rsidTr="00D20E1F">
        <w:tblPrEx>
          <w:shd w:val="clear" w:color="auto" w:fill="FFFFFF"/>
        </w:tblPrEx>
        <w:trPr>
          <w:tblCellSpacing w:w="0" w:type="dxa"/>
        </w:trPr>
        <w:tc>
          <w:tcPr>
            <w:tcW w:w="0" w:type="auto"/>
            <w:shd w:val="clear" w:color="auto" w:fill="FFFFFF"/>
          </w:tcPr>
          <w:p w14:paraId="00585D98" w14:textId="77777777" w:rsidR="002E61B5" w:rsidRDefault="002E61B5" w:rsidP="00D20E1F">
            <w:pPr>
              <w:jc w:val="right"/>
            </w:pPr>
            <w:r>
              <w:rPr>
                <w:rFonts w:cs="Arial"/>
                <w:color w:val="000000"/>
                <w:sz w:val="20"/>
              </w:rPr>
              <w:t>17</w:t>
            </w:r>
          </w:p>
        </w:tc>
        <w:tc>
          <w:tcPr>
            <w:tcW w:w="1090" w:type="dxa"/>
            <w:shd w:val="clear" w:color="auto" w:fill="FFFFFF"/>
          </w:tcPr>
          <w:p w14:paraId="590B45B7" w14:textId="77777777" w:rsidR="002E61B5" w:rsidRDefault="002E61B5" w:rsidP="00D20E1F">
            <w:r>
              <w:rPr>
                <w:rFonts w:cs="Arial"/>
                <w:color w:val="000000"/>
                <w:sz w:val="20"/>
              </w:rPr>
              <w:t>Toyota</w:t>
            </w:r>
          </w:p>
        </w:tc>
        <w:tc>
          <w:tcPr>
            <w:tcW w:w="1620" w:type="dxa"/>
            <w:shd w:val="clear" w:color="auto" w:fill="FFFFFF"/>
          </w:tcPr>
          <w:p w14:paraId="207E71D9" w14:textId="77777777" w:rsidR="002E61B5" w:rsidRDefault="002E61B5" w:rsidP="00D20E1F">
            <w:proofErr w:type="spellStart"/>
            <w:r>
              <w:rPr>
                <w:rFonts w:cs="Arial"/>
                <w:color w:val="000000"/>
                <w:sz w:val="20"/>
              </w:rPr>
              <w:t>Camry</w:t>
            </w:r>
            <w:proofErr w:type="spellEnd"/>
          </w:p>
        </w:tc>
        <w:tc>
          <w:tcPr>
            <w:tcW w:w="900" w:type="dxa"/>
            <w:shd w:val="clear" w:color="auto" w:fill="FFFFFF"/>
          </w:tcPr>
          <w:p w14:paraId="2DE25711" w14:textId="77777777" w:rsidR="002E61B5" w:rsidRDefault="002E61B5" w:rsidP="00D20E1F">
            <w:r>
              <w:rPr>
                <w:rFonts w:cs="Arial"/>
                <w:color w:val="000000"/>
                <w:sz w:val="20"/>
              </w:rPr>
              <w:t>2000</w:t>
            </w:r>
          </w:p>
        </w:tc>
        <w:tc>
          <w:tcPr>
            <w:tcW w:w="1080" w:type="dxa"/>
            <w:shd w:val="clear" w:color="auto" w:fill="FFFFFF"/>
          </w:tcPr>
          <w:p w14:paraId="5F32FAB8" w14:textId="77777777" w:rsidR="002E61B5" w:rsidRDefault="002E61B5" w:rsidP="00D20E1F">
            <w:r>
              <w:rPr>
                <w:rFonts w:cs="Arial"/>
                <w:color w:val="000000"/>
                <w:sz w:val="20"/>
              </w:rPr>
              <w:t>bleu</w:t>
            </w:r>
          </w:p>
        </w:tc>
        <w:tc>
          <w:tcPr>
            <w:tcW w:w="1260" w:type="dxa"/>
            <w:shd w:val="clear" w:color="auto" w:fill="FFFFFF"/>
          </w:tcPr>
          <w:p w14:paraId="41C952FD" w14:textId="77777777" w:rsidR="002E61B5" w:rsidRDefault="002E61B5" w:rsidP="00D20E1F">
            <w:pPr>
              <w:jc w:val="right"/>
            </w:pPr>
            <w:r>
              <w:rPr>
                <w:rFonts w:cs="Arial"/>
                <w:color w:val="000000"/>
                <w:sz w:val="20"/>
              </w:rPr>
              <w:t>29 000,00 $</w:t>
            </w:r>
          </w:p>
        </w:tc>
        <w:tc>
          <w:tcPr>
            <w:tcW w:w="1260" w:type="dxa"/>
            <w:shd w:val="clear" w:color="auto" w:fill="FFFFFF"/>
          </w:tcPr>
          <w:p w14:paraId="63818E32" w14:textId="77777777" w:rsidR="002E61B5" w:rsidRDefault="002E61B5" w:rsidP="00D20E1F">
            <w:pPr>
              <w:jc w:val="right"/>
            </w:pPr>
            <w:r>
              <w:rPr>
                <w:rFonts w:cs="Arial"/>
                <w:color w:val="000000"/>
                <w:sz w:val="20"/>
              </w:rPr>
              <w:t>6</w:t>
            </w:r>
          </w:p>
        </w:tc>
        <w:tc>
          <w:tcPr>
            <w:tcW w:w="1620" w:type="dxa"/>
            <w:shd w:val="clear" w:color="auto" w:fill="FFFFFF"/>
          </w:tcPr>
          <w:p w14:paraId="7C390FA4" w14:textId="77777777" w:rsidR="002E61B5" w:rsidRDefault="002E61B5" w:rsidP="00D20E1F">
            <w:pPr>
              <w:jc w:val="right"/>
            </w:pPr>
            <w:r>
              <w:rPr>
                <w:rFonts w:cs="Arial"/>
                <w:color w:val="000000"/>
                <w:sz w:val="20"/>
              </w:rPr>
              <w:t>165</w:t>
            </w:r>
          </w:p>
        </w:tc>
      </w:tr>
      <w:tr w:rsidR="002E61B5" w14:paraId="3AEBDDCE" w14:textId="77777777" w:rsidTr="00D20E1F">
        <w:tblPrEx>
          <w:shd w:val="clear" w:color="auto" w:fill="FFFFFF"/>
        </w:tblPrEx>
        <w:trPr>
          <w:tblCellSpacing w:w="0" w:type="dxa"/>
        </w:trPr>
        <w:tc>
          <w:tcPr>
            <w:tcW w:w="0" w:type="auto"/>
            <w:shd w:val="clear" w:color="auto" w:fill="FFFFFF"/>
          </w:tcPr>
          <w:p w14:paraId="677CE1A4" w14:textId="77777777" w:rsidR="002E61B5" w:rsidRDefault="002E61B5" w:rsidP="00D20E1F">
            <w:pPr>
              <w:jc w:val="right"/>
            </w:pPr>
            <w:r>
              <w:rPr>
                <w:rFonts w:cs="Arial"/>
                <w:color w:val="000000"/>
                <w:sz w:val="20"/>
              </w:rPr>
              <w:t>18</w:t>
            </w:r>
          </w:p>
        </w:tc>
        <w:tc>
          <w:tcPr>
            <w:tcW w:w="1090" w:type="dxa"/>
            <w:shd w:val="clear" w:color="auto" w:fill="FFFFFF"/>
          </w:tcPr>
          <w:p w14:paraId="3CE93488" w14:textId="77777777" w:rsidR="002E61B5" w:rsidRDefault="002E61B5" w:rsidP="00D20E1F">
            <w:r>
              <w:rPr>
                <w:rFonts w:cs="Arial"/>
                <w:color w:val="000000"/>
                <w:sz w:val="20"/>
              </w:rPr>
              <w:t>Chevrolet</w:t>
            </w:r>
          </w:p>
        </w:tc>
        <w:tc>
          <w:tcPr>
            <w:tcW w:w="1620" w:type="dxa"/>
            <w:shd w:val="clear" w:color="auto" w:fill="FFFFFF"/>
          </w:tcPr>
          <w:p w14:paraId="59912B15" w14:textId="77777777" w:rsidR="002E61B5" w:rsidRDefault="002E61B5" w:rsidP="00D20E1F">
            <w:proofErr w:type="spellStart"/>
            <w:r>
              <w:rPr>
                <w:rFonts w:cs="Arial"/>
                <w:color w:val="000000"/>
                <w:sz w:val="20"/>
              </w:rPr>
              <w:t>Sunfire</w:t>
            </w:r>
            <w:proofErr w:type="spellEnd"/>
          </w:p>
        </w:tc>
        <w:tc>
          <w:tcPr>
            <w:tcW w:w="900" w:type="dxa"/>
            <w:shd w:val="clear" w:color="auto" w:fill="FFFFFF"/>
          </w:tcPr>
          <w:p w14:paraId="312EB120" w14:textId="77777777" w:rsidR="002E61B5" w:rsidRDefault="002E61B5" w:rsidP="00D20E1F">
            <w:r>
              <w:rPr>
                <w:rFonts w:cs="Arial"/>
                <w:color w:val="000000"/>
                <w:sz w:val="20"/>
              </w:rPr>
              <w:t>2001</w:t>
            </w:r>
          </w:p>
        </w:tc>
        <w:tc>
          <w:tcPr>
            <w:tcW w:w="1080" w:type="dxa"/>
            <w:shd w:val="clear" w:color="auto" w:fill="FFFFFF"/>
          </w:tcPr>
          <w:p w14:paraId="674DF310" w14:textId="77777777" w:rsidR="002E61B5" w:rsidRDefault="002E61B5" w:rsidP="00D20E1F">
            <w:r>
              <w:rPr>
                <w:rFonts w:cs="Arial"/>
                <w:color w:val="000000"/>
                <w:sz w:val="20"/>
              </w:rPr>
              <w:t>rouge</w:t>
            </w:r>
          </w:p>
        </w:tc>
        <w:tc>
          <w:tcPr>
            <w:tcW w:w="1260" w:type="dxa"/>
            <w:shd w:val="clear" w:color="auto" w:fill="FFFFFF"/>
          </w:tcPr>
          <w:p w14:paraId="34728FDE" w14:textId="77777777" w:rsidR="002E61B5" w:rsidRDefault="002E61B5" w:rsidP="00D20E1F">
            <w:pPr>
              <w:jc w:val="right"/>
            </w:pPr>
            <w:r>
              <w:rPr>
                <w:rFonts w:cs="Arial"/>
                <w:color w:val="000000"/>
                <w:sz w:val="20"/>
              </w:rPr>
              <w:t>19 500,00 $</w:t>
            </w:r>
          </w:p>
        </w:tc>
        <w:tc>
          <w:tcPr>
            <w:tcW w:w="1260" w:type="dxa"/>
            <w:shd w:val="clear" w:color="auto" w:fill="FFFFFF"/>
          </w:tcPr>
          <w:p w14:paraId="2A06166F" w14:textId="77777777" w:rsidR="002E61B5" w:rsidRDefault="002E61B5" w:rsidP="00D20E1F">
            <w:pPr>
              <w:jc w:val="right"/>
            </w:pPr>
            <w:r>
              <w:rPr>
                <w:rFonts w:cs="Arial"/>
                <w:color w:val="000000"/>
                <w:sz w:val="20"/>
              </w:rPr>
              <w:t>6</w:t>
            </w:r>
          </w:p>
        </w:tc>
        <w:tc>
          <w:tcPr>
            <w:tcW w:w="1620" w:type="dxa"/>
            <w:shd w:val="clear" w:color="auto" w:fill="FFFFFF"/>
          </w:tcPr>
          <w:p w14:paraId="4697718C" w14:textId="77777777" w:rsidR="002E61B5" w:rsidRDefault="002E61B5" w:rsidP="00D20E1F">
            <w:pPr>
              <w:jc w:val="right"/>
            </w:pPr>
            <w:r>
              <w:rPr>
                <w:rFonts w:cs="Arial"/>
                <w:color w:val="000000"/>
                <w:sz w:val="20"/>
              </w:rPr>
              <w:t>115</w:t>
            </w:r>
          </w:p>
        </w:tc>
      </w:tr>
      <w:tr w:rsidR="002E61B5" w14:paraId="0C99485C" w14:textId="77777777" w:rsidTr="00D20E1F">
        <w:tblPrEx>
          <w:shd w:val="clear" w:color="auto" w:fill="FFFFFF"/>
        </w:tblPrEx>
        <w:trPr>
          <w:tblCellSpacing w:w="0" w:type="dxa"/>
        </w:trPr>
        <w:tc>
          <w:tcPr>
            <w:tcW w:w="0" w:type="auto"/>
            <w:shd w:val="clear" w:color="auto" w:fill="FFFFFF"/>
          </w:tcPr>
          <w:p w14:paraId="05A8E86E" w14:textId="77777777" w:rsidR="002E61B5" w:rsidRDefault="002E61B5" w:rsidP="00D20E1F">
            <w:pPr>
              <w:jc w:val="right"/>
            </w:pPr>
            <w:r>
              <w:rPr>
                <w:rFonts w:cs="Arial"/>
                <w:color w:val="000000"/>
                <w:sz w:val="20"/>
              </w:rPr>
              <w:t>19</w:t>
            </w:r>
          </w:p>
        </w:tc>
        <w:tc>
          <w:tcPr>
            <w:tcW w:w="1090" w:type="dxa"/>
            <w:shd w:val="clear" w:color="auto" w:fill="FFFFFF"/>
          </w:tcPr>
          <w:p w14:paraId="3BE9671A" w14:textId="77777777" w:rsidR="002E61B5" w:rsidRDefault="002E61B5" w:rsidP="00D20E1F">
            <w:r>
              <w:rPr>
                <w:rFonts w:cs="Arial"/>
                <w:color w:val="000000"/>
                <w:sz w:val="20"/>
              </w:rPr>
              <w:t>Chevrolet</w:t>
            </w:r>
          </w:p>
        </w:tc>
        <w:tc>
          <w:tcPr>
            <w:tcW w:w="1620" w:type="dxa"/>
            <w:shd w:val="clear" w:color="auto" w:fill="FFFFFF"/>
          </w:tcPr>
          <w:p w14:paraId="0425318E" w14:textId="77777777" w:rsidR="002E61B5" w:rsidRDefault="002E61B5" w:rsidP="00D20E1F">
            <w:r>
              <w:rPr>
                <w:rFonts w:cs="Arial"/>
                <w:color w:val="000000"/>
                <w:sz w:val="20"/>
              </w:rPr>
              <w:t>Impala</w:t>
            </w:r>
          </w:p>
        </w:tc>
        <w:tc>
          <w:tcPr>
            <w:tcW w:w="900" w:type="dxa"/>
            <w:shd w:val="clear" w:color="auto" w:fill="FFFFFF"/>
          </w:tcPr>
          <w:p w14:paraId="21EAD7A6" w14:textId="77777777" w:rsidR="002E61B5" w:rsidRDefault="002E61B5" w:rsidP="00D20E1F">
            <w:r>
              <w:rPr>
                <w:rFonts w:cs="Arial"/>
                <w:color w:val="000000"/>
                <w:sz w:val="20"/>
              </w:rPr>
              <w:t>1964</w:t>
            </w:r>
          </w:p>
        </w:tc>
        <w:tc>
          <w:tcPr>
            <w:tcW w:w="1080" w:type="dxa"/>
            <w:shd w:val="clear" w:color="auto" w:fill="FFFFFF"/>
          </w:tcPr>
          <w:p w14:paraId="495FC496" w14:textId="77777777" w:rsidR="002E61B5" w:rsidRDefault="002E61B5" w:rsidP="00D20E1F">
            <w:r>
              <w:rPr>
                <w:rFonts w:cs="Arial"/>
                <w:color w:val="000000"/>
                <w:sz w:val="20"/>
              </w:rPr>
              <w:t>blanc</w:t>
            </w:r>
          </w:p>
        </w:tc>
        <w:tc>
          <w:tcPr>
            <w:tcW w:w="1260" w:type="dxa"/>
            <w:shd w:val="clear" w:color="auto" w:fill="FFFFFF"/>
          </w:tcPr>
          <w:p w14:paraId="7A057AB1" w14:textId="77777777" w:rsidR="002E61B5" w:rsidRDefault="002E61B5" w:rsidP="00D20E1F">
            <w:pPr>
              <w:jc w:val="right"/>
            </w:pPr>
            <w:r>
              <w:rPr>
                <w:rFonts w:cs="Arial"/>
                <w:color w:val="000000"/>
                <w:sz w:val="20"/>
              </w:rPr>
              <w:t>8 000,00 $</w:t>
            </w:r>
          </w:p>
        </w:tc>
        <w:tc>
          <w:tcPr>
            <w:tcW w:w="1260" w:type="dxa"/>
            <w:shd w:val="clear" w:color="auto" w:fill="FFFFFF"/>
          </w:tcPr>
          <w:p w14:paraId="3F40CE17" w14:textId="77777777" w:rsidR="002E61B5" w:rsidRDefault="002E61B5" w:rsidP="00D20E1F">
            <w:pPr>
              <w:jc w:val="right"/>
            </w:pPr>
            <w:r>
              <w:rPr>
                <w:rFonts w:cs="Arial"/>
                <w:color w:val="000000"/>
                <w:sz w:val="20"/>
              </w:rPr>
              <w:t>8</w:t>
            </w:r>
          </w:p>
        </w:tc>
        <w:tc>
          <w:tcPr>
            <w:tcW w:w="1620" w:type="dxa"/>
            <w:shd w:val="clear" w:color="auto" w:fill="FFFFFF"/>
          </w:tcPr>
          <w:p w14:paraId="342F1083" w14:textId="77777777" w:rsidR="002E61B5" w:rsidRDefault="002E61B5" w:rsidP="00D20E1F">
            <w:pPr>
              <w:jc w:val="right"/>
            </w:pPr>
            <w:r>
              <w:rPr>
                <w:rFonts w:cs="Arial"/>
                <w:color w:val="000000"/>
                <w:sz w:val="20"/>
              </w:rPr>
              <w:t>145</w:t>
            </w:r>
          </w:p>
        </w:tc>
      </w:tr>
      <w:tr w:rsidR="002E61B5" w14:paraId="6D140A19" w14:textId="77777777" w:rsidTr="00D20E1F">
        <w:tblPrEx>
          <w:shd w:val="clear" w:color="auto" w:fill="FFFFFF"/>
        </w:tblPrEx>
        <w:trPr>
          <w:tblCellSpacing w:w="0" w:type="dxa"/>
        </w:trPr>
        <w:tc>
          <w:tcPr>
            <w:tcW w:w="0" w:type="auto"/>
            <w:shd w:val="clear" w:color="auto" w:fill="FFFFFF"/>
          </w:tcPr>
          <w:p w14:paraId="6F79B1EF" w14:textId="77777777" w:rsidR="002E61B5" w:rsidRDefault="002E61B5" w:rsidP="00D20E1F">
            <w:pPr>
              <w:jc w:val="right"/>
            </w:pPr>
            <w:r>
              <w:rPr>
                <w:rFonts w:cs="Arial"/>
                <w:color w:val="000000"/>
                <w:sz w:val="20"/>
              </w:rPr>
              <w:t>20</w:t>
            </w:r>
          </w:p>
        </w:tc>
        <w:tc>
          <w:tcPr>
            <w:tcW w:w="1090" w:type="dxa"/>
            <w:shd w:val="clear" w:color="auto" w:fill="FFFFFF"/>
          </w:tcPr>
          <w:p w14:paraId="2AAC06BA" w14:textId="77777777" w:rsidR="002E61B5" w:rsidRDefault="002E61B5" w:rsidP="00D20E1F">
            <w:r>
              <w:rPr>
                <w:rFonts w:cs="Arial"/>
                <w:color w:val="000000"/>
                <w:sz w:val="20"/>
              </w:rPr>
              <w:t>Mazda</w:t>
            </w:r>
          </w:p>
        </w:tc>
        <w:tc>
          <w:tcPr>
            <w:tcW w:w="1620" w:type="dxa"/>
            <w:shd w:val="clear" w:color="auto" w:fill="FFFFFF"/>
          </w:tcPr>
          <w:p w14:paraId="248ACC70" w14:textId="77777777" w:rsidR="002E61B5" w:rsidRDefault="002E61B5" w:rsidP="00D20E1F">
            <w:r>
              <w:rPr>
                <w:rFonts w:cs="Arial"/>
                <w:color w:val="000000"/>
                <w:sz w:val="20"/>
              </w:rPr>
              <w:t>Protégé</w:t>
            </w:r>
          </w:p>
        </w:tc>
        <w:tc>
          <w:tcPr>
            <w:tcW w:w="900" w:type="dxa"/>
            <w:shd w:val="clear" w:color="auto" w:fill="FFFFFF"/>
          </w:tcPr>
          <w:p w14:paraId="7BD1A75F" w14:textId="77777777" w:rsidR="002E61B5" w:rsidRDefault="002E61B5" w:rsidP="00D20E1F">
            <w:r>
              <w:rPr>
                <w:rFonts w:cs="Arial"/>
                <w:color w:val="000000"/>
                <w:sz w:val="20"/>
              </w:rPr>
              <w:t>1999</w:t>
            </w:r>
          </w:p>
        </w:tc>
        <w:tc>
          <w:tcPr>
            <w:tcW w:w="1080" w:type="dxa"/>
            <w:shd w:val="clear" w:color="auto" w:fill="FFFFFF"/>
          </w:tcPr>
          <w:p w14:paraId="350EDAAD" w14:textId="77777777" w:rsidR="002E61B5" w:rsidRDefault="002E61B5" w:rsidP="00D20E1F">
            <w:r>
              <w:rPr>
                <w:rFonts w:cs="Arial"/>
                <w:color w:val="000000"/>
                <w:sz w:val="20"/>
              </w:rPr>
              <w:t>blanc</w:t>
            </w:r>
          </w:p>
        </w:tc>
        <w:tc>
          <w:tcPr>
            <w:tcW w:w="1260" w:type="dxa"/>
            <w:shd w:val="clear" w:color="auto" w:fill="FFFFFF"/>
          </w:tcPr>
          <w:p w14:paraId="15E7FFBC" w14:textId="77777777" w:rsidR="002E61B5" w:rsidRDefault="002E61B5" w:rsidP="00D20E1F">
            <w:pPr>
              <w:jc w:val="right"/>
            </w:pPr>
            <w:r>
              <w:rPr>
                <w:rFonts w:cs="Arial"/>
                <w:color w:val="000000"/>
                <w:sz w:val="20"/>
              </w:rPr>
              <w:t>15 500,00 $</w:t>
            </w:r>
          </w:p>
        </w:tc>
        <w:tc>
          <w:tcPr>
            <w:tcW w:w="1260" w:type="dxa"/>
            <w:shd w:val="clear" w:color="auto" w:fill="FFFFFF"/>
          </w:tcPr>
          <w:p w14:paraId="004A7D75" w14:textId="77777777" w:rsidR="002E61B5" w:rsidRDefault="002E61B5" w:rsidP="00D20E1F">
            <w:pPr>
              <w:jc w:val="right"/>
            </w:pPr>
            <w:r>
              <w:rPr>
                <w:rFonts w:cs="Arial"/>
                <w:color w:val="000000"/>
                <w:sz w:val="20"/>
              </w:rPr>
              <w:t>4</w:t>
            </w:r>
          </w:p>
        </w:tc>
        <w:tc>
          <w:tcPr>
            <w:tcW w:w="1620" w:type="dxa"/>
            <w:shd w:val="clear" w:color="auto" w:fill="FFFFFF"/>
          </w:tcPr>
          <w:p w14:paraId="44BBA0C9" w14:textId="77777777" w:rsidR="002E61B5" w:rsidRDefault="002E61B5" w:rsidP="00D20E1F">
            <w:pPr>
              <w:jc w:val="right"/>
            </w:pPr>
            <w:r>
              <w:rPr>
                <w:rFonts w:cs="Arial"/>
                <w:color w:val="000000"/>
                <w:sz w:val="20"/>
              </w:rPr>
              <w:t>115</w:t>
            </w:r>
          </w:p>
        </w:tc>
      </w:tr>
      <w:tr w:rsidR="002E61B5" w14:paraId="0ABCC4A0" w14:textId="77777777" w:rsidTr="00D20E1F">
        <w:tblPrEx>
          <w:shd w:val="clear" w:color="auto" w:fill="FFFFFF"/>
        </w:tblPrEx>
        <w:trPr>
          <w:tblCellSpacing w:w="0" w:type="dxa"/>
        </w:trPr>
        <w:tc>
          <w:tcPr>
            <w:tcW w:w="0" w:type="auto"/>
            <w:shd w:val="clear" w:color="auto" w:fill="FFFFFF"/>
          </w:tcPr>
          <w:p w14:paraId="34D44975" w14:textId="77777777" w:rsidR="002E61B5" w:rsidRDefault="002E61B5" w:rsidP="00D20E1F">
            <w:pPr>
              <w:jc w:val="right"/>
            </w:pPr>
            <w:r>
              <w:rPr>
                <w:rFonts w:cs="Arial"/>
                <w:color w:val="000000"/>
                <w:sz w:val="20"/>
              </w:rPr>
              <w:t>21</w:t>
            </w:r>
          </w:p>
        </w:tc>
        <w:tc>
          <w:tcPr>
            <w:tcW w:w="1090" w:type="dxa"/>
            <w:shd w:val="clear" w:color="auto" w:fill="FFFFFF"/>
          </w:tcPr>
          <w:p w14:paraId="4F12E864" w14:textId="77777777" w:rsidR="002E61B5" w:rsidRDefault="002E61B5" w:rsidP="00D20E1F">
            <w:r>
              <w:rPr>
                <w:rFonts w:cs="Arial"/>
                <w:color w:val="000000"/>
                <w:sz w:val="20"/>
              </w:rPr>
              <w:t>Mazda</w:t>
            </w:r>
          </w:p>
        </w:tc>
        <w:tc>
          <w:tcPr>
            <w:tcW w:w="1620" w:type="dxa"/>
            <w:shd w:val="clear" w:color="auto" w:fill="FFFFFF"/>
          </w:tcPr>
          <w:p w14:paraId="236A2AD5" w14:textId="77777777" w:rsidR="002E61B5" w:rsidRDefault="002E61B5" w:rsidP="00D20E1F">
            <w:r>
              <w:rPr>
                <w:rFonts w:cs="Arial"/>
                <w:color w:val="000000"/>
                <w:sz w:val="20"/>
              </w:rPr>
              <w:t>Protégé</w:t>
            </w:r>
          </w:p>
        </w:tc>
        <w:tc>
          <w:tcPr>
            <w:tcW w:w="900" w:type="dxa"/>
            <w:shd w:val="clear" w:color="auto" w:fill="FFFFFF"/>
          </w:tcPr>
          <w:p w14:paraId="3AF9F370" w14:textId="77777777" w:rsidR="002E61B5" w:rsidRDefault="002E61B5" w:rsidP="00D20E1F">
            <w:r>
              <w:rPr>
                <w:rFonts w:cs="Arial"/>
                <w:color w:val="000000"/>
                <w:sz w:val="20"/>
              </w:rPr>
              <w:t>2000</w:t>
            </w:r>
          </w:p>
        </w:tc>
        <w:tc>
          <w:tcPr>
            <w:tcW w:w="1080" w:type="dxa"/>
            <w:shd w:val="clear" w:color="auto" w:fill="FFFFFF"/>
          </w:tcPr>
          <w:p w14:paraId="21FCE329" w14:textId="77777777" w:rsidR="002E61B5" w:rsidRDefault="002E61B5" w:rsidP="00D20E1F">
            <w:r>
              <w:rPr>
                <w:rFonts w:cs="Arial"/>
                <w:color w:val="000000"/>
                <w:sz w:val="20"/>
              </w:rPr>
              <w:t>bleu</w:t>
            </w:r>
          </w:p>
        </w:tc>
        <w:tc>
          <w:tcPr>
            <w:tcW w:w="1260" w:type="dxa"/>
            <w:shd w:val="clear" w:color="auto" w:fill="FFFFFF"/>
          </w:tcPr>
          <w:p w14:paraId="7DA35CB4" w14:textId="77777777" w:rsidR="002E61B5" w:rsidRDefault="002E61B5" w:rsidP="00D20E1F">
            <w:pPr>
              <w:jc w:val="right"/>
            </w:pPr>
            <w:r>
              <w:rPr>
                <w:rFonts w:cs="Arial"/>
                <w:color w:val="000000"/>
                <w:sz w:val="20"/>
              </w:rPr>
              <w:t>16 500,00 $</w:t>
            </w:r>
          </w:p>
        </w:tc>
        <w:tc>
          <w:tcPr>
            <w:tcW w:w="1260" w:type="dxa"/>
            <w:shd w:val="clear" w:color="auto" w:fill="FFFFFF"/>
          </w:tcPr>
          <w:p w14:paraId="7F286A29" w14:textId="77777777" w:rsidR="002E61B5" w:rsidRDefault="002E61B5" w:rsidP="00D20E1F">
            <w:pPr>
              <w:jc w:val="right"/>
            </w:pPr>
            <w:r>
              <w:rPr>
                <w:rFonts w:cs="Arial"/>
                <w:color w:val="000000"/>
                <w:sz w:val="20"/>
              </w:rPr>
              <w:t>4</w:t>
            </w:r>
          </w:p>
        </w:tc>
        <w:tc>
          <w:tcPr>
            <w:tcW w:w="1620" w:type="dxa"/>
            <w:shd w:val="clear" w:color="auto" w:fill="FFFFFF"/>
          </w:tcPr>
          <w:p w14:paraId="4C7DA200" w14:textId="77777777" w:rsidR="002E61B5" w:rsidRDefault="002E61B5" w:rsidP="00D20E1F">
            <w:pPr>
              <w:jc w:val="right"/>
            </w:pPr>
            <w:r>
              <w:rPr>
                <w:rFonts w:cs="Arial"/>
                <w:color w:val="000000"/>
                <w:sz w:val="20"/>
              </w:rPr>
              <w:t>125</w:t>
            </w:r>
          </w:p>
        </w:tc>
      </w:tr>
      <w:tr w:rsidR="002E61B5" w14:paraId="51D9B739" w14:textId="77777777" w:rsidTr="00D20E1F">
        <w:tblPrEx>
          <w:shd w:val="clear" w:color="auto" w:fill="FFFFFF"/>
        </w:tblPrEx>
        <w:trPr>
          <w:tblCellSpacing w:w="0" w:type="dxa"/>
        </w:trPr>
        <w:tc>
          <w:tcPr>
            <w:tcW w:w="0" w:type="auto"/>
            <w:shd w:val="clear" w:color="auto" w:fill="FFFFFF"/>
          </w:tcPr>
          <w:p w14:paraId="06CFF3D0" w14:textId="77777777" w:rsidR="002E61B5" w:rsidRDefault="002E61B5" w:rsidP="00D20E1F">
            <w:pPr>
              <w:jc w:val="right"/>
            </w:pPr>
            <w:r>
              <w:rPr>
                <w:rFonts w:cs="Arial"/>
                <w:color w:val="000000"/>
                <w:sz w:val="20"/>
              </w:rPr>
              <w:t>22</w:t>
            </w:r>
          </w:p>
        </w:tc>
        <w:tc>
          <w:tcPr>
            <w:tcW w:w="1090" w:type="dxa"/>
            <w:shd w:val="clear" w:color="auto" w:fill="FFFFFF"/>
          </w:tcPr>
          <w:p w14:paraId="72C92330" w14:textId="77777777" w:rsidR="002E61B5" w:rsidRDefault="002E61B5" w:rsidP="00D20E1F">
            <w:r>
              <w:rPr>
                <w:rFonts w:cs="Arial"/>
                <w:color w:val="000000"/>
                <w:sz w:val="20"/>
              </w:rPr>
              <w:t>Mazda</w:t>
            </w:r>
          </w:p>
        </w:tc>
        <w:tc>
          <w:tcPr>
            <w:tcW w:w="1620" w:type="dxa"/>
            <w:shd w:val="clear" w:color="auto" w:fill="FFFFFF"/>
          </w:tcPr>
          <w:p w14:paraId="2957E439" w14:textId="77777777" w:rsidR="002E61B5" w:rsidRDefault="002E61B5" w:rsidP="00D20E1F">
            <w:r>
              <w:rPr>
                <w:rFonts w:cs="Arial"/>
                <w:color w:val="000000"/>
                <w:sz w:val="20"/>
              </w:rPr>
              <w:t>Protégé</w:t>
            </w:r>
          </w:p>
        </w:tc>
        <w:tc>
          <w:tcPr>
            <w:tcW w:w="900" w:type="dxa"/>
            <w:shd w:val="clear" w:color="auto" w:fill="FFFFFF"/>
          </w:tcPr>
          <w:p w14:paraId="2BDB14E2" w14:textId="77777777" w:rsidR="002E61B5" w:rsidRDefault="002E61B5" w:rsidP="00D20E1F">
            <w:r>
              <w:rPr>
                <w:rFonts w:cs="Arial"/>
                <w:color w:val="000000"/>
                <w:sz w:val="20"/>
              </w:rPr>
              <w:t>2001</w:t>
            </w:r>
          </w:p>
        </w:tc>
        <w:tc>
          <w:tcPr>
            <w:tcW w:w="1080" w:type="dxa"/>
            <w:shd w:val="clear" w:color="auto" w:fill="FFFFFF"/>
          </w:tcPr>
          <w:p w14:paraId="0EBCE218" w14:textId="77777777" w:rsidR="002E61B5" w:rsidRDefault="002E61B5" w:rsidP="00D20E1F">
            <w:r>
              <w:rPr>
                <w:rFonts w:cs="Arial"/>
                <w:color w:val="000000"/>
                <w:sz w:val="20"/>
              </w:rPr>
              <w:t>rouge</w:t>
            </w:r>
          </w:p>
        </w:tc>
        <w:tc>
          <w:tcPr>
            <w:tcW w:w="1260" w:type="dxa"/>
            <w:shd w:val="clear" w:color="auto" w:fill="FFFFFF"/>
          </w:tcPr>
          <w:p w14:paraId="7F3A6AD6" w14:textId="77777777" w:rsidR="002E61B5" w:rsidRDefault="002E61B5" w:rsidP="00D20E1F">
            <w:pPr>
              <w:jc w:val="right"/>
            </w:pPr>
            <w:r>
              <w:rPr>
                <w:rFonts w:cs="Arial"/>
                <w:color w:val="000000"/>
                <w:sz w:val="20"/>
              </w:rPr>
              <w:t>17 450,00 $</w:t>
            </w:r>
          </w:p>
        </w:tc>
        <w:tc>
          <w:tcPr>
            <w:tcW w:w="1260" w:type="dxa"/>
            <w:shd w:val="clear" w:color="auto" w:fill="FFFFFF"/>
          </w:tcPr>
          <w:p w14:paraId="7F2195D0" w14:textId="77777777" w:rsidR="002E61B5" w:rsidRDefault="002E61B5" w:rsidP="00D20E1F">
            <w:pPr>
              <w:jc w:val="right"/>
            </w:pPr>
            <w:r>
              <w:rPr>
                <w:rFonts w:cs="Arial"/>
                <w:color w:val="000000"/>
                <w:sz w:val="20"/>
              </w:rPr>
              <w:t>4</w:t>
            </w:r>
          </w:p>
        </w:tc>
        <w:tc>
          <w:tcPr>
            <w:tcW w:w="1620" w:type="dxa"/>
            <w:shd w:val="clear" w:color="auto" w:fill="FFFFFF"/>
          </w:tcPr>
          <w:p w14:paraId="467D595A" w14:textId="77777777" w:rsidR="002E61B5" w:rsidRDefault="002E61B5" w:rsidP="00D20E1F">
            <w:pPr>
              <w:jc w:val="right"/>
            </w:pPr>
            <w:r>
              <w:rPr>
                <w:rFonts w:cs="Arial"/>
                <w:color w:val="000000"/>
                <w:sz w:val="20"/>
              </w:rPr>
              <w:t>135</w:t>
            </w:r>
          </w:p>
        </w:tc>
      </w:tr>
      <w:tr w:rsidR="002E61B5" w14:paraId="321A72A0" w14:textId="77777777" w:rsidTr="00D20E1F">
        <w:tblPrEx>
          <w:shd w:val="clear" w:color="auto" w:fill="FFFFFF"/>
        </w:tblPrEx>
        <w:trPr>
          <w:tblCellSpacing w:w="0" w:type="dxa"/>
        </w:trPr>
        <w:tc>
          <w:tcPr>
            <w:tcW w:w="0" w:type="auto"/>
            <w:shd w:val="clear" w:color="auto" w:fill="FFFFFF"/>
          </w:tcPr>
          <w:p w14:paraId="2856E445" w14:textId="77777777" w:rsidR="002E61B5" w:rsidRDefault="002E61B5" w:rsidP="00D20E1F">
            <w:pPr>
              <w:jc w:val="right"/>
            </w:pPr>
            <w:r>
              <w:rPr>
                <w:rFonts w:cs="Arial"/>
                <w:color w:val="000000"/>
                <w:sz w:val="20"/>
              </w:rPr>
              <w:t>23</w:t>
            </w:r>
          </w:p>
        </w:tc>
        <w:tc>
          <w:tcPr>
            <w:tcW w:w="1090" w:type="dxa"/>
            <w:shd w:val="clear" w:color="auto" w:fill="FFFFFF"/>
          </w:tcPr>
          <w:p w14:paraId="287FE763" w14:textId="77777777" w:rsidR="002E61B5" w:rsidRDefault="002E61B5" w:rsidP="00D20E1F">
            <w:r>
              <w:rPr>
                <w:rFonts w:cs="Arial"/>
                <w:color w:val="000000"/>
                <w:sz w:val="20"/>
              </w:rPr>
              <w:t>Chrysler</w:t>
            </w:r>
          </w:p>
        </w:tc>
        <w:tc>
          <w:tcPr>
            <w:tcW w:w="1620" w:type="dxa"/>
            <w:shd w:val="clear" w:color="auto" w:fill="FFFFFF"/>
          </w:tcPr>
          <w:p w14:paraId="4DDC7CE8" w14:textId="77777777" w:rsidR="002E61B5" w:rsidRDefault="002E61B5" w:rsidP="00D20E1F">
            <w:pPr>
              <w:rPr>
                <w:lang w:val="nl-NL"/>
              </w:rPr>
            </w:pPr>
            <w:r>
              <w:rPr>
                <w:rFonts w:cs="Arial"/>
                <w:color w:val="000000"/>
                <w:sz w:val="20"/>
                <w:lang w:val="nl-NL"/>
              </w:rPr>
              <w:t>Jeep</w:t>
            </w:r>
          </w:p>
        </w:tc>
        <w:tc>
          <w:tcPr>
            <w:tcW w:w="900" w:type="dxa"/>
            <w:shd w:val="clear" w:color="auto" w:fill="FFFFFF"/>
          </w:tcPr>
          <w:p w14:paraId="1EB0B61C" w14:textId="77777777" w:rsidR="002E61B5" w:rsidRDefault="002E61B5" w:rsidP="00D20E1F">
            <w:pPr>
              <w:rPr>
                <w:lang w:val="nl-NL"/>
              </w:rPr>
            </w:pPr>
            <w:r>
              <w:rPr>
                <w:rFonts w:cs="Arial"/>
                <w:color w:val="000000"/>
                <w:sz w:val="20"/>
                <w:lang w:val="nl-NL"/>
              </w:rPr>
              <w:t>2000</w:t>
            </w:r>
          </w:p>
        </w:tc>
        <w:tc>
          <w:tcPr>
            <w:tcW w:w="1080" w:type="dxa"/>
            <w:shd w:val="clear" w:color="auto" w:fill="FFFFFF"/>
          </w:tcPr>
          <w:p w14:paraId="7C47243D" w14:textId="77777777" w:rsidR="002E61B5" w:rsidRDefault="002E61B5" w:rsidP="00D20E1F">
            <w:pPr>
              <w:rPr>
                <w:lang w:val="nl-NL"/>
              </w:rPr>
            </w:pPr>
            <w:r>
              <w:rPr>
                <w:rFonts w:cs="Arial"/>
                <w:color w:val="000000"/>
                <w:sz w:val="20"/>
                <w:lang w:val="nl-NL"/>
              </w:rPr>
              <w:t>vert</w:t>
            </w:r>
          </w:p>
        </w:tc>
        <w:tc>
          <w:tcPr>
            <w:tcW w:w="1260" w:type="dxa"/>
            <w:shd w:val="clear" w:color="auto" w:fill="FFFFFF"/>
          </w:tcPr>
          <w:p w14:paraId="504630B8" w14:textId="77777777" w:rsidR="002E61B5" w:rsidRDefault="002E61B5" w:rsidP="00D20E1F">
            <w:pPr>
              <w:jc w:val="right"/>
              <w:rPr>
                <w:lang w:val="nl-NL"/>
              </w:rPr>
            </w:pPr>
            <w:r>
              <w:rPr>
                <w:rFonts w:cs="Arial"/>
                <w:color w:val="000000"/>
                <w:sz w:val="20"/>
                <w:lang w:val="nl-NL"/>
              </w:rPr>
              <w:t>25 495,00 $</w:t>
            </w:r>
          </w:p>
        </w:tc>
        <w:tc>
          <w:tcPr>
            <w:tcW w:w="1260" w:type="dxa"/>
            <w:shd w:val="clear" w:color="auto" w:fill="FFFFFF"/>
          </w:tcPr>
          <w:p w14:paraId="2FC7E6B9" w14:textId="77777777" w:rsidR="002E61B5" w:rsidRDefault="002E61B5" w:rsidP="00D20E1F">
            <w:pPr>
              <w:jc w:val="right"/>
              <w:rPr>
                <w:lang w:val="nl-NL"/>
              </w:rPr>
            </w:pPr>
            <w:r>
              <w:rPr>
                <w:rFonts w:cs="Arial"/>
                <w:color w:val="000000"/>
                <w:sz w:val="20"/>
                <w:lang w:val="nl-NL"/>
              </w:rPr>
              <w:t>6</w:t>
            </w:r>
          </w:p>
        </w:tc>
        <w:tc>
          <w:tcPr>
            <w:tcW w:w="1620" w:type="dxa"/>
            <w:shd w:val="clear" w:color="auto" w:fill="FFFFFF"/>
          </w:tcPr>
          <w:p w14:paraId="22EB25EB" w14:textId="77777777" w:rsidR="002E61B5" w:rsidRDefault="002E61B5" w:rsidP="00D20E1F">
            <w:pPr>
              <w:jc w:val="right"/>
              <w:rPr>
                <w:lang w:val="nl-NL"/>
              </w:rPr>
            </w:pPr>
            <w:r>
              <w:rPr>
                <w:rFonts w:cs="Arial"/>
                <w:color w:val="000000"/>
                <w:sz w:val="20"/>
                <w:lang w:val="nl-NL"/>
              </w:rPr>
              <w:t>135</w:t>
            </w:r>
          </w:p>
        </w:tc>
      </w:tr>
      <w:tr w:rsidR="002E61B5" w14:paraId="069BD629" w14:textId="77777777" w:rsidTr="00D20E1F">
        <w:tblPrEx>
          <w:shd w:val="clear" w:color="auto" w:fill="FFFFFF"/>
        </w:tblPrEx>
        <w:trPr>
          <w:tblCellSpacing w:w="0" w:type="dxa"/>
        </w:trPr>
        <w:tc>
          <w:tcPr>
            <w:tcW w:w="0" w:type="auto"/>
            <w:shd w:val="clear" w:color="auto" w:fill="FFFFFF"/>
          </w:tcPr>
          <w:p w14:paraId="3BAC3E30" w14:textId="77777777" w:rsidR="002E61B5" w:rsidRDefault="002E61B5" w:rsidP="00D20E1F">
            <w:pPr>
              <w:jc w:val="right"/>
              <w:rPr>
                <w:lang w:val="nl-NL"/>
              </w:rPr>
            </w:pPr>
            <w:r>
              <w:rPr>
                <w:rFonts w:cs="Arial"/>
                <w:color w:val="000000"/>
                <w:sz w:val="20"/>
                <w:lang w:val="nl-NL"/>
              </w:rPr>
              <w:t>24</w:t>
            </w:r>
          </w:p>
        </w:tc>
        <w:tc>
          <w:tcPr>
            <w:tcW w:w="1090" w:type="dxa"/>
            <w:shd w:val="clear" w:color="auto" w:fill="FFFFFF"/>
          </w:tcPr>
          <w:p w14:paraId="59DA9E03" w14:textId="77777777" w:rsidR="002E61B5" w:rsidRDefault="002E61B5" w:rsidP="00D20E1F">
            <w:pPr>
              <w:rPr>
                <w:lang w:val="nl-NL"/>
              </w:rPr>
            </w:pPr>
            <w:r>
              <w:rPr>
                <w:rFonts w:cs="Arial"/>
                <w:color w:val="000000"/>
                <w:sz w:val="20"/>
                <w:lang w:val="nl-NL"/>
              </w:rPr>
              <w:t>Chrysler</w:t>
            </w:r>
          </w:p>
        </w:tc>
        <w:tc>
          <w:tcPr>
            <w:tcW w:w="1620" w:type="dxa"/>
            <w:shd w:val="clear" w:color="auto" w:fill="FFFFFF"/>
          </w:tcPr>
          <w:p w14:paraId="32ECCC7B" w14:textId="77777777" w:rsidR="002E61B5" w:rsidRDefault="002E61B5" w:rsidP="00D20E1F">
            <w:pPr>
              <w:rPr>
                <w:lang w:val="en-CA"/>
              </w:rPr>
            </w:pPr>
            <w:r>
              <w:rPr>
                <w:rFonts w:cs="Arial"/>
                <w:color w:val="000000"/>
                <w:sz w:val="20"/>
                <w:lang w:val="en-CA"/>
              </w:rPr>
              <w:t>New Yorker</w:t>
            </w:r>
          </w:p>
        </w:tc>
        <w:tc>
          <w:tcPr>
            <w:tcW w:w="900" w:type="dxa"/>
            <w:shd w:val="clear" w:color="auto" w:fill="FFFFFF"/>
          </w:tcPr>
          <w:p w14:paraId="416D5A08" w14:textId="77777777" w:rsidR="002E61B5" w:rsidRDefault="002E61B5" w:rsidP="00D20E1F">
            <w:pPr>
              <w:rPr>
                <w:lang w:val="en-CA"/>
              </w:rPr>
            </w:pPr>
            <w:r>
              <w:rPr>
                <w:rFonts w:cs="Arial"/>
                <w:color w:val="000000"/>
                <w:sz w:val="20"/>
                <w:lang w:val="en-CA"/>
              </w:rPr>
              <w:t>1985</w:t>
            </w:r>
          </w:p>
        </w:tc>
        <w:tc>
          <w:tcPr>
            <w:tcW w:w="1080" w:type="dxa"/>
            <w:shd w:val="clear" w:color="auto" w:fill="FFFFFF"/>
          </w:tcPr>
          <w:p w14:paraId="1B23CC76" w14:textId="77777777" w:rsidR="002E61B5" w:rsidRDefault="002E61B5" w:rsidP="00D20E1F">
            <w:pPr>
              <w:rPr>
                <w:lang w:val="en-CA"/>
              </w:rPr>
            </w:pPr>
            <w:r>
              <w:rPr>
                <w:rFonts w:cs="Arial"/>
                <w:color w:val="000000"/>
                <w:sz w:val="20"/>
                <w:lang w:val="en-CA"/>
              </w:rPr>
              <w:t>bleu</w:t>
            </w:r>
          </w:p>
        </w:tc>
        <w:tc>
          <w:tcPr>
            <w:tcW w:w="1260" w:type="dxa"/>
            <w:shd w:val="clear" w:color="auto" w:fill="FFFFFF"/>
          </w:tcPr>
          <w:p w14:paraId="47677F64" w14:textId="77777777" w:rsidR="002E61B5" w:rsidRDefault="002E61B5" w:rsidP="00D20E1F">
            <w:pPr>
              <w:jc w:val="right"/>
            </w:pPr>
            <w:r>
              <w:rPr>
                <w:rFonts w:cs="Arial"/>
                <w:color w:val="000000"/>
                <w:sz w:val="20"/>
              </w:rPr>
              <w:t>18 995,00 $</w:t>
            </w:r>
          </w:p>
        </w:tc>
        <w:tc>
          <w:tcPr>
            <w:tcW w:w="1260" w:type="dxa"/>
            <w:shd w:val="clear" w:color="auto" w:fill="FFFFFF"/>
          </w:tcPr>
          <w:p w14:paraId="688F05D4" w14:textId="77777777" w:rsidR="002E61B5" w:rsidRDefault="002E61B5" w:rsidP="00D20E1F">
            <w:pPr>
              <w:jc w:val="right"/>
            </w:pPr>
            <w:r>
              <w:rPr>
                <w:rFonts w:cs="Arial"/>
                <w:color w:val="000000"/>
                <w:sz w:val="20"/>
              </w:rPr>
              <w:t>8</w:t>
            </w:r>
          </w:p>
        </w:tc>
        <w:tc>
          <w:tcPr>
            <w:tcW w:w="1620" w:type="dxa"/>
            <w:shd w:val="clear" w:color="auto" w:fill="FFFFFF"/>
          </w:tcPr>
          <w:p w14:paraId="51DF8270" w14:textId="77777777" w:rsidR="002E61B5" w:rsidRDefault="002E61B5" w:rsidP="00D20E1F">
            <w:pPr>
              <w:jc w:val="right"/>
            </w:pPr>
            <w:r>
              <w:rPr>
                <w:rFonts w:cs="Arial"/>
                <w:color w:val="000000"/>
                <w:sz w:val="20"/>
              </w:rPr>
              <w:t>165</w:t>
            </w:r>
          </w:p>
        </w:tc>
      </w:tr>
      <w:tr w:rsidR="002E61B5" w14:paraId="793B4655" w14:textId="77777777" w:rsidTr="00D20E1F">
        <w:tblPrEx>
          <w:shd w:val="clear" w:color="auto" w:fill="FFFFFF"/>
        </w:tblPrEx>
        <w:trPr>
          <w:tblCellSpacing w:w="0" w:type="dxa"/>
        </w:trPr>
        <w:tc>
          <w:tcPr>
            <w:tcW w:w="0" w:type="auto"/>
            <w:shd w:val="clear" w:color="auto" w:fill="FFFFFF"/>
          </w:tcPr>
          <w:p w14:paraId="2373A3B6" w14:textId="77777777" w:rsidR="002E61B5" w:rsidRDefault="002E61B5" w:rsidP="00D20E1F">
            <w:pPr>
              <w:jc w:val="right"/>
            </w:pPr>
            <w:r>
              <w:rPr>
                <w:rFonts w:cs="Arial"/>
                <w:color w:val="000000"/>
                <w:sz w:val="20"/>
              </w:rPr>
              <w:t>25</w:t>
            </w:r>
          </w:p>
        </w:tc>
        <w:tc>
          <w:tcPr>
            <w:tcW w:w="1090" w:type="dxa"/>
            <w:shd w:val="clear" w:color="auto" w:fill="FFFFFF"/>
          </w:tcPr>
          <w:p w14:paraId="265C352A" w14:textId="77777777" w:rsidR="002E61B5" w:rsidRDefault="002E61B5" w:rsidP="00D20E1F">
            <w:r>
              <w:rPr>
                <w:rFonts w:cs="Arial"/>
                <w:color w:val="000000"/>
                <w:sz w:val="20"/>
              </w:rPr>
              <w:t>Nissan</w:t>
            </w:r>
          </w:p>
        </w:tc>
        <w:tc>
          <w:tcPr>
            <w:tcW w:w="1620" w:type="dxa"/>
            <w:shd w:val="clear" w:color="auto" w:fill="FFFFFF"/>
          </w:tcPr>
          <w:p w14:paraId="3A706101" w14:textId="77777777" w:rsidR="002E61B5" w:rsidRDefault="002E61B5" w:rsidP="00D20E1F">
            <w:proofErr w:type="spellStart"/>
            <w:r>
              <w:rPr>
                <w:rFonts w:cs="Arial"/>
                <w:color w:val="000000"/>
                <w:sz w:val="20"/>
              </w:rPr>
              <w:t>Pathfinder</w:t>
            </w:r>
            <w:proofErr w:type="spellEnd"/>
          </w:p>
        </w:tc>
        <w:tc>
          <w:tcPr>
            <w:tcW w:w="900" w:type="dxa"/>
            <w:shd w:val="clear" w:color="auto" w:fill="FFFFFF"/>
          </w:tcPr>
          <w:p w14:paraId="0446278D" w14:textId="77777777" w:rsidR="002E61B5" w:rsidRDefault="002E61B5" w:rsidP="00D20E1F">
            <w:r>
              <w:rPr>
                <w:rFonts w:cs="Arial"/>
                <w:color w:val="000000"/>
                <w:sz w:val="20"/>
              </w:rPr>
              <w:t>2001</w:t>
            </w:r>
          </w:p>
        </w:tc>
        <w:tc>
          <w:tcPr>
            <w:tcW w:w="1080" w:type="dxa"/>
            <w:shd w:val="clear" w:color="auto" w:fill="FFFFFF"/>
          </w:tcPr>
          <w:p w14:paraId="12680AF1" w14:textId="77777777" w:rsidR="002E61B5" w:rsidRDefault="002E61B5" w:rsidP="00D20E1F">
            <w:r>
              <w:rPr>
                <w:rFonts w:cs="Arial"/>
                <w:color w:val="000000"/>
                <w:sz w:val="20"/>
              </w:rPr>
              <w:t>blanc</w:t>
            </w:r>
          </w:p>
        </w:tc>
        <w:tc>
          <w:tcPr>
            <w:tcW w:w="1260" w:type="dxa"/>
            <w:shd w:val="clear" w:color="auto" w:fill="FFFFFF"/>
          </w:tcPr>
          <w:p w14:paraId="3C78744D" w14:textId="77777777" w:rsidR="002E61B5" w:rsidRDefault="002E61B5" w:rsidP="00D20E1F">
            <w:pPr>
              <w:jc w:val="right"/>
            </w:pPr>
            <w:r>
              <w:rPr>
                <w:rFonts w:cs="Arial"/>
                <w:color w:val="000000"/>
                <w:sz w:val="20"/>
              </w:rPr>
              <w:t>37 995,00 $</w:t>
            </w:r>
          </w:p>
        </w:tc>
        <w:tc>
          <w:tcPr>
            <w:tcW w:w="1260" w:type="dxa"/>
            <w:shd w:val="clear" w:color="auto" w:fill="FFFFFF"/>
          </w:tcPr>
          <w:p w14:paraId="74128303" w14:textId="77777777" w:rsidR="002E61B5" w:rsidRDefault="002E61B5" w:rsidP="00D20E1F">
            <w:pPr>
              <w:jc w:val="right"/>
            </w:pPr>
            <w:r>
              <w:rPr>
                <w:rFonts w:cs="Arial"/>
                <w:color w:val="000000"/>
                <w:sz w:val="20"/>
              </w:rPr>
              <w:t>6</w:t>
            </w:r>
          </w:p>
        </w:tc>
        <w:tc>
          <w:tcPr>
            <w:tcW w:w="1620" w:type="dxa"/>
            <w:shd w:val="clear" w:color="auto" w:fill="FFFFFF"/>
          </w:tcPr>
          <w:p w14:paraId="05391084" w14:textId="77777777" w:rsidR="002E61B5" w:rsidRDefault="002E61B5" w:rsidP="00D20E1F">
            <w:pPr>
              <w:jc w:val="right"/>
            </w:pPr>
            <w:r>
              <w:rPr>
                <w:rFonts w:cs="Arial"/>
                <w:color w:val="000000"/>
                <w:sz w:val="20"/>
              </w:rPr>
              <w:t>175</w:t>
            </w:r>
          </w:p>
        </w:tc>
      </w:tr>
      <w:tr w:rsidR="002E61B5" w14:paraId="3CEE5D56" w14:textId="77777777" w:rsidTr="00D20E1F">
        <w:tblPrEx>
          <w:shd w:val="clear" w:color="auto" w:fill="FFFFFF"/>
        </w:tblPrEx>
        <w:trPr>
          <w:tblCellSpacing w:w="0" w:type="dxa"/>
        </w:trPr>
        <w:tc>
          <w:tcPr>
            <w:tcW w:w="0" w:type="auto"/>
            <w:shd w:val="clear" w:color="auto" w:fill="FFFFFF"/>
          </w:tcPr>
          <w:p w14:paraId="7206156D" w14:textId="77777777" w:rsidR="002E61B5" w:rsidRDefault="002E61B5" w:rsidP="00D20E1F">
            <w:pPr>
              <w:jc w:val="right"/>
            </w:pPr>
            <w:r>
              <w:rPr>
                <w:rFonts w:cs="Arial"/>
                <w:color w:val="000000"/>
                <w:sz w:val="20"/>
              </w:rPr>
              <w:t>26</w:t>
            </w:r>
          </w:p>
        </w:tc>
        <w:tc>
          <w:tcPr>
            <w:tcW w:w="1090" w:type="dxa"/>
            <w:shd w:val="clear" w:color="auto" w:fill="FFFFFF"/>
          </w:tcPr>
          <w:p w14:paraId="6E70DBD3" w14:textId="77777777" w:rsidR="002E61B5" w:rsidRDefault="002E61B5" w:rsidP="00D20E1F">
            <w:r>
              <w:rPr>
                <w:rFonts w:cs="Arial"/>
                <w:color w:val="000000"/>
                <w:sz w:val="20"/>
              </w:rPr>
              <w:t>Mazda</w:t>
            </w:r>
          </w:p>
        </w:tc>
        <w:tc>
          <w:tcPr>
            <w:tcW w:w="1620" w:type="dxa"/>
            <w:shd w:val="clear" w:color="auto" w:fill="FFFFFF"/>
          </w:tcPr>
          <w:p w14:paraId="7AAE16C6" w14:textId="77777777" w:rsidR="002E61B5" w:rsidRDefault="002E61B5" w:rsidP="00D20E1F"/>
        </w:tc>
        <w:tc>
          <w:tcPr>
            <w:tcW w:w="900" w:type="dxa"/>
            <w:shd w:val="clear" w:color="auto" w:fill="FFFFFF"/>
          </w:tcPr>
          <w:p w14:paraId="03ACA424" w14:textId="77777777" w:rsidR="002E61B5" w:rsidRDefault="002E61B5" w:rsidP="00D20E1F">
            <w:r>
              <w:rPr>
                <w:rFonts w:cs="Arial"/>
                <w:color w:val="000000"/>
                <w:sz w:val="20"/>
              </w:rPr>
              <w:t>2000</w:t>
            </w:r>
          </w:p>
        </w:tc>
        <w:tc>
          <w:tcPr>
            <w:tcW w:w="1080" w:type="dxa"/>
            <w:shd w:val="clear" w:color="auto" w:fill="FFFFFF"/>
          </w:tcPr>
          <w:p w14:paraId="1121B673" w14:textId="77777777" w:rsidR="002E61B5" w:rsidRDefault="002E61B5" w:rsidP="00D20E1F">
            <w:r>
              <w:rPr>
                <w:rFonts w:cs="Arial"/>
                <w:color w:val="000000"/>
                <w:sz w:val="20"/>
              </w:rPr>
              <w:t>rouge</w:t>
            </w:r>
          </w:p>
        </w:tc>
        <w:tc>
          <w:tcPr>
            <w:tcW w:w="1260" w:type="dxa"/>
            <w:shd w:val="clear" w:color="auto" w:fill="FFFFFF"/>
          </w:tcPr>
          <w:p w14:paraId="55610430" w14:textId="77777777" w:rsidR="002E61B5" w:rsidRDefault="002E61B5" w:rsidP="00D20E1F">
            <w:pPr>
              <w:jc w:val="right"/>
            </w:pPr>
            <w:r>
              <w:rPr>
                <w:rFonts w:cs="Arial"/>
                <w:color w:val="000000"/>
                <w:sz w:val="20"/>
              </w:rPr>
              <w:t>19 000,00 $</w:t>
            </w:r>
          </w:p>
        </w:tc>
        <w:tc>
          <w:tcPr>
            <w:tcW w:w="1260" w:type="dxa"/>
            <w:shd w:val="clear" w:color="auto" w:fill="FFFFFF"/>
          </w:tcPr>
          <w:p w14:paraId="05EA77F0" w14:textId="77777777" w:rsidR="002E61B5" w:rsidRDefault="002E61B5" w:rsidP="00D20E1F">
            <w:pPr>
              <w:jc w:val="right"/>
            </w:pPr>
            <w:r>
              <w:rPr>
                <w:rFonts w:cs="Arial"/>
                <w:color w:val="000000"/>
                <w:sz w:val="20"/>
              </w:rPr>
              <w:t>4</w:t>
            </w:r>
          </w:p>
        </w:tc>
        <w:tc>
          <w:tcPr>
            <w:tcW w:w="1620" w:type="dxa"/>
            <w:shd w:val="clear" w:color="auto" w:fill="FFFFFF"/>
          </w:tcPr>
          <w:p w14:paraId="0F07E524" w14:textId="77777777" w:rsidR="002E61B5" w:rsidRDefault="002E61B5" w:rsidP="00D20E1F">
            <w:pPr>
              <w:jc w:val="right"/>
            </w:pPr>
            <w:r>
              <w:rPr>
                <w:rFonts w:cs="Arial"/>
                <w:color w:val="000000"/>
                <w:sz w:val="20"/>
              </w:rPr>
              <w:t>135</w:t>
            </w:r>
          </w:p>
        </w:tc>
      </w:tr>
      <w:tr w:rsidR="002E61B5" w14:paraId="44AFD669" w14:textId="77777777" w:rsidTr="00D20E1F">
        <w:tblPrEx>
          <w:shd w:val="clear" w:color="auto" w:fill="FFFFFF"/>
        </w:tblPrEx>
        <w:trPr>
          <w:tblCellSpacing w:w="0" w:type="dxa"/>
        </w:trPr>
        <w:tc>
          <w:tcPr>
            <w:tcW w:w="0" w:type="auto"/>
            <w:shd w:val="clear" w:color="auto" w:fill="FFFFFF"/>
          </w:tcPr>
          <w:p w14:paraId="1F7F7C1E" w14:textId="77777777" w:rsidR="002E61B5" w:rsidRDefault="002E61B5" w:rsidP="00D20E1F">
            <w:pPr>
              <w:jc w:val="right"/>
            </w:pPr>
            <w:r>
              <w:rPr>
                <w:rFonts w:cs="Arial"/>
                <w:color w:val="000000"/>
                <w:sz w:val="20"/>
              </w:rPr>
              <w:t>27</w:t>
            </w:r>
          </w:p>
        </w:tc>
        <w:tc>
          <w:tcPr>
            <w:tcW w:w="1090" w:type="dxa"/>
            <w:shd w:val="clear" w:color="auto" w:fill="FFFFFF"/>
          </w:tcPr>
          <w:p w14:paraId="78C9567F" w14:textId="77777777" w:rsidR="002E61B5" w:rsidRDefault="002E61B5" w:rsidP="00D20E1F">
            <w:r>
              <w:rPr>
                <w:rFonts w:cs="Arial"/>
                <w:color w:val="000000"/>
                <w:sz w:val="20"/>
              </w:rPr>
              <w:t>Mazda</w:t>
            </w:r>
          </w:p>
        </w:tc>
        <w:tc>
          <w:tcPr>
            <w:tcW w:w="1620" w:type="dxa"/>
            <w:shd w:val="clear" w:color="auto" w:fill="FFFFFF"/>
          </w:tcPr>
          <w:p w14:paraId="5F0850E7" w14:textId="77777777" w:rsidR="002E61B5" w:rsidRDefault="002E61B5" w:rsidP="00D20E1F">
            <w:r>
              <w:rPr>
                <w:rFonts w:cs="Arial"/>
                <w:color w:val="000000"/>
                <w:sz w:val="20"/>
              </w:rPr>
              <w:t>Protégé</w:t>
            </w:r>
          </w:p>
        </w:tc>
        <w:tc>
          <w:tcPr>
            <w:tcW w:w="900" w:type="dxa"/>
            <w:shd w:val="clear" w:color="auto" w:fill="FFFFFF"/>
          </w:tcPr>
          <w:p w14:paraId="5D14970A" w14:textId="77777777" w:rsidR="002E61B5" w:rsidRDefault="002E61B5" w:rsidP="00D20E1F"/>
        </w:tc>
        <w:tc>
          <w:tcPr>
            <w:tcW w:w="1080" w:type="dxa"/>
            <w:shd w:val="clear" w:color="auto" w:fill="FFFFFF"/>
          </w:tcPr>
          <w:p w14:paraId="79F354C3" w14:textId="77777777" w:rsidR="002E61B5" w:rsidRDefault="002E61B5" w:rsidP="00D20E1F">
            <w:r>
              <w:rPr>
                <w:rFonts w:cs="Arial"/>
                <w:color w:val="000000"/>
                <w:sz w:val="20"/>
              </w:rPr>
              <w:t>blanc</w:t>
            </w:r>
          </w:p>
        </w:tc>
        <w:tc>
          <w:tcPr>
            <w:tcW w:w="1260" w:type="dxa"/>
            <w:shd w:val="clear" w:color="auto" w:fill="FFFFFF"/>
          </w:tcPr>
          <w:p w14:paraId="0707BFE5" w14:textId="77777777" w:rsidR="002E61B5" w:rsidRDefault="002E61B5" w:rsidP="00D20E1F">
            <w:pPr>
              <w:jc w:val="right"/>
            </w:pPr>
            <w:r>
              <w:rPr>
                <w:rFonts w:cs="Arial"/>
                <w:color w:val="000000"/>
                <w:sz w:val="20"/>
              </w:rPr>
              <w:t>17 000,00 $</w:t>
            </w:r>
          </w:p>
        </w:tc>
        <w:tc>
          <w:tcPr>
            <w:tcW w:w="1260" w:type="dxa"/>
            <w:shd w:val="clear" w:color="auto" w:fill="FFFFFF"/>
          </w:tcPr>
          <w:p w14:paraId="4F595BD4" w14:textId="77777777" w:rsidR="002E61B5" w:rsidRDefault="002E61B5" w:rsidP="00D20E1F">
            <w:pPr>
              <w:jc w:val="right"/>
            </w:pPr>
            <w:r>
              <w:rPr>
                <w:rFonts w:cs="Arial"/>
                <w:color w:val="000000"/>
                <w:sz w:val="20"/>
              </w:rPr>
              <w:t>4</w:t>
            </w:r>
          </w:p>
        </w:tc>
        <w:tc>
          <w:tcPr>
            <w:tcW w:w="1620" w:type="dxa"/>
            <w:shd w:val="clear" w:color="auto" w:fill="FFFFFF"/>
          </w:tcPr>
          <w:p w14:paraId="3224B13A" w14:textId="77777777" w:rsidR="002E61B5" w:rsidRDefault="002E61B5" w:rsidP="00D20E1F">
            <w:pPr>
              <w:jc w:val="right"/>
            </w:pPr>
            <w:r>
              <w:rPr>
                <w:rFonts w:cs="Arial"/>
                <w:color w:val="000000"/>
                <w:sz w:val="20"/>
              </w:rPr>
              <w:t>115</w:t>
            </w:r>
          </w:p>
        </w:tc>
      </w:tr>
      <w:tr w:rsidR="002E61B5" w14:paraId="69C41FEF" w14:textId="77777777" w:rsidTr="00D20E1F">
        <w:tblPrEx>
          <w:shd w:val="clear" w:color="auto" w:fill="FFFFFF"/>
        </w:tblPrEx>
        <w:trPr>
          <w:tblCellSpacing w:w="0" w:type="dxa"/>
        </w:trPr>
        <w:tc>
          <w:tcPr>
            <w:tcW w:w="0" w:type="auto"/>
            <w:shd w:val="clear" w:color="auto" w:fill="FFFFFF"/>
          </w:tcPr>
          <w:p w14:paraId="28C159E8" w14:textId="77777777" w:rsidR="002E61B5" w:rsidRDefault="002E61B5" w:rsidP="00D20E1F">
            <w:pPr>
              <w:jc w:val="right"/>
            </w:pPr>
            <w:r>
              <w:rPr>
                <w:rFonts w:cs="Arial"/>
                <w:color w:val="000000"/>
                <w:sz w:val="20"/>
              </w:rPr>
              <w:t>28</w:t>
            </w:r>
          </w:p>
        </w:tc>
        <w:tc>
          <w:tcPr>
            <w:tcW w:w="1090" w:type="dxa"/>
            <w:shd w:val="clear" w:color="auto" w:fill="FFFFFF"/>
          </w:tcPr>
          <w:p w14:paraId="1CA2D201" w14:textId="77777777" w:rsidR="002E61B5" w:rsidRDefault="002E61B5" w:rsidP="00D20E1F">
            <w:r>
              <w:rPr>
                <w:rFonts w:cs="Arial"/>
                <w:color w:val="000000"/>
                <w:sz w:val="20"/>
              </w:rPr>
              <w:t>Mazda</w:t>
            </w:r>
          </w:p>
        </w:tc>
        <w:tc>
          <w:tcPr>
            <w:tcW w:w="1620" w:type="dxa"/>
            <w:shd w:val="clear" w:color="auto" w:fill="FFFFFF"/>
          </w:tcPr>
          <w:p w14:paraId="2D5F3719" w14:textId="77777777" w:rsidR="002E61B5" w:rsidRDefault="002E61B5" w:rsidP="00D20E1F">
            <w:r>
              <w:rPr>
                <w:rFonts w:cs="Arial"/>
                <w:color w:val="000000"/>
                <w:sz w:val="20"/>
              </w:rPr>
              <w:t>626</w:t>
            </w:r>
          </w:p>
        </w:tc>
        <w:tc>
          <w:tcPr>
            <w:tcW w:w="900" w:type="dxa"/>
            <w:shd w:val="clear" w:color="auto" w:fill="FFFFFF"/>
          </w:tcPr>
          <w:p w14:paraId="38D17F8B" w14:textId="77777777" w:rsidR="002E61B5" w:rsidRDefault="002E61B5" w:rsidP="00D20E1F">
            <w:r>
              <w:rPr>
                <w:rFonts w:cs="Arial"/>
                <w:color w:val="000000"/>
                <w:sz w:val="20"/>
              </w:rPr>
              <w:t>2001</w:t>
            </w:r>
          </w:p>
        </w:tc>
        <w:tc>
          <w:tcPr>
            <w:tcW w:w="1080" w:type="dxa"/>
            <w:shd w:val="clear" w:color="auto" w:fill="FFFFFF"/>
          </w:tcPr>
          <w:p w14:paraId="5816B995" w14:textId="77777777" w:rsidR="002E61B5" w:rsidRDefault="002E61B5" w:rsidP="00D20E1F"/>
        </w:tc>
        <w:tc>
          <w:tcPr>
            <w:tcW w:w="1260" w:type="dxa"/>
            <w:shd w:val="clear" w:color="auto" w:fill="FFFFFF"/>
          </w:tcPr>
          <w:p w14:paraId="7ADA6AE8" w14:textId="77777777" w:rsidR="002E61B5" w:rsidRDefault="002E61B5" w:rsidP="00D20E1F">
            <w:pPr>
              <w:jc w:val="right"/>
            </w:pPr>
            <w:r>
              <w:rPr>
                <w:rFonts w:cs="Arial"/>
                <w:color w:val="000000"/>
                <w:sz w:val="20"/>
              </w:rPr>
              <w:t>26 500,00 $</w:t>
            </w:r>
          </w:p>
        </w:tc>
        <w:tc>
          <w:tcPr>
            <w:tcW w:w="1260" w:type="dxa"/>
            <w:shd w:val="clear" w:color="auto" w:fill="FFFFFF"/>
          </w:tcPr>
          <w:p w14:paraId="2844480F" w14:textId="77777777" w:rsidR="002E61B5" w:rsidRDefault="002E61B5" w:rsidP="00D20E1F">
            <w:pPr>
              <w:jc w:val="right"/>
            </w:pPr>
            <w:r>
              <w:rPr>
                <w:rFonts w:cs="Arial"/>
                <w:color w:val="000000"/>
                <w:sz w:val="20"/>
              </w:rPr>
              <w:t>6</w:t>
            </w:r>
          </w:p>
        </w:tc>
        <w:tc>
          <w:tcPr>
            <w:tcW w:w="1620" w:type="dxa"/>
            <w:shd w:val="clear" w:color="auto" w:fill="FFFFFF"/>
          </w:tcPr>
          <w:p w14:paraId="5E8D3200" w14:textId="77777777" w:rsidR="002E61B5" w:rsidRDefault="002E61B5" w:rsidP="00D20E1F">
            <w:pPr>
              <w:jc w:val="right"/>
            </w:pPr>
            <w:r>
              <w:rPr>
                <w:rFonts w:cs="Arial"/>
                <w:color w:val="000000"/>
                <w:sz w:val="20"/>
              </w:rPr>
              <w:t>165</w:t>
            </w:r>
          </w:p>
        </w:tc>
      </w:tr>
      <w:tr w:rsidR="002E61B5" w14:paraId="269162F0" w14:textId="77777777" w:rsidTr="00D20E1F">
        <w:tblPrEx>
          <w:shd w:val="clear" w:color="auto" w:fill="FFFFFF"/>
        </w:tblPrEx>
        <w:trPr>
          <w:tblCellSpacing w:w="0" w:type="dxa"/>
        </w:trPr>
        <w:tc>
          <w:tcPr>
            <w:tcW w:w="0" w:type="auto"/>
            <w:shd w:val="clear" w:color="auto" w:fill="FFFFFF"/>
          </w:tcPr>
          <w:p w14:paraId="240A1048" w14:textId="77777777" w:rsidR="002E61B5" w:rsidRDefault="002E61B5" w:rsidP="00D20E1F">
            <w:pPr>
              <w:jc w:val="right"/>
            </w:pPr>
            <w:r>
              <w:rPr>
                <w:rFonts w:cs="Arial"/>
                <w:color w:val="000000"/>
                <w:sz w:val="20"/>
              </w:rPr>
              <w:t>29</w:t>
            </w:r>
          </w:p>
        </w:tc>
        <w:tc>
          <w:tcPr>
            <w:tcW w:w="1090" w:type="dxa"/>
            <w:shd w:val="clear" w:color="auto" w:fill="FFFFFF"/>
          </w:tcPr>
          <w:p w14:paraId="311F68AF" w14:textId="77777777" w:rsidR="002E61B5" w:rsidRDefault="002E61B5" w:rsidP="00D20E1F">
            <w:r>
              <w:rPr>
                <w:rFonts w:cs="Arial"/>
                <w:color w:val="000000"/>
                <w:sz w:val="20"/>
              </w:rPr>
              <w:t>Toyota</w:t>
            </w:r>
          </w:p>
        </w:tc>
        <w:tc>
          <w:tcPr>
            <w:tcW w:w="1620" w:type="dxa"/>
            <w:shd w:val="clear" w:color="auto" w:fill="FFFFFF"/>
          </w:tcPr>
          <w:p w14:paraId="1CFFC2D7" w14:textId="77777777" w:rsidR="002E61B5" w:rsidRDefault="002E61B5" w:rsidP="00D20E1F">
            <w:pPr>
              <w:rPr>
                <w:lang w:val="en-CA"/>
              </w:rPr>
            </w:pPr>
            <w:r>
              <w:rPr>
                <w:rFonts w:cs="Arial"/>
                <w:color w:val="000000"/>
                <w:sz w:val="20"/>
                <w:lang w:val="en-CA"/>
              </w:rPr>
              <w:t>Camry</w:t>
            </w:r>
          </w:p>
        </w:tc>
        <w:tc>
          <w:tcPr>
            <w:tcW w:w="900" w:type="dxa"/>
            <w:shd w:val="clear" w:color="auto" w:fill="FFFFFF"/>
          </w:tcPr>
          <w:p w14:paraId="1AE26D9A" w14:textId="77777777" w:rsidR="002E61B5" w:rsidRDefault="002E61B5" w:rsidP="00D20E1F">
            <w:pPr>
              <w:rPr>
                <w:lang w:val="en-CA"/>
              </w:rPr>
            </w:pPr>
            <w:r>
              <w:rPr>
                <w:rFonts w:cs="Arial"/>
                <w:color w:val="000000"/>
                <w:sz w:val="20"/>
                <w:lang w:val="en-CA"/>
              </w:rPr>
              <w:t>2000</w:t>
            </w:r>
          </w:p>
        </w:tc>
        <w:tc>
          <w:tcPr>
            <w:tcW w:w="1080" w:type="dxa"/>
            <w:shd w:val="clear" w:color="auto" w:fill="FFFFFF"/>
          </w:tcPr>
          <w:p w14:paraId="7B9368F6" w14:textId="77777777" w:rsidR="002E61B5" w:rsidRDefault="002E61B5" w:rsidP="00D20E1F">
            <w:pPr>
              <w:rPr>
                <w:lang w:val="en-CA"/>
              </w:rPr>
            </w:pPr>
          </w:p>
        </w:tc>
        <w:tc>
          <w:tcPr>
            <w:tcW w:w="1260" w:type="dxa"/>
            <w:shd w:val="clear" w:color="auto" w:fill="FFFFFF"/>
          </w:tcPr>
          <w:p w14:paraId="612E9229" w14:textId="77777777" w:rsidR="002E61B5" w:rsidRDefault="002E61B5" w:rsidP="00D20E1F">
            <w:pPr>
              <w:jc w:val="right"/>
              <w:rPr>
                <w:lang w:val="en-CA"/>
              </w:rPr>
            </w:pPr>
            <w:r>
              <w:rPr>
                <w:rFonts w:cs="Arial"/>
                <w:color w:val="000000"/>
                <w:sz w:val="20"/>
                <w:lang w:val="en-CA"/>
              </w:rPr>
              <w:t>0,00 $</w:t>
            </w:r>
          </w:p>
        </w:tc>
        <w:tc>
          <w:tcPr>
            <w:tcW w:w="1260" w:type="dxa"/>
            <w:shd w:val="clear" w:color="auto" w:fill="FFFFFF"/>
          </w:tcPr>
          <w:p w14:paraId="52AA2535" w14:textId="77777777" w:rsidR="002E61B5" w:rsidRDefault="002E61B5" w:rsidP="00D20E1F">
            <w:pPr>
              <w:jc w:val="right"/>
              <w:rPr>
                <w:lang w:val="en-CA"/>
              </w:rPr>
            </w:pPr>
            <w:r>
              <w:rPr>
                <w:rFonts w:cs="Arial"/>
                <w:color w:val="000000"/>
                <w:sz w:val="20"/>
                <w:lang w:val="en-CA"/>
              </w:rPr>
              <w:t>0</w:t>
            </w:r>
          </w:p>
        </w:tc>
        <w:tc>
          <w:tcPr>
            <w:tcW w:w="1620" w:type="dxa"/>
            <w:shd w:val="clear" w:color="auto" w:fill="FFFFFF"/>
          </w:tcPr>
          <w:p w14:paraId="646234D3" w14:textId="77777777" w:rsidR="002E61B5" w:rsidRDefault="002E61B5" w:rsidP="00D20E1F">
            <w:pPr>
              <w:jc w:val="right"/>
              <w:rPr>
                <w:lang w:val="en-CA"/>
              </w:rPr>
            </w:pPr>
            <w:r>
              <w:rPr>
                <w:rFonts w:cs="Arial"/>
                <w:color w:val="000000"/>
                <w:sz w:val="20"/>
                <w:lang w:val="en-CA"/>
              </w:rPr>
              <w:t>0</w:t>
            </w:r>
          </w:p>
        </w:tc>
      </w:tr>
      <w:tr w:rsidR="002E61B5" w14:paraId="496F8F32" w14:textId="77777777" w:rsidTr="00D20E1F">
        <w:tblPrEx>
          <w:shd w:val="clear" w:color="auto" w:fill="FFFFFF"/>
        </w:tblPrEx>
        <w:trPr>
          <w:tblCellSpacing w:w="0" w:type="dxa"/>
        </w:trPr>
        <w:tc>
          <w:tcPr>
            <w:tcW w:w="0" w:type="auto"/>
            <w:shd w:val="clear" w:color="auto" w:fill="FFFFFF"/>
          </w:tcPr>
          <w:p w14:paraId="328D5453" w14:textId="77777777" w:rsidR="002E61B5" w:rsidRDefault="002E61B5" w:rsidP="00D20E1F">
            <w:pPr>
              <w:jc w:val="right"/>
              <w:rPr>
                <w:lang w:val="en-CA"/>
              </w:rPr>
            </w:pPr>
            <w:r>
              <w:rPr>
                <w:rFonts w:cs="Arial"/>
                <w:color w:val="000000"/>
                <w:sz w:val="20"/>
                <w:lang w:val="en-CA"/>
              </w:rPr>
              <w:t>30</w:t>
            </w:r>
          </w:p>
        </w:tc>
        <w:tc>
          <w:tcPr>
            <w:tcW w:w="1090" w:type="dxa"/>
            <w:shd w:val="clear" w:color="auto" w:fill="FFFFFF"/>
          </w:tcPr>
          <w:p w14:paraId="72E8C466" w14:textId="77777777" w:rsidR="002E61B5" w:rsidRDefault="002E61B5" w:rsidP="00D20E1F">
            <w:pPr>
              <w:rPr>
                <w:lang w:val="en-CA"/>
              </w:rPr>
            </w:pPr>
            <w:r>
              <w:rPr>
                <w:rFonts w:cs="Arial"/>
                <w:color w:val="000000"/>
                <w:sz w:val="20"/>
                <w:lang w:val="en-CA"/>
              </w:rPr>
              <w:t>Pontiac</w:t>
            </w:r>
          </w:p>
        </w:tc>
        <w:tc>
          <w:tcPr>
            <w:tcW w:w="1620" w:type="dxa"/>
            <w:shd w:val="clear" w:color="auto" w:fill="FFFFFF"/>
          </w:tcPr>
          <w:p w14:paraId="66C36B7F" w14:textId="77777777" w:rsidR="002E61B5" w:rsidRDefault="002E61B5" w:rsidP="00D20E1F">
            <w:pPr>
              <w:rPr>
                <w:lang w:val="en-CA"/>
              </w:rPr>
            </w:pPr>
            <w:r>
              <w:rPr>
                <w:rFonts w:cs="Arial"/>
                <w:color w:val="000000"/>
                <w:sz w:val="20"/>
                <w:lang w:val="en-CA"/>
              </w:rPr>
              <w:t>Sunfire</w:t>
            </w:r>
          </w:p>
        </w:tc>
        <w:tc>
          <w:tcPr>
            <w:tcW w:w="900" w:type="dxa"/>
            <w:shd w:val="clear" w:color="auto" w:fill="FFFFFF"/>
          </w:tcPr>
          <w:p w14:paraId="71FFDD72" w14:textId="77777777" w:rsidR="002E61B5" w:rsidRDefault="002E61B5" w:rsidP="00D20E1F">
            <w:pPr>
              <w:rPr>
                <w:lang w:val="en-CA"/>
              </w:rPr>
            </w:pPr>
            <w:r>
              <w:rPr>
                <w:rFonts w:cs="Arial"/>
                <w:color w:val="000000"/>
                <w:sz w:val="20"/>
                <w:lang w:val="en-CA"/>
              </w:rPr>
              <w:t>2001</w:t>
            </w:r>
          </w:p>
        </w:tc>
        <w:tc>
          <w:tcPr>
            <w:tcW w:w="1080" w:type="dxa"/>
            <w:shd w:val="clear" w:color="auto" w:fill="FFFFFF"/>
          </w:tcPr>
          <w:p w14:paraId="7FDF5758" w14:textId="77777777" w:rsidR="002E61B5" w:rsidRDefault="00516081" w:rsidP="00D20E1F">
            <w:pPr>
              <w:rPr>
                <w:lang w:val="en-CA"/>
              </w:rPr>
            </w:pPr>
            <w:r>
              <w:rPr>
                <w:rFonts w:cs="Arial"/>
                <w:color w:val="000000"/>
                <w:sz w:val="20"/>
                <w:lang w:val="en-CA"/>
              </w:rPr>
              <w:t>R</w:t>
            </w:r>
            <w:r w:rsidR="002E61B5">
              <w:rPr>
                <w:rFonts w:cs="Arial"/>
                <w:color w:val="000000"/>
                <w:sz w:val="20"/>
                <w:lang w:val="en-CA"/>
              </w:rPr>
              <w:t>ouge</w:t>
            </w:r>
          </w:p>
        </w:tc>
        <w:tc>
          <w:tcPr>
            <w:tcW w:w="1260" w:type="dxa"/>
            <w:shd w:val="clear" w:color="auto" w:fill="FFFFFF"/>
          </w:tcPr>
          <w:p w14:paraId="3626D1C4" w14:textId="77777777" w:rsidR="002E61B5" w:rsidRDefault="002E61B5" w:rsidP="00D20E1F">
            <w:pPr>
              <w:jc w:val="right"/>
              <w:rPr>
                <w:lang w:val="en-CA"/>
              </w:rPr>
            </w:pPr>
            <w:r>
              <w:rPr>
                <w:rFonts w:cs="Arial"/>
                <w:color w:val="000000"/>
                <w:sz w:val="20"/>
                <w:lang w:val="en-CA"/>
              </w:rPr>
              <w:t>20 000,00 $</w:t>
            </w:r>
          </w:p>
        </w:tc>
        <w:tc>
          <w:tcPr>
            <w:tcW w:w="1260" w:type="dxa"/>
            <w:shd w:val="clear" w:color="auto" w:fill="FFFFFF"/>
          </w:tcPr>
          <w:p w14:paraId="0A4A1D5B" w14:textId="77777777" w:rsidR="002E61B5" w:rsidRDefault="002E61B5" w:rsidP="00D20E1F">
            <w:pPr>
              <w:jc w:val="right"/>
              <w:rPr>
                <w:lang w:val="en-CA"/>
              </w:rPr>
            </w:pPr>
            <w:r>
              <w:rPr>
                <w:rFonts w:cs="Arial"/>
                <w:color w:val="000000"/>
                <w:sz w:val="20"/>
                <w:lang w:val="en-CA"/>
              </w:rPr>
              <w:t>6</w:t>
            </w:r>
          </w:p>
        </w:tc>
        <w:tc>
          <w:tcPr>
            <w:tcW w:w="1620" w:type="dxa"/>
            <w:shd w:val="clear" w:color="auto" w:fill="FFFFFF"/>
          </w:tcPr>
          <w:p w14:paraId="5854D4AB" w14:textId="77777777" w:rsidR="002E61B5" w:rsidRDefault="002E61B5" w:rsidP="00D20E1F">
            <w:pPr>
              <w:jc w:val="right"/>
              <w:rPr>
                <w:lang w:val="en-CA"/>
              </w:rPr>
            </w:pPr>
          </w:p>
        </w:tc>
      </w:tr>
      <w:tr w:rsidR="002E61B5" w14:paraId="1BEA5AE2" w14:textId="77777777" w:rsidTr="00D20E1F">
        <w:tblPrEx>
          <w:shd w:val="clear" w:color="auto" w:fill="FFFFFF"/>
        </w:tblPrEx>
        <w:trPr>
          <w:tblCellSpacing w:w="0" w:type="dxa"/>
        </w:trPr>
        <w:tc>
          <w:tcPr>
            <w:tcW w:w="0" w:type="auto"/>
            <w:shd w:val="clear" w:color="auto" w:fill="FFFFFF"/>
          </w:tcPr>
          <w:p w14:paraId="57D53A4B" w14:textId="77777777" w:rsidR="002E61B5" w:rsidRDefault="002E61B5" w:rsidP="00D20E1F">
            <w:pPr>
              <w:jc w:val="right"/>
              <w:rPr>
                <w:lang w:val="en-CA"/>
              </w:rPr>
            </w:pPr>
            <w:r>
              <w:rPr>
                <w:rFonts w:cs="Arial"/>
                <w:color w:val="000000"/>
                <w:sz w:val="20"/>
                <w:lang w:val="en-CA"/>
              </w:rPr>
              <w:t>31</w:t>
            </w:r>
          </w:p>
        </w:tc>
        <w:tc>
          <w:tcPr>
            <w:tcW w:w="1090" w:type="dxa"/>
            <w:shd w:val="clear" w:color="auto" w:fill="FFFFFF"/>
          </w:tcPr>
          <w:p w14:paraId="2A2A33E0" w14:textId="77777777" w:rsidR="002E61B5" w:rsidRDefault="002E61B5" w:rsidP="00D20E1F">
            <w:pPr>
              <w:rPr>
                <w:lang w:val="en-CA"/>
              </w:rPr>
            </w:pPr>
            <w:r>
              <w:rPr>
                <w:rFonts w:cs="Arial"/>
                <w:color w:val="000000"/>
                <w:sz w:val="20"/>
                <w:lang w:val="en-CA"/>
              </w:rPr>
              <w:t>Pontiac</w:t>
            </w:r>
          </w:p>
        </w:tc>
        <w:tc>
          <w:tcPr>
            <w:tcW w:w="1620" w:type="dxa"/>
            <w:shd w:val="clear" w:color="auto" w:fill="FFFFFF"/>
          </w:tcPr>
          <w:p w14:paraId="3014F00B" w14:textId="77777777" w:rsidR="002E61B5" w:rsidRDefault="002E61B5" w:rsidP="00D20E1F">
            <w:pPr>
              <w:rPr>
                <w:lang w:val="en-CA"/>
              </w:rPr>
            </w:pPr>
            <w:r>
              <w:rPr>
                <w:rFonts w:cs="Arial"/>
                <w:color w:val="000000"/>
                <w:sz w:val="20"/>
                <w:lang w:val="en-CA"/>
              </w:rPr>
              <w:t>Sunfire</w:t>
            </w:r>
          </w:p>
        </w:tc>
        <w:tc>
          <w:tcPr>
            <w:tcW w:w="900" w:type="dxa"/>
            <w:shd w:val="clear" w:color="auto" w:fill="FFFFFF"/>
          </w:tcPr>
          <w:p w14:paraId="2E499D67" w14:textId="77777777" w:rsidR="002E61B5" w:rsidRDefault="002E61B5" w:rsidP="00D20E1F">
            <w:r>
              <w:rPr>
                <w:rFonts w:cs="Arial"/>
                <w:color w:val="000000"/>
                <w:sz w:val="20"/>
              </w:rPr>
              <w:t>2000</w:t>
            </w:r>
          </w:p>
        </w:tc>
        <w:tc>
          <w:tcPr>
            <w:tcW w:w="1080" w:type="dxa"/>
            <w:shd w:val="clear" w:color="auto" w:fill="FFFFFF"/>
          </w:tcPr>
          <w:p w14:paraId="5928563A" w14:textId="77777777" w:rsidR="002E61B5" w:rsidRDefault="00516081" w:rsidP="00D20E1F">
            <w:r>
              <w:rPr>
                <w:rFonts w:cs="Arial"/>
                <w:color w:val="000000"/>
                <w:sz w:val="20"/>
              </w:rPr>
              <w:t>R</w:t>
            </w:r>
            <w:r w:rsidR="002E61B5">
              <w:rPr>
                <w:rFonts w:cs="Arial"/>
                <w:color w:val="000000"/>
                <w:sz w:val="20"/>
              </w:rPr>
              <w:t>ouge</w:t>
            </w:r>
          </w:p>
        </w:tc>
        <w:tc>
          <w:tcPr>
            <w:tcW w:w="1260" w:type="dxa"/>
            <w:shd w:val="clear" w:color="auto" w:fill="FFFFFF"/>
          </w:tcPr>
          <w:p w14:paraId="7B80D8CA" w14:textId="77777777" w:rsidR="002E61B5" w:rsidRDefault="002E61B5" w:rsidP="00D20E1F">
            <w:pPr>
              <w:jc w:val="right"/>
            </w:pPr>
            <w:r>
              <w:rPr>
                <w:rFonts w:cs="Arial"/>
                <w:color w:val="000000"/>
                <w:sz w:val="20"/>
              </w:rPr>
              <w:t>19 995,00 $</w:t>
            </w:r>
          </w:p>
        </w:tc>
        <w:tc>
          <w:tcPr>
            <w:tcW w:w="1260" w:type="dxa"/>
            <w:shd w:val="clear" w:color="auto" w:fill="FFFFFF"/>
          </w:tcPr>
          <w:p w14:paraId="1909C8E7" w14:textId="77777777" w:rsidR="002E61B5" w:rsidRDefault="002E61B5" w:rsidP="00D20E1F">
            <w:pPr>
              <w:jc w:val="right"/>
            </w:pPr>
            <w:r>
              <w:rPr>
                <w:rFonts w:cs="Arial"/>
                <w:color w:val="000000"/>
                <w:sz w:val="20"/>
              </w:rPr>
              <w:t>6</w:t>
            </w:r>
          </w:p>
        </w:tc>
        <w:tc>
          <w:tcPr>
            <w:tcW w:w="1620" w:type="dxa"/>
            <w:shd w:val="clear" w:color="auto" w:fill="FFFFFF"/>
          </w:tcPr>
          <w:p w14:paraId="276D01CA" w14:textId="77777777" w:rsidR="002E61B5" w:rsidRDefault="002E61B5" w:rsidP="00D20E1F">
            <w:pPr>
              <w:jc w:val="right"/>
            </w:pPr>
          </w:p>
        </w:tc>
      </w:tr>
      <w:tr w:rsidR="002E61B5" w14:paraId="1D2C11C0" w14:textId="77777777" w:rsidTr="00D20E1F">
        <w:tblPrEx>
          <w:shd w:val="clear" w:color="auto" w:fill="FFFFFF"/>
        </w:tblPrEx>
        <w:trPr>
          <w:tblCellSpacing w:w="0" w:type="dxa"/>
        </w:trPr>
        <w:tc>
          <w:tcPr>
            <w:tcW w:w="0" w:type="auto"/>
            <w:shd w:val="clear" w:color="auto" w:fill="FFFFFF"/>
          </w:tcPr>
          <w:p w14:paraId="08AD41EF" w14:textId="77777777" w:rsidR="002E61B5" w:rsidRDefault="002E61B5" w:rsidP="00D20E1F">
            <w:pPr>
              <w:jc w:val="right"/>
            </w:pPr>
            <w:r>
              <w:rPr>
                <w:rFonts w:cs="Arial"/>
                <w:color w:val="000000"/>
                <w:sz w:val="20"/>
              </w:rPr>
              <w:t>32</w:t>
            </w:r>
          </w:p>
        </w:tc>
        <w:tc>
          <w:tcPr>
            <w:tcW w:w="1090" w:type="dxa"/>
            <w:shd w:val="clear" w:color="auto" w:fill="FFFFFF"/>
          </w:tcPr>
          <w:p w14:paraId="79C71948" w14:textId="77777777" w:rsidR="002E61B5" w:rsidRDefault="002E61B5" w:rsidP="00D20E1F">
            <w:r>
              <w:rPr>
                <w:rFonts w:cs="Arial"/>
                <w:color w:val="000000"/>
                <w:sz w:val="20"/>
              </w:rPr>
              <w:t>Nissan</w:t>
            </w:r>
          </w:p>
        </w:tc>
        <w:tc>
          <w:tcPr>
            <w:tcW w:w="1620" w:type="dxa"/>
            <w:shd w:val="clear" w:color="auto" w:fill="FFFFFF"/>
          </w:tcPr>
          <w:p w14:paraId="6621C67B" w14:textId="77777777" w:rsidR="002E61B5" w:rsidRDefault="002E61B5" w:rsidP="00D20E1F"/>
        </w:tc>
        <w:tc>
          <w:tcPr>
            <w:tcW w:w="900" w:type="dxa"/>
            <w:shd w:val="clear" w:color="auto" w:fill="FFFFFF"/>
          </w:tcPr>
          <w:p w14:paraId="38C8491B" w14:textId="77777777" w:rsidR="002E61B5" w:rsidRDefault="002E61B5" w:rsidP="00D20E1F"/>
        </w:tc>
        <w:tc>
          <w:tcPr>
            <w:tcW w:w="1080" w:type="dxa"/>
            <w:shd w:val="clear" w:color="auto" w:fill="FFFFFF"/>
          </w:tcPr>
          <w:p w14:paraId="76A96447" w14:textId="77777777" w:rsidR="002E61B5" w:rsidRDefault="002E61B5" w:rsidP="00D20E1F"/>
        </w:tc>
        <w:tc>
          <w:tcPr>
            <w:tcW w:w="1260" w:type="dxa"/>
            <w:shd w:val="clear" w:color="auto" w:fill="FFFFFF"/>
          </w:tcPr>
          <w:p w14:paraId="5B78DEF8" w14:textId="77777777" w:rsidR="002E61B5" w:rsidRDefault="002E61B5" w:rsidP="00D20E1F">
            <w:pPr>
              <w:jc w:val="right"/>
            </w:pPr>
          </w:p>
        </w:tc>
        <w:tc>
          <w:tcPr>
            <w:tcW w:w="1260" w:type="dxa"/>
            <w:shd w:val="clear" w:color="auto" w:fill="FFFFFF"/>
          </w:tcPr>
          <w:p w14:paraId="470EAE94" w14:textId="77777777" w:rsidR="002E61B5" w:rsidRDefault="002E61B5" w:rsidP="00D20E1F">
            <w:pPr>
              <w:jc w:val="right"/>
            </w:pPr>
          </w:p>
        </w:tc>
        <w:tc>
          <w:tcPr>
            <w:tcW w:w="1620" w:type="dxa"/>
            <w:shd w:val="clear" w:color="auto" w:fill="FFFFFF"/>
          </w:tcPr>
          <w:p w14:paraId="194C3F7B" w14:textId="77777777" w:rsidR="002E61B5" w:rsidRDefault="002E61B5" w:rsidP="00D20E1F">
            <w:pPr>
              <w:jc w:val="right"/>
            </w:pPr>
          </w:p>
        </w:tc>
      </w:tr>
      <w:tr w:rsidR="002E61B5" w14:paraId="506E6190" w14:textId="77777777" w:rsidTr="00D20E1F">
        <w:tblPrEx>
          <w:shd w:val="clear" w:color="auto" w:fill="FFFFFF"/>
        </w:tblPrEx>
        <w:trPr>
          <w:tblCellSpacing w:w="0" w:type="dxa"/>
        </w:trPr>
        <w:tc>
          <w:tcPr>
            <w:tcW w:w="0" w:type="auto"/>
            <w:shd w:val="clear" w:color="auto" w:fill="FFFFFF"/>
          </w:tcPr>
          <w:p w14:paraId="3EB1B1D7" w14:textId="77777777" w:rsidR="002E61B5" w:rsidRDefault="002E61B5" w:rsidP="00D20E1F">
            <w:pPr>
              <w:jc w:val="right"/>
            </w:pPr>
            <w:r>
              <w:rPr>
                <w:rFonts w:cs="Arial"/>
                <w:color w:val="000000"/>
                <w:sz w:val="20"/>
              </w:rPr>
              <w:t>33</w:t>
            </w:r>
          </w:p>
        </w:tc>
        <w:tc>
          <w:tcPr>
            <w:tcW w:w="1090" w:type="dxa"/>
            <w:shd w:val="clear" w:color="auto" w:fill="FFFFFF"/>
          </w:tcPr>
          <w:p w14:paraId="42005CB2" w14:textId="77777777" w:rsidR="002E61B5" w:rsidRDefault="002E61B5" w:rsidP="00D20E1F">
            <w:r>
              <w:rPr>
                <w:rFonts w:cs="Arial"/>
                <w:color w:val="000000"/>
                <w:sz w:val="20"/>
              </w:rPr>
              <w:t>Chevrolet</w:t>
            </w:r>
          </w:p>
        </w:tc>
        <w:tc>
          <w:tcPr>
            <w:tcW w:w="1620" w:type="dxa"/>
            <w:shd w:val="clear" w:color="auto" w:fill="FFFFFF"/>
          </w:tcPr>
          <w:p w14:paraId="22F0FF78" w14:textId="77777777" w:rsidR="002E61B5" w:rsidRDefault="002E61B5" w:rsidP="00D20E1F">
            <w:pPr>
              <w:rPr>
                <w:lang w:val="de-DE"/>
              </w:rPr>
            </w:pPr>
            <w:r>
              <w:rPr>
                <w:rFonts w:cs="Arial"/>
                <w:color w:val="000000"/>
                <w:sz w:val="20"/>
                <w:lang w:val="de-DE"/>
              </w:rPr>
              <w:t>Cavalier</w:t>
            </w:r>
          </w:p>
        </w:tc>
        <w:tc>
          <w:tcPr>
            <w:tcW w:w="900" w:type="dxa"/>
            <w:shd w:val="clear" w:color="auto" w:fill="FFFFFF"/>
          </w:tcPr>
          <w:p w14:paraId="12855A2A" w14:textId="77777777" w:rsidR="002E61B5" w:rsidRDefault="002E61B5" w:rsidP="00D20E1F">
            <w:pPr>
              <w:rPr>
                <w:lang w:val="de-DE"/>
              </w:rPr>
            </w:pPr>
            <w:r>
              <w:rPr>
                <w:rFonts w:cs="Arial"/>
                <w:color w:val="000000"/>
                <w:sz w:val="20"/>
                <w:lang w:val="de-DE"/>
              </w:rPr>
              <w:t>2000</w:t>
            </w:r>
          </w:p>
        </w:tc>
        <w:tc>
          <w:tcPr>
            <w:tcW w:w="1080" w:type="dxa"/>
            <w:shd w:val="clear" w:color="auto" w:fill="FFFFFF"/>
          </w:tcPr>
          <w:p w14:paraId="20E0C03F" w14:textId="77777777" w:rsidR="002E61B5" w:rsidRDefault="00516081" w:rsidP="00D20E1F">
            <w:pPr>
              <w:rPr>
                <w:lang w:val="de-DE"/>
              </w:rPr>
            </w:pPr>
            <w:r>
              <w:rPr>
                <w:rFonts w:cs="Arial"/>
                <w:color w:val="000000"/>
                <w:sz w:val="20"/>
                <w:lang w:val="de-DE"/>
              </w:rPr>
              <w:t>V</w:t>
            </w:r>
            <w:r w:rsidR="002E61B5">
              <w:rPr>
                <w:rFonts w:cs="Arial"/>
                <w:color w:val="000000"/>
                <w:sz w:val="20"/>
                <w:lang w:val="de-DE"/>
              </w:rPr>
              <w:t>ert</w:t>
            </w:r>
          </w:p>
        </w:tc>
        <w:tc>
          <w:tcPr>
            <w:tcW w:w="1260" w:type="dxa"/>
            <w:shd w:val="clear" w:color="auto" w:fill="FFFFFF"/>
          </w:tcPr>
          <w:p w14:paraId="693BF332" w14:textId="77777777" w:rsidR="002E61B5" w:rsidRDefault="002E61B5" w:rsidP="00D20E1F">
            <w:pPr>
              <w:jc w:val="right"/>
              <w:rPr>
                <w:lang w:val="de-DE"/>
              </w:rPr>
            </w:pPr>
            <w:r>
              <w:rPr>
                <w:rFonts w:cs="Arial"/>
                <w:color w:val="000000"/>
                <w:sz w:val="20"/>
                <w:lang w:val="de-DE"/>
              </w:rPr>
              <w:t>17 500,00 $</w:t>
            </w:r>
          </w:p>
        </w:tc>
        <w:tc>
          <w:tcPr>
            <w:tcW w:w="1260" w:type="dxa"/>
            <w:shd w:val="clear" w:color="auto" w:fill="FFFFFF"/>
          </w:tcPr>
          <w:p w14:paraId="3BEDBBDA" w14:textId="77777777" w:rsidR="002E61B5" w:rsidRDefault="002E61B5" w:rsidP="00D20E1F">
            <w:pPr>
              <w:jc w:val="right"/>
              <w:rPr>
                <w:lang w:val="de-DE"/>
              </w:rPr>
            </w:pPr>
            <w:r>
              <w:rPr>
                <w:rFonts w:cs="Arial"/>
                <w:color w:val="000000"/>
                <w:sz w:val="20"/>
                <w:lang w:val="de-DE"/>
              </w:rPr>
              <w:t>4</w:t>
            </w:r>
          </w:p>
        </w:tc>
        <w:tc>
          <w:tcPr>
            <w:tcW w:w="1620" w:type="dxa"/>
            <w:shd w:val="clear" w:color="auto" w:fill="FFFFFF"/>
          </w:tcPr>
          <w:p w14:paraId="2A4C693F" w14:textId="77777777" w:rsidR="002E61B5" w:rsidRDefault="002E61B5" w:rsidP="00D20E1F">
            <w:pPr>
              <w:jc w:val="right"/>
              <w:rPr>
                <w:lang w:val="de-DE"/>
              </w:rPr>
            </w:pPr>
            <w:r>
              <w:rPr>
                <w:rFonts w:cs="Arial"/>
                <w:color w:val="000000"/>
                <w:sz w:val="20"/>
                <w:lang w:val="de-DE"/>
              </w:rPr>
              <w:t>115</w:t>
            </w:r>
          </w:p>
        </w:tc>
      </w:tr>
      <w:tr w:rsidR="002E61B5" w14:paraId="0F995CA6" w14:textId="77777777" w:rsidTr="00D20E1F">
        <w:tblPrEx>
          <w:shd w:val="clear" w:color="auto" w:fill="FFFFFF"/>
        </w:tblPrEx>
        <w:trPr>
          <w:tblCellSpacing w:w="0" w:type="dxa"/>
        </w:trPr>
        <w:tc>
          <w:tcPr>
            <w:tcW w:w="0" w:type="auto"/>
            <w:shd w:val="clear" w:color="auto" w:fill="FFFFFF"/>
          </w:tcPr>
          <w:p w14:paraId="35A1BCB0" w14:textId="77777777" w:rsidR="002E61B5" w:rsidRDefault="002E61B5" w:rsidP="00D20E1F">
            <w:pPr>
              <w:jc w:val="right"/>
              <w:rPr>
                <w:lang w:val="de-DE"/>
              </w:rPr>
            </w:pPr>
            <w:r>
              <w:rPr>
                <w:rFonts w:cs="Arial"/>
                <w:color w:val="000000"/>
                <w:sz w:val="20"/>
                <w:lang w:val="de-DE"/>
              </w:rPr>
              <w:t>34</w:t>
            </w:r>
          </w:p>
        </w:tc>
        <w:tc>
          <w:tcPr>
            <w:tcW w:w="1090" w:type="dxa"/>
            <w:shd w:val="clear" w:color="auto" w:fill="FFFFFF"/>
          </w:tcPr>
          <w:p w14:paraId="18D06A95" w14:textId="77777777" w:rsidR="002E61B5" w:rsidRDefault="002E61B5" w:rsidP="00D20E1F">
            <w:pPr>
              <w:rPr>
                <w:lang w:val="de-DE"/>
              </w:rPr>
            </w:pPr>
            <w:r>
              <w:rPr>
                <w:rFonts w:cs="Arial"/>
                <w:color w:val="000000"/>
                <w:sz w:val="20"/>
                <w:lang w:val="de-DE"/>
              </w:rPr>
              <w:t>Mazda</w:t>
            </w:r>
          </w:p>
        </w:tc>
        <w:tc>
          <w:tcPr>
            <w:tcW w:w="1620" w:type="dxa"/>
            <w:shd w:val="clear" w:color="auto" w:fill="FFFFFF"/>
          </w:tcPr>
          <w:p w14:paraId="0E9583EA" w14:textId="77777777" w:rsidR="002E61B5" w:rsidRDefault="002E61B5" w:rsidP="00D20E1F">
            <w:pPr>
              <w:rPr>
                <w:lang w:val="de-DE"/>
              </w:rPr>
            </w:pPr>
            <w:r>
              <w:rPr>
                <w:rFonts w:cs="Arial"/>
                <w:color w:val="000000"/>
                <w:sz w:val="20"/>
                <w:lang w:val="de-DE"/>
              </w:rPr>
              <w:t>626</w:t>
            </w:r>
          </w:p>
        </w:tc>
        <w:tc>
          <w:tcPr>
            <w:tcW w:w="900" w:type="dxa"/>
            <w:shd w:val="clear" w:color="auto" w:fill="FFFFFF"/>
          </w:tcPr>
          <w:p w14:paraId="18F25AD0" w14:textId="77777777" w:rsidR="002E61B5" w:rsidRDefault="002E61B5" w:rsidP="00D20E1F">
            <w:pPr>
              <w:rPr>
                <w:lang w:val="de-DE"/>
              </w:rPr>
            </w:pPr>
            <w:r>
              <w:rPr>
                <w:rFonts w:cs="Arial"/>
                <w:color w:val="000000"/>
                <w:sz w:val="20"/>
                <w:lang w:val="de-DE"/>
              </w:rPr>
              <w:t>2001</w:t>
            </w:r>
          </w:p>
        </w:tc>
        <w:tc>
          <w:tcPr>
            <w:tcW w:w="1080" w:type="dxa"/>
            <w:shd w:val="clear" w:color="auto" w:fill="FFFFFF"/>
          </w:tcPr>
          <w:p w14:paraId="249296E2" w14:textId="77777777" w:rsidR="002E61B5" w:rsidRDefault="002E61B5" w:rsidP="00D20E1F">
            <w:pPr>
              <w:rPr>
                <w:lang w:val="de-DE"/>
              </w:rPr>
            </w:pPr>
          </w:p>
        </w:tc>
        <w:tc>
          <w:tcPr>
            <w:tcW w:w="1260" w:type="dxa"/>
            <w:shd w:val="clear" w:color="auto" w:fill="FFFFFF"/>
          </w:tcPr>
          <w:p w14:paraId="26B33438" w14:textId="77777777" w:rsidR="002E61B5" w:rsidRDefault="002E61B5" w:rsidP="00D20E1F">
            <w:pPr>
              <w:jc w:val="right"/>
              <w:rPr>
                <w:lang w:val="de-DE"/>
              </w:rPr>
            </w:pPr>
            <w:r>
              <w:rPr>
                <w:rFonts w:cs="Arial"/>
                <w:color w:val="000000"/>
                <w:sz w:val="20"/>
                <w:lang w:val="de-DE"/>
              </w:rPr>
              <w:t>25 600,00 $</w:t>
            </w:r>
          </w:p>
        </w:tc>
        <w:tc>
          <w:tcPr>
            <w:tcW w:w="1260" w:type="dxa"/>
            <w:shd w:val="clear" w:color="auto" w:fill="FFFFFF"/>
          </w:tcPr>
          <w:p w14:paraId="43E71332" w14:textId="77777777" w:rsidR="002E61B5" w:rsidRDefault="002E61B5" w:rsidP="00D20E1F">
            <w:pPr>
              <w:jc w:val="right"/>
              <w:rPr>
                <w:lang w:val="de-DE"/>
              </w:rPr>
            </w:pPr>
            <w:r>
              <w:rPr>
                <w:rFonts w:cs="Arial"/>
                <w:color w:val="000000"/>
                <w:sz w:val="20"/>
                <w:lang w:val="de-DE"/>
              </w:rPr>
              <w:t>6</w:t>
            </w:r>
          </w:p>
        </w:tc>
        <w:tc>
          <w:tcPr>
            <w:tcW w:w="1620" w:type="dxa"/>
            <w:shd w:val="clear" w:color="auto" w:fill="FFFFFF"/>
          </w:tcPr>
          <w:p w14:paraId="12D8509D" w14:textId="77777777" w:rsidR="002E61B5" w:rsidRDefault="002E61B5" w:rsidP="00D20E1F">
            <w:pPr>
              <w:jc w:val="right"/>
              <w:rPr>
                <w:lang w:val="de-DE"/>
              </w:rPr>
            </w:pPr>
            <w:r>
              <w:rPr>
                <w:rFonts w:cs="Arial"/>
                <w:color w:val="000000"/>
                <w:sz w:val="20"/>
                <w:lang w:val="de-DE"/>
              </w:rPr>
              <w:t>165</w:t>
            </w:r>
          </w:p>
        </w:tc>
      </w:tr>
      <w:tr w:rsidR="002E61B5" w14:paraId="76DDC9B0" w14:textId="77777777" w:rsidTr="00D20E1F">
        <w:tblPrEx>
          <w:shd w:val="clear" w:color="auto" w:fill="FFFFFF"/>
        </w:tblPrEx>
        <w:trPr>
          <w:tblCellSpacing w:w="0" w:type="dxa"/>
        </w:trPr>
        <w:tc>
          <w:tcPr>
            <w:tcW w:w="0" w:type="auto"/>
            <w:shd w:val="clear" w:color="auto" w:fill="FFFFFF"/>
          </w:tcPr>
          <w:p w14:paraId="0983F5F8" w14:textId="77777777" w:rsidR="002E61B5" w:rsidRDefault="002E61B5" w:rsidP="00D20E1F">
            <w:pPr>
              <w:jc w:val="right"/>
              <w:rPr>
                <w:lang w:val="de-DE"/>
              </w:rPr>
            </w:pPr>
            <w:r>
              <w:rPr>
                <w:rFonts w:cs="Arial"/>
                <w:color w:val="000000"/>
                <w:sz w:val="20"/>
                <w:lang w:val="de-DE"/>
              </w:rPr>
              <w:t>37</w:t>
            </w:r>
          </w:p>
        </w:tc>
        <w:tc>
          <w:tcPr>
            <w:tcW w:w="1090" w:type="dxa"/>
            <w:shd w:val="clear" w:color="auto" w:fill="FFFFFF"/>
          </w:tcPr>
          <w:p w14:paraId="267FDE46" w14:textId="77777777" w:rsidR="002E61B5" w:rsidRDefault="002E61B5" w:rsidP="00D20E1F">
            <w:pPr>
              <w:rPr>
                <w:lang w:val="de-DE"/>
              </w:rPr>
            </w:pPr>
            <w:r>
              <w:rPr>
                <w:rFonts w:cs="Arial"/>
                <w:color w:val="000000"/>
                <w:sz w:val="20"/>
                <w:lang w:val="de-DE"/>
              </w:rPr>
              <w:t>Nissan</w:t>
            </w:r>
          </w:p>
        </w:tc>
        <w:tc>
          <w:tcPr>
            <w:tcW w:w="1620" w:type="dxa"/>
            <w:shd w:val="clear" w:color="auto" w:fill="FFFFFF"/>
          </w:tcPr>
          <w:p w14:paraId="127ED93B" w14:textId="77777777" w:rsidR="002E61B5" w:rsidRDefault="002E61B5" w:rsidP="00D20E1F">
            <w:pPr>
              <w:rPr>
                <w:lang w:val="de-DE"/>
              </w:rPr>
            </w:pPr>
            <w:r>
              <w:rPr>
                <w:rFonts w:cs="Arial"/>
                <w:color w:val="000000"/>
                <w:sz w:val="20"/>
                <w:lang w:val="de-DE"/>
              </w:rPr>
              <w:t>Pathfinder</w:t>
            </w:r>
          </w:p>
        </w:tc>
        <w:tc>
          <w:tcPr>
            <w:tcW w:w="900" w:type="dxa"/>
            <w:shd w:val="clear" w:color="auto" w:fill="FFFFFF"/>
          </w:tcPr>
          <w:p w14:paraId="27606FF2" w14:textId="77777777" w:rsidR="002E61B5" w:rsidRDefault="002E61B5" w:rsidP="00D20E1F">
            <w:r>
              <w:rPr>
                <w:rFonts w:cs="Arial"/>
                <w:color w:val="000000"/>
                <w:sz w:val="20"/>
              </w:rPr>
              <w:t>2000</w:t>
            </w:r>
          </w:p>
        </w:tc>
        <w:tc>
          <w:tcPr>
            <w:tcW w:w="1080" w:type="dxa"/>
            <w:shd w:val="clear" w:color="auto" w:fill="FFFFFF"/>
          </w:tcPr>
          <w:p w14:paraId="39B363A4" w14:textId="77777777" w:rsidR="002E61B5" w:rsidRDefault="00516081" w:rsidP="00D20E1F">
            <w:r>
              <w:rPr>
                <w:rFonts w:cs="Arial"/>
                <w:color w:val="000000"/>
                <w:sz w:val="20"/>
              </w:rPr>
              <w:t>B</w:t>
            </w:r>
            <w:r w:rsidR="002E61B5">
              <w:rPr>
                <w:rFonts w:cs="Arial"/>
                <w:color w:val="000000"/>
                <w:sz w:val="20"/>
              </w:rPr>
              <w:t>leu</w:t>
            </w:r>
          </w:p>
        </w:tc>
        <w:tc>
          <w:tcPr>
            <w:tcW w:w="1260" w:type="dxa"/>
            <w:shd w:val="clear" w:color="auto" w:fill="FFFFFF"/>
          </w:tcPr>
          <w:p w14:paraId="3202646B" w14:textId="77777777" w:rsidR="002E61B5" w:rsidRDefault="002E61B5" w:rsidP="00D20E1F">
            <w:pPr>
              <w:jc w:val="right"/>
            </w:pPr>
            <w:r>
              <w:rPr>
                <w:rFonts w:cs="Arial"/>
                <w:color w:val="000000"/>
                <w:sz w:val="20"/>
              </w:rPr>
              <w:t>20 000,00 $</w:t>
            </w:r>
          </w:p>
        </w:tc>
        <w:tc>
          <w:tcPr>
            <w:tcW w:w="1260" w:type="dxa"/>
            <w:shd w:val="clear" w:color="auto" w:fill="FFFFFF"/>
          </w:tcPr>
          <w:p w14:paraId="20D32E8C" w14:textId="77777777" w:rsidR="002E61B5" w:rsidRDefault="002E61B5" w:rsidP="00D20E1F">
            <w:pPr>
              <w:jc w:val="right"/>
            </w:pPr>
            <w:r>
              <w:rPr>
                <w:rFonts w:cs="Arial"/>
                <w:color w:val="000000"/>
                <w:sz w:val="20"/>
              </w:rPr>
              <w:t>9</w:t>
            </w:r>
          </w:p>
        </w:tc>
        <w:tc>
          <w:tcPr>
            <w:tcW w:w="1620" w:type="dxa"/>
            <w:shd w:val="clear" w:color="auto" w:fill="FFFFFF"/>
          </w:tcPr>
          <w:p w14:paraId="60AD63E2" w14:textId="77777777" w:rsidR="002E61B5" w:rsidRDefault="002E61B5" w:rsidP="00D20E1F">
            <w:pPr>
              <w:jc w:val="right"/>
            </w:pPr>
            <w:r>
              <w:rPr>
                <w:rFonts w:cs="Arial"/>
                <w:color w:val="000000"/>
                <w:sz w:val="20"/>
              </w:rPr>
              <w:t>165</w:t>
            </w:r>
          </w:p>
        </w:tc>
      </w:tr>
    </w:tbl>
    <w:p w14:paraId="358F570E" w14:textId="77777777" w:rsidR="002E61B5" w:rsidRPr="00006A65" w:rsidRDefault="002E61B5" w:rsidP="00006A65"/>
    <w:p w14:paraId="570B8023" w14:textId="77777777" w:rsidR="00A634E6" w:rsidRDefault="00054EE7" w:rsidP="00FA79BF">
      <w:pPr>
        <w:pStyle w:val="Titre3"/>
      </w:pPr>
      <w:r>
        <w:rPr>
          <w:noProof/>
          <w:lang w:eastAsia="fr-CA"/>
        </w:rPr>
        <w:pict w14:anchorId="46E1490A">
          <v:shape id="_x0000_s3038" type="#_x0000_t62" style="position:absolute;left:0;text-align:left;margin-left:209.85pt;margin-top:11.55pt;width:80.15pt;height:24.45pt;z-index:251751424" adj="-11898,33129" fillcolor="white [3212]" strokeweight="1.5pt">
            <v:textbox style="mso-next-textbox:#_x0000_s3038">
              <w:txbxContent>
                <w:p w14:paraId="4BD5D719" w14:textId="77777777" w:rsidR="00352CB3" w:rsidRDefault="00352CB3">
                  <w:r>
                    <w:t>Par défaut</w:t>
                  </w:r>
                </w:p>
              </w:txbxContent>
            </v:textbox>
          </v:shape>
        </w:pict>
      </w:r>
      <w:r w:rsidR="00A634E6">
        <w:t>ORDER BY</w:t>
      </w:r>
    </w:p>
    <w:p w14:paraId="6F3FA690" w14:textId="77777777" w:rsidR="00A634E6" w:rsidRPr="00245DC6" w:rsidRDefault="00A634E6" w:rsidP="00A634E6">
      <w:pPr>
        <w:pStyle w:val="Requte"/>
        <w:rPr>
          <w:lang w:val="en-CA"/>
        </w:rPr>
      </w:pPr>
      <w:r w:rsidRPr="00245DC6">
        <w:rPr>
          <w:lang w:val="en-CA"/>
        </w:rPr>
        <w:t xml:space="preserve">SELECT &lt; </w:t>
      </w:r>
      <w:r w:rsidR="00D20E1F" w:rsidRPr="00245DC6">
        <w:rPr>
          <w:lang w:val="en-CA"/>
        </w:rPr>
        <w:t>liste_expressions</w:t>
      </w:r>
      <w:r w:rsidRPr="00245DC6">
        <w:rPr>
          <w:lang w:val="en-CA"/>
        </w:rPr>
        <w:t xml:space="preserve"> &gt;</w:t>
      </w:r>
      <w:r w:rsidRPr="00245DC6">
        <w:rPr>
          <w:lang w:val="en-CA"/>
        </w:rPr>
        <w:br/>
      </w:r>
      <w:r w:rsidR="00A2680F" w:rsidRPr="00245DC6">
        <w:rPr>
          <w:lang w:val="en-CA"/>
        </w:rPr>
        <w:t>FROM &lt; liste_tab_req &gt;</w:t>
      </w:r>
      <w:r w:rsidR="00A2680F" w:rsidRPr="00245DC6">
        <w:rPr>
          <w:lang w:val="en-CA"/>
        </w:rPr>
        <w:br/>
        <w:t>ORDER BY</w:t>
      </w:r>
      <w:r w:rsidR="00A2680F" w:rsidRPr="00245DC6">
        <w:rPr>
          <w:lang w:val="en-CA"/>
        </w:rPr>
        <w:tab/>
        <w:t xml:space="preserve"> </w:t>
      </w:r>
      <w:r w:rsidRPr="00245DC6">
        <w:rPr>
          <w:lang w:val="en-CA"/>
        </w:rPr>
        <w:t>&lt; champ1 [ASC|DESC]</w:t>
      </w:r>
      <w:r w:rsidR="00A2680F" w:rsidRPr="00245DC6">
        <w:rPr>
          <w:lang w:val="en-CA"/>
        </w:rPr>
        <w:t xml:space="preserve"> &gt;</w:t>
      </w:r>
      <w:r w:rsidR="00A2680F" w:rsidRPr="00245DC6">
        <w:rPr>
          <w:lang w:val="en-CA"/>
        </w:rPr>
        <w:br/>
        <w:t xml:space="preserve"> </w:t>
      </w:r>
      <w:r w:rsidR="00A2680F" w:rsidRPr="00245DC6">
        <w:rPr>
          <w:lang w:val="en-CA"/>
        </w:rPr>
        <w:tab/>
      </w:r>
      <w:r w:rsidR="00A2680F" w:rsidRPr="00245DC6">
        <w:rPr>
          <w:lang w:val="en-CA"/>
        </w:rPr>
        <w:tab/>
        <w:t>[&lt; champ1 [ASC|DESC] &gt;]</w:t>
      </w:r>
      <w:r w:rsidR="00794364" w:rsidRPr="00245DC6">
        <w:rPr>
          <w:lang w:val="en-CA"/>
        </w:rPr>
        <w:t>;</w:t>
      </w:r>
    </w:p>
    <w:p w14:paraId="77E5D912" w14:textId="77777777" w:rsidR="00E06B20" w:rsidRDefault="00794364" w:rsidP="00E06B20">
      <w:pPr>
        <w:pStyle w:val="Listepuces"/>
        <w:rPr>
          <w:b/>
        </w:rPr>
      </w:pPr>
      <w:r w:rsidRPr="00794364">
        <w:rPr>
          <w:b/>
        </w:rPr>
        <w:t>ReqAuto1</w:t>
      </w:r>
    </w:p>
    <w:p w14:paraId="47C583FF" w14:textId="77777777" w:rsidR="00516081" w:rsidRDefault="00516081" w:rsidP="00516081">
      <w:pPr>
        <w:pStyle w:val="Listepuces2"/>
      </w:pPr>
      <w:r>
        <w:t>Donnez la marque et le modèle de toutes les automobiles en stock, les résultats devront être classés en ordre de marque.</w:t>
      </w:r>
    </w:p>
    <w:p w14:paraId="7F659C3C" w14:textId="77777777" w:rsidR="00794364" w:rsidRPr="009030A8" w:rsidRDefault="00794364" w:rsidP="00794364">
      <w:pPr>
        <w:pStyle w:val="Requte"/>
        <w:rPr>
          <w:rStyle w:val="rponse2"/>
        </w:rPr>
      </w:pPr>
      <w:r w:rsidRPr="009030A8">
        <w:rPr>
          <w:rStyle w:val="rponse2"/>
        </w:rPr>
        <w:t xml:space="preserve">SELECT </w:t>
      </w:r>
      <w:proofErr w:type="spellStart"/>
      <w:r w:rsidRPr="009030A8">
        <w:rPr>
          <w:rStyle w:val="rponse2"/>
        </w:rPr>
        <w:t>AutoMarque</w:t>
      </w:r>
      <w:proofErr w:type="spellEnd"/>
      <w:r w:rsidRPr="009030A8">
        <w:rPr>
          <w:rStyle w:val="rponse2"/>
        </w:rPr>
        <w:t xml:space="preserve">, </w:t>
      </w:r>
      <w:proofErr w:type="spellStart"/>
      <w:r w:rsidRPr="009030A8">
        <w:rPr>
          <w:rStyle w:val="rponse2"/>
        </w:rPr>
        <w:t>AutoModèle</w:t>
      </w:r>
      <w:proofErr w:type="spellEnd"/>
      <w:r w:rsidRPr="009030A8">
        <w:rPr>
          <w:rStyle w:val="rponse2"/>
        </w:rPr>
        <w:br/>
        <w:t>FROM Autos</w:t>
      </w:r>
      <w:r w:rsidRPr="009030A8">
        <w:rPr>
          <w:rStyle w:val="rponse2"/>
        </w:rPr>
        <w:br/>
        <w:t xml:space="preserve">ORDER </w:t>
      </w:r>
      <w:r w:rsidR="00516081" w:rsidRPr="009030A8">
        <w:rPr>
          <w:rStyle w:val="rponse2"/>
        </w:rPr>
        <w:t>B</w:t>
      </w:r>
      <w:r w:rsidRPr="009030A8">
        <w:rPr>
          <w:rStyle w:val="rponse2"/>
        </w:rPr>
        <w:t xml:space="preserve">Y </w:t>
      </w:r>
      <w:proofErr w:type="spellStart"/>
      <w:r w:rsidRPr="009030A8">
        <w:rPr>
          <w:rStyle w:val="rponse2"/>
        </w:rPr>
        <w:t>AutoMarque</w:t>
      </w:r>
      <w:proofErr w:type="spellEnd"/>
      <w:r w:rsidRPr="009030A8">
        <w:rPr>
          <w:rStyle w:val="rponse2"/>
        </w:rPr>
        <w:t>;</w:t>
      </w:r>
    </w:p>
    <w:p w14:paraId="78279863" w14:textId="77777777" w:rsidR="009030A8" w:rsidRPr="009030A8" w:rsidRDefault="009030A8" w:rsidP="00794364">
      <w:pPr>
        <w:pStyle w:val="Requte"/>
        <w:rPr>
          <w:rStyle w:val="rponse2"/>
        </w:rPr>
      </w:pPr>
    </w:p>
    <w:p w14:paraId="220E1211" w14:textId="77777777" w:rsidR="009030A8" w:rsidRPr="009030A8" w:rsidRDefault="009030A8" w:rsidP="00794364">
      <w:pPr>
        <w:pStyle w:val="Requte"/>
        <w:rPr>
          <w:rStyle w:val="rponse2"/>
        </w:rPr>
      </w:pPr>
    </w:p>
    <w:p w14:paraId="10D7D2A5" w14:textId="77777777" w:rsidR="00006A65" w:rsidRDefault="00006A65" w:rsidP="00006A65">
      <w:pPr>
        <w:pStyle w:val="Listepuces2"/>
      </w:pPr>
      <w:r>
        <w:t>35 résultats :</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000" w:firstRow="0" w:lastRow="0" w:firstColumn="0" w:lastColumn="0" w:noHBand="0" w:noVBand="0"/>
      </w:tblPr>
      <w:tblGrid>
        <w:gridCol w:w="1455"/>
        <w:gridCol w:w="1800"/>
      </w:tblGrid>
      <w:tr w:rsidR="00006A65" w:rsidRPr="00415682" w14:paraId="54593C31" w14:textId="77777777" w:rsidTr="00D20E1F">
        <w:trPr>
          <w:tblHeader/>
          <w:tblCellSpacing w:w="0" w:type="dxa"/>
          <w:jc w:val="center"/>
        </w:trPr>
        <w:tc>
          <w:tcPr>
            <w:tcW w:w="1455" w:type="dxa"/>
            <w:tcBorders>
              <w:top w:val="outset" w:sz="6" w:space="0" w:color="000000"/>
              <w:left w:val="outset" w:sz="6" w:space="0" w:color="000000"/>
              <w:bottom w:val="outset" w:sz="6" w:space="0" w:color="000000"/>
              <w:right w:val="outset" w:sz="6" w:space="0" w:color="000000"/>
            </w:tcBorders>
            <w:shd w:val="clear" w:color="auto" w:fill="C0C0C0"/>
            <w:vAlign w:val="center"/>
          </w:tcPr>
          <w:p w14:paraId="42B8CDD2" w14:textId="77777777" w:rsidR="00006A65" w:rsidRPr="00415682" w:rsidRDefault="00006A65" w:rsidP="00D20E1F">
            <w:pPr>
              <w:jc w:val="center"/>
              <w:rPr>
                <w:rFonts w:ascii="Times New Roman" w:hAnsi="Times New Roman"/>
                <w:b/>
                <w:bCs/>
                <w:lang w:eastAsia="fr-CA"/>
              </w:rPr>
            </w:pPr>
            <w:r w:rsidRPr="00415682">
              <w:rPr>
                <w:rFonts w:cs="Arial"/>
                <w:b/>
                <w:bCs/>
                <w:color w:val="000000"/>
                <w:sz w:val="20"/>
                <w:lang w:eastAsia="fr-CA"/>
              </w:rPr>
              <w:t>Marque</w:t>
            </w:r>
          </w:p>
        </w:tc>
        <w:tc>
          <w:tcPr>
            <w:tcW w:w="1800" w:type="dxa"/>
            <w:tcBorders>
              <w:top w:val="outset" w:sz="6" w:space="0" w:color="000000"/>
              <w:left w:val="outset" w:sz="6" w:space="0" w:color="000000"/>
              <w:bottom w:val="outset" w:sz="6" w:space="0" w:color="000000"/>
              <w:right w:val="outset" w:sz="6" w:space="0" w:color="000000"/>
            </w:tcBorders>
            <w:shd w:val="clear" w:color="auto" w:fill="C0C0C0"/>
            <w:vAlign w:val="center"/>
          </w:tcPr>
          <w:p w14:paraId="46BCCEE0" w14:textId="77777777" w:rsidR="00006A65" w:rsidRPr="00415682" w:rsidRDefault="00006A65" w:rsidP="00D20E1F">
            <w:pPr>
              <w:jc w:val="center"/>
              <w:rPr>
                <w:rFonts w:ascii="Times New Roman" w:hAnsi="Times New Roman"/>
                <w:b/>
                <w:bCs/>
                <w:lang w:eastAsia="fr-CA"/>
              </w:rPr>
            </w:pPr>
            <w:r w:rsidRPr="00415682">
              <w:rPr>
                <w:rFonts w:cs="Arial"/>
                <w:b/>
                <w:bCs/>
                <w:color w:val="000000"/>
                <w:sz w:val="20"/>
                <w:lang w:eastAsia="fr-CA"/>
              </w:rPr>
              <w:t>Modèle</w:t>
            </w:r>
          </w:p>
        </w:tc>
      </w:tr>
      <w:tr w:rsidR="00006A65" w:rsidRPr="00415682" w14:paraId="2E3A7C3E" w14:textId="77777777" w:rsidTr="00D20E1F">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7E671550" w14:textId="77777777" w:rsidR="00006A65" w:rsidRPr="00415682" w:rsidRDefault="00006A65" w:rsidP="00D20E1F">
            <w:pPr>
              <w:rPr>
                <w:rFonts w:ascii="Times New Roman" w:hAnsi="Times New Roman"/>
                <w:lang w:eastAsia="fr-CA"/>
              </w:rPr>
            </w:pPr>
            <w:r w:rsidRPr="00415682">
              <w:rPr>
                <w:rFonts w:cs="Arial"/>
                <w:color w:val="000000"/>
                <w:sz w:val="20"/>
                <w:lang w:eastAsia="fr-CA"/>
              </w:rPr>
              <w:t>Chevrolet</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53A9A562" w14:textId="77777777" w:rsidR="00006A65" w:rsidRPr="00415682" w:rsidRDefault="00006A65" w:rsidP="00D20E1F">
            <w:pPr>
              <w:rPr>
                <w:rFonts w:ascii="Times New Roman" w:hAnsi="Times New Roman"/>
                <w:lang w:eastAsia="fr-CA"/>
              </w:rPr>
            </w:pPr>
            <w:r w:rsidRPr="00415682">
              <w:rPr>
                <w:rFonts w:cs="Arial"/>
                <w:color w:val="000000"/>
                <w:sz w:val="20"/>
                <w:lang w:eastAsia="fr-CA"/>
              </w:rPr>
              <w:t>Impala</w:t>
            </w:r>
          </w:p>
        </w:tc>
      </w:tr>
      <w:tr w:rsidR="00006A65" w:rsidRPr="00415682" w14:paraId="73446CAC" w14:textId="77777777" w:rsidTr="00D20E1F">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14BD0F9F" w14:textId="77777777" w:rsidR="00006A65" w:rsidRPr="00415682" w:rsidRDefault="00006A65" w:rsidP="00D20E1F">
            <w:pPr>
              <w:rPr>
                <w:rFonts w:ascii="Times New Roman" w:hAnsi="Times New Roman"/>
                <w:lang w:eastAsia="fr-CA"/>
              </w:rPr>
            </w:pPr>
            <w:r w:rsidRPr="00415682">
              <w:rPr>
                <w:rFonts w:cs="Arial"/>
                <w:color w:val="000000"/>
                <w:sz w:val="20"/>
                <w:lang w:eastAsia="fr-CA"/>
              </w:rPr>
              <w:t>Chevrolet</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340D09F9" w14:textId="77777777" w:rsidR="00006A65" w:rsidRPr="00415682" w:rsidRDefault="00006A65" w:rsidP="00D20E1F">
            <w:pPr>
              <w:rPr>
                <w:rFonts w:ascii="Times New Roman" w:hAnsi="Times New Roman"/>
                <w:lang w:eastAsia="fr-CA"/>
              </w:rPr>
            </w:pPr>
            <w:r w:rsidRPr="00415682">
              <w:rPr>
                <w:rFonts w:cs="Arial"/>
                <w:color w:val="000000"/>
                <w:sz w:val="20"/>
                <w:lang w:eastAsia="fr-CA"/>
              </w:rPr>
              <w:t>Cavalier</w:t>
            </w:r>
          </w:p>
        </w:tc>
      </w:tr>
      <w:tr w:rsidR="00006A65" w:rsidRPr="00415682" w14:paraId="65AEB0DB" w14:textId="77777777" w:rsidTr="00D20E1F">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2309ECCF" w14:textId="77777777" w:rsidR="00006A65" w:rsidRPr="00415682" w:rsidRDefault="00006A65" w:rsidP="00D20E1F">
            <w:pPr>
              <w:rPr>
                <w:rFonts w:ascii="Times New Roman" w:hAnsi="Times New Roman"/>
                <w:lang w:eastAsia="fr-CA"/>
              </w:rPr>
            </w:pPr>
            <w:r w:rsidRPr="00415682">
              <w:rPr>
                <w:rFonts w:cs="Arial"/>
                <w:color w:val="000000"/>
                <w:sz w:val="20"/>
                <w:lang w:eastAsia="fr-CA"/>
              </w:rPr>
              <w:t>Chevrolet</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4ECE9172" w14:textId="77777777" w:rsidR="00006A65" w:rsidRPr="00415682" w:rsidRDefault="00006A65" w:rsidP="00D20E1F">
            <w:pPr>
              <w:rPr>
                <w:rFonts w:ascii="Times New Roman" w:hAnsi="Times New Roman"/>
                <w:lang w:eastAsia="fr-CA"/>
              </w:rPr>
            </w:pPr>
            <w:proofErr w:type="spellStart"/>
            <w:r w:rsidRPr="00415682">
              <w:rPr>
                <w:rFonts w:cs="Arial"/>
                <w:color w:val="000000"/>
                <w:sz w:val="20"/>
                <w:lang w:eastAsia="fr-CA"/>
              </w:rPr>
              <w:t>Sunfire</w:t>
            </w:r>
            <w:proofErr w:type="spellEnd"/>
          </w:p>
        </w:tc>
      </w:tr>
      <w:tr w:rsidR="00006A65" w:rsidRPr="00415682" w14:paraId="1D3638A2" w14:textId="77777777" w:rsidTr="00D20E1F">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79C3B7B8" w14:textId="77777777" w:rsidR="00006A65" w:rsidRPr="00415682" w:rsidRDefault="00006A65" w:rsidP="00D20E1F">
            <w:pPr>
              <w:rPr>
                <w:rFonts w:ascii="Times New Roman" w:hAnsi="Times New Roman"/>
                <w:lang w:eastAsia="fr-CA"/>
              </w:rPr>
            </w:pPr>
            <w:r w:rsidRPr="00415682">
              <w:rPr>
                <w:rFonts w:cs="Arial"/>
                <w:color w:val="000000"/>
                <w:sz w:val="20"/>
                <w:lang w:eastAsia="fr-CA"/>
              </w:rPr>
              <w:t>Chevrolet</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646BF8D7" w14:textId="77777777" w:rsidR="00006A65" w:rsidRPr="00415682" w:rsidRDefault="00006A65" w:rsidP="00D20E1F">
            <w:pPr>
              <w:rPr>
                <w:rFonts w:ascii="Times New Roman" w:hAnsi="Times New Roman"/>
                <w:lang w:eastAsia="fr-CA"/>
              </w:rPr>
            </w:pPr>
            <w:r w:rsidRPr="00415682">
              <w:rPr>
                <w:rFonts w:cs="Arial"/>
                <w:color w:val="000000"/>
                <w:sz w:val="20"/>
                <w:lang w:eastAsia="fr-CA"/>
              </w:rPr>
              <w:t>Cavalier</w:t>
            </w:r>
          </w:p>
        </w:tc>
      </w:tr>
      <w:tr w:rsidR="00006A65" w:rsidRPr="00415682" w14:paraId="29E48512" w14:textId="77777777" w:rsidTr="00D20E1F">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4427613D" w14:textId="77777777" w:rsidR="00006A65" w:rsidRPr="00415682" w:rsidRDefault="00006A65" w:rsidP="00D20E1F">
            <w:pPr>
              <w:rPr>
                <w:rFonts w:ascii="Times New Roman" w:hAnsi="Times New Roman"/>
                <w:lang w:eastAsia="fr-CA"/>
              </w:rPr>
            </w:pPr>
            <w:r w:rsidRPr="00415682">
              <w:rPr>
                <w:rFonts w:cs="Arial"/>
                <w:color w:val="000000"/>
                <w:sz w:val="20"/>
                <w:lang w:eastAsia="fr-CA"/>
              </w:rPr>
              <w:t>Chrysler</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35CA3874" w14:textId="77777777" w:rsidR="00006A65" w:rsidRPr="00415682" w:rsidRDefault="00006A65" w:rsidP="00D20E1F">
            <w:pPr>
              <w:rPr>
                <w:rFonts w:ascii="Times New Roman" w:hAnsi="Times New Roman"/>
                <w:lang w:eastAsia="fr-CA"/>
              </w:rPr>
            </w:pPr>
            <w:r w:rsidRPr="00415682">
              <w:rPr>
                <w:rFonts w:cs="Arial"/>
                <w:color w:val="000000"/>
                <w:sz w:val="20"/>
                <w:lang w:eastAsia="fr-CA"/>
              </w:rPr>
              <w:t>Voyager</w:t>
            </w:r>
          </w:p>
        </w:tc>
      </w:tr>
      <w:tr w:rsidR="00006A65" w:rsidRPr="00415682" w14:paraId="66CEDF26" w14:textId="77777777" w:rsidTr="00D20E1F">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3ED1CF97" w14:textId="77777777" w:rsidR="00006A65" w:rsidRPr="00415682" w:rsidRDefault="00006A65" w:rsidP="00D20E1F">
            <w:pPr>
              <w:rPr>
                <w:rFonts w:ascii="Times New Roman" w:hAnsi="Times New Roman"/>
                <w:lang w:eastAsia="fr-CA"/>
              </w:rPr>
            </w:pPr>
            <w:r w:rsidRPr="00415682">
              <w:rPr>
                <w:rFonts w:cs="Arial"/>
                <w:color w:val="000000"/>
                <w:sz w:val="20"/>
                <w:lang w:eastAsia="fr-CA"/>
              </w:rPr>
              <w:t>Chrysler</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1215BBB6" w14:textId="77777777" w:rsidR="00006A65" w:rsidRPr="00415682" w:rsidRDefault="00006A65" w:rsidP="00D20E1F">
            <w:pPr>
              <w:rPr>
                <w:rFonts w:ascii="Times New Roman" w:hAnsi="Times New Roman"/>
                <w:lang w:eastAsia="fr-CA"/>
              </w:rPr>
            </w:pPr>
            <w:r w:rsidRPr="00415682">
              <w:rPr>
                <w:rFonts w:cs="Arial"/>
                <w:color w:val="000000"/>
                <w:sz w:val="20"/>
                <w:lang w:eastAsia="fr-CA"/>
              </w:rPr>
              <w:t xml:space="preserve">New </w:t>
            </w:r>
            <w:proofErr w:type="spellStart"/>
            <w:r w:rsidRPr="00415682">
              <w:rPr>
                <w:rFonts w:cs="Arial"/>
                <w:color w:val="000000"/>
                <w:sz w:val="20"/>
                <w:lang w:eastAsia="fr-CA"/>
              </w:rPr>
              <w:t>Yorker</w:t>
            </w:r>
            <w:proofErr w:type="spellEnd"/>
          </w:p>
        </w:tc>
      </w:tr>
      <w:tr w:rsidR="00006A65" w:rsidRPr="00415682" w14:paraId="33A70D05" w14:textId="77777777" w:rsidTr="00D20E1F">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2953B130" w14:textId="77777777" w:rsidR="00006A65" w:rsidRPr="00415682" w:rsidRDefault="00006A65" w:rsidP="00D20E1F">
            <w:pPr>
              <w:rPr>
                <w:rFonts w:ascii="Times New Roman" w:hAnsi="Times New Roman"/>
                <w:lang w:eastAsia="fr-CA"/>
              </w:rPr>
            </w:pPr>
            <w:r w:rsidRPr="00415682">
              <w:rPr>
                <w:rFonts w:cs="Arial"/>
                <w:color w:val="000000"/>
                <w:sz w:val="20"/>
                <w:lang w:eastAsia="fr-CA"/>
              </w:rPr>
              <w:t>Chrysler</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0AC145FF" w14:textId="77777777" w:rsidR="00006A65" w:rsidRPr="00415682" w:rsidRDefault="00006A65" w:rsidP="00D20E1F">
            <w:pPr>
              <w:rPr>
                <w:rFonts w:ascii="Times New Roman" w:hAnsi="Times New Roman"/>
                <w:lang w:eastAsia="fr-CA"/>
              </w:rPr>
            </w:pPr>
            <w:r w:rsidRPr="00415682">
              <w:rPr>
                <w:rFonts w:cs="Arial"/>
                <w:color w:val="000000"/>
                <w:sz w:val="20"/>
                <w:lang w:eastAsia="fr-CA"/>
              </w:rPr>
              <w:t>Jeep</w:t>
            </w:r>
          </w:p>
        </w:tc>
      </w:tr>
      <w:tr w:rsidR="00006A65" w:rsidRPr="00415682" w14:paraId="35C4ABA1" w14:textId="77777777" w:rsidTr="00D20E1F">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2AAB5A4D" w14:textId="77777777" w:rsidR="00006A65" w:rsidRPr="00415682" w:rsidRDefault="00006A65" w:rsidP="00D20E1F">
            <w:pPr>
              <w:rPr>
                <w:rFonts w:ascii="Times New Roman" w:hAnsi="Times New Roman"/>
                <w:lang w:eastAsia="fr-CA"/>
              </w:rPr>
            </w:pPr>
            <w:r w:rsidRPr="00415682">
              <w:rPr>
                <w:rFonts w:cs="Arial"/>
                <w:color w:val="000000"/>
                <w:sz w:val="20"/>
                <w:lang w:eastAsia="fr-CA"/>
              </w:rPr>
              <w:t>Chrysler</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0AB3FB84" w14:textId="77777777" w:rsidR="00006A65" w:rsidRPr="00415682" w:rsidRDefault="00006A65" w:rsidP="00D20E1F">
            <w:pPr>
              <w:rPr>
                <w:rFonts w:ascii="Times New Roman" w:hAnsi="Times New Roman"/>
                <w:lang w:eastAsia="fr-CA"/>
              </w:rPr>
            </w:pPr>
            <w:proofErr w:type="spellStart"/>
            <w:r w:rsidRPr="00415682">
              <w:rPr>
                <w:rFonts w:cs="Arial"/>
                <w:color w:val="000000"/>
                <w:sz w:val="20"/>
                <w:lang w:eastAsia="fr-CA"/>
              </w:rPr>
              <w:t>Intrepid</w:t>
            </w:r>
            <w:proofErr w:type="spellEnd"/>
          </w:p>
        </w:tc>
      </w:tr>
      <w:tr w:rsidR="00006A65" w:rsidRPr="00415682" w14:paraId="5D9982FE" w14:textId="77777777" w:rsidTr="00D20E1F">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54F90D90" w14:textId="77777777" w:rsidR="00006A65" w:rsidRPr="00415682" w:rsidRDefault="00006A65" w:rsidP="00D20E1F">
            <w:pPr>
              <w:rPr>
                <w:rFonts w:ascii="Times New Roman" w:hAnsi="Times New Roman"/>
                <w:lang w:eastAsia="fr-CA"/>
              </w:rPr>
            </w:pPr>
            <w:r w:rsidRPr="00415682">
              <w:rPr>
                <w:rFonts w:cs="Arial"/>
                <w:color w:val="000000"/>
                <w:sz w:val="20"/>
                <w:lang w:eastAsia="fr-CA"/>
              </w:rPr>
              <w:t>Daewoo</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718A317D" w14:textId="77777777" w:rsidR="00006A65" w:rsidRPr="00415682" w:rsidRDefault="00006A65" w:rsidP="00D20E1F">
            <w:pPr>
              <w:rPr>
                <w:rFonts w:ascii="Times New Roman" w:hAnsi="Times New Roman"/>
                <w:lang w:eastAsia="fr-CA"/>
              </w:rPr>
            </w:pPr>
            <w:proofErr w:type="spellStart"/>
            <w:r w:rsidRPr="00415682">
              <w:rPr>
                <w:rFonts w:cs="Arial"/>
                <w:color w:val="000000"/>
                <w:sz w:val="20"/>
                <w:lang w:eastAsia="fr-CA"/>
              </w:rPr>
              <w:t>Lemans</w:t>
            </w:r>
            <w:proofErr w:type="spellEnd"/>
          </w:p>
        </w:tc>
      </w:tr>
      <w:tr w:rsidR="00006A65" w:rsidRPr="00415682" w14:paraId="1AF30F76" w14:textId="77777777" w:rsidTr="00D20E1F">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65432A68" w14:textId="77777777" w:rsidR="00006A65" w:rsidRPr="00415682" w:rsidRDefault="00006A65" w:rsidP="00D20E1F">
            <w:pPr>
              <w:rPr>
                <w:rFonts w:ascii="Times New Roman" w:hAnsi="Times New Roman"/>
                <w:lang w:eastAsia="fr-CA"/>
              </w:rPr>
            </w:pPr>
            <w:r w:rsidRPr="00415682">
              <w:rPr>
                <w:rFonts w:cs="Arial"/>
                <w:color w:val="000000"/>
                <w:sz w:val="20"/>
                <w:lang w:eastAsia="fr-CA"/>
              </w:rPr>
              <w:t>Ford</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5CBEB358" w14:textId="77777777" w:rsidR="00006A65" w:rsidRPr="00415682" w:rsidRDefault="00006A65" w:rsidP="00D20E1F">
            <w:pPr>
              <w:rPr>
                <w:rFonts w:ascii="Times New Roman" w:hAnsi="Times New Roman"/>
                <w:lang w:eastAsia="fr-CA"/>
              </w:rPr>
            </w:pPr>
            <w:r w:rsidRPr="00415682">
              <w:rPr>
                <w:rFonts w:cs="Arial"/>
                <w:color w:val="000000"/>
                <w:sz w:val="20"/>
                <w:lang w:eastAsia="fr-CA"/>
              </w:rPr>
              <w:t>Grand Marquis</w:t>
            </w:r>
          </w:p>
        </w:tc>
      </w:tr>
      <w:tr w:rsidR="00006A65" w:rsidRPr="00415682" w14:paraId="154DA412" w14:textId="77777777" w:rsidTr="00D20E1F">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79A4E932" w14:textId="77777777" w:rsidR="00006A65" w:rsidRPr="00415682" w:rsidRDefault="00006A65" w:rsidP="00D20E1F">
            <w:pPr>
              <w:rPr>
                <w:rFonts w:ascii="Times New Roman" w:hAnsi="Times New Roman"/>
                <w:lang w:eastAsia="fr-CA"/>
              </w:rPr>
            </w:pPr>
            <w:r w:rsidRPr="00415682">
              <w:rPr>
                <w:rFonts w:cs="Arial"/>
                <w:color w:val="000000"/>
                <w:sz w:val="20"/>
                <w:lang w:eastAsia="fr-CA"/>
              </w:rPr>
              <w:t>Ford</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4693205F" w14:textId="77777777" w:rsidR="00006A65" w:rsidRPr="00415682" w:rsidRDefault="00006A65" w:rsidP="00D20E1F">
            <w:pPr>
              <w:rPr>
                <w:rFonts w:ascii="Times New Roman" w:hAnsi="Times New Roman"/>
                <w:lang w:eastAsia="fr-CA"/>
              </w:rPr>
            </w:pPr>
            <w:r w:rsidRPr="00415682">
              <w:rPr>
                <w:rFonts w:cs="Arial"/>
                <w:color w:val="000000"/>
                <w:sz w:val="20"/>
                <w:lang w:eastAsia="fr-CA"/>
              </w:rPr>
              <w:t>Mercury</w:t>
            </w:r>
          </w:p>
        </w:tc>
      </w:tr>
      <w:tr w:rsidR="00006A65" w:rsidRPr="00415682" w14:paraId="5699A9E2" w14:textId="77777777" w:rsidTr="00D20E1F">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5E9C0BEC" w14:textId="77777777" w:rsidR="00006A65" w:rsidRPr="00415682" w:rsidRDefault="00006A65" w:rsidP="00D20E1F">
            <w:pPr>
              <w:rPr>
                <w:rFonts w:ascii="Times New Roman" w:hAnsi="Times New Roman"/>
                <w:lang w:eastAsia="fr-CA"/>
              </w:rPr>
            </w:pPr>
            <w:r w:rsidRPr="00415682">
              <w:rPr>
                <w:rFonts w:cs="Arial"/>
                <w:color w:val="000000"/>
                <w:sz w:val="20"/>
                <w:lang w:eastAsia="fr-CA"/>
              </w:rPr>
              <w:t>Ford</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23823E38" w14:textId="77777777" w:rsidR="00006A65" w:rsidRPr="00415682" w:rsidRDefault="00006A65" w:rsidP="00D20E1F">
            <w:pPr>
              <w:rPr>
                <w:rFonts w:ascii="Times New Roman" w:hAnsi="Times New Roman"/>
                <w:lang w:eastAsia="fr-CA"/>
              </w:rPr>
            </w:pPr>
            <w:r w:rsidRPr="00415682">
              <w:rPr>
                <w:rFonts w:cs="Arial"/>
                <w:color w:val="000000"/>
                <w:sz w:val="20"/>
                <w:lang w:eastAsia="fr-CA"/>
              </w:rPr>
              <w:t>Grand Marquis</w:t>
            </w:r>
          </w:p>
        </w:tc>
      </w:tr>
      <w:tr w:rsidR="00006A65" w:rsidRPr="00415682" w14:paraId="098DD15A" w14:textId="77777777" w:rsidTr="00D20E1F">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60171E23" w14:textId="77777777" w:rsidR="00006A65" w:rsidRPr="00415682" w:rsidRDefault="00006A65" w:rsidP="00D20E1F">
            <w:pPr>
              <w:rPr>
                <w:rFonts w:ascii="Times New Roman" w:hAnsi="Times New Roman"/>
                <w:lang w:eastAsia="fr-CA"/>
              </w:rPr>
            </w:pPr>
            <w:r w:rsidRPr="00415682">
              <w:rPr>
                <w:rFonts w:cs="Arial"/>
                <w:color w:val="000000"/>
                <w:sz w:val="20"/>
                <w:lang w:eastAsia="fr-CA"/>
              </w:rPr>
              <w:t>Mazda</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71EC1927" w14:textId="77777777" w:rsidR="00006A65" w:rsidRPr="00415682" w:rsidRDefault="00006A65" w:rsidP="00D20E1F">
            <w:pPr>
              <w:rPr>
                <w:rFonts w:ascii="Times New Roman" w:hAnsi="Times New Roman"/>
                <w:lang w:eastAsia="fr-CA"/>
              </w:rPr>
            </w:pPr>
            <w:r w:rsidRPr="00415682">
              <w:rPr>
                <w:rFonts w:cs="Arial"/>
                <w:color w:val="000000"/>
                <w:sz w:val="20"/>
                <w:lang w:eastAsia="fr-CA"/>
              </w:rPr>
              <w:t>626</w:t>
            </w:r>
          </w:p>
        </w:tc>
      </w:tr>
      <w:tr w:rsidR="00006A65" w:rsidRPr="00415682" w14:paraId="1D7B5484" w14:textId="77777777" w:rsidTr="00D20E1F">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20A517A1" w14:textId="77777777" w:rsidR="00006A65" w:rsidRPr="00415682" w:rsidRDefault="00006A65" w:rsidP="00D20E1F">
            <w:pPr>
              <w:rPr>
                <w:rFonts w:ascii="Times New Roman" w:hAnsi="Times New Roman"/>
                <w:lang w:eastAsia="fr-CA"/>
              </w:rPr>
            </w:pPr>
            <w:r w:rsidRPr="00415682">
              <w:rPr>
                <w:rFonts w:cs="Arial"/>
                <w:color w:val="000000"/>
                <w:sz w:val="20"/>
                <w:lang w:eastAsia="fr-CA"/>
              </w:rPr>
              <w:t>Mazda</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78883C39" w14:textId="77777777" w:rsidR="00006A65" w:rsidRPr="00415682" w:rsidRDefault="00006A65" w:rsidP="00D20E1F">
            <w:pPr>
              <w:rPr>
                <w:rFonts w:ascii="Times New Roman" w:hAnsi="Times New Roman"/>
                <w:lang w:eastAsia="fr-CA"/>
              </w:rPr>
            </w:pPr>
            <w:r w:rsidRPr="00415682">
              <w:rPr>
                <w:rFonts w:cs="Arial"/>
                <w:color w:val="000000"/>
                <w:sz w:val="20"/>
                <w:lang w:eastAsia="fr-CA"/>
              </w:rPr>
              <w:t>626</w:t>
            </w:r>
          </w:p>
        </w:tc>
      </w:tr>
      <w:tr w:rsidR="00006A65" w:rsidRPr="00415682" w14:paraId="5843598D" w14:textId="77777777" w:rsidTr="00D20E1F">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1F65FE88" w14:textId="77777777" w:rsidR="00006A65" w:rsidRPr="00415682" w:rsidRDefault="00006A65" w:rsidP="00D20E1F">
            <w:pPr>
              <w:rPr>
                <w:rFonts w:cs="Arial"/>
                <w:color w:val="000000"/>
                <w:sz w:val="20"/>
                <w:lang w:eastAsia="fr-CA"/>
              </w:rPr>
            </w:pPr>
            <w:r>
              <w:rPr>
                <w:rFonts w:cs="Arial"/>
                <w:color w:val="000000"/>
                <w:sz w:val="20"/>
                <w:lang w:eastAsia="fr-CA"/>
              </w:rPr>
              <w:t>…</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26E27230" w14:textId="77777777" w:rsidR="00006A65" w:rsidRPr="00415682" w:rsidRDefault="00006A65" w:rsidP="00D20E1F">
            <w:pPr>
              <w:rPr>
                <w:rFonts w:cs="Arial"/>
                <w:color w:val="000000"/>
                <w:sz w:val="20"/>
                <w:lang w:eastAsia="fr-CA"/>
              </w:rPr>
            </w:pPr>
            <w:r>
              <w:rPr>
                <w:rFonts w:cs="Arial"/>
                <w:color w:val="000000"/>
                <w:sz w:val="20"/>
                <w:lang w:eastAsia="fr-CA"/>
              </w:rPr>
              <w:t>…</w:t>
            </w:r>
          </w:p>
        </w:tc>
      </w:tr>
    </w:tbl>
    <w:p w14:paraId="2ACF6651" w14:textId="77777777" w:rsidR="00006A65" w:rsidRDefault="00006A65" w:rsidP="00006A65">
      <w:pPr>
        <w:pStyle w:val="Norme"/>
        <w:rPr>
          <w:caps w:val="0"/>
        </w:rPr>
      </w:pPr>
      <w:r>
        <w:t>N</w:t>
      </w:r>
      <w:r>
        <w:rPr>
          <w:caps w:val="0"/>
        </w:rPr>
        <w:t>ote :</w:t>
      </w:r>
    </w:p>
    <w:p w14:paraId="71950112" w14:textId="77777777" w:rsidR="00150324" w:rsidRDefault="00516081" w:rsidP="00006A65">
      <w:pPr>
        <w:pStyle w:val="Normetexte"/>
      </w:pPr>
      <w:r>
        <w:t xml:space="preserve">Dans ce cours, il n’y aura pas d’autre clause à la suite de </w:t>
      </w:r>
      <w:r w:rsidRPr="00516081">
        <w:rPr>
          <w:i/>
        </w:rPr>
        <w:t>ORDER BY</w:t>
      </w:r>
      <w:r>
        <w:t xml:space="preserve"> dans une instruction </w:t>
      </w:r>
      <w:r w:rsidRPr="00516081">
        <w:rPr>
          <w:i/>
        </w:rPr>
        <w:t>SELECT</w:t>
      </w:r>
      <w:r>
        <w:t xml:space="preserve"> en SQL (nous n’utiliserons pas [</w:t>
      </w:r>
      <w:r w:rsidRPr="00516081">
        <w:rPr>
          <w:i/>
        </w:rPr>
        <w:t>WITH OWNERACCESS OPTION</w:t>
      </w:r>
      <w:r>
        <w:t xml:space="preserve"> durant la session])</w:t>
      </w:r>
    </w:p>
    <w:p w14:paraId="7C5712F6" w14:textId="77777777" w:rsidR="00150324" w:rsidRDefault="00150324">
      <w:pPr>
        <w:rPr>
          <w:rFonts w:ascii="Arial (W1)" w:hAnsi="Arial (W1)"/>
        </w:rPr>
      </w:pPr>
      <w:r>
        <w:br w:type="page"/>
      </w:r>
    </w:p>
    <w:p w14:paraId="337F5849" w14:textId="77777777" w:rsidR="00006A65" w:rsidRDefault="00150324" w:rsidP="00FA79BF">
      <w:pPr>
        <w:pStyle w:val="Titre3"/>
      </w:pPr>
      <w:r>
        <w:t>GROUP BY</w:t>
      </w:r>
    </w:p>
    <w:p w14:paraId="376AB82B" w14:textId="77777777" w:rsidR="00150324" w:rsidRPr="009E3CC1" w:rsidRDefault="00150324" w:rsidP="00150324">
      <w:pPr>
        <w:pStyle w:val="Requte"/>
        <w:rPr>
          <w:lang w:val="en-CA"/>
        </w:rPr>
      </w:pPr>
      <w:r w:rsidRPr="009E3CC1">
        <w:rPr>
          <w:lang w:val="en-CA"/>
        </w:rPr>
        <w:t xml:space="preserve">SELECT &lt; </w:t>
      </w:r>
      <w:proofErr w:type="spellStart"/>
      <w:r w:rsidRPr="009E3CC1">
        <w:rPr>
          <w:lang w:val="en-CA"/>
        </w:rPr>
        <w:t>liste_expressions</w:t>
      </w:r>
      <w:proofErr w:type="spellEnd"/>
      <w:r w:rsidRPr="009E3CC1">
        <w:rPr>
          <w:lang w:val="en-CA"/>
        </w:rPr>
        <w:t xml:space="preserve"> &gt;</w:t>
      </w:r>
      <w:r w:rsidRPr="009E3CC1">
        <w:rPr>
          <w:lang w:val="en-CA"/>
        </w:rPr>
        <w:br/>
        <w:t xml:space="preserve">FROM &lt; </w:t>
      </w:r>
      <w:proofErr w:type="spellStart"/>
      <w:r w:rsidRPr="009E3CC1">
        <w:rPr>
          <w:lang w:val="en-CA"/>
        </w:rPr>
        <w:t>liste_tab_req</w:t>
      </w:r>
      <w:proofErr w:type="spellEnd"/>
      <w:r w:rsidRPr="009E3CC1">
        <w:rPr>
          <w:lang w:val="en-CA"/>
        </w:rPr>
        <w:t xml:space="preserve"> &gt;</w:t>
      </w:r>
      <w:r w:rsidRPr="009E3CC1">
        <w:rPr>
          <w:lang w:val="en-CA"/>
        </w:rPr>
        <w:br/>
        <w:t xml:space="preserve">GROUP BY &lt; </w:t>
      </w:r>
      <w:proofErr w:type="spellStart"/>
      <w:r w:rsidRPr="009E3CC1">
        <w:rPr>
          <w:lang w:val="en-CA"/>
        </w:rPr>
        <w:t>liste_de_champs</w:t>
      </w:r>
      <w:proofErr w:type="spellEnd"/>
      <w:r w:rsidRPr="009E3CC1">
        <w:rPr>
          <w:lang w:val="en-CA"/>
        </w:rPr>
        <w:t xml:space="preserve"> &gt;</w:t>
      </w:r>
      <w:r w:rsidRPr="009E3CC1">
        <w:rPr>
          <w:lang w:val="en-CA"/>
        </w:rPr>
        <w:br/>
      </w:r>
      <w:r w:rsidR="00AF66DC" w:rsidRPr="009E3CC1">
        <w:rPr>
          <w:lang w:val="en-CA"/>
        </w:rPr>
        <w:t>[HAVING &lt; condition &gt;]</w:t>
      </w:r>
    </w:p>
    <w:p w14:paraId="142826AF" w14:textId="77777777" w:rsidR="00AF66DC" w:rsidRDefault="00AF66DC" w:rsidP="00AF66DC">
      <w:pPr>
        <w:pStyle w:val="Listepuces"/>
      </w:pPr>
      <w:r>
        <w:t>Permet de regrouper des enregistrements de sortie (résultats) selon les valeurs identiques des champs spécifiés.</w:t>
      </w:r>
    </w:p>
    <w:p w14:paraId="6360D1FA" w14:textId="77777777" w:rsidR="00AF66DC" w:rsidRDefault="00AF66DC" w:rsidP="00AF66DC">
      <w:pPr>
        <w:pStyle w:val="Listepuces"/>
        <w:rPr>
          <w:b/>
        </w:rPr>
      </w:pPr>
      <w:r w:rsidRPr="00AF66DC">
        <w:rPr>
          <w:b/>
        </w:rPr>
        <w:t>ReqAuto2</w:t>
      </w:r>
    </w:p>
    <w:p w14:paraId="14644BD3" w14:textId="77777777" w:rsidR="00AF66DC" w:rsidRPr="009030A8" w:rsidRDefault="00AF66DC" w:rsidP="00AF66DC">
      <w:pPr>
        <w:pStyle w:val="Requte"/>
        <w:rPr>
          <w:rStyle w:val="rponse2"/>
        </w:rPr>
      </w:pPr>
      <w:r w:rsidRPr="009030A8">
        <w:rPr>
          <w:rStyle w:val="rponse2"/>
        </w:rPr>
        <w:t xml:space="preserve">SELECT </w:t>
      </w:r>
      <w:proofErr w:type="spellStart"/>
      <w:r w:rsidRPr="009030A8">
        <w:rPr>
          <w:rStyle w:val="rponse2"/>
        </w:rPr>
        <w:t>AutoMarque</w:t>
      </w:r>
      <w:proofErr w:type="spellEnd"/>
      <w:r w:rsidRPr="009030A8">
        <w:rPr>
          <w:rStyle w:val="rponse2"/>
        </w:rPr>
        <w:br/>
        <w:t>FROM Autos</w:t>
      </w:r>
      <w:r w:rsidRPr="009030A8">
        <w:rPr>
          <w:rStyle w:val="rponse2"/>
        </w:rPr>
        <w:br/>
        <w:t xml:space="preserve">GROUP BY </w:t>
      </w:r>
      <w:proofErr w:type="spellStart"/>
      <w:r w:rsidRPr="009030A8">
        <w:rPr>
          <w:rStyle w:val="rponse2"/>
        </w:rPr>
        <w:t>AutoMarque</w:t>
      </w:r>
      <w:proofErr w:type="spellEnd"/>
      <w:r w:rsidRPr="009030A8">
        <w:rPr>
          <w:rStyle w:val="rponse2"/>
        </w:rPr>
        <w:t>;</w:t>
      </w:r>
    </w:p>
    <w:p w14:paraId="66BD959F" w14:textId="77777777" w:rsidR="009030A8" w:rsidRPr="009030A8" w:rsidRDefault="009030A8" w:rsidP="00AF66DC">
      <w:pPr>
        <w:pStyle w:val="Requte"/>
        <w:rPr>
          <w:rStyle w:val="rponse2"/>
        </w:rPr>
      </w:pPr>
    </w:p>
    <w:p w14:paraId="1221E8E7" w14:textId="77777777" w:rsidR="009030A8" w:rsidRPr="009030A8" w:rsidRDefault="009030A8" w:rsidP="00AF66DC">
      <w:pPr>
        <w:pStyle w:val="Requte"/>
        <w:rPr>
          <w:rStyle w:val="rponse2"/>
        </w:rPr>
      </w:pPr>
    </w:p>
    <w:p w14:paraId="39F0AE39" w14:textId="77777777" w:rsidR="00AF66DC" w:rsidRPr="00AF66DC" w:rsidRDefault="00AF66DC" w:rsidP="00AF66DC">
      <w:pPr>
        <w:pStyle w:val="Listepuces2"/>
      </w:pPr>
      <w:r>
        <w:t>9 résultats :</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000" w:firstRow="0" w:lastRow="0" w:firstColumn="0" w:lastColumn="0" w:noHBand="0" w:noVBand="0"/>
      </w:tblPr>
      <w:tblGrid>
        <w:gridCol w:w="1815"/>
      </w:tblGrid>
      <w:tr w:rsidR="00AF66DC" w:rsidRPr="00AC57CD" w14:paraId="20CE8BC8" w14:textId="77777777" w:rsidTr="00AF66DC">
        <w:trPr>
          <w:tblHeader/>
          <w:tblCellSpacing w:w="0" w:type="dxa"/>
          <w:jc w:val="center"/>
        </w:trPr>
        <w:tc>
          <w:tcPr>
            <w:tcW w:w="1815" w:type="dxa"/>
            <w:tcBorders>
              <w:top w:val="outset" w:sz="6" w:space="0" w:color="000000"/>
              <w:left w:val="outset" w:sz="6" w:space="0" w:color="000000"/>
              <w:bottom w:val="outset" w:sz="6" w:space="0" w:color="000000"/>
              <w:right w:val="outset" w:sz="6" w:space="0" w:color="000000"/>
            </w:tcBorders>
            <w:shd w:val="clear" w:color="auto" w:fill="C0C0C0"/>
            <w:vAlign w:val="center"/>
          </w:tcPr>
          <w:p w14:paraId="6158A569" w14:textId="77777777" w:rsidR="00AF66DC" w:rsidRPr="00CE224A" w:rsidRDefault="00AF66DC" w:rsidP="00E47389">
            <w:pPr>
              <w:jc w:val="center"/>
              <w:rPr>
                <w:rFonts w:ascii="Times New Roman" w:hAnsi="Times New Roman"/>
                <w:b/>
                <w:bCs/>
                <w:sz w:val="16"/>
                <w:szCs w:val="16"/>
                <w:lang w:eastAsia="fr-CA"/>
              </w:rPr>
            </w:pPr>
            <w:r w:rsidRPr="00CE224A">
              <w:rPr>
                <w:rFonts w:cs="Arial"/>
                <w:b/>
                <w:bCs/>
                <w:color w:val="000000"/>
                <w:sz w:val="16"/>
                <w:szCs w:val="16"/>
                <w:lang w:eastAsia="fr-CA"/>
              </w:rPr>
              <w:t>Marque</w:t>
            </w:r>
          </w:p>
        </w:tc>
      </w:tr>
      <w:tr w:rsidR="00AF66DC" w:rsidRPr="00AC57CD" w14:paraId="45430DBC" w14:textId="77777777" w:rsidTr="00AF66DC">
        <w:trPr>
          <w:tblCellSpacing w:w="0" w:type="dxa"/>
          <w:jc w:val="center"/>
        </w:trPr>
        <w:tc>
          <w:tcPr>
            <w:tcW w:w="1815" w:type="dxa"/>
            <w:tcBorders>
              <w:top w:val="outset" w:sz="6" w:space="0" w:color="C0C0C0"/>
              <w:left w:val="outset" w:sz="6" w:space="0" w:color="C0C0C0"/>
              <w:bottom w:val="outset" w:sz="6" w:space="0" w:color="C0C0C0"/>
              <w:right w:val="outset" w:sz="6" w:space="0" w:color="C0C0C0"/>
            </w:tcBorders>
            <w:shd w:val="clear" w:color="auto" w:fill="FFFFFF"/>
          </w:tcPr>
          <w:p w14:paraId="2ED53AF1" w14:textId="77777777" w:rsidR="00AF66DC" w:rsidRPr="00CE224A" w:rsidRDefault="00AF66DC" w:rsidP="00E47389">
            <w:pPr>
              <w:rPr>
                <w:rFonts w:ascii="Times New Roman" w:hAnsi="Times New Roman"/>
                <w:sz w:val="16"/>
                <w:szCs w:val="16"/>
                <w:lang w:eastAsia="fr-CA"/>
              </w:rPr>
            </w:pPr>
            <w:r w:rsidRPr="00CE224A">
              <w:rPr>
                <w:rFonts w:cs="Arial"/>
                <w:color w:val="000000"/>
                <w:sz w:val="16"/>
                <w:szCs w:val="16"/>
                <w:lang w:eastAsia="fr-CA"/>
              </w:rPr>
              <w:t>Chevrolet</w:t>
            </w:r>
          </w:p>
        </w:tc>
      </w:tr>
      <w:tr w:rsidR="00AF66DC" w:rsidRPr="00AC57CD" w14:paraId="26F5BE0D" w14:textId="77777777" w:rsidTr="00AF66DC">
        <w:trPr>
          <w:tblCellSpacing w:w="0" w:type="dxa"/>
          <w:jc w:val="center"/>
        </w:trPr>
        <w:tc>
          <w:tcPr>
            <w:tcW w:w="1815" w:type="dxa"/>
            <w:tcBorders>
              <w:top w:val="outset" w:sz="6" w:space="0" w:color="C0C0C0"/>
              <w:left w:val="outset" w:sz="6" w:space="0" w:color="C0C0C0"/>
              <w:bottom w:val="outset" w:sz="6" w:space="0" w:color="C0C0C0"/>
              <w:right w:val="outset" w:sz="6" w:space="0" w:color="C0C0C0"/>
            </w:tcBorders>
            <w:shd w:val="clear" w:color="auto" w:fill="FFFFFF"/>
          </w:tcPr>
          <w:p w14:paraId="3872CB80" w14:textId="77777777" w:rsidR="00AF66DC" w:rsidRPr="00CE224A" w:rsidRDefault="00AF66DC" w:rsidP="00E47389">
            <w:pPr>
              <w:rPr>
                <w:rFonts w:ascii="Times New Roman" w:hAnsi="Times New Roman"/>
                <w:sz w:val="16"/>
                <w:szCs w:val="16"/>
                <w:lang w:eastAsia="fr-CA"/>
              </w:rPr>
            </w:pPr>
            <w:r w:rsidRPr="00CE224A">
              <w:rPr>
                <w:rFonts w:cs="Arial"/>
                <w:color w:val="000000"/>
                <w:sz w:val="16"/>
                <w:szCs w:val="16"/>
                <w:lang w:eastAsia="fr-CA"/>
              </w:rPr>
              <w:t>Chrysler</w:t>
            </w:r>
          </w:p>
        </w:tc>
      </w:tr>
      <w:tr w:rsidR="00AF66DC" w:rsidRPr="00AC57CD" w14:paraId="63C700BD" w14:textId="77777777" w:rsidTr="00AF66DC">
        <w:trPr>
          <w:tblCellSpacing w:w="0" w:type="dxa"/>
          <w:jc w:val="center"/>
        </w:trPr>
        <w:tc>
          <w:tcPr>
            <w:tcW w:w="1815" w:type="dxa"/>
            <w:tcBorders>
              <w:top w:val="outset" w:sz="6" w:space="0" w:color="C0C0C0"/>
              <w:left w:val="outset" w:sz="6" w:space="0" w:color="C0C0C0"/>
              <w:bottom w:val="outset" w:sz="6" w:space="0" w:color="C0C0C0"/>
              <w:right w:val="outset" w:sz="6" w:space="0" w:color="C0C0C0"/>
            </w:tcBorders>
            <w:shd w:val="clear" w:color="auto" w:fill="FFFFFF"/>
          </w:tcPr>
          <w:p w14:paraId="3C88B650" w14:textId="77777777" w:rsidR="00AF66DC" w:rsidRPr="00CE224A" w:rsidRDefault="00AF66DC" w:rsidP="00E47389">
            <w:pPr>
              <w:rPr>
                <w:rFonts w:ascii="Times New Roman" w:hAnsi="Times New Roman"/>
                <w:sz w:val="16"/>
                <w:szCs w:val="16"/>
                <w:lang w:eastAsia="fr-CA"/>
              </w:rPr>
            </w:pPr>
            <w:r w:rsidRPr="00CE224A">
              <w:rPr>
                <w:rFonts w:cs="Arial"/>
                <w:color w:val="000000"/>
                <w:sz w:val="16"/>
                <w:szCs w:val="16"/>
                <w:lang w:eastAsia="fr-CA"/>
              </w:rPr>
              <w:t>Daewoo</w:t>
            </w:r>
          </w:p>
        </w:tc>
      </w:tr>
      <w:tr w:rsidR="00AF66DC" w:rsidRPr="00AC57CD" w14:paraId="5AA7BBF8" w14:textId="77777777" w:rsidTr="00AF66DC">
        <w:trPr>
          <w:tblCellSpacing w:w="0" w:type="dxa"/>
          <w:jc w:val="center"/>
        </w:trPr>
        <w:tc>
          <w:tcPr>
            <w:tcW w:w="1815" w:type="dxa"/>
            <w:tcBorders>
              <w:top w:val="outset" w:sz="6" w:space="0" w:color="C0C0C0"/>
              <w:left w:val="outset" w:sz="6" w:space="0" w:color="C0C0C0"/>
              <w:bottom w:val="outset" w:sz="6" w:space="0" w:color="C0C0C0"/>
              <w:right w:val="outset" w:sz="6" w:space="0" w:color="C0C0C0"/>
            </w:tcBorders>
            <w:shd w:val="clear" w:color="auto" w:fill="FFFFFF"/>
          </w:tcPr>
          <w:p w14:paraId="64743F28" w14:textId="77777777" w:rsidR="00AF66DC" w:rsidRPr="00CE224A" w:rsidRDefault="00AF66DC" w:rsidP="00E47389">
            <w:pPr>
              <w:rPr>
                <w:rFonts w:ascii="Times New Roman" w:hAnsi="Times New Roman"/>
                <w:sz w:val="16"/>
                <w:szCs w:val="16"/>
                <w:lang w:eastAsia="fr-CA"/>
              </w:rPr>
            </w:pPr>
            <w:r w:rsidRPr="00CE224A">
              <w:rPr>
                <w:rFonts w:cs="Arial"/>
                <w:color w:val="000000"/>
                <w:sz w:val="16"/>
                <w:szCs w:val="16"/>
                <w:lang w:eastAsia="fr-CA"/>
              </w:rPr>
              <w:t>Ford</w:t>
            </w:r>
          </w:p>
        </w:tc>
      </w:tr>
      <w:tr w:rsidR="00AF66DC" w:rsidRPr="00AC57CD" w14:paraId="71F01C96" w14:textId="77777777" w:rsidTr="00AF66DC">
        <w:trPr>
          <w:tblCellSpacing w:w="0" w:type="dxa"/>
          <w:jc w:val="center"/>
        </w:trPr>
        <w:tc>
          <w:tcPr>
            <w:tcW w:w="1815" w:type="dxa"/>
            <w:tcBorders>
              <w:top w:val="outset" w:sz="6" w:space="0" w:color="C0C0C0"/>
              <w:left w:val="outset" w:sz="6" w:space="0" w:color="C0C0C0"/>
              <w:bottom w:val="outset" w:sz="6" w:space="0" w:color="C0C0C0"/>
              <w:right w:val="outset" w:sz="6" w:space="0" w:color="C0C0C0"/>
            </w:tcBorders>
            <w:shd w:val="clear" w:color="auto" w:fill="FFFFFF"/>
          </w:tcPr>
          <w:p w14:paraId="6FE2FC25" w14:textId="77777777" w:rsidR="00AF66DC" w:rsidRPr="00CE224A" w:rsidRDefault="00AF66DC" w:rsidP="00E47389">
            <w:pPr>
              <w:rPr>
                <w:rFonts w:ascii="Times New Roman" w:hAnsi="Times New Roman"/>
                <w:sz w:val="16"/>
                <w:szCs w:val="16"/>
                <w:lang w:eastAsia="fr-CA"/>
              </w:rPr>
            </w:pPr>
            <w:r w:rsidRPr="00CE224A">
              <w:rPr>
                <w:rFonts w:cs="Arial"/>
                <w:color w:val="000000"/>
                <w:sz w:val="16"/>
                <w:szCs w:val="16"/>
                <w:lang w:eastAsia="fr-CA"/>
              </w:rPr>
              <w:t>Mazda</w:t>
            </w:r>
          </w:p>
        </w:tc>
      </w:tr>
      <w:tr w:rsidR="00AF66DC" w:rsidRPr="00AC57CD" w14:paraId="58111B27" w14:textId="77777777" w:rsidTr="00AF66DC">
        <w:trPr>
          <w:tblCellSpacing w:w="0" w:type="dxa"/>
          <w:jc w:val="center"/>
        </w:trPr>
        <w:tc>
          <w:tcPr>
            <w:tcW w:w="1815" w:type="dxa"/>
            <w:tcBorders>
              <w:top w:val="outset" w:sz="6" w:space="0" w:color="C0C0C0"/>
              <w:left w:val="outset" w:sz="6" w:space="0" w:color="C0C0C0"/>
              <w:bottom w:val="outset" w:sz="6" w:space="0" w:color="C0C0C0"/>
              <w:right w:val="outset" w:sz="6" w:space="0" w:color="C0C0C0"/>
            </w:tcBorders>
            <w:shd w:val="clear" w:color="auto" w:fill="FFFFFF"/>
          </w:tcPr>
          <w:p w14:paraId="23859E28" w14:textId="77777777" w:rsidR="00AF66DC" w:rsidRPr="00CE224A" w:rsidRDefault="00AF66DC" w:rsidP="00E47389">
            <w:pPr>
              <w:rPr>
                <w:rFonts w:ascii="Times New Roman" w:hAnsi="Times New Roman"/>
                <w:sz w:val="16"/>
                <w:szCs w:val="16"/>
                <w:lang w:eastAsia="fr-CA"/>
              </w:rPr>
            </w:pPr>
            <w:r w:rsidRPr="00CE224A">
              <w:rPr>
                <w:rFonts w:cs="Arial"/>
                <w:color w:val="000000"/>
                <w:sz w:val="16"/>
                <w:szCs w:val="16"/>
                <w:lang w:eastAsia="fr-CA"/>
              </w:rPr>
              <w:t>Nissan</w:t>
            </w:r>
          </w:p>
        </w:tc>
      </w:tr>
      <w:tr w:rsidR="00AF66DC" w:rsidRPr="00AC57CD" w14:paraId="25053FDB" w14:textId="77777777" w:rsidTr="00AF66DC">
        <w:trPr>
          <w:tblCellSpacing w:w="0" w:type="dxa"/>
          <w:jc w:val="center"/>
        </w:trPr>
        <w:tc>
          <w:tcPr>
            <w:tcW w:w="1815" w:type="dxa"/>
            <w:tcBorders>
              <w:top w:val="outset" w:sz="6" w:space="0" w:color="C0C0C0"/>
              <w:left w:val="outset" w:sz="6" w:space="0" w:color="C0C0C0"/>
              <w:bottom w:val="outset" w:sz="6" w:space="0" w:color="C0C0C0"/>
              <w:right w:val="outset" w:sz="6" w:space="0" w:color="C0C0C0"/>
            </w:tcBorders>
            <w:shd w:val="clear" w:color="auto" w:fill="FFFFFF"/>
          </w:tcPr>
          <w:p w14:paraId="234B90F8" w14:textId="77777777" w:rsidR="00AF66DC" w:rsidRPr="00CE224A" w:rsidRDefault="00AF66DC" w:rsidP="00E47389">
            <w:pPr>
              <w:rPr>
                <w:rFonts w:ascii="Times New Roman" w:hAnsi="Times New Roman"/>
                <w:sz w:val="16"/>
                <w:szCs w:val="16"/>
                <w:lang w:eastAsia="fr-CA"/>
              </w:rPr>
            </w:pPr>
            <w:r w:rsidRPr="00CE224A">
              <w:rPr>
                <w:rFonts w:cs="Arial"/>
                <w:color w:val="000000"/>
                <w:sz w:val="16"/>
                <w:szCs w:val="16"/>
                <w:lang w:eastAsia="fr-CA"/>
              </w:rPr>
              <w:t>Pontiac</w:t>
            </w:r>
          </w:p>
        </w:tc>
      </w:tr>
      <w:tr w:rsidR="00AF66DC" w:rsidRPr="00AC57CD" w14:paraId="2E950BD4" w14:textId="77777777" w:rsidTr="00AF66DC">
        <w:trPr>
          <w:tblCellSpacing w:w="0" w:type="dxa"/>
          <w:jc w:val="center"/>
        </w:trPr>
        <w:tc>
          <w:tcPr>
            <w:tcW w:w="1815" w:type="dxa"/>
            <w:tcBorders>
              <w:top w:val="outset" w:sz="6" w:space="0" w:color="C0C0C0"/>
              <w:left w:val="outset" w:sz="6" w:space="0" w:color="C0C0C0"/>
              <w:bottom w:val="outset" w:sz="6" w:space="0" w:color="C0C0C0"/>
              <w:right w:val="outset" w:sz="6" w:space="0" w:color="C0C0C0"/>
            </w:tcBorders>
            <w:shd w:val="clear" w:color="auto" w:fill="FFFFFF"/>
          </w:tcPr>
          <w:p w14:paraId="556F6C28" w14:textId="77777777" w:rsidR="00AF66DC" w:rsidRPr="00CE224A" w:rsidRDefault="00AF66DC" w:rsidP="00E47389">
            <w:pPr>
              <w:rPr>
                <w:rFonts w:ascii="Times New Roman" w:hAnsi="Times New Roman"/>
                <w:sz w:val="16"/>
                <w:szCs w:val="16"/>
                <w:lang w:eastAsia="fr-CA"/>
              </w:rPr>
            </w:pPr>
            <w:r w:rsidRPr="00CE224A">
              <w:rPr>
                <w:rFonts w:cs="Arial"/>
                <w:color w:val="000000"/>
                <w:sz w:val="16"/>
                <w:szCs w:val="16"/>
                <w:lang w:eastAsia="fr-CA"/>
              </w:rPr>
              <w:t>Suzuki</w:t>
            </w:r>
          </w:p>
        </w:tc>
      </w:tr>
      <w:tr w:rsidR="00AF66DC" w:rsidRPr="00AC57CD" w14:paraId="6B7186ED" w14:textId="77777777" w:rsidTr="00AF66DC">
        <w:trPr>
          <w:tblCellSpacing w:w="0" w:type="dxa"/>
          <w:jc w:val="center"/>
        </w:trPr>
        <w:tc>
          <w:tcPr>
            <w:tcW w:w="1815" w:type="dxa"/>
            <w:tcBorders>
              <w:top w:val="outset" w:sz="6" w:space="0" w:color="C0C0C0"/>
              <w:left w:val="outset" w:sz="6" w:space="0" w:color="C0C0C0"/>
              <w:bottom w:val="outset" w:sz="6" w:space="0" w:color="C0C0C0"/>
              <w:right w:val="outset" w:sz="6" w:space="0" w:color="C0C0C0"/>
            </w:tcBorders>
            <w:shd w:val="clear" w:color="auto" w:fill="FFFFFF"/>
          </w:tcPr>
          <w:p w14:paraId="26F3A0EE" w14:textId="77777777" w:rsidR="00AF66DC" w:rsidRPr="00CE224A" w:rsidRDefault="00AF66DC" w:rsidP="00E47389">
            <w:pPr>
              <w:rPr>
                <w:rFonts w:ascii="Times New Roman" w:hAnsi="Times New Roman"/>
                <w:sz w:val="16"/>
                <w:szCs w:val="16"/>
                <w:lang w:eastAsia="fr-CA"/>
              </w:rPr>
            </w:pPr>
            <w:r w:rsidRPr="00CE224A">
              <w:rPr>
                <w:rFonts w:cs="Arial"/>
                <w:color w:val="000000"/>
                <w:sz w:val="16"/>
                <w:szCs w:val="16"/>
                <w:lang w:eastAsia="fr-CA"/>
              </w:rPr>
              <w:t>Toyota</w:t>
            </w:r>
          </w:p>
        </w:tc>
      </w:tr>
    </w:tbl>
    <w:p w14:paraId="7D522256" w14:textId="77777777" w:rsidR="00AF66DC" w:rsidRDefault="00AF66DC" w:rsidP="00AF66DC">
      <w:pPr>
        <w:pStyle w:val="Listepuces2"/>
      </w:pPr>
      <w:r>
        <w:t xml:space="preserve">Dans Access, le menu contextuel de la grille avec la commande </w:t>
      </w:r>
      <w:r w:rsidRPr="00AF66DC">
        <w:rPr>
          <w:rFonts w:cs="Arial"/>
          <w:i/>
        </w:rPr>
        <w:t>Σ</w:t>
      </w:r>
      <w:r w:rsidRPr="00AF66DC">
        <w:rPr>
          <w:i/>
        </w:rPr>
        <w:t xml:space="preserve"> Totaux</w:t>
      </w:r>
      <w:r>
        <w:rPr>
          <w:i/>
        </w:rPr>
        <w:t xml:space="preserve"> </w:t>
      </w:r>
      <w:r>
        <w:t>fait apparaître une ligne opération. Par la suite, cette ligne nous donne accès à d’autres opérations.</w:t>
      </w:r>
    </w:p>
    <w:p w14:paraId="52FC4157" w14:textId="77777777" w:rsidR="00CE224A" w:rsidRDefault="00CE224A" w:rsidP="00AF66DC">
      <w:pPr>
        <w:pStyle w:val="Listepuces2"/>
      </w:pPr>
      <w:r>
        <w:t>Dans le cas de cette requête les résultats sont identiques à :</w:t>
      </w:r>
    </w:p>
    <w:p w14:paraId="32638970" w14:textId="77777777" w:rsidR="00CE224A" w:rsidRDefault="00CE224A" w:rsidP="00CE224A">
      <w:pPr>
        <w:pStyle w:val="Requte"/>
      </w:pPr>
      <w:r>
        <w:t xml:space="preserve">SELECT DISTINCT </w:t>
      </w:r>
      <w:proofErr w:type="spellStart"/>
      <w:r>
        <w:t>AutoMarque</w:t>
      </w:r>
      <w:proofErr w:type="spellEnd"/>
      <w:r>
        <w:br/>
        <w:t>FROM Autos;</w:t>
      </w:r>
    </w:p>
    <w:p w14:paraId="2F9C5791" w14:textId="77777777" w:rsidR="00CE224A" w:rsidRDefault="00CE224A" w:rsidP="00CE224A">
      <w:pPr>
        <w:pStyle w:val="Norme"/>
      </w:pPr>
      <w:r>
        <w:t>N</w:t>
      </w:r>
      <w:r w:rsidRPr="00CE224A">
        <w:rPr>
          <w:caps w:val="0"/>
        </w:rPr>
        <w:t>ote</w:t>
      </w:r>
    </w:p>
    <w:p w14:paraId="1BD83344" w14:textId="77777777" w:rsidR="00CE224A" w:rsidRDefault="00CE224A" w:rsidP="00CE224A">
      <w:pPr>
        <w:pStyle w:val="Normetexte"/>
      </w:pPr>
      <w:r w:rsidRPr="00CE224A">
        <w:rPr>
          <w:i/>
        </w:rPr>
        <w:t>DISTINCT</w:t>
      </w:r>
      <w:r>
        <w:t xml:space="preserve"> et </w:t>
      </w:r>
      <w:r w:rsidRPr="00CE224A">
        <w:rPr>
          <w:i/>
        </w:rPr>
        <w:t>GROUP BY</w:t>
      </w:r>
      <w:r>
        <w:t xml:space="preserve"> ne sont pas incompatibles, mais </w:t>
      </w:r>
      <w:r>
        <w:rPr>
          <w:i/>
        </w:rPr>
        <w:t>DISTINCT</w:t>
      </w:r>
      <w:r>
        <w:t xml:space="preserve"> devient inutile!</w:t>
      </w:r>
    </w:p>
    <w:p w14:paraId="50336628" w14:textId="77777777" w:rsidR="00CE224A" w:rsidRDefault="00054EE7" w:rsidP="00CE224A">
      <w:pPr>
        <w:pStyle w:val="Requte"/>
        <w:ind w:left="1134" w:right="1138"/>
      </w:pPr>
      <w:r>
        <w:rPr>
          <w:noProof/>
          <w:lang w:eastAsia="fr-CA"/>
        </w:rPr>
        <w:pict w14:anchorId="4BBBCC7D">
          <v:shape id="_x0000_s3041" type="#_x0000_t62" style="position:absolute;left:0;text-align:left;margin-left:311.1pt;margin-top:1.25pt;width:133.8pt;height:67.9pt;z-index:251752448" adj="-14004,10148" fillcolor="white [3212]" strokeweight="1.5pt">
            <v:textbox style="mso-next-textbox:#_x0000_s3041">
              <w:txbxContent>
                <w:p w14:paraId="39F53B94" w14:textId="77777777" w:rsidR="00352CB3" w:rsidRDefault="00352CB3">
                  <w:r>
                    <w:t>Correct syntaxiquement, mais je pénaliserai!</w:t>
                  </w:r>
                </w:p>
              </w:txbxContent>
            </v:textbox>
          </v:shape>
        </w:pict>
      </w:r>
      <w:r w:rsidR="00CE224A">
        <w:t xml:space="preserve">SELECT </w:t>
      </w:r>
      <w:r w:rsidR="00CE224A" w:rsidRPr="00CE224A">
        <w:rPr>
          <w:u w:val="single"/>
        </w:rPr>
        <w:t>DISTINCT</w:t>
      </w:r>
      <w:r w:rsidR="00CE224A">
        <w:t xml:space="preserve"> </w:t>
      </w:r>
      <w:proofErr w:type="spellStart"/>
      <w:r w:rsidR="00CE224A">
        <w:t>AutoMarque</w:t>
      </w:r>
      <w:proofErr w:type="spellEnd"/>
      <w:r w:rsidR="00CE224A">
        <w:br/>
        <w:t>FROM Autos</w:t>
      </w:r>
      <w:r w:rsidR="00CE224A">
        <w:br/>
      </w:r>
      <w:r w:rsidR="00CE224A" w:rsidRPr="00CE224A">
        <w:rPr>
          <w:u w:val="single"/>
        </w:rPr>
        <w:t>GROUP BY</w:t>
      </w:r>
      <w:r w:rsidR="00CE224A">
        <w:t xml:space="preserve"> </w:t>
      </w:r>
      <w:proofErr w:type="spellStart"/>
      <w:r w:rsidR="00CE224A">
        <w:t>AutoMarque</w:t>
      </w:r>
      <w:proofErr w:type="spellEnd"/>
      <w:r w:rsidR="00CE224A">
        <w:t>;</w:t>
      </w:r>
    </w:p>
    <w:p w14:paraId="5EE2FE0C" w14:textId="77777777" w:rsidR="00CE224A" w:rsidRDefault="00CE224A">
      <w:pPr>
        <w:rPr>
          <w:b/>
        </w:rPr>
      </w:pPr>
      <w:r>
        <w:rPr>
          <w:b/>
        </w:rPr>
        <w:br w:type="page"/>
      </w:r>
    </w:p>
    <w:p w14:paraId="4538F351" w14:textId="77777777" w:rsidR="00CE224A" w:rsidRDefault="00CE224A" w:rsidP="00CE224A">
      <w:pPr>
        <w:pStyle w:val="Listepuces"/>
        <w:rPr>
          <w:b/>
        </w:rPr>
      </w:pPr>
      <w:r w:rsidRPr="00CE224A">
        <w:rPr>
          <w:b/>
        </w:rPr>
        <w:t>ReqAuto3</w:t>
      </w:r>
    </w:p>
    <w:p w14:paraId="34DB45EA" w14:textId="77777777" w:rsidR="00CE224A" w:rsidRPr="009030A8" w:rsidRDefault="00CE224A" w:rsidP="00CE224A">
      <w:pPr>
        <w:pStyle w:val="Requte"/>
        <w:rPr>
          <w:rStyle w:val="rponse2"/>
        </w:rPr>
      </w:pPr>
      <w:r w:rsidRPr="009030A8">
        <w:rPr>
          <w:rStyle w:val="rponse2"/>
        </w:rPr>
        <w:t xml:space="preserve">SELECT </w:t>
      </w:r>
      <w:proofErr w:type="spellStart"/>
      <w:r w:rsidRPr="009030A8">
        <w:rPr>
          <w:rStyle w:val="rponse2"/>
        </w:rPr>
        <w:t>AutoMarque</w:t>
      </w:r>
      <w:proofErr w:type="spellEnd"/>
      <w:r w:rsidRPr="009030A8">
        <w:rPr>
          <w:rStyle w:val="rponse2"/>
        </w:rPr>
        <w:t xml:space="preserve">, </w:t>
      </w:r>
      <w:proofErr w:type="spellStart"/>
      <w:r w:rsidRPr="009030A8">
        <w:rPr>
          <w:rStyle w:val="rponse2"/>
        </w:rPr>
        <w:t>AutoModèle</w:t>
      </w:r>
      <w:proofErr w:type="spellEnd"/>
      <w:r w:rsidRPr="009030A8">
        <w:rPr>
          <w:rStyle w:val="rponse2"/>
        </w:rPr>
        <w:br/>
        <w:t>FROM Autos</w:t>
      </w:r>
      <w:r w:rsidRPr="009030A8">
        <w:rPr>
          <w:rStyle w:val="rponse2"/>
        </w:rPr>
        <w:br/>
        <w:t xml:space="preserve">GROUP BY </w:t>
      </w:r>
      <w:proofErr w:type="spellStart"/>
      <w:r w:rsidRPr="009030A8">
        <w:rPr>
          <w:rStyle w:val="rponse2"/>
        </w:rPr>
        <w:t>AutoMarque</w:t>
      </w:r>
      <w:proofErr w:type="spellEnd"/>
      <w:r w:rsidRPr="009030A8">
        <w:rPr>
          <w:rStyle w:val="rponse2"/>
        </w:rPr>
        <w:t xml:space="preserve">, </w:t>
      </w:r>
      <w:proofErr w:type="spellStart"/>
      <w:r w:rsidRPr="009030A8">
        <w:rPr>
          <w:rStyle w:val="rponse2"/>
        </w:rPr>
        <w:t>AutoModèle</w:t>
      </w:r>
      <w:proofErr w:type="spellEnd"/>
      <w:r w:rsidRPr="009030A8">
        <w:rPr>
          <w:rStyle w:val="rponse2"/>
        </w:rPr>
        <w:t>;</w:t>
      </w:r>
    </w:p>
    <w:p w14:paraId="5B15F387" w14:textId="77777777" w:rsidR="009030A8" w:rsidRPr="009030A8" w:rsidRDefault="009030A8" w:rsidP="00CE224A">
      <w:pPr>
        <w:pStyle w:val="Requte"/>
        <w:rPr>
          <w:rStyle w:val="rponse2"/>
        </w:rPr>
      </w:pPr>
    </w:p>
    <w:p w14:paraId="742C73DB" w14:textId="77777777" w:rsidR="009030A8" w:rsidRPr="009030A8" w:rsidRDefault="009030A8" w:rsidP="00CE224A">
      <w:pPr>
        <w:pStyle w:val="Requte"/>
        <w:rPr>
          <w:rStyle w:val="rponse2"/>
        </w:rPr>
      </w:pPr>
    </w:p>
    <w:p w14:paraId="68659563" w14:textId="77777777" w:rsidR="00CE224A" w:rsidRPr="00CE224A" w:rsidRDefault="00CE224A" w:rsidP="00CE224A">
      <w:pPr>
        <w:pStyle w:val="Listepuces2"/>
      </w:pPr>
      <w:r>
        <w:t>22 résultats :</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000" w:firstRow="0" w:lastRow="0" w:firstColumn="0" w:lastColumn="0" w:noHBand="0" w:noVBand="0"/>
      </w:tblPr>
      <w:tblGrid>
        <w:gridCol w:w="1455"/>
        <w:gridCol w:w="1800"/>
      </w:tblGrid>
      <w:tr w:rsidR="00CE224A" w:rsidRPr="0011489F" w14:paraId="145D4A12" w14:textId="77777777" w:rsidTr="00CE224A">
        <w:trPr>
          <w:tblHeader/>
          <w:tblCellSpacing w:w="0" w:type="dxa"/>
          <w:jc w:val="center"/>
        </w:trPr>
        <w:tc>
          <w:tcPr>
            <w:tcW w:w="1455" w:type="dxa"/>
            <w:tcBorders>
              <w:top w:val="outset" w:sz="6" w:space="0" w:color="000000"/>
              <w:left w:val="outset" w:sz="6" w:space="0" w:color="000000"/>
              <w:bottom w:val="outset" w:sz="6" w:space="0" w:color="000000"/>
              <w:right w:val="outset" w:sz="6" w:space="0" w:color="000000"/>
            </w:tcBorders>
            <w:shd w:val="clear" w:color="auto" w:fill="C0C0C0"/>
            <w:vAlign w:val="center"/>
          </w:tcPr>
          <w:p w14:paraId="1C20E87C" w14:textId="77777777" w:rsidR="00CE224A" w:rsidRPr="00CE224A" w:rsidRDefault="00CE224A" w:rsidP="00E47389">
            <w:pPr>
              <w:jc w:val="center"/>
              <w:rPr>
                <w:rFonts w:ascii="Times New Roman" w:hAnsi="Times New Roman"/>
                <w:b/>
                <w:bCs/>
                <w:sz w:val="16"/>
                <w:szCs w:val="16"/>
                <w:lang w:eastAsia="fr-CA"/>
              </w:rPr>
            </w:pPr>
            <w:r w:rsidRPr="00CE224A">
              <w:rPr>
                <w:rFonts w:cs="Arial"/>
                <w:b/>
                <w:bCs/>
                <w:color w:val="000000"/>
                <w:sz w:val="16"/>
                <w:szCs w:val="16"/>
                <w:lang w:eastAsia="fr-CA"/>
              </w:rPr>
              <w:t>Marque</w:t>
            </w:r>
          </w:p>
        </w:tc>
        <w:tc>
          <w:tcPr>
            <w:tcW w:w="1800" w:type="dxa"/>
            <w:tcBorders>
              <w:top w:val="outset" w:sz="6" w:space="0" w:color="000000"/>
              <w:left w:val="outset" w:sz="6" w:space="0" w:color="000000"/>
              <w:bottom w:val="outset" w:sz="6" w:space="0" w:color="000000"/>
              <w:right w:val="outset" w:sz="6" w:space="0" w:color="000000"/>
            </w:tcBorders>
            <w:shd w:val="clear" w:color="auto" w:fill="C0C0C0"/>
            <w:vAlign w:val="center"/>
          </w:tcPr>
          <w:p w14:paraId="358397A4" w14:textId="77777777" w:rsidR="00CE224A" w:rsidRPr="00CE224A" w:rsidRDefault="00CE224A" w:rsidP="00E47389">
            <w:pPr>
              <w:jc w:val="center"/>
              <w:rPr>
                <w:rFonts w:ascii="Times New Roman" w:hAnsi="Times New Roman"/>
                <w:b/>
                <w:bCs/>
                <w:sz w:val="16"/>
                <w:szCs w:val="16"/>
                <w:lang w:eastAsia="fr-CA"/>
              </w:rPr>
            </w:pPr>
            <w:r w:rsidRPr="00CE224A">
              <w:rPr>
                <w:rFonts w:cs="Arial"/>
                <w:b/>
                <w:bCs/>
                <w:color w:val="000000"/>
                <w:sz w:val="16"/>
                <w:szCs w:val="16"/>
                <w:lang w:eastAsia="fr-CA"/>
              </w:rPr>
              <w:t>Modèle</w:t>
            </w:r>
          </w:p>
        </w:tc>
      </w:tr>
      <w:tr w:rsidR="00CE224A" w:rsidRPr="0011489F" w14:paraId="19532227" w14:textId="77777777" w:rsidTr="00CE224A">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59EF3FB2" w14:textId="77777777" w:rsidR="00CE224A" w:rsidRPr="00CE224A" w:rsidRDefault="00CE224A" w:rsidP="00E47389">
            <w:pPr>
              <w:rPr>
                <w:rFonts w:ascii="Times New Roman" w:hAnsi="Times New Roman"/>
                <w:sz w:val="16"/>
                <w:szCs w:val="16"/>
                <w:lang w:eastAsia="fr-CA"/>
              </w:rPr>
            </w:pPr>
            <w:r w:rsidRPr="00CE224A">
              <w:rPr>
                <w:rFonts w:cs="Arial"/>
                <w:color w:val="000000"/>
                <w:sz w:val="16"/>
                <w:szCs w:val="16"/>
                <w:lang w:eastAsia="fr-CA"/>
              </w:rPr>
              <w:t>Chevrolet</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4A6B817B" w14:textId="77777777" w:rsidR="00CE224A" w:rsidRPr="00CE224A" w:rsidRDefault="00CE224A" w:rsidP="00E47389">
            <w:pPr>
              <w:rPr>
                <w:rFonts w:ascii="Times New Roman" w:hAnsi="Times New Roman"/>
                <w:sz w:val="16"/>
                <w:szCs w:val="16"/>
                <w:lang w:eastAsia="fr-CA"/>
              </w:rPr>
            </w:pPr>
            <w:r w:rsidRPr="00CE224A">
              <w:rPr>
                <w:rFonts w:cs="Arial"/>
                <w:color w:val="000000"/>
                <w:sz w:val="16"/>
                <w:szCs w:val="16"/>
                <w:lang w:eastAsia="fr-CA"/>
              </w:rPr>
              <w:t>Cavalier</w:t>
            </w:r>
          </w:p>
        </w:tc>
      </w:tr>
      <w:tr w:rsidR="00CE224A" w:rsidRPr="0011489F" w14:paraId="6B258E17" w14:textId="77777777" w:rsidTr="00CE224A">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2551FD2C" w14:textId="77777777" w:rsidR="00CE224A" w:rsidRPr="00CE224A" w:rsidRDefault="00CE224A" w:rsidP="00E47389">
            <w:pPr>
              <w:rPr>
                <w:rFonts w:ascii="Times New Roman" w:hAnsi="Times New Roman"/>
                <w:sz w:val="16"/>
                <w:szCs w:val="16"/>
                <w:lang w:eastAsia="fr-CA"/>
              </w:rPr>
            </w:pPr>
            <w:r w:rsidRPr="00CE224A">
              <w:rPr>
                <w:rFonts w:cs="Arial"/>
                <w:color w:val="000000"/>
                <w:sz w:val="16"/>
                <w:szCs w:val="16"/>
                <w:lang w:eastAsia="fr-CA"/>
              </w:rPr>
              <w:t>Chevrolet</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556A5401" w14:textId="77777777" w:rsidR="00CE224A" w:rsidRPr="00CE224A" w:rsidRDefault="00CE224A" w:rsidP="00E47389">
            <w:pPr>
              <w:rPr>
                <w:rFonts w:ascii="Times New Roman" w:hAnsi="Times New Roman"/>
                <w:sz w:val="16"/>
                <w:szCs w:val="16"/>
                <w:lang w:eastAsia="fr-CA"/>
              </w:rPr>
            </w:pPr>
            <w:r w:rsidRPr="00CE224A">
              <w:rPr>
                <w:rFonts w:cs="Arial"/>
                <w:color w:val="000000"/>
                <w:sz w:val="16"/>
                <w:szCs w:val="16"/>
                <w:lang w:eastAsia="fr-CA"/>
              </w:rPr>
              <w:t>Impala</w:t>
            </w:r>
          </w:p>
        </w:tc>
      </w:tr>
      <w:tr w:rsidR="00CE224A" w:rsidRPr="0011489F" w14:paraId="576C8B1F" w14:textId="77777777" w:rsidTr="00CE224A">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1AC8FF7E" w14:textId="77777777" w:rsidR="00CE224A" w:rsidRPr="00CE224A" w:rsidRDefault="00CE224A" w:rsidP="00E47389">
            <w:pPr>
              <w:rPr>
                <w:rFonts w:ascii="Times New Roman" w:hAnsi="Times New Roman"/>
                <w:sz w:val="16"/>
                <w:szCs w:val="16"/>
                <w:lang w:eastAsia="fr-CA"/>
              </w:rPr>
            </w:pPr>
            <w:r w:rsidRPr="00CE224A">
              <w:rPr>
                <w:rFonts w:cs="Arial"/>
                <w:color w:val="000000"/>
                <w:sz w:val="16"/>
                <w:szCs w:val="16"/>
                <w:lang w:eastAsia="fr-CA"/>
              </w:rPr>
              <w:t>Chevrolet</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2BFE576C" w14:textId="77777777" w:rsidR="00CE224A" w:rsidRPr="00CE224A" w:rsidRDefault="00CE224A" w:rsidP="00E47389">
            <w:pPr>
              <w:rPr>
                <w:rFonts w:ascii="Times New Roman" w:hAnsi="Times New Roman"/>
                <w:sz w:val="16"/>
                <w:szCs w:val="16"/>
                <w:lang w:eastAsia="fr-CA"/>
              </w:rPr>
            </w:pPr>
            <w:proofErr w:type="spellStart"/>
            <w:r w:rsidRPr="00CE224A">
              <w:rPr>
                <w:rFonts w:cs="Arial"/>
                <w:color w:val="000000"/>
                <w:sz w:val="16"/>
                <w:szCs w:val="16"/>
                <w:lang w:eastAsia="fr-CA"/>
              </w:rPr>
              <w:t>Sunfire</w:t>
            </w:r>
            <w:proofErr w:type="spellEnd"/>
          </w:p>
        </w:tc>
      </w:tr>
      <w:tr w:rsidR="00CE224A" w:rsidRPr="0011489F" w14:paraId="40DFF473" w14:textId="77777777" w:rsidTr="00CE224A">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7A2209A3" w14:textId="77777777" w:rsidR="00CE224A" w:rsidRPr="00CE224A" w:rsidRDefault="00CE224A" w:rsidP="00E47389">
            <w:pPr>
              <w:rPr>
                <w:rFonts w:ascii="Times New Roman" w:hAnsi="Times New Roman"/>
                <w:sz w:val="16"/>
                <w:szCs w:val="16"/>
                <w:lang w:eastAsia="fr-CA"/>
              </w:rPr>
            </w:pPr>
            <w:r w:rsidRPr="00CE224A">
              <w:rPr>
                <w:rFonts w:cs="Arial"/>
                <w:color w:val="000000"/>
                <w:sz w:val="16"/>
                <w:szCs w:val="16"/>
                <w:lang w:eastAsia="fr-CA"/>
              </w:rPr>
              <w:t>Chrysler</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06D8A934" w14:textId="77777777" w:rsidR="00CE224A" w:rsidRPr="00CE224A" w:rsidRDefault="00CE224A" w:rsidP="00E47389">
            <w:pPr>
              <w:rPr>
                <w:rFonts w:ascii="Times New Roman" w:hAnsi="Times New Roman"/>
                <w:sz w:val="16"/>
                <w:szCs w:val="16"/>
                <w:lang w:eastAsia="fr-CA"/>
              </w:rPr>
            </w:pPr>
            <w:proofErr w:type="spellStart"/>
            <w:r w:rsidRPr="00CE224A">
              <w:rPr>
                <w:rFonts w:cs="Arial"/>
                <w:color w:val="000000"/>
                <w:sz w:val="16"/>
                <w:szCs w:val="16"/>
                <w:lang w:eastAsia="fr-CA"/>
              </w:rPr>
              <w:t>Intrepid</w:t>
            </w:r>
            <w:proofErr w:type="spellEnd"/>
          </w:p>
        </w:tc>
      </w:tr>
      <w:tr w:rsidR="00CE224A" w:rsidRPr="0011489F" w14:paraId="429F8AAB" w14:textId="77777777" w:rsidTr="00CE224A">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6AB1C155" w14:textId="77777777" w:rsidR="00CE224A" w:rsidRPr="00CE224A" w:rsidRDefault="00CE224A" w:rsidP="00E47389">
            <w:pPr>
              <w:rPr>
                <w:rFonts w:ascii="Times New Roman" w:hAnsi="Times New Roman"/>
                <w:sz w:val="16"/>
                <w:szCs w:val="16"/>
                <w:lang w:eastAsia="fr-CA"/>
              </w:rPr>
            </w:pPr>
            <w:r w:rsidRPr="00CE224A">
              <w:rPr>
                <w:rFonts w:cs="Arial"/>
                <w:color w:val="000000"/>
                <w:sz w:val="16"/>
                <w:szCs w:val="16"/>
                <w:lang w:eastAsia="fr-CA"/>
              </w:rPr>
              <w:t>Chrysler</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4052C6C0" w14:textId="77777777" w:rsidR="00CE224A" w:rsidRPr="00CE224A" w:rsidRDefault="00CE224A" w:rsidP="00E47389">
            <w:pPr>
              <w:rPr>
                <w:rFonts w:ascii="Times New Roman" w:hAnsi="Times New Roman"/>
                <w:sz w:val="16"/>
                <w:szCs w:val="16"/>
                <w:lang w:eastAsia="fr-CA"/>
              </w:rPr>
            </w:pPr>
            <w:r w:rsidRPr="00CE224A">
              <w:rPr>
                <w:rFonts w:cs="Arial"/>
                <w:color w:val="000000"/>
                <w:sz w:val="16"/>
                <w:szCs w:val="16"/>
                <w:lang w:eastAsia="fr-CA"/>
              </w:rPr>
              <w:t>Jeep</w:t>
            </w:r>
          </w:p>
        </w:tc>
      </w:tr>
      <w:tr w:rsidR="00CE224A" w:rsidRPr="0011489F" w14:paraId="10BDBFCB" w14:textId="77777777" w:rsidTr="00CE224A">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7D979091" w14:textId="77777777" w:rsidR="00CE224A" w:rsidRPr="00CE224A" w:rsidRDefault="00CE224A" w:rsidP="00E47389">
            <w:pPr>
              <w:rPr>
                <w:rFonts w:ascii="Times New Roman" w:hAnsi="Times New Roman"/>
                <w:sz w:val="16"/>
                <w:szCs w:val="16"/>
                <w:lang w:eastAsia="fr-CA"/>
              </w:rPr>
            </w:pPr>
            <w:r w:rsidRPr="00CE224A">
              <w:rPr>
                <w:rFonts w:cs="Arial"/>
                <w:color w:val="000000"/>
                <w:sz w:val="16"/>
                <w:szCs w:val="16"/>
                <w:lang w:eastAsia="fr-CA"/>
              </w:rPr>
              <w:t>Chrysler</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3A9211B2" w14:textId="77777777" w:rsidR="00CE224A" w:rsidRPr="00CE224A" w:rsidRDefault="00CE224A" w:rsidP="00E47389">
            <w:pPr>
              <w:rPr>
                <w:rFonts w:ascii="Times New Roman" w:hAnsi="Times New Roman"/>
                <w:sz w:val="16"/>
                <w:szCs w:val="16"/>
                <w:lang w:eastAsia="fr-CA"/>
              </w:rPr>
            </w:pPr>
            <w:r w:rsidRPr="00CE224A">
              <w:rPr>
                <w:rFonts w:cs="Arial"/>
                <w:color w:val="000000"/>
                <w:sz w:val="16"/>
                <w:szCs w:val="16"/>
                <w:lang w:eastAsia="fr-CA"/>
              </w:rPr>
              <w:t xml:space="preserve">New </w:t>
            </w:r>
            <w:proofErr w:type="spellStart"/>
            <w:r w:rsidRPr="00CE224A">
              <w:rPr>
                <w:rFonts w:cs="Arial"/>
                <w:color w:val="000000"/>
                <w:sz w:val="16"/>
                <w:szCs w:val="16"/>
                <w:lang w:eastAsia="fr-CA"/>
              </w:rPr>
              <w:t>Yorker</w:t>
            </w:r>
            <w:proofErr w:type="spellEnd"/>
          </w:p>
        </w:tc>
      </w:tr>
      <w:tr w:rsidR="00CE224A" w:rsidRPr="0011489F" w14:paraId="7A54E65F" w14:textId="77777777" w:rsidTr="00CE224A">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5A739853" w14:textId="77777777" w:rsidR="00CE224A" w:rsidRPr="00CE224A" w:rsidRDefault="00CE224A" w:rsidP="00E47389">
            <w:pPr>
              <w:rPr>
                <w:rFonts w:ascii="Times New Roman" w:hAnsi="Times New Roman"/>
                <w:sz w:val="16"/>
                <w:szCs w:val="16"/>
                <w:lang w:eastAsia="fr-CA"/>
              </w:rPr>
            </w:pPr>
            <w:r w:rsidRPr="00CE224A">
              <w:rPr>
                <w:rFonts w:cs="Arial"/>
                <w:color w:val="000000"/>
                <w:sz w:val="16"/>
                <w:szCs w:val="16"/>
                <w:lang w:eastAsia="fr-CA"/>
              </w:rPr>
              <w:t>Chrysler</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1FA7903B" w14:textId="77777777" w:rsidR="00CE224A" w:rsidRPr="00CE224A" w:rsidRDefault="00CE224A" w:rsidP="00E47389">
            <w:pPr>
              <w:rPr>
                <w:rFonts w:ascii="Times New Roman" w:hAnsi="Times New Roman"/>
                <w:sz w:val="16"/>
                <w:szCs w:val="16"/>
                <w:lang w:eastAsia="fr-CA"/>
              </w:rPr>
            </w:pPr>
            <w:r w:rsidRPr="00CE224A">
              <w:rPr>
                <w:rFonts w:cs="Arial"/>
                <w:color w:val="000000"/>
                <w:sz w:val="16"/>
                <w:szCs w:val="16"/>
                <w:lang w:eastAsia="fr-CA"/>
              </w:rPr>
              <w:t>Voyager</w:t>
            </w:r>
          </w:p>
        </w:tc>
      </w:tr>
      <w:tr w:rsidR="00CE224A" w:rsidRPr="0011489F" w14:paraId="5785590B" w14:textId="77777777" w:rsidTr="00CE224A">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2616BA88" w14:textId="77777777" w:rsidR="00CE224A" w:rsidRPr="00CE224A" w:rsidRDefault="00CE224A" w:rsidP="00E47389">
            <w:pPr>
              <w:rPr>
                <w:rFonts w:ascii="Times New Roman" w:hAnsi="Times New Roman"/>
                <w:sz w:val="16"/>
                <w:szCs w:val="16"/>
                <w:lang w:eastAsia="fr-CA"/>
              </w:rPr>
            </w:pPr>
            <w:r w:rsidRPr="00CE224A">
              <w:rPr>
                <w:rFonts w:cs="Arial"/>
                <w:color w:val="000000"/>
                <w:sz w:val="16"/>
                <w:szCs w:val="16"/>
                <w:lang w:eastAsia="fr-CA"/>
              </w:rPr>
              <w:t>Daewoo</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50FEBC29" w14:textId="77777777" w:rsidR="00CE224A" w:rsidRPr="00CE224A" w:rsidRDefault="00CE224A" w:rsidP="00E47389">
            <w:pPr>
              <w:rPr>
                <w:rFonts w:ascii="Times New Roman" w:hAnsi="Times New Roman"/>
                <w:sz w:val="16"/>
                <w:szCs w:val="16"/>
                <w:lang w:eastAsia="fr-CA"/>
              </w:rPr>
            </w:pPr>
            <w:proofErr w:type="spellStart"/>
            <w:r w:rsidRPr="00CE224A">
              <w:rPr>
                <w:rFonts w:cs="Arial"/>
                <w:color w:val="000000"/>
                <w:sz w:val="16"/>
                <w:szCs w:val="16"/>
                <w:lang w:eastAsia="fr-CA"/>
              </w:rPr>
              <w:t>Lemans</w:t>
            </w:r>
            <w:proofErr w:type="spellEnd"/>
          </w:p>
        </w:tc>
      </w:tr>
      <w:tr w:rsidR="00CE224A" w:rsidRPr="0011489F" w14:paraId="0D0E6801" w14:textId="77777777" w:rsidTr="00CE224A">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31B5E745" w14:textId="77777777" w:rsidR="00CE224A" w:rsidRPr="00CE224A" w:rsidRDefault="00CE224A" w:rsidP="00E47389">
            <w:pPr>
              <w:rPr>
                <w:rFonts w:ascii="Times New Roman" w:hAnsi="Times New Roman"/>
                <w:sz w:val="16"/>
                <w:szCs w:val="16"/>
                <w:lang w:eastAsia="fr-CA"/>
              </w:rPr>
            </w:pPr>
            <w:r w:rsidRPr="00CE224A">
              <w:rPr>
                <w:rFonts w:cs="Arial"/>
                <w:color w:val="000000"/>
                <w:sz w:val="16"/>
                <w:szCs w:val="16"/>
                <w:lang w:eastAsia="fr-CA"/>
              </w:rPr>
              <w:t>Ford</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2A76079A" w14:textId="77777777" w:rsidR="00CE224A" w:rsidRPr="00CE224A" w:rsidRDefault="00CE224A" w:rsidP="00E47389">
            <w:pPr>
              <w:rPr>
                <w:rFonts w:ascii="Times New Roman" w:hAnsi="Times New Roman"/>
                <w:sz w:val="16"/>
                <w:szCs w:val="16"/>
                <w:lang w:eastAsia="fr-CA"/>
              </w:rPr>
            </w:pPr>
            <w:r w:rsidRPr="00CE224A">
              <w:rPr>
                <w:rFonts w:cs="Arial"/>
                <w:color w:val="000000"/>
                <w:sz w:val="16"/>
                <w:szCs w:val="16"/>
                <w:lang w:eastAsia="fr-CA"/>
              </w:rPr>
              <w:t>Grand Marquis</w:t>
            </w:r>
          </w:p>
        </w:tc>
      </w:tr>
      <w:tr w:rsidR="00CE224A" w:rsidRPr="0011489F" w14:paraId="7CB7722E" w14:textId="77777777" w:rsidTr="00CE224A">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7CB8A5A8" w14:textId="77777777" w:rsidR="00CE224A" w:rsidRPr="00CE224A" w:rsidRDefault="00CE224A" w:rsidP="00E47389">
            <w:pPr>
              <w:rPr>
                <w:rFonts w:ascii="Times New Roman" w:hAnsi="Times New Roman"/>
                <w:sz w:val="16"/>
                <w:szCs w:val="16"/>
                <w:lang w:eastAsia="fr-CA"/>
              </w:rPr>
            </w:pPr>
            <w:r w:rsidRPr="00CE224A">
              <w:rPr>
                <w:rFonts w:cs="Arial"/>
                <w:color w:val="000000"/>
                <w:sz w:val="16"/>
                <w:szCs w:val="16"/>
                <w:lang w:eastAsia="fr-CA"/>
              </w:rPr>
              <w:t>Ford</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52B8202E" w14:textId="77777777" w:rsidR="00CE224A" w:rsidRPr="00CE224A" w:rsidRDefault="00CE224A" w:rsidP="00E47389">
            <w:pPr>
              <w:rPr>
                <w:rFonts w:ascii="Times New Roman" w:hAnsi="Times New Roman"/>
                <w:sz w:val="16"/>
                <w:szCs w:val="16"/>
                <w:lang w:eastAsia="fr-CA"/>
              </w:rPr>
            </w:pPr>
            <w:r w:rsidRPr="00CE224A">
              <w:rPr>
                <w:rFonts w:cs="Arial"/>
                <w:color w:val="000000"/>
                <w:sz w:val="16"/>
                <w:szCs w:val="16"/>
                <w:lang w:eastAsia="fr-CA"/>
              </w:rPr>
              <w:t>Mercury</w:t>
            </w:r>
          </w:p>
        </w:tc>
      </w:tr>
      <w:tr w:rsidR="00CE224A" w:rsidRPr="0011489F" w14:paraId="71F1517A" w14:textId="77777777" w:rsidTr="00CE224A">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24A43703" w14:textId="77777777" w:rsidR="00CE224A" w:rsidRPr="00CE224A" w:rsidRDefault="00CE224A" w:rsidP="00E47389">
            <w:pPr>
              <w:rPr>
                <w:rFonts w:ascii="Times New Roman" w:hAnsi="Times New Roman"/>
                <w:sz w:val="16"/>
                <w:szCs w:val="16"/>
                <w:lang w:eastAsia="fr-CA"/>
              </w:rPr>
            </w:pPr>
            <w:r w:rsidRPr="00CE224A">
              <w:rPr>
                <w:rFonts w:cs="Arial"/>
                <w:color w:val="000000"/>
                <w:sz w:val="16"/>
                <w:szCs w:val="16"/>
                <w:lang w:eastAsia="fr-CA"/>
              </w:rPr>
              <w:t>Mazda</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4ADF41EF" w14:textId="77777777" w:rsidR="00CE224A" w:rsidRPr="00CE224A" w:rsidRDefault="00CE224A" w:rsidP="00E47389">
            <w:pPr>
              <w:rPr>
                <w:rFonts w:ascii="Times New Roman" w:hAnsi="Times New Roman"/>
                <w:sz w:val="16"/>
                <w:szCs w:val="16"/>
                <w:lang w:eastAsia="fr-CA"/>
              </w:rPr>
            </w:pPr>
          </w:p>
        </w:tc>
      </w:tr>
      <w:tr w:rsidR="00CE224A" w:rsidRPr="0011489F" w14:paraId="490E5C5A" w14:textId="77777777" w:rsidTr="00CE224A">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51CFA57D" w14:textId="77777777" w:rsidR="00CE224A" w:rsidRPr="00CE224A" w:rsidRDefault="00CE224A" w:rsidP="00E47389">
            <w:pPr>
              <w:rPr>
                <w:rFonts w:ascii="Times New Roman" w:hAnsi="Times New Roman"/>
                <w:sz w:val="16"/>
                <w:szCs w:val="16"/>
                <w:lang w:eastAsia="fr-CA"/>
              </w:rPr>
            </w:pPr>
            <w:r w:rsidRPr="00CE224A">
              <w:rPr>
                <w:rFonts w:cs="Arial"/>
                <w:color w:val="000000"/>
                <w:sz w:val="16"/>
                <w:szCs w:val="16"/>
                <w:lang w:eastAsia="fr-CA"/>
              </w:rPr>
              <w:t>Mazda</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260C831B" w14:textId="77777777" w:rsidR="00CE224A" w:rsidRPr="00CE224A" w:rsidRDefault="00CE224A" w:rsidP="00E47389">
            <w:pPr>
              <w:rPr>
                <w:rFonts w:ascii="Times New Roman" w:hAnsi="Times New Roman"/>
                <w:sz w:val="16"/>
                <w:szCs w:val="16"/>
                <w:lang w:eastAsia="fr-CA"/>
              </w:rPr>
            </w:pPr>
            <w:r w:rsidRPr="00CE224A">
              <w:rPr>
                <w:rFonts w:cs="Arial"/>
                <w:color w:val="000000"/>
                <w:sz w:val="16"/>
                <w:szCs w:val="16"/>
                <w:lang w:eastAsia="fr-CA"/>
              </w:rPr>
              <w:t>626</w:t>
            </w:r>
          </w:p>
        </w:tc>
      </w:tr>
      <w:tr w:rsidR="00CE224A" w:rsidRPr="0011489F" w14:paraId="0C2E5374" w14:textId="77777777" w:rsidTr="00CE224A">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46F9D5B7" w14:textId="77777777" w:rsidR="00CE224A" w:rsidRPr="00CE224A" w:rsidRDefault="00CE224A" w:rsidP="00E47389">
            <w:pPr>
              <w:rPr>
                <w:rFonts w:ascii="Times New Roman" w:hAnsi="Times New Roman"/>
                <w:sz w:val="16"/>
                <w:szCs w:val="16"/>
                <w:lang w:eastAsia="fr-CA"/>
              </w:rPr>
            </w:pPr>
            <w:r w:rsidRPr="00CE224A">
              <w:rPr>
                <w:rFonts w:cs="Arial"/>
                <w:color w:val="000000"/>
                <w:sz w:val="16"/>
                <w:szCs w:val="16"/>
                <w:lang w:eastAsia="fr-CA"/>
              </w:rPr>
              <w:t>Mazda</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7988B255" w14:textId="77777777" w:rsidR="00CE224A" w:rsidRPr="00CE224A" w:rsidRDefault="00CE224A" w:rsidP="00E47389">
            <w:pPr>
              <w:rPr>
                <w:rFonts w:ascii="Times New Roman" w:hAnsi="Times New Roman"/>
                <w:sz w:val="16"/>
                <w:szCs w:val="16"/>
                <w:lang w:eastAsia="fr-CA"/>
              </w:rPr>
            </w:pPr>
            <w:r w:rsidRPr="00CE224A">
              <w:rPr>
                <w:rFonts w:cs="Arial"/>
                <w:color w:val="000000"/>
                <w:sz w:val="16"/>
                <w:szCs w:val="16"/>
                <w:lang w:eastAsia="fr-CA"/>
              </w:rPr>
              <w:t>Protégé</w:t>
            </w:r>
          </w:p>
        </w:tc>
      </w:tr>
      <w:tr w:rsidR="00CE224A" w:rsidRPr="0011489F" w14:paraId="5418FBC6" w14:textId="77777777" w:rsidTr="00CE224A">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68444442" w14:textId="77777777" w:rsidR="00CE224A" w:rsidRPr="00CE224A" w:rsidRDefault="00CE224A" w:rsidP="00E47389">
            <w:pPr>
              <w:rPr>
                <w:rFonts w:ascii="Times New Roman" w:hAnsi="Times New Roman"/>
                <w:sz w:val="16"/>
                <w:szCs w:val="16"/>
                <w:lang w:eastAsia="fr-CA"/>
              </w:rPr>
            </w:pPr>
            <w:r w:rsidRPr="00CE224A">
              <w:rPr>
                <w:rFonts w:cs="Arial"/>
                <w:color w:val="000000"/>
                <w:sz w:val="16"/>
                <w:szCs w:val="16"/>
                <w:lang w:eastAsia="fr-CA"/>
              </w:rPr>
              <w:t>Nissan</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1DFB7DE2" w14:textId="77777777" w:rsidR="00CE224A" w:rsidRPr="00CE224A" w:rsidRDefault="00CE224A" w:rsidP="00E47389">
            <w:pPr>
              <w:rPr>
                <w:rFonts w:ascii="Times New Roman" w:hAnsi="Times New Roman"/>
                <w:sz w:val="16"/>
                <w:szCs w:val="16"/>
                <w:lang w:eastAsia="fr-CA"/>
              </w:rPr>
            </w:pPr>
          </w:p>
        </w:tc>
      </w:tr>
      <w:tr w:rsidR="00CE224A" w:rsidRPr="0011489F" w14:paraId="2B2EC3BD" w14:textId="77777777" w:rsidTr="00CE224A">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5D7FCF5E" w14:textId="77777777" w:rsidR="00CE224A" w:rsidRPr="00CE224A" w:rsidRDefault="00CE224A" w:rsidP="00E47389">
            <w:pPr>
              <w:rPr>
                <w:rFonts w:ascii="Times New Roman" w:hAnsi="Times New Roman"/>
                <w:sz w:val="16"/>
                <w:szCs w:val="16"/>
                <w:lang w:eastAsia="fr-CA"/>
              </w:rPr>
            </w:pPr>
            <w:r w:rsidRPr="00CE224A">
              <w:rPr>
                <w:rFonts w:cs="Arial"/>
                <w:color w:val="000000"/>
                <w:sz w:val="16"/>
                <w:szCs w:val="16"/>
                <w:lang w:eastAsia="fr-CA"/>
              </w:rPr>
              <w:t>Nissan</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0B432D55" w14:textId="77777777" w:rsidR="00CE224A" w:rsidRPr="00CE224A" w:rsidRDefault="00CE224A" w:rsidP="00E47389">
            <w:pPr>
              <w:rPr>
                <w:rFonts w:ascii="Times New Roman" w:hAnsi="Times New Roman"/>
                <w:sz w:val="16"/>
                <w:szCs w:val="16"/>
                <w:lang w:eastAsia="fr-CA"/>
              </w:rPr>
            </w:pPr>
            <w:proofErr w:type="spellStart"/>
            <w:r w:rsidRPr="00CE224A">
              <w:rPr>
                <w:rFonts w:cs="Arial"/>
                <w:color w:val="000000"/>
                <w:sz w:val="16"/>
                <w:szCs w:val="16"/>
                <w:lang w:eastAsia="fr-CA"/>
              </w:rPr>
              <w:t>Pathfinder</w:t>
            </w:r>
            <w:proofErr w:type="spellEnd"/>
          </w:p>
        </w:tc>
      </w:tr>
      <w:tr w:rsidR="00CE224A" w:rsidRPr="0011489F" w14:paraId="7E0BC32B" w14:textId="77777777" w:rsidTr="00CE224A">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3C17E36E" w14:textId="77777777" w:rsidR="00CE224A" w:rsidRPr="00CE224A" w:rsidRDefault="00CE224A" w:rsidP="00E47389">
            <w:pPr>
              <w:rPr>
                <w:rFonts w:ascii="Times New Roman" w:hAnsi="Times New Roman"/>
                <w:sz w:val="16"/>
                <w:szCs w:val="16"/>
                <w:lang w:eastAsia="fr-CA"/>
              </w:rPr>
            </w:pPr>
            <w:r w:rsidRPr="00CE224A">
              <w:rPr>
                <w:rFonts w:cs="Arial"/>
                <w:color w:val="000000"/>
                <w:sz w:val="16"/>
                <w:szCs w:val="16"/>
                <w:lang w:eastAsia="fr-CA"/>
              </w:rPr>
              <w:t>Nissan</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7B7CCE85" w14:textId="77777777" w:rsidR="00CE224A" w:rsidRPr="00CE224A" w:rsidRDefault="00CE224A" w:rsidP="00E47389">
            <w:pPr>
              <w:rPr>
                <w:rFonts w:ascii="Times New Roman" w:hAnsi="Times New Roman"/>
                <w:sz w:val="16"/>
                <w:szCs w:val="16"/>
                <w:lang w:eastAsia="fr-CA"/>
              </w:rPr>
            </w:pPr>
            <w:proofErr w:type="spellStart"/>
            <w:r w:rsidRPr="00CE224A">
              <w:rPr>
                <w:rFonts w:cs="Arial"/>
                <w:color w:val="000000"/>
                <w:sz w:val="16"/>
                <w:szCs w:val="16"/>
                <w:lang w:eastAsia="fr-CA"/>
              </w:rPr>
              <w:t>Sentra</w:t>
            </w:r>
            <w:proofErr w:type="spellEnd"/>
          </w:p>
        </w:tc>
      </w:tr>
      <w:tr w:rsidR="00CE224A" w:rsidRPr="0011489F" w14:paraId="667AA04F" w14:textId="77777777" w:rsidTr="00CE224A">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244B3665" w14:textId="77777777" w:rsidR="00CE224A" w:rsidRPr="00CE224A" w:rsidRDefault="00CE224A" w:rsidP="00E47389">
            <w:pPr>
              <w:rPr>
                <w:rFonts w:ascii="Times New Roman" w:hAnsi="Times New Roman"/>
                <w:sz w:val="16"/>
                <w:szCs w:val="16"/>
                <w:lang w:eastAsia="fr-CA"/>
              </w:rPr>
            </w:pPr>
            <w:r w:rsidRPr="00CE224A">
              <w:rPr>
                <w:rFonts w:cs="Arial"/>
                <w:color w:val="000000"/>
                <w:sz w:val="16"/>
                <w:szCs w:val="16"/>
                <w:lang w:eastAsia="fr-CA"/>
              </w:rPr>
              <w:t>Pontiac</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74727836" w14:textId="77777777" w:rsidR="00CE224A" w:rsidRPr="00CE224A" w:rsidRDefault="00CE224A" w:rsidP="00E47389">
            <w:pPr>
              <w:rPr>
                <w:rFonts w:ascii="Times New Roman" w:hAnsi="Times New Roman"/>
                <w:sz w:val="16"/>
                <w:szCs w:val="16"/>
                <w:lang w:eastAsia="fr-CA"/>
              </w:rPr>
            </w:pPr>
            <w:proofErr w:type="spellStart"/>
            <w:r w:rsidRPr="00CE224A">
              <w:rPr>
                <w:rFonts w:cs="Arial"/>
                <w:color w:val="000000"/>
                <w:sz w:val="16"/>
                <w:szCs w:val="16"/>
                <w:lang w:eastAsia="fr-CA"/>
              </w:rPr>
              <w:t>Lemans</w:t>
            </w:r>
            <w:proofErr w:type="spellEnd"/>
          </w:p>
        </w:tc>
      </w:tr>
      <w:tr w:rsidR="00CE224A" w:rsidRPr="0011489F" w14:paraId="474FE0BB" w14:textId="77777777" w:rsidTr="00CE224A">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0964D7BC" w14:textId="77777777" w:rsidR="00CE224A" w:rsidRPr="00CE224A" w:rsidRDefault="00CE224A" w:rsidP="00E47389">
            <w:pPr>
              <w:rPr>
                <w:rFonts w:ascii="Times New Roman" w:hAnsi="Times New Roman"/>
                <w:sz w:val="16"/>
                <w:szCs w:val="16"/>
                <w:lang w:eastAsia="fr-CA"/>
              </w:rPr>
            </w:pPr>
            <w:r w:rsidRPr="00CE224A">
              <w:rPr>
                <w:rFonts w:cs="Arial"/>
                <w:color w:val="000000"/>
                <w:sz w:val="16"/>
                <w:szCs w:val="16"/>
                <w:lang w:eastAsia="fr-CA"/>
              </w:rPr>
              <w:t>Pontiac</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7CB50363" w14:textId="77777777" w:rsidR="00CE224A" w:rsidRPr="00CE224A" w:rsidRDefault="00CE224A" w:rsidP="00E47389">
            <w:pPr>
              <w:rPr>
                <w:rFonts w:ascii="Times New Roman" w:hAnsi="Times New Roman"/>
                <w:sz w:val="16"/>
                <w:szCs w:val="16"/>
                <w:lang w:eastAsia="fr-CA"/>
              </w:rPr>
            </w:pPr>
            <w:proofErr w:type="spellStart"/>
            <w:r w:rsidRPr="00CE224A">
              <w:rPr>
                <w:rFonts w:cs="Arial"/>
                <w:color w:val="000000"/>
                <w:sz w:val="16"/>
                <w:szCs w:val="16"/>
                <w:lang w:eastAsia="fr-CA"/>
              </w:rPr>
              <w:t>Sunfire</w:t>
            </w:r>
            <w:proofErr w:type="spellEnd"/>
          </w:p>
        </w:tc>
      </w:tr>
      <w:tr w:rsidR="00CE224A" w:rsidRPr="0011489F" w14:paraId="7541DDAB" w14:textId="77777777" w:rsidTr="00CE224A">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5E6D31D6" w14:textId="77777777" w:rsidR="00CE224A" w:rsidRPr="00CE224A" w:rsidRDefault="00CE224A" w:rsidP="00E47389">
            <w:pPr>
              <w:rPr>
                <w:rFonts w:ascii="Times New Roman" w:hAnsi="Times New Roman"/>
                <w:sz w:val="16"/>
                <w:szCs w:val="16"/>
                <w:lang w:eastAsia="fr-CA"/>
              </w:rPr>
            </w:pPr>
            <w:r w:rsidRPr="00CE224A">
              <w:rPr>
                <w:rFonts w:cs="Arial"/>
                <w:color w:val="000000"/>
                <w:sz w:val="16"/>
                <w:szCs w:val="16"/>
                <w:lang w:eastAsia="fr-CA"/>
              </w:rPr>
              <w:t>Suzuki</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1E1DB8A9" w14:textId="77777777" w:rsidR="00CE224A" w:rsidRPr="00CE224A" w:rsidRDefault="00CE224A" w:rsidP="00E47389">
            <w:pPr>
              <w:rPr>
                <w:rFonts w:ascii="Times New Roman" w:hAnsi="Times New Roman"/>
                <w:sz w:val="16"/>
                <w:szCs w:val="16"/>
                <w:lang w:eastAsia="fr-CA"/>
              </w:rPr>
            </w:pPr>
            <w:r w:rsidRPr="00CE224A">
              <w:rPr>
                <w:rFonts w:cs="Arial"/>
                <w:color w:val="000000"/>
                <w:sz w:val="16"/>
                <w:szCs w:val="16"/>
                <w:lang w:eastAsia="fr-CA"/>
              </w:rPr>
              <w:t>Kia</w:t>
            </w:r>
          </w:p>
        </w:tc>
      </w:tr>
      <w:tr w:rsidR="00CE224A" w:rsidRPr="0011489F" w14:paraId="07A28A88" w14:textId="77777777" w:rsidTr="00CE224A">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7AE1E4C0" w14:textId="77777777" w:rsidR="00CE224A" w:rsidRPr="00CE224A" w:rsidRDefault="00CE224A" w:rsidP="00E47389">
            <w:pPr>
              <w:rPr>
                <w:rFonts w:ascii="Times New Roman" w:hAnsi="Times New Roman"/>
                <w:sz w:val="16"/>
                <w:szCs w:val="16"/>
                <w:lang w:eastAsia="fr-CA"/>
              </w:rPr>
            </w:pPr>
            <w:r w:rsidRPr="00CE224A">
              <w:rPr>
                <w:rFonts w:cs="Arial"/>
                <w:color w:val="000000"/>
                <w:sz w:val="16"/>
                <w:szCs w:val="16"/>
                <w:lang w:eastAsia="fr-CA"/>
              </w:rPr>
              <w:t>Toyota</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47118EDD" w14:textId="77777777" w:rsidR="00CE224A" w:rsidRPr="00CE224A" w:rsidRDefault="00CE224A" w:rsidP="00E47389">
            <w:pPr>
              <w:rPr>
                <w:rFonts w:ascii="Times New Roman" w:hAnsi="Times New Roman"/>
                <w:sz w:val="16"/>
                <w:szCs w:val="16"/>
                <w:lang w:eastAsia="fr-CA"/>
              </w:rPr>
            </w:pPr>
            <w:proofErr w:type="spellStart"/>
            <w:r w:rsidRPr="00CE224A">
              <w:rPr>
                <w:rFonts w:cs="Arial"/>
                <w:color w:val="000000"/>
                <w:sz w:val="16"/>
                <w:szCs w:val="16"/>
                <w:lang w:eastAsia="fr-CA"/>
              </w:rPr>
              <w:t>Camry</w:t>
            </w:r>
            <w:proofErr w:type="spellEnd"/>
          </w:p>
        </w:tc>
      </w:tr>
      <w:tr w:rsidR="00CE224A" w:rsidRPr="0011489F" w14:paraId="0173F87F" w14:textId="77777777" w:rsidTr="00CE224A">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01A93982" w14:textId="77777777" w:rsidR="00CE224A" w:rsidRPr="00CE224A" w:rsidRDefault="00CE224A" w:rsidP="00E47389">
            <w:pPr>
              <w:rPr>
                <w:rFonts w:ascii="Times New Roman" w:hAnsi="Times New Roman"/>
                <w:sz w:val="16"/>
                <w:szCs w:val="16"/>
                <w:lang w:eastAsia="fr-CA"/>
              </w:rPr>
            </w:pPr>
            <w:r w:rsidRPr="00CE224A">
              <w:rPr>
                <w:rFonts w:cs="Arial"/>
                <w:color w:val="000000"/>
                <w:sz w:val="16"/>
                <w:szCs w:val="16"/>
                <w:lang w:eastAsia="fr-CA"/>
              </w:rPr>
              <w:t>Toyota</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540FE93F" w14:textId="77777777" w:rsidR="00CE224A" w:rsidRPr="00CE224A" w:rsidRDefault="00CE224A" w:rsidP="00E47389">
            <w:pPr>
              <w:rPr>
                <w:rFonts w:ascii="Times New Roman" w:hAnsi="Times New Roman"/>
                <w:sz w:val="16"/>
                <w:szCs w:val="16"/>
                <w:lang w:eastAsia="fr-CA"/>
              </w:rPr>
            </w:pPr>
            <w:r w:rsidRPr="00CE224A">
              <w:rPr>
                <w:rFonts w:cs="Arial"/>
                <w:color w:val="000000"/>
                <w:sz w:val="16"/>
                <w:szCs w:val="16"/>
                <w:lang w:eastAsia="fr-CA"/>
              </w:rPr>
              <w:t>Corolla</w:t>
            </w:r>
          </w:p>
        </w:tc>
      </w:tr>
      <w:tr w:rsidR="00CE224A" w:rsidRPr="0011489F" w14:paraId="28FE36B2" w14:textId="77777777" w:rsidTr="00CE224A">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5910E093" w14:textId="77777777" w:rsidR="00CE224A" w:rsidRPr="00CE224A" w:rsidRDefault="00CE224A" w:rsidP="00E47389">
            <w:pPr>
              <w:rPr>
                <w:rFonts w:ascii="Times New Roman" w:hAnsi="Times New Roman"/>
                <w:sz w:val="16"/>
                <w:szCs w:val="16"/>
                <w:lang w:eastAsia="fr-CA"/>
              </w:rPr>
            </w:pPr>
            <w:r w:rsidRPr="00CE224A">
              <w:rPr>
                <w:rFonts w:cs="Arial"/>
                <w:color w:val="000000"/>
                <w:sz w:val="16"/>
                <w:szCs w:val="16"/>
                <w:lang w:eastAsia="fr-CA"/>
              </w:rPr>
              <w:t>Toyota</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77844955" w14:textId="77777777" w:rsidR="00CE224A" w:rsidRPr="00CE224A" w:rsidRDefault="00CE224A" w:rsidP="00E47389">
            <w:pPr>
              <w:rPr>
                <w:rFonts w:ascii="Times New Roman" w:hAnsi="Times New Roman"/>
                <w:sz w:val="16"/>
                <w:szCs w:val="16"/>
                <w:lang w:eastAsia="fr-CA"/>
              </w:rPr>
            </w:pPr>
            <w:proofErr w:type="spellStart"/>
            <w:r w:rsidRPr="00CE224A">
              <w:rPr>
                <w:rFonts w:cs="Arial"/>
                <w:color w:val="000000"/>
                <w:sz w:val="16"/>
                <w:szCs w:val="16"/>
                <w:lang w:eastAsia="fr-CA"/>
              </w:rPr>
              <w:t>Echo</w:t>
            </w:r>
            <w:proofErr w:type="spellEnd"/>
          </w:p>
        </w:tc>
      </w:tr>
    </w:tbl>
    <w:p w14:paraId="3B850509" w14:textId="77777777" w:rsidR="00CE224A" w:rsidRDefault="00C64691" w:rsidP="00CE224A">
      <w:pPr>
        <w:pStyle w:val="Listepuces2"/>
      </w:pPr>
      <w:r>
        <w:t>Access a dû trier sur les 2 champs avant d’enlever les doublons. Si des valeurs sont absentes (</w:t>
      </w:r>
      <w:proofErr w:type="spellStart"/>
      <w:r>
        <w:t>null</w:t>
      </w:r>
      <w:proofErr w:type="spellEnd"/>
      <w:r>
        <w:t>), elles précèdent les valeurs non-nulles.</w:t>
      </w:r>
    </w:p>
    <w:p w14:paraId="791EF0D9" w14:textId="77777777" w:rsidR="00846D66" w:rsidRDefault="00846D66" w:rsidP="00FA79BF">
      <w:pPr>
        <w:pStyle w:val="Titre4"/>
      </w:pPr>
      <w:r>
        <w:t>Contraintes et règles</w:t>
      </w:r>
    </w:p>
    <w:p w14:paraId="330AB915" w14:textId="77777777" w:rsidR="00846D66" w:rsidRPr="00FA79BF" w:rsidRDefault="00FA79BF" w:rsidP="00225519">
      <w:pPr>
        <w:pStyle w:val="Listepuces2"/>
      </w:pPr>
      <w:r>
        <w:t xml:space="preserve">Tout Champ d’affichage (liste dans le </w:t>
      </w:r>
      <w:r w:rsidRPr="00FA79BF">
        <w:rPr>
          <w:i/>
        </w:rPr>
        <w:t>SELECT</w:t>
      </w:r>
      <w:r>
        <w:t xml:space="preserve">) </w:t>
      </w:r>
      <w:r w:rsidRPr="00FA79BF">
        <w:rPr>
          <w:b/>
          <w:u w:val="single"/>
        </w:rPr>
        <w:t>DOIT</w:t>
      </w:r>
      <w:r>
        <w:t xml:space="preserve"> se retrouver dans la clause </w:t>
      </w:r>
      <w:r>
        <w:rPr>
          <w:i/>
        </w:rPr>
        <w:t>GROUP BY.</w:t>
      </w:r>
    </w:p>
    <w:p w14:paraId="3D6B2508" w14:textId="77777777" w:rsidR="00FA79BF" w:rsidRDefault="00FA79BF" w:rsidP="00225519">
      <w:pPr>
        <w:pStyle w:val="Listepuces2"/>
      </w:pPr>
      <w:r>
        <w:t xml:space="preserve">Le </w:t>
      </w:r>
      <w:r>
        <w:rPr>
          <w:i/>
        </w:rPr>
        <w:t>GROUP BY</w:t>
      </w:r>
      <w:r>
        <w:t xml:space="preserve"> peut utiliser un champ sans que celui-ci ne soit affiché par la requête.</w:t>
      </w:r>
    </w:p>
    <w:p w14:paraId="52788BE8" w14:textId="77777777" w:rsidR="00FA79BF" w:rsidRDefault="00FA79BF" w:rsidP="00225519">
      <w:pPr>
        <w:pStyle w:val="Listepuces2"/>
      </w:pPr>
      <w:r>
        <w:t xml:space="preserve">Le </w:t>
      </w:r>
      <w:r>
        <w:rPr>
          <w:i/>
        </w:rPr>
        <w:t>GROUP BY</w:t>
      </w:r>
      <w:r>
        <w:t xml:space="preserve"> regroupe aussi les valeurs nulles.</w:t>
      </w:r>
    </w:p>
    <w:p w14:paraId="759C219D" w14:textId="77777777" w:rsidR="00225519" w:rsidRDefault="00225519">
      <w:pPr>
        <w:rPr>
          <w:b/>
        </w:rPr>
      </w:pPr>
      <w:r>
        <w:rPr>
          <w:b/>
        </w:rPr>
        <w:br w:type="page"/>
      </w:r>
    </w:p>
    <w:p w14:paraId="01C2782E" w14:textId="77777777" w:rsidR="00FA79BF" w:rsidRDefault="00225519" w:rsidP="00846D66">
      <w:pPr>
        <w:pStyle w:val="Listepuces"/>
        <w:rPr>
          <w:b/>
        </w:rPr>
      </w:pPr>
      <w:r w:rsidRPr="00225519">
        <w:rPr>
          <w:b/>
        </w:rPr>
        <w:t>ReqAuto4</w:t>
      </w:r>
    </w:p>
    <w:p w14:paraId="1C891ECE" w14:textId="77777777" w:rsidR="00225519" w:rsidRPr="009030A8" w:rsidRDefault="00225519" w:rsidP="00225519">
      <w:pPr>
        <w:pStyle w:val="Requte"/>
        <w:rPr>
          <w:rStyle w:val="rponse2"/>
        </w:rPr>
      </w:pPr>
      <w:r w:rsidRPr="009030A8">
        <w:rPr>
          <w:rStyle w:val="rponse2"/>
        </w:rPr>
        <w:t xml:space="preserve">SELECT </w:t>
      </w:r>
      <w:proofErr w:type="spellStart"/>
      <w:r w:rsidRPr="009030A8">
        <w:rPr>
          <w:rStyle w:val="rponse2"/>
        </w:rPr>
        <w:t>AutoMarque</w:t>
      </w:r>
      <w:proofErr w:type="spellEnd"/>
      <w:r w:rsidRPr="009030A8">
        <w:rPr>
          <w:rStyle w:val="rponse2"/>
        </w:rPr>
        <w:t xml:space="preserve">, </w:t>
      </w:r>
      <w:proofErr w:type="spellStart"/>
      <w:r w:rsidRPr="009030A8">
        <w:rPr>
          <w:rStyle w:val="rponse2"/>
        </w:rPr>
        <w:t>AutoModèle</w:t>
      </w:r>
      <w:proofErr w:type="spellEnd"/>
      <w:r w:rsidRPr="009030A8">
        <w:rPr>
          <w:rStyle w:val="rponse2"/>
        </w:rPr>
        <w:br/>
        <w:t>FROM Autos</w:t>
      </w:r>
      <w:r w:rsidRPr="009030A8">
        <w:rPr>
          <w:rStyle w:val="rponse2"/>
        </w:rPr>
        <w:br/>
        <w:t xml:space="preserve">GROUP BY </w:t>
      </w:r>
      <w:proofErr w:type="spellStart"/>
      <w:r w:rsidRPr="009030A8">
        <w:rPr>
          <w:rStyle w:val="rponse2"/>
        </w:rPr>
        <w:t>AutoMarque</w:t>
      </w:r>
      <w:proofErr w:type="spellEnd"/>
      <w:r w:rsidRPr="009030A8">
        <w:rPr>
          <w:rStyle w:val="rponse2"/>
        </w:rPr>
        <w:t xml:space="preserve">, </w:t>
      </w:r>
      <w:proofErr w:type="spellStart"/>
      <w:r w:rsidRPr="009030A8">
        <w:rPr>
          <w:rStyle w:val="rponse2"/>
        </w:rPr>
        <w:t>AutoModèle</w:t>
      </w:r>
      <w:proofErr w:type="spellEnd"/>
      <w:r w:rsidRPr="009030A8">
        <w:rPr>
          <w:rStyle w:val="rponse2"/>
        </w:rPr>
        <w:t xml:space="preserve">, </w:t>
      </w:r>
      <w:proofErr w:type="spellStart"/>
      <w:r w:rsidRPr="009030A8">
        <w:rPr>
          <w:rStyle w:val="rponse2"/>
        </w:rPr>
        <w:t>AutoAnnée</w:t>
      </w:r>
      <w:proofErr w:type="spellEnd"/>
      <w:r w:rsidRPr="009030A8">
        <w:rPr>
          <w:rStyle w:val="rponse2"/>
        </w:rPr>
        <w:t>;</w:t>
      </w:r>
    </w:p>
    <w:p w14:paraId="536F911D" w14:textId="77777777" w:rsidR="009030A8" w:rsidRPr="009030A8" w:rsidRDefault="009030A8" w:rsidP="00225519">
      <w:pPr>
        <w:pStyle w:val="Requte"/>
        <w:rPr>
          <w:rStyle w:val="rponse2"/>
        </w:rPr>
      </w:pPr>
    </w:p>
    <w:p w14:paraId="7A1EF2ED" w14:textId="77777777" w:rsidR="009030A8" w:rsidRPr="009030A8" w:rsidRDefault="009030A8" w:rsidP="00225519">
      <w:pPr>
        <w:pStyle w:val="Requte"/>
        <w:rPr>
          <w:rStyle w:val="rponse2"/>
        </w:rPr>
      </w:pPr>
    </w:p>
    <w:p w14:paraId="105A75CC" w14:textId="77777777" w:rsidR="00133032" w:rsidRDefault="00054EE7" w:rsidP="00225519">
      <w:pPr>
        <w:pStyle w:val="Listepuces2"/>
      </w:pPr>
      <w:r>
        <w:rPr>
          <w:noProof/>
          <w:lang w:eastAsia="fr-CA"/>
        </w:rPr>
        <w:pict w14:anchorId="7EA0B8AA">
          <v:rect id="_x0000_s3046" style="position:absolute;left:0;text-align:left;margin-left:202.4pt;margin-top:4.55pt;width:37.05pt;height:42.1pt;z-index:251753472" fillcolor="white [3212]" strokecolor="white [3212]" strokeweight="1.5pt"/>
        </w:pict>
      </w:r>
      <w:r w:rsidR="00225519">
        <w:t>29 résultats :</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000" w:firstRow="0" w:lastRow="0" w:firstColumn="0" w:lastColumn="0" w:noHBand="0" w:noVBand="0"/>
      </w:tblPr>
      <w:tblGrid>
        <w:gridCol w:w="1455"/>
        <w:gridCol w:w="1980"/>
        <w:gridCol w:w="833"/>
        <w:gridCol w:w="1980"/>
        <w:gridCol w:w="1980"/>
      </w:tblGrid>
      <w:tr w:rsidR="0098206D" w:rsidRPr="0011489F" w14:paraId="4B615086" w14:textId="77777777" w:rsidTr="00E47389">
        <w:trPr>
          <w:tblHeader/>
          <w:tblCellSpacing w:w="0" w:type="dxa"/>
          <w:jc w:val="center"/>
        </w:trPr>
        <w:tc>
          <w:tcPr>
            <w:tcW w:w="1455" w:type="dxa"/>
            <w:tcBorders>
              <w:top w:val="outset" w:sz="6" w:space="0" w:color="000000"/>
              <w:left w:val="outset" w:sz="6" w:space="0" w:color="000000"/>
              <w:bottom w:val="outset" w:sz="6" w:space="0" w:color="000000"/>
              <w:right w:val="outset" w:sz="6" w:space="0" w:color="000000"/>
            </w:tcBorders>
            <w:shd w:val="clear" w:color="auto" w:fill="C0C0C0"/>
            <w:vAlign w:val="center"/>
          </w:tcPr>
          <w:p w14:paraId="7965C4C9" w14:textId="77777777" w:rsidR="0098206D" w:rsidRPr="0098206D" w:rsidRDefault="0098206D" w:rsidP="00E47389">
            <w:pPr>
              <w:jc w:val="center"/>
              <w:rPr>
                <w:rFonts w:ascii="Times New Roman" w:hAnsi="Times New Roman"/>
                <w:b/>
                <w:bCs/>
                <w:sz w:val="16"/>
                <w:szCs w:val="16"/>
                <w:lang w:eastAsia="fr-CA"/>
              </w:rPr>
            </w:pPr>
            <w:r w:rsidRPr="0098206D">
              <w:rPr>
                <w:rFonts w:cs="Arial"/>
                <w:b/>
                <w:bCs/>
                <w:color w:val="000000"/>
                <w:sz w:val="16"/>
                <w:szCs w:val="16"/>
                <w:lang w:eastAsia="fr-CA"/>
              </w:rPr>
              <w:t>Marque</w:t>
            </w:r>
          </w:p>
        </w:tc>
        <w:tc>
          <w:tcPr>
            <w:tcW w:w="1980" w:type="dxa"/>
            <w:tcBorders>
              <w:top w:val="outset" w:sz="6" w:space="0" w:color="000000"/>
              <w:left w:val="outset" w:sz="6" w:space="0" w:color="000000"/>
              <w:bottom w:val="outset" w:sz="6" w:space="0" w:color="000000"/>
              <w:right w:val="outset" w:sz="6" w:space="0" w:color="000000"/>
            </w:tcBorders>
            <w:shd w:val="clear" w:color="auto" w:fill="C0C0C0"/>
            <w:vAlign w:val="center"/>
          </w:tcPr>
          <w:p w14:paraId="503B3D44" w14:textId="77777777" w:rsidR="0098206D" w:rsidRPr="0098206D" w:rsidRDefault="0098206D" w:rsidP="00E47389">
            <w:pPr>
              <w:jc w:val="center"/>
              <w:rPr>
                <w:rFonts w:ascii="Times New Roman" w:hAnsi="Times New Roman"/>
                <w:b/>
                <w:bCs/>
                <w:sz w:val="16"/>
                <w:szCs w:val="16"/>
                <w:lang w:eastAsia="fr-CA"/>
              </w:rPr>
            </w:pPr>
            <w:r w:rsidRPr="0098206D">
              <w:rPr>
                <w:rFonts w:cs="Arial"/>
                <w:b/>
                <w:bCs/>
                <w:color w:val="000000"/>
                <w:sz w:val="16"/>
                <w:szCs w:val="16"/>
                <w:lang w:eastAsia="fr-CA"/>
              </w:rPr>
              <w:t>Modèle</w:t>
            </w:r>
          </w:p>
        </w:tc>
        <w:tc>
          <w:tcPr>
            <w:tcW w:w="833" w:type="dxa"/>
            <w:tcBorders>
              <w:top w:val="nil"/>
              <w:left w:val="outset" w:sz="6" w:space="0" w:color="000000"/>
              <w:bottom w:val="nil"/>
              <w:right w:val="outset" w:sz="6" w:space="0" w:color="000000"/>
            </w:tcBorders>
            <w:shd w:val="clear" w:color="auto" w:fill="auto"/>
          </w:tcPr>
          <w:p w14:paraId="0BAA496D" w14:textId="77777777" w:rsidR="0098206D" w:rsidRPr="0098206D" w:rsidRDefault="0098206D" w:rsidP="00E47389">
            <w:pPr>
              <w:jc w:val="center"/>
              <w:rPr>
                <w:rFonts w:cs="Arial"/>
                <w:b/>
                <w:bCs/>
                <w:color w:val="000000"/>
                <w:sz w:val="16"/>
                <w:szCs w:val="16"/>
                <w:lang w:eastAsia="fr-CA"/>
              </w:rPr>
            </w:pPr>
          </w:p>
        </w:tc>
        <w:tc>
          <w:tcPr>
            <w:tcW w:w="1980" w:type="dxa"/>
            <w:tcBorders>
              <w:top w:val="outset" w:sz="6" w:space="0" w:color="000000"/>
              <w:left w:val="outset" w:sz="6" w:space="0" w:color="000000"/>
              <w:bottom w:val="outset" w:sz="6" w:space="0" w:color="000000"/>
              <w:right w:val="outset" w:sz="6" w:space="0" w:color="000000"/>
            </w:tcBorders>
            <w:shd w:val="clear" w:color="auto" w:fill="C0C0C0"/>
            <w:vAlign w:val="center"/>
          </w:tcPr>
          <w:p w14:paraId="1ECF8768" w14:textId="77777777" w:rsidR="0098206D" w:rsidRPr="0098206D" w:rsidRDefault="0098206D" w:rsidP="00E47389">
            <w:pPr>
              <w:jc w:val="center"/>
              <w:rPr>
                <w:rFonts w:ascii="Times New Roman" w:hAnsi="Times New Roman"/>
                <w:b/>
                <w:bCs/>
                <w:sz w:val="16"/>
                <w:szCs w:val="16"/>
                <w:lang w:eastAsia="fr-CA"/>
              </w:rPr>
            </w:pPr>
            <w:r w:rsidRPr="0098206D">
              <w:rPr>
                <w:rFonts w:cs="Arial"/>
                <w:b/>
                <w:bCs/>
                <w:color w:val="000000"/>
                <w:sz w:val="16"/>
                <w:szCs w:val="16"/>
                <w:lang w:eastAsia="fr-CA"/>
              </w:rPr>
              <w:t>Marque</w:t>
            </w:r>
          </w:p>
        </w:tc>
        <w:tc>
          <w:tcPr>
            <w:tcW w:w="1980" w:type="dxa"/>
            <w:tcBorders>
              <w:top w:val="outset" w:sz="6" w:space="0" w:color="000000"/>
              <w:left w:val="outset" w:sz="6" w:space="0" w:color="000000"/>
              <w:bottom w:val="outset" w:sz="6" w:space="0" w:color="000000"/>
              <w:right w:val="outset" w:sz="6" w:space="0" w:color="000000"/>
            </w:tcBorders>
            <w:shd w:val="clear" w:color="auto" w:fill="C0C0C0"/>
            <w:vAlign w:val="center"/>
          </w:tcPr>
          <w:p w14:paraId="1A8A6C16" w14:textId="77777777" w:rsidR="0098206D" w:rsidRPr="0098206D" w:rsidRDefault="0098206D" w:rsidP="00E47389">
            <w:pPr>
              <w:jc w:val="center"/>
              <w:rPr>
                <w:rFonts w:ascii="Times New Roman" w:hAnsi="Times New Roman"/>
                <w:b/>
                <w:bCs/>
                <w:sz w:val="16"/>
                <w:szCs w:val="16"/>
                <w:lang w:eastAsia="fr-CA"/>
              </w:rPr>
            </w:pPr>
            <w:r w:rsidRPr="0098206D">
              <w:rPr>
                <w:rFonts w:cs="Arial"/>
                <w:b/>
                <w:bCs/>
                <w:color w:val="000000"/>
                <w:sz w:val="16"/>
                <w:szCs w:val="16"/>
                <w:lang w:eastAsia="fr-CA"/>
              </w:rPr>
              <w:t>Modèle</w:t>
            </w:r>
          </w:p>
        </w:tc>
      </w:tr>
      <w:tr w:rsidR="0098206D" w:rsidRPr="0011489F" w14:paraId="2E5AE2D9" w14:textId="77777777" w:rsidTr="00133032">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6F5AF7EC" w14:textId="77777777" w:rsidR="0098206D" w:rsidRPr="0098206D" w:rsidRDefault="0098206D" w:rsidP="00E47389">
            <w:pPr>
              <w:rPr>
                <w:rFonts w:ascii="Times New Roman" w:hAnsi="Times New Roman"/>
                <w:sz w:val="16"/>
                <w:szCs w:val="16"/>
                <w:lang w:eastAsia="fr-CA"/>
              </w:rPr>
            </w:pPr>
            <w:r w:rsidRPr="0098206D">
              <w:rPr>
                <w:rFonts w:cs="Arial"/>
                <w:color w:val="000000"/>
                <w:sz w:val="16"/>
                <w:szCs w:val="16"/>
                <w:lang w:eastAsia="fr-CA"/>
              </w:rPr>
              <w:t>Chevrolet</w:t>
            </w:r>
          </w:p>
        </w:tc>
        <w:tc>
          <w:tcPr>
            <w:tcW w:w="1980" w:type="dxa"/>
            <w:tcBorders>
              <w:top w:val="outset" w:sz="6" w:space="0" w:color="C0C0C0"/>
              <w:left w:val="outset" w:sz="6" w:space="0" w:color="C0C0C0"/>
              <w:bottom w:val="outset" w:sz="6" w:space="0" w:color="C0C0C0"/>
              <w:right w:val="outset" w:sz="6" w:space="0" w:color="C0C0C0"/>
            </w:tcBorders>
            <w:shd w:val="clear" w:color="auto" w:fill="FFFFFF"/>
          </w:tcPr>
          <w:p w14:paraId="0FE6115F" w14:textId="77777777" w:rsidR="0098206D" w:rsidRPr="0098206D" w:rsidRDefault="0098206D" w:rsidP="00E47389">
            <w:pPr>
              <w:rPr>
                <w:rFonts w:ascii="Times New Roman" w:hAnsi="Times New Roman"/>
                <w:sz w:val="16"/>
                <w:szCs w:val="16"/>
                <w:lang w:eastAsia="fr-CA"/>
              </w:rPr>
            </w:pPr>
            <w:r w:rsidRPr="0098206D">
              <w:rPr>
                <w:rFonts w:cs="Arial"/>
                <w:color w:val="000000"/>
                <w:sz w:val="16"/>
                <w:szCs w:val="16"/>
                <w:lang w:eastAsia="fr-CA"/>
              </w:rPr>
              <w:t>Cavalier</w:t>
            </w:r>
          </w:p>
        </w:tc>
        <w:tc>
          <w:tcPr>
            <w:tcW w:w="833" w:type="dxa"/>
            <w:tcBorders>
              <w:top w:val="nil"/>
              <w:left w:val="outset" w:sz="6" w:space="0" w:color="C0C0C0"/>
              <w:bottom w:val="nil"/>
              <w:right w:val="outset" w:sz="6" w:space="0" w:color="C0C0C0"/>
            </w:tcBorders>
            <w:shd w:val="clear" w:color="auto" w:fill="FFFFFF"/>
          </w:tcPr>
          <w:p w14:paraId="08352E13" w14:textId="77777777" w:rsidR="0098206D" w:rsidRPr="0098206D" w:rsidRDefault="0098206D" w:rsidP="00E47389">
            <w:pPr>
              <w:rPr>
                <w:rFonts w:cs="Arial"/>
                <w:color w:val="000000"/>
                <w:sz w:val="16"/>
                <w:szCs w:val="16"/>
                <w:lang w:eastAsia="fr-CA"/>
              </w:rPr>
            </w:pPr>
          </w:p>
        </w:tc>
        <w:tc>
          <w:tcPr>
            <w:tcW w:w="1980" w:type="dxa"/>
            <w:tcBorders>
              <w:top w:val="outset" w:sz="6" w:space="0" w:color="C0C0C0"/>
              <w:left w:val="outset" w:sz="6" w:space="0" w:color="C0C0C0"/>
              <w:bottom w:val="outset" w:sz="6" w:space="0" w:color="C0C0C0"/>
              <w:right w:val="outset" w:sz="6" w:space="0" w:color="C0C0C0"/>
            </w:tcBorders>
            <w:shd w:val="clear" w:color="auto" w:fill="FFFFFF"/>
          </w:tcPr>
          <w:p w14:paraId="7B354A18" w14:textId="77777777" w:rsidR="0098206D" w:rsidRPr="0098206D" w:rsidRDefault="0098206D" w:rsidP="00E47389">
            <w:pPr>
              <w:rPr>
                <w:rFonts w:ascii="Times New Roman" w:hAnsi="Times New Roman"/>
                <w:sz w:val="16"/>
                <w:szCs w:val="16"/>
                <w:lang w:eastAsia="fr-CA"/>
              </w:rPr>
            </w:pPr>
            <w:r w:rsidRPr="0098206D">
              <w:rPr>
                <w:rFonts w:cs="Arial"/>
                <w:color w:val="000000"/>
                <w:sz w:val="16"/>
                <w:szCs w:val="16"/>
                <w:lang w:eastAsia="fr-CA"/>
              </w:rPr>
              <w:t>Nissan</w:t>
            </w:r>
          </w:p>
        </w:tc>
        <w:tc>
          <w:tcPr>
            <w:tcW w:w="1980" w:type="dxa"/>
            <w:tcBorders>
              <w:top w:val="outset" w:sz="6" w:space="0" w:color="C0C0C0"/>
              <w:left w:val="outset" w:sz="6" w:space="0" w:color="C0C0C0"/>
              <w:bottom w:val="outset" w:sz="6" w:space="0" w:color="C0C0C0"/>
              <w:right w:val="outset" w:sz="6" w:space="0" w:color="C0C0C0"/>
            </w:tcBorders>
            <w:shd w:val="clear" w:color="auto" w:fill="FFFFFF"/>
          </w:tcPr>
          <w:p w14:paraId="46686797" w14:textId="77777777" w:rsidR="0098206D" w:rsidRPr="0098206D" w:rsidRDefault="0098206D" w:rsidP="00E47389">
            <w:pPr>
              <w:rPr>
                <w:rFonts w:ascii="Times New Roman" w:hAnsi="Times New Roman"/>
                <w:sz w:val="16"/>
                <w:szCs w:val="16"/>
                <w:lang w:eastAsia="fr-CA"/>
              </w:rPr>
            </w:pPr>
          </w:p>
        </w:tc>
      </w:tr>
      <w:tr w:rsidR="0098206D" w:rsidRPr="0011489F" w14:paraId="790BA0B3" w14:textId="77777777" w:rsidTr="00133032">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6FBD743F" w14:textId="77777777" w:rsidR="0098206D" w:rsidRPr="0098206D" w:rsidRDefault="0098206D" w:rsidP="00E47389">
            <w:pPr>
              <w:rPr>
                <w:rFonts w:ascii="Times New Roman" w:hAnsi="Times New Roman"/>
                <w:sz w:val="16"/>
                <w:szCs w:val="16"/>
                <w:lang w:eastAsia="fr-CA"/>
              </w:rPr>
            </w:pPr>
            <w:r w:rsidRPr="0098206D">
              <w:rPr>
                <w:rFonts w:cs="Arial"/>
                <w:color w:val="000000"/>
                <w:sz w:val="16"/>
                <w:szCs w:val="16"/>
                <w:lang w:eastAsia="fr-CA"/>
              </w:rPr>
              <w:t>Chevrolet</w:t>
            </w:r>
          </w:p>
        </w:tc>
        <w:tc>
          <w:tcPr>
            <w:tcW w:w="1980" w:type="dxa"/>
            <w:tcBorders>
              <w:top w:val="outset" w:sz="6" w:space="0" w:color="C0C0C0"/>
              <w:left w:val="outset" w:sz="6" w:space="0" w:color="C0C0C0"/>
              <w:bottom w:val="outset" w:sz="6" w:space="0" w:color="C0C0C0"/>
              <w:right w:val="outset" w:sz="6" w:space="0" w:color="C0C0C0"/>
            </w:tcBorders>
            <w:shd w:val="clear" w:color="auto" w:fill="FFFFFF"/>
          </w:tcPr>
          <w:p w14:paraId="522197C9" w14:textId="77777777" w:rsidR="0098206D" w:rsidRPr="0098206D" w:rsidRDefault="0098206D" w:rsidP="00E47389">
            <w:pPr>
              <w:rPr>
                <w:rFonts w:ascii="Times New Roman" w:hAnsi="Times New Roman"/>
                <w:sz w:val="16"/>
                <w:szCs w:val="16"/>
                <w:lang w:eastAsia="fr-CA"/>
              </w:rPr>
            </w:pPr>
            <w:r w:rsidRPr="0098206D">
              <w:rPr>
                <w:rFonts w:cs="Arial"/>
                <w:color w:val="000000"/>
                <w:sz w:val="16"/>
                <w:szCs w:val="16"/>
                <w:lang w:eastAsia="fr-CA"/>
              </w:rPr>
              <w:t>Impala</w:t>
            </w:r>
          </w:p>
        </w:tc>
        <w:tc>
          <w:tcPr>
            <w:tcW w:w="833" w:type="dxa"/>
            <w:tcBorders>
              <w:top w:val="nil"/>
              <w:left w:val="outset" w:sz="6" w:space="0" w:color="C0C0C0"/>
              <w:bottom w:val="nil"/>
              <w:right w:val="outset" w:sz="6" w:space="0" w:color="C0C0C0"/>
            </w:tcBorders>
            <w:shd w:val="clear" w:color="auto" w:fill="FFFFFF"/>
          </w:tcPr>
          <w:p w14:paraId="6DC8E072" w14:textId="77777777" w:rsidR="0098206D" w:rsidRPr="0098206D" w:rsidRDefault="0098206D" w:rsidP="00E47389">
            <w:pPr>
              <w:rPr>
                <w:rFonts w:cs="Arial"/>
                <w:color w:val="000000"/>
                <w:sz w:val="16"/>
                <w:szCs w:val="16"/>
                <w:lang w:eastAsia="fr-CA"/>
              </w:rPr>
            </w:pPr>
          </w:p>
        </w:tc>
        <w:tc>
          <w:tcPr>
            <w:tcW w:w="1980" w:type="dxa"/>
            <w:tcBorders>
              <w:top w:val="outset" w:sz="6" w:space="0" w:color="C0C0C0"/>
              <w:left w:val="outset" w:sz="6" w:space="0" w:color="C0C0C0"/>
              <w:bottom w:val="outset" w:sz="6" w:space="0" w:color="C0C0C0"/>
              <w:right w:val="outset" w:sz="6" w:space="0" w:color="C0C0C0"/>
            </w:tcBorders>
            <w:shd w:val="clear" w:color="auto" w:fill="FFFFFF"/>
          </w:tcPr>
          <w:p w14:paraId="4E575ADE" w14:textId="77777777" w:rsidR="0098206D" w:rsidRPr="0098206D" w:rsidRDefault="0098206D" w:rsidP="00E47389">
            <w:pPr>
              <w:rPr>
                <w:rFonts w:ascii="Times New Roman" w:hAnsi="Times New Roman"/>
                <w:sz w:val="16"/>
                <w:szCs w:val="16"/>
                <w:lang w:eastAsia="fr-CA"/>
              </w:rPr>
            </w:pPr>
            <w:r w:rsidRPr="0098206D">
              <w:rPr>
                <w:rFonts w:cs="Arial"/>
                <w:color w:val="000000"/>
                <w:sz w:val="16"/>
                <w:szCs w:val="16"/>
                <w:lang w:eastAsia="fr-CA"/>
              </w:rPr>
              <w:t>Nissan</w:t>
            </w:r>
          </w:p>
        </w:tc>
        <w:tc>
          <w:tcPr>
            <w:tcW w:w="1980" w:type="dxa"/>
            <w:tcBorders>
              <w:top w:val="outset" w:sz="6" w:space="0" w:color="C0C0C0"/>
              <w:left w:val="outset" w:sz="6" w:space="0" w:color="C0C0C0"/>
              <w:bottom w:val="outset" w:sz="6" w:space="0" w:color="C0C0C0"/>
              <w:right w:val="outset" w:sz="6" w:space="0" w:color="C0C0C0"/>
            </w:tcBorders>
            <w:shd w:val="clear" w:color="auto" w:fill="FFFFFF"/>
          </w:tcPr>
          <w:p w14:paraId="0845CE65" w14:textId="77777777" w:rsidR="0098206D" w:rsidRPr="0098206D" w:rsidRDefault="0098206D" w:rsidP="00E47389">
            <w:pPr>
              <w:rPr>
                <w:rFonts w:ascii="Times New Roman" w:hAnsi="Times New Roman"/>
                <w:sz w:val="16"/>
                <w:szCs w:val="16"/>
                <w:lang w:eastAsia="fr-CA"/>
              </w:rPr>
            </w:pPr>
            <w:proofErr w:type="spellStart"/>
            <w:r w:rsidRPr="0098206D">
              <w:rPr>
                <w:rFonts w:cs="Arial"/>
                <w:color w:val="000000"/>
                <w:sz w:val="16"/>
                <w:szCs w:val="16"/>
                <w:lang w:eastAsia="fr-CA"/>
              </w:rPr>
              <w:t>Pathfinder</w:t>
            </w:r>
            <w:proofErr w:type="spellEnd"/>
          </w:p>
        </w:tc>
      </w:tr>
      <w:tr w:rsidR="0098206D" w:rsidRPr="0011489F" w14:paraId="276AC82F" w14:textId="77777777" w:rsidTr="00133032">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4E20F314" w14:textId="77777777" w:rsidR="0098206D" w:rsidRPr="0098206D" w:rsidRDefault="0098206D" w:rsidP="00E47389">
            <w:pPr>
              <w:rPr>
                <w:rFonts w:ascii="Times New Roman" w:hAnsi="Times New Roman"/>
                <w:sz w:val="16"/>
                <w:szCs w:val="16"/>
                <w:lang w:eastAsia="fr-CA"/>
              </w:rPr>
            </w:pPr>
            <w:r w:rsidRPr="0098206D">
              <w:rPr>
                <w:rFonts w:cs="Arial"/>
                <w:color w:val="000000"/>
                <w:sz w:val="16"/>
                <w:szCs w:val="16"/>
                <w:lang w:eastAsia="fr-CA"/>
              </w:rPr>
              <w:t>Chevrolet</w:t>
            </w:r>
          </w:p>
        </w:tc>
        <w:tc>
          <w:tcPr>
            <w:tcW w:w="1980" w:type="dxa"/>
            <w:tcBorders>
              <w:top w:val="outset" w:sz="6" w:space="0" w:color="C0C0C0"/>
              <w:left w:val="outset" w:sz="6" w:space="0" w:color="C0C0C0"/>
              <w:bottom w:val="outset" w:sz="6" w:space="0" w:color="C0C0C0"/>
              <w:right w:val="outset" w:sz="6" w:space="0" w:color="C0C0C0"/>
            </w:tcBorders>
            <w:shd w:val="clear" w:color="auto" w:fill="FFFFFF"/>
          </w:tcPr>
          <w:p w14:paraId="611A3070" w14:textId="77777777" w:rsidR="0098206D" w:rsidRPr="0098206D" w:rsidRDefault="0098206D" w:rsidP="00E47389">
            <w:pPr>
              <w:rPr>
                <w:rFonts w:ascii="Times New Roman" w:hAnsi="Times New Roman"/>
                <w:sz w:val="16"/>
                <w:szCs w:val="16"/>
                <w:lang w:eastAsia="fr-CA"/>
              </w:rPr>
            </w:pPr>
            <w:proofErr w:type="spellStart"/>
            <w:r w:rsidRPr="0098206D">
              <w:rPr>
                <w:rFonts w:cs="Arial"/>
                <w:color w:val="000000"/>
                <w:sz w:val="16"/>
                <w:szCs w:val="16"/>
                <w:lang w:eastAsia="fr-CA"/>
              </w:rPr>
              <w:t>Sunfire</w:t>
            </w:r>
            <w:proofErr w:type="spellEnd"/>
          </w:p>
        </w:tc>
        <w:tc>
          <w:tcPr>
            <w:tcW w:w="833" w:type="dxa"/>
            <w:tcBorders>
              <w:top w:val="nil"/>
              <w:left w:val="outset" w:sz="6" w:space="0" w:color="C0C0C0"/>
              <w:bottom w:val="nil"/>
              <w:right w:val="outset" w:sz="6" w:space="0" w:color="C0C0C0"/>
            </w:tcBorders>
            <w:shd w:val="clear" w:color="auto" w:fill="FFFFFF"/>
          </w:tcPr>
          <w:p w14:paraId="44C1214A" w14:textId="77777777" w:rsidR="0098206D" w:rsidRPr="0098206D" w:rsidRDefault="0098206D" w:rsidP="00E47389">
            <w:pPr>
              <w:rPr>
                <w:rFonts w:cs="Arial"/>
                <w:color w:val="000000"/>
                <w:sz w:val="16"/>
                <w:szCs w:val="16"/>
                <w:lang w:eastAsia="fr-CA"/>
              </w:rPr>
            </w:pPr>
          </w:p>
        </w:tc>
        <w:tc>
          <w:tcPr>
            <w:tcW w:w="1980" w:type="dxa"/>
            <w:tcBorders>
              <w:top w:val="outset" w:sz="6" w:space="0" w:color="C0C0C0"/>
              <w:left w:val="outset" w:sz="6" w:space="0" w:color="C0C0C0"/>
              <w:bottom w:val="outset" w:sz="6" w:space="0" w:color="C0C0C0"/>
              <w:right w:val="outset" w:sz="6" w:space="0" w:color="C0C0C0"/>
            </w:tcBorders>
            <w:shd w:val="clear" w:color="auto" w:fill="FFFFFF"/>
          </w:tcPr>
          <w:p w14:paraId="4026DD3D" w14:textId="77777777" w:rsidR="0098206D" w:rsidRPr="0098206D" w:rsidRDefault="0098206D" w:rsidP="00E47389">
            <w:pPr>
              <w:rPr>
                <w:rFonts w:ascii="Times New Roman" w:hAnsi="Times New Roman"/>
                <w:sz w:val="16"/>
                <w:szCs w:val="16"/>
                <w:lang w:eastAsia="fr-CA"/>
              </w:rPr>
            </w:pPr>
            <w:r w:rsidRPr="0098206D">
              <w:rPr>
                <w:rFonts w:cs="Arial"/>
                <w:color w:val="000000"/>
                <w:sz w:val="16"/>
                <w:szCs w:val="16"/>
                <w:lang w:eastAsia="fr-CA"/>
              </w:rPr>
              <w:t>Nissan</w:t>
            </w:r>
          </w:p>
        </w:tc>
        <w:tc>
          <w:tcPr>
            <w:tcW w:w="1980" w:type="dxa"/>
            <w:tcBorders>
              <w:top w:val="outset" w:sz="6" w:space="0" w:color="C0C0C0"/>
              <w:left w:val="outset" w:sz="6" w:space="0" w:color="C0C0C0"/>
              <w:bottom w:val="outset" w:sz="6" w:space="0" w:color="C0C0C0"/>
              <w:right w:val="outset" w:sz="6" w:space="0" w:color="C0C0C0"/>
            </w:tcBorders>
            <w:shd w:val="clear" w:color="auto" w:fill="FFFFFF"/>
          </w:tcPr>
          <w:p w14:paraId="2E024055" w14:textId="77777777" w:rsidR="0098206D" w:rsidRPr="0098206D" w:rsidRDefault="0098206D" w:rsidP="00E47389">
            <w:pPr>
              <w:rPr>
                <w:rFonts w:ascii="Times New Roman" w:hAnsi="Times New Roman"/>
                <w:sz w:val="16"/>
                <w:szCs w:val="16"/>
                <w:lang w:eastAsia="fr-CA"/>
              </w:rPr>
            </w:pPr>
            <w:proofErr w:type="spellStart"/>
            <w:r w:rsidRPr="0098206D">
              <w:rPr>
                <w:rFonts w:cs="Arial"/>
                <w:color w:val="000000"/>
                <w:sz w:val="16"/>
                <w:szCs w:val="16"/>
                <w:lang w:eastAsia="fr-CA"/>
              </w:rPr>
              <w:t>Pathfinder</w:t>
            </w:r>
            <w:proofErr w:type="spellEnd"/>
          </w:p>
        </w:tc>
      </w:tr>
      <w:tr w:rsidR="0098206D" w:rsidRPr="0011489F" w14:paraId="3B95E240" w14:textId="77777777" w:rsidTr="00133032">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468E7B9B" w14:textId="77777777" w:rsidR="0098206D" w:rsidRPr="0098206D" w:rsidRDefault="0098206D" w:rsidP="00E47389">
            <w:pPr>
              <w:rPr>
                <w:rFonts w:ascii="Times New Roman" w:hAnsi="Times New Roman"/>
                <w:sz w:val="16"/>
                <w:szCs w:val="16"/>
                <w:lang w:eastAsia="fr-CA"/>
              </w:rPr>
            </w:pPr>
            <w:r w:rsidRPr="0098206D">
              <w:rPr>
                <w:rFonts w:cs="Arial"/>
                <w:color w:val="000000"/>
                <w:sz w:val="16"/>
                <w:szCs w:val="16"/>
                <w:lang w:eastAsia="fr-CA"/>
              </w:rPr>
              <w:t>Chrysler</w:t>
            </w:r>
          </w:p>
        </w:tc>
        <w:tc>
          <w:tcPr>
            <w:tcW w:w="1980" w:type="dxa"/>
            <w:tcBorders>
              <w:top w:val="outset" w:sz="6" w:space="0" w:color="C0C0C0"/>
              <w:left w:val="outset" w:sz="6" w:space="0" w:color="C0C0C0"/>
              <w:bottom w:val="outset" w:sz="6" w:space="0" w:color="C0C0C0"/>
              <w:right w:val="outset" w:sz="6" w:space="0" w:color="C0C0C0"/>
            </w:tcBorders>
            <w:shd w:val="clear" w:color="auto" w:fill="FFFFFF"/>
          </w:tcPr>
          <w:p w14:paraId="6328BC8D" w14:textId="77777777" w:rsidR="0098206D" w:rsidRPr="0098206D" w:rsidRDefault="0098206D" w:rsidP="00E47389">
            <w:pPr>
              <w:rPr>
                <w:rFonts w:ascii="Times New Roman" w:hAnsi="Times New Roman"/>
                <w:sz w:val="16"/>
                <w:szCs w:val="16"/>
                <w:lang w:eastAsia="fr-CA"/>
              </w:rPr>
            </w:pPr>
            <w:proofErr w:type="spellStart"/>
            <w:r w:rsidRPr="0098206D">
              <w:rPr>
                <w:rFonts w:cs="Arial"/>
                <w:color w:val="000000"/>
                <w:sz w:val="16"/>
                <w:szCs w:val="16"/>
                <w:lang w:eastAsia="fr-CA"/>
              </w:rPr>
              <w:t>Intrepid</w:t>
            </w:r>
            <w:proofErr w:type="spellEnd"/>
          </w:p>
        </w:tc>
        <w:tc>
          <w:tcPr>
            <w:tcW w:w="833" w:type="dxa"/>
            <w:tcBorders>
              <w:top w:val="nil"/>
              <w:left w:val="outset" w:sz="6" w:space="0" w:color="C0C0C0"/>
              <w:bottom w:val="nil"/>
              <w:right w:val="outset" w:sz="6" w:space="0" w:color="C0C0C0"/>
            </w:tcBorders>
            <w:shd w:val="clear" w:color="auto" w:fill="FFFFFF"/>
          </w:tcPr>
          <w:p w14:paraId="2CD665DC" w14:textId="77777777" w:rsidR="0098206D" w:rsidRPr="0098206D" w:rsidRDefault="0098206D" w:rsidP="00E47389">
            <w:pPr>
              <w:rPr>
                <w:rFonts w:cs="Arial"/>
                <w:color w:val="000000"/>
                <w:sz w:val="16"/>
                <w:szCs w:val="16"/>
                <w:lang w:eastAsia="fr-CA"/>
              </w:rPr>
            </w:pPr>
          </w:p>
        </w:tc>
        <w:tc>
          <w:tcPr>
            <w:tcW w:w="1980" w:type="dxa"/>
            <w:tcBorders>
              <w:top w:val="outset" w:sz="6" w:space="0" w:color="C0C0C0"/>
              <w:left w:val="outset" w:sz="6" w:space="0" w:color="C0C0C0"/>
              <w:bottom w:val="outset" w:sz="6" w:space="0" w:color="C0C0C0"/>
              <w:right w:val="outset" w:sz="6" w:space="0" w:color="C0C0C0"/>
            </w:tcBorders>
            <w:shd w:val="clear" w:color="auto" w:fill="FFFFFF"/>
          </w:tcPr>
          <w:p w14:paraId="380E6D55" w14:textId="77777777" w:rsidR="0098206D" w:rsidRPr="0098206D" w:rsidRDefault="0098206D" w:rsidP="00E47389">
            <w:pPr>
              <w:rPr>
                <w:rFonts w:ascii="Times New Roman" w:hAnsi="Times New Roman"/>
                <w:sz w:val="16"/>
                <w:szCs w:val="16"/>
                <w:lang w:eastAsia="fr-CA"/>
              </w:rPr>
            </w:pPr>
            <w:r w:rsidRPr="0098206D">
              <w:rPr>
                <w:rFonts w:cs="Arial"/>
                <w:color w:val="000000"/>
                <w:sz w:val="16"/>
                <w:szCs w:val="16"/>
                <w:lang w:eastAsia="fr-CA"/>
              </w:rPr>
              <w:t>Nissan</w:t>
            </w:r>
          </w:p>
        </w:tc>
        <w:tc>
          <w:tcPr>
            <w:tcW w:w="1980" w:type="dxa"/>
            <w:tcBorders>
              <w:top w:val="outset" w:sz="6" w:space="0" w:color="C0C0C0"/>
              <w:left w:val="outset" w:sz="6" w:space="0" w:color="C0C0C0"/>
              <w:bottom w:val="outset" w:sz="6" w:space="0" w:color="C0C0C0"/>
              <w:right w:val="outset" w:sz="6" w:space="0" w:color="C0C0C0"/>
            </w:tcBorders>
            <w:shd w:val="clear" w:color="auto" w:fill="FFFFFF"/>
          </w:tcPr>
          <w:p w14:paraId="1C852980" w14:textId="77777777" w:rsidR="0098206D" w:rsidRPr="0098206D" w:rsidRDefault="0098206D" w:rsidP="00E47389">
            <w:pPr>
              <w:rPr>
                <w:rFonts w:ascii="Times New Roman" w:hAnsi="Times New Roman"/>
                <w:sz w:val="16"/>
                <w:szCs w:val="16"/>
                <w:lang w:eastAsia="fr-CA"/>
              </w:rPr>
            </w:pPr>
            <w:proofErr w:type="spellStart"/>
            <w:r w:rsidRPr="0098206D">
              <w:rPr>
                <w:rFonts w:cs="Arial"/>
                <w:color w:val="000000"/>
                <w:sz w:val="16"/>
                <w:szCs w:val="16"/>
                <w:lang w:eastAsia="fr-CA"/>
              </w:rPr>
              <w:t>Sentra</w:t>
            </w:r>
            <w:proofErr w:type="spellEnd"/>
          </w:p>
        </w:tc>
      </w:tr>
      <w:tr w:rsidR="0098206D" w:rsidRPr="0011489F" w14:paraId="2E93F6DB" w14:textId="77777777" w:rsidTr="00133032">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0015876C" w14:textId="77777777" w:rsidR="0098206D" w:rsidRPr="0098206D" w:rsidRDefault="0098206D" w:rsidP="00E47389">
            <w:pPr>
              <w:rPr>
                <w:rFonts w:ascii="Times New Roman" w:hAnsi="Times New Roman"/>
                <w:sz w:val="16"/>
                <w:szCs w:val="16"/>
                <w:lang w:eastAsia="fr-CA"/>
              </w:rPr>
            </w:pPr>
            <w:r w:rsidRPr="0098206D">
              <w:rPr>
                <w:rFonts w:cs="Arial"/>
                <w:color w:val="000000"/>
                <w:sz w:val="16"/>
                <w:szCs w:val="16"/>
                <w:lang w:eastAsia="fr-CA"/>
              </w:rPr>
              <w:t>Chrysler</w:t>
            </w:r>
          </w:p>
        </w:tc>
        <w:tc>
          <w:tcPr>
            <w:tcW w:w="1980" w:type="dxa"/>
            <w:tcBorders>
              <w:top w:val="outset" w:sz="6" w:space="0" w:color="C0C0C0"/>
              <w:left w:val="outset" w:sz="6" w:space="0" w:color="C0C0C0"/>
              <w:bottom w:val="outset" w:sz="6" w:space="0" w:color="C0C0C0"/>
              <w:right w:val="outset" w:sz="6" w:space="0" w:color="C0C0C0"/>
            </w:tcBorders>
            <w:shd w:val="clear" w:color="auto" w:fill="FFFFFF"/>
          </w:tcPr>
          <w:p w14:paraId="54F8E95D" w14:textId="77777777" w:rsidR="0098206D" w:rsidRPr="0098206D" w:rsidRDefault="0098206D" w:rsidP="00E47389">
            <w:pPr>
              <w:rPr>
                <w:rFonts w:ascii="Times New Roman" w:hAnsi="Times New Roman"/>
                <w:sz w:val="16"/>
                <w:szCs w:val="16"/>
                <w:lang w:eastAsia="fr-CA"/>
              </w:rPr>
            </w:pPr>
            <w:r w:rsidRPr="0098206D">
              <w:rPr>
                <w:rFonts w:cs="Arial"/>
                <w:color w:val="000000"/>
                <w:sz w:val="16"/>
                <w:szCs w:val="16"/>
                <w:lang w:eastAsia="fr-CA"/>
              </w:rPr>
              <w:t>Jeep</w:t>
            </w:r>
          </w:p>
        </w:tc>
        <w:tc>
          <w:tcPr>
            <w:tcW w:w="833" w:type="dxa"/>
            <w:tcBorders>
              <w:top w:val="nil"/>
              <w:left w:val="outset" w:sz="6" w:space="0" w:color="C0C0C0"/>
              <w:bottom w:val="nil"/>
              <w:right w:val="outset" w:sz="6" w:space="0" w:color="C0C0C0"/>
            </w:tcBorders>
            <w:shd w:val="clear" w:color="auto" w:fill="FFFFFF"/>
          </w:tcPr>
          <w:p w14:paraId="6C1D784A" w14:textId="77777777" w:rsidR="0098206D" w:rsidRPr="0098206D" w:rsidRDefault="0098206D" w:rsidP="00E47389">
            <w:pPr>
              <w:rPr>
                <w:rFonts w:cs="Arial"/>
                <w:color w:val="000000"/>
                <w:sz w:val="16"/>
                <w:szCs w:val="16"/>
                <w:lang w:eastAsia="fr-CA"/>
              </w:rPr>
            </w:pPr>
          </w:p>
        </w:tc>
        <w:tc>
          <w:tcPr>
            <w:tcW w:w="1980" w:type="dxa"/>
            <w:tcBorders>
              <w:top w:val="outset" w:sz="6" w:space="0" w:color="C0C0C0"/>
              <w:left w:val="outset" w:sz="6" w:space="0" w:color="C0C0C0"/>
              <w:bottom w:val="outset" w:sz="6" w:space="0" w:color="C0C0C0"/>
              <w:right w:val="outset" w:sz="6" w:space="0" w:color="C0C0C0"/>
            </w:tcBorders>
            <w:shd w:val="clear" w:color="auto" w:fill="FFFFFF"/>
          </w:tcPr>
          <w:p w14:paraId="419C9EC0" w14:textId="77777777" w:rsidR="0098206D" w:rsidRPr="0098206D" w:rsidRDefault="0098206D" w:rsidP="00E47389">
            <w:pPr>
              <w:rPr>
                <w:rFonts w:ascii="Times New Roman" w:hAnsi="Times New Roman"/>
                <w:sz w:val="16"/>
                <w:szCs w:val="16"/>
                <w:lang w:eastAsia="fr-CA"/>
              </w:rPr>
            </w:pPr>
            <w:r w:rsidRPr="0098206D">
              <w:rPr>
                <w:rFonts w:cs="Arial"/>
                <w:color w:val="000000"/>
                <w:sz w:val="16"/>
                <w:szCs w:val="16"/>
                <w:lang w:eastAsia="fr-CA"/>
              </w:rPr>
              <w:t>Pontiac</w:t>
            </w:r>
          </w:p>
        </w:tc>
        <w:tc>
          <w:tcPr>
            <w:tcW w:w="1980" w:type="dxa"/>
            <w:tcBorders>
              <w:top w:val="outset" w:sz="6" w:space="0" w:color="C0C0C0"/>
              <w:left w:val="outset" w:sz="6" w:space="0" w:color="C0C0C0"/>
              <w:bottom w:val="outset" w:sz="6" w:space="0" w:color="C0C0C0"/>
              <w:right w:val="outset" w:sz="6" w:space="0" w:color="C0C0C0"/>
            </w:tcBorders>
            <w:shd w:val="clear" w:color="auto" w:fill="FFFFFF"/>
          </w:tcPr>
          <w:p w14:paraId="30830CEF" w14:textId="77777777" w:rsidR="0098206D" w:rsidRPr="0098206D" w:rsidRDefault="0098206D" w:rsidP="00E47389">
            <w:pPr>
              <w:rPr>
                <w:rFonts w:ascii="Times New Roman" w:hAnsi="Times New Roman"/>
                <w:sz w:val="16"/>
                <w:szCs w:val="16"/>
                <w:lang w:eastAsia="fr-CA"/>
              </w:rPr>
            </w:pPr>
            <w:proofErr w:type="spellStart"/>
            <w:r w:rsidRPr="0098206D">
              <w:rPr>
                <w:rFonts w:cs="Arial"/>
                <w:color w:val="000000"/>
                <w:sz w:val="16"/>
                <w:szCs w:val="16"/>
                <w:lang w:eastAsia="fr-CA"/>
              </w:rPr>
              <w:t>Lemans</w:t>
            </w:r>
            <w:proofErr w:type="spellEnd"/>
          </w:p>
        </w:tc>
      </w:tr>
      <w:tr w:rsidR="0098206D" w:rsidRPr="0011489F" w14:paraId="00820EAB" w14:textId="77777777" w:rsidTr="00133032">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7D71F4B7" w14:textId="77777777" w:rsidR="0098206D" w:rsidRPr="0098206D" w:rsidRDefault="0098206D" w:rsidP="00E47389">
            <w:pPr>
              <w:rPr>
                <w:rFonts w:ascii="Times New Roman" w:hAnsi="Times New Roman"/>
                <w:sz w:val="16"/>
                <w:szCs w:val="16"/>
                <w:lang w:eastAsia="fr-CA"/>
              </w:rPr>
            </w:pPr>
            <w:r w:rsidRPr="0098206D">
              <w:rPr>
                <w:rFonts w:cs="Arial"/>
                <w:color w:val="000000"/>
                <w:sz w:val="16"/>
                <w:szCs w:val="16"/>
                <w:lang w:eastAsia="fr-CA"/>
              </w:rPr>
              <w:t>Chrysler</w:t>
            </w:r>
          </w:p>
        </w:tc>
        <w:tc>
          <w:tcPr>
            <w:tcW w:w="1980" w:type="dxa"/>
            <w:tcBorders>
              <w:top w:val="outset" w:sz="6" w:space="0" w:color="C0C0C0"/>
              <w:left w:val="outset" w:sz="6" w:space="0" w:color="C0C0C0"/>
              <w:bottom w:val="outset" w:sz="6" w:space="0" w:color="C0C0C0"/>
              <w:right w:val="outset" w:sz="6" w:space="0" w:color="C0C0C0"/>
            </w:tcBorders>
            <w:shd w:val="clear" w:color="auto" w:fill="FFFFFF"/>
          </w:tcPr>
          <w:p w14:paraId="17C6036C" w14:textId="77777777" w:rsidR="0098206D" w:rsidRPr="0098206D" w:rsidRDefault="0098206D" w:rsidP="00E47389">
            <w:pPr>
              <w:rPr>
                <w:rFonts w:ascii="Times New Roman" w:hAnsi="Times New Roman"/>
                <w:sz w:val="16"/>
                <w:szCs w:val="16"/>
                <w:lang w:eastAsia="fr-CA"/>
              </w:rPr>
            </w:pPr>
            <w:r w:rsidRPr="0098206D">
              <w:rPr>
                <w:rFonts w:cs="Arial"/>
                <w:color w:val="000000"/>
                <w:sz w:val="16"/>
                <w:szCs w:val="16"/>
                <w:lang w:eastAsia="fr-CA"/>
              </w:rPr>
              <w:t xml:space="preserve">New </w:t>
            </w:r>
            <w:proofErr w:type="spellStart"/>
            <w:r w:rsidRPr="0098206D">
              <w:rPr>
                <w:rFonts w:cs="Arial"/>
                <w:color w:val="000000"/>
                <w:sz w:val="16"/>
                <w:szCs w:val="16"/>
                <w:lang w:eastAsia="fr-CA"/>
              </w:rPr>
              <w:t>Yorker</w:t>
            </w:r>
            <w:proofErr w:type="spellEnd"/>
          </w:p>
        </w:tc>
        <w:tc>
          <w:tcPr>
            <w:tcW w:w="833" w:type="dxa"/>
            <w:tcBorders>
              <w:top w:val="nil"/>
              <w:left w:val="outset" w:sz="6" w:space="0" w:color="C0C0C0"/>
              <w:bottom w:val="nil"/>
              <w:right w:val="outset" w:sz="6" w:space="0" w:color="C0C0C0"/>
            </w:tcBorders>
            <w:shd w:val="clear" w:color="auto" w:fill="FFFFFF"/>
          </w:tcPr>
          <w:p w14:paraId="227E124A" w14:textId="77777777" w:rsidR="0098206D" w:rsidRPr="0098206D" w:rsidRDefault="0098206D" w:rsidP="00E47389">
            <w:pPr>
              <w:rPr>
                <w:rFonts w:cs="Arial"/>
                <w:color w:val="000000"/>
                <w:sz w:val="16"/>
                <w:szCs w:val="16"/>
                <w:lang w:eastAsia="fr-CA"/>
              </w:rPr>
            </w:pPr>
          </w:p>
        </w:tc>
        <w:tc>
          <w:tcPr>
            <w:tcW w:w="1980" w:type="dxa"/>
            <w:tcBorders>
              <w:top w:val="outset" w:sz="6" w:space="0" w:color="C0C0C0"/>
              <w:left w:val="outset" w:sz="6" w:space="0" w:color="C0C0C0"/>
              <w:bottom w:val="outset" w:sz="6" w:space="0" w:color="C0C0C0"/>
              <w:right w:val="outset" w:sz="6" w:space="0" w:color="C0C0C0"/>
            </w:tcBorders>
            <w:shd w:val="clear" w:color="auto" w:fill="FFFFFF"/>
          </w:tcPr>
          <w:p w14:paraId="5990625E" w14:textId="77777777" w:rsidR="0098206D" w:rsidRPr="0098206D" w:rsidRDefault="0098206D" w:rsidP="00E47389">
            <w:pPr>
              <w:rPr>
                <w:rFonts w:ascii="Times New Roman" w:hAnsi="Times New Roman"/>
                <w:sz w:val="16"/>
                <w:szCs w:val="16"/>
                <w:lang w:eastAsia="fr-CA"/>
              </w:rPr>
            </w:pPr>
            <w:r w:rsidRPr="0098206D">
              <w:rPr>
                <w:rFonts w:cs="Arial"/>
                <w:color w:val="000000"/>
                <w:sz w:val="16"/>
                <w:szCs w:val="16"/>
                <w:lang w:eastAsia="fr-CA"/>
              </w:rPr>
              <w:t>Pontiac</w:t>
            </w:r>
          </w:p>
        </w:tc>
        <w:tc>
          <w:tcPr>
            <w:tcW w:w="1980" w:type="dxa"/>
            <w:tcBorders>
              <w:top w:val="outset" w:sz="6" w:space="0" w:color="C0C0C0"/>
              <w:left w:val="outset" w:sz="6" w:space="0" w:color="C0C0C0"/>
              <w:bottom w:val="outset" w:sz="6" w:space="0" w:color="C0C0C0"/>
              <w:right w:val="outset" w:sz="6" w:space="0" w:color="C0C0C0"/>
            </w:tcBorders>
            <w:shd w:val="clear" w:color="auto" w:fill="FFFFFF"/>
          </w:tcPr>
          <w:p w14:paraId="131AA6EA" w14:textId="77777777" w:rsidR="0098206D" w:rsidRPr="0098206D" w:rsidRDefault="0098206D" w:rsidP="00E47389">
            <w:pPr>
              <w:rPr>
                <w:rFonts w:ascii="Times New Roman" w:hAnsi="Times New Roman"/>
                <w:sz w:val="16"/>
                <w:szCs w:val="16"/>
                <w:lang w:eastAsia="fr-CA"/>
              </w:rPr>
            </w:pPr>
            <w:proofErr w:type="spellStart"/>
            <w:r w:rsidRPr="0098206D">
              <w:rPr>
                <w:rFonts w:cs="Arial"/>
                <w:color w:val="000000"/>
                <w:sz w:val="16"/>
                <w:szCs w:val="16"/>
                <w:lang w:eastAsia="fr-CA"/>
              </w:rPr>
              <w:t>Sunfire</w:t>
            </w:r>
            <w:proofErr w:type="spellEnd"/>
          </w:p>
        </w:tc>
      </w:tr>
      <w:tr w:rsidR="0098206D" w:rsidRPr="0011489F" w14:paraId="0A886DF8" w14:textId="77777777" w:rsidTr="00133032">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18795751" w14:textId="77777777" w:rsidR="0098206D" w:rsidRPr="0098206D" w:rsidRDefault="0098206D" w:rsidP="00E47389">
            <w:pPr>
              <w:rPr>
                <w:rFonts w:ascii="Times New Roman" w:hAnsi="Times New Roman"/>
                <w:sz w:val="16"/>
                <w:szCs w:val="16"/>
                <w:lang w:eastAsia="fr-CA"/>
              </w:rPr>
            </w:pPr>
            <w:r w:rsidRPr="0098206D">
              <w:rPr>
                <w:rFonts w:cs="Arial"/>
                <w:color w:val="000000"/>
                <w:sz w:val="16"/>
                <w:szCs w:val="16"/>
                <w:lang w:eastAsia="fr-CA"/>
              </w:rPr>
              <w:t>Chrysler</w:t>
            </w:r>
          </w:p>
        </w:tc>
        <w:tc>
          <w:tcPr>
            <w:tcW w:w="1980" w:type="dxa"/>
            <w:tcBorders>
              <w:top w:val="outset" w:sz="6" w:space="0" w:color="C0C0C0"/>
              <w:left w:val="outset" w:sz="6" w:space="0" w:color="C0C0C0"/>
              <w:bottom w:val="outset" w:sz="6" w:space="0" w:color="C0C0C0"/>
              <w:right w:val="outset" w:sz="6" w:space="0" w:color="C0C0C0"/>
            </w:tcBorders>
            <w:shd w:val="clear" w:color="auto" w:fill="FFFFFF"/>
          </w:tcPr>
          <w:p w14:paraId="021783D1" w14:textId="77777777" w:rsidR="0098206D" w:rsidRPr="0098206D" w:rsidRDefault="0098206D" w:rsidP="00E47389">
            <w:pPr>
              <w:rPr>
                <w:rFonts w:ascii="Times New Roman" w:hAnsi="Times New Roman"/>
                <w:sz w:val="16"/>
                <w:szCs w:val="16"/>
                <w:lang w:eastAsia="fr-CA"/>
              </w:rPr>
            </w:pPr>
            <w:r w:rsidRPr="0098206D">
              <w:rPr>
                <w:rFonts w:cs="Arial"/>
                <w:color w:val="000000"/>
                <w:sz w:val="16"/>
                <w:szCs w:val="16"/>
                <w:lang w:eastAsia="fr-CA"/>
              </w:rPr>
              <w:t>Voyager</w:t>
            </w:r>
          </w:p>
        </w:tc>
        <w:tc>
          <w:tcPr>
            <w:tcW w:w="833" w:type="dxa"/>
            <w:tcBorders>
              <w:top w:val="nil"/>
              <w:left w:val="outset" w:sz="6" w:space="0" w:color="C0C0C0"/>
              <w:bottom w:val="nil"/>
              <w:right w:val="outset" w:sz="6" w:space="0" w:color="C0C0C0"/>
            </w:tcBorders>
            <w:shd w:val="clear" w:color="auto" w:fill="FFFFFF"/>
          </w:tcPr>
          <w:p w14:paraId="5B28892E" w14:textId="77777777" w:rsidR="0098206D" w:rsidRPr="0098206D" w:rsidRDefault="0098206D" w:rsidP="00E47389">
            <w:pPr>
              <w:rPr>
                <w:rFonts w:cs="Arial"/>
                <w:color w:val="000000"/>
                <w:sz w:val="16"/>
                <w:szCs w:val="16"/>
                <w:lang w:eastAsia="fr-CA"/>
              </w:rPr>
            </w:pPr>
          </w:p>
        </w:tc>
        <w:tc>
          <w:tcPr>
            <w:tcW w:w="1980" w:type="dxa"/>
            <w:tcBorders>
              <w:top w:val="outset" w:sz="6" w:space="0" w:color="C0C0C0"/>
              <w:left w:val="outset" w:sz="6" w:space="0" w:color="C0C0C0"/>
              <w:bottom w:val="outset" w:sz="6" w:space="0" w:color="C0C0C0"/>
              <w:right w:val="outset" w:sz="6" w:space="0" w:color="C0C0C0"/>
            </w:tcBorders>
            <w:shd w:val="clear" w:color="auto" w:fill="FFFFFF"/>
          </w:tcPr>
          <w:p w14:paraId="3D239E44" w14:textId="77777777" w:rsidR="0098206D" w:rsidRPr="0098206D" w:rsidRDefault="0098206D" w:rsidP="00E47389">
            <w:pPr>
              <w:rPr>
                <w:rFonts w:ascii="Times New Roman" w:hAnsi="Times New Roman"/>
                <w:sz w:val="16"/>
                <w:szCs w:val="16"/>
                <w:lang w:eastAsia="fr-CA"/>
              </w:rPr>
            </w:pPr>
            <w:r w:rsidRPr="0098206D">
              <w:rPr>
                <w:rFonts w:cs="Arial"/>
                <w:color w:val="000000"/>
                <w:sz w:val="16"/>
                <w:szCs w:val="16"/>
                <w:lang w:eastAsia="fr-CA"/>
              </w:rPr>
              <w:t>Pontiac</w:t>
            </w:r>
          </w:p>
        </w:tc>
        <w:tc>
          <w:tcPr>
            <w:tcW w:w="1980" w:type="dxa"/>
            <w:tcBorders>
              <w:top w:val="outset" w:sz="6" w:space="0" w:color="C0C0C0"/>
              <w:left w:val="outset" w:sz="6" w:space="0" w:color="C0C0C0"/>
              <w:bottom w:val="outset" w:sz="6" w:space="0" w:color="C0C0C0"/>
              <w:right w:val="outset" w:sz="6" w:space="0" w:color="C0C0C0"/>
            </w:tcBorders>
            <w:shd w:val="clear" w:color="auto" w:fill="FFFFFF"/>
          </w:tcPr>
          <w:p w14:paraId="1A7B62C2" w14:textId="77777777" w:rsidR="0098206D" w:rsidRPr="0098206D" w:rsidRDefault="0098206D" w:rsidP="00E47389">
            <w:pPr>
              <w:rPr>
                <w:rFonts w:ascii="Times New Roman" w:hAnsi="Times New Roman"/>
                <w:sz w:val="16"/>
                <w:szCs w:val="16"/>
                <w:lang w:eastAsia="fr-CA"/>
              </w:rPr>
            </w:pPr>
            <w:proofErr w:type="spellStart"/>
            <w:r w:rsidRPr="0098206D">
              <w:rPr>
                <w:rFonts w:cs="Arial"/>
                <w:color w:val="000000"/>
                <w:sz w:val="16"/>
                <w:szCs w:val="16"/>
                <w:lang w:eastAsia="fr-CA"/>
              </w:rPr>
              <w:t>Sunfire</w:t>
            </w:r>
            <w:proofErr w:type="spellEnd"/>
          </w:p>
        </w:tc>
      </w:tr>
      <w:tr w:rsidR="0098206D" w:rsidRPr="0011489F" w14:paraId="330703F5" w14:textId="77777777" w:rsidTr="00133032">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2EEF6D21" w14:textId="77777777" w:rsidR="0098206D" w:rsidRPr="0098206D" w:rsidRDefault="0098206D" w:rsidP="00E47389">
            <w:pPr>
              <w:rPr>
                <w:rFonts w:ascii="Times New Roman" w:hAnsi="Times New Roman"/>
                <w:sz w:val="16"/>
                <w:szCs w:val="16"/>
                <w:lang w:eastAsia="fr-CA"/>
              </w:rPr>
            </w:pPr>
            <w:r w:rsidRPr="0098206D">
              <w:rPr>
                <w:rFonts w:cs="Arial"/>
                <w:color w:val="000000"/>
                <w:sz w:val="16"/>
                <w:szCs w:val="16"/>
                <w:lang w:eastAsia="fr-CA"/>
              </w:rPr>
              <w:t>Daewoo</w:t>
            </w:r>
          </w:p>
        </w:tc>
        <w:tc>
          <w:tcPr>
            <w:tcW w:w="1980" w:type="dxa"/>
            <w:tcBorders>
              <w:top w:val="outset" w:sz="6" w:space="0" w:color="C0C0C0"/>
              <w:left w:val="outset" w:sz="6" w:space="0" w:color="C0C0C0"/>
              <w:bottom w:val="outset" w:sz="6" w:space="0" w:color="C0C0C0"/>
              <w:right w:val="outset" w:sz="6" w:space="0" w:color="C0C0C0"/>
            </w:tcBorders>
            <w:shd w:val="clear" w:color="auto" w:fill="FFFFFF"/>
          </w:tcPr>
          <w:p w14:paraId="323A6102" w14:textId="77777777" w:rsidR="0098206D" w:rsidRPr="0098206D" w:rsidRDefault="0098206D" w:rsidP="00E47389">
            <w:pPr>
              <w:rPr>
                <w:rFonts w:ascii="Times New Roman" w:hAnsi="Times New Roman"/>
                <w:sz w:val="16"/>
                <w:szCs w:val="16"/>
                <w:lang w:eastAsia="fr-CA"/>
              </w:rPr>
            </w:pPr>
            <w:proofErr w:type="spellStart"/>
            <w:r w:rsidRPr="0098206D">
              <w:rPr>
                <w:rFonts w:cs="Arial"/>
                <w:color w:val="000000"/>
                <w:sz w:val="16"/>
                <w:szCs w:val="16"/>
                <w:lang w:eastAsia="fr-CA"/>
              </w:rPr>
              <w:t>Lemans</w:t>
            </w:r>
            <w:proofErr w:type="spellEnd"/>
          </w:p>
        </w:tc>
        <w:tc>
          <w:tcPr>
            <w:tcW w:w="833" w:type="dxa"/>
            <w:tcBorders>
              <w:top w:val="nil"/>
              <w:left w:val="outset" w:sz="6" w:space="0" w:color="C0C0C0"/>
              <w:bottom w:val="nil"/>
              <w:right w:val="outset" w:sz="6" w:space="0" w:color="C0C0C0"/>
            </w:tcBorders>
            <w:shd w:val="clear" w:color="auto" w:fill="FFFFFF"/>
          </w:tcPr>
          <w:p w14:paraId="04A85149" w14:textId="77777777" w:rsidR="0098206D" w:rsidRPr="0098206D" w:rsidRDefault="0098206D" w:rsidP="00E47389">
            <w:pPr>
              <w:rPr>
                <w:rFonts w:cs="Arial"/>
                <w:color w:val="000000"/>
                <w:sz w:val="16"/>
                <w:szCs w:val="16"/>
                <w:lang w:eastAsia="fr-CA"/>
              </w:rPr>
            </w:pPr>
          </w:p>
        </w:tc>
        <w:tc>
          <w:tcPr>
            <w:tcW w:w="1980" w:type="dxa"/>
            <w:tcBorders>
              <w:top w:val="outset" w:sz="6" w:space="0" w:color="C0C0C0"/>
              <w:left w:val="outset" w:sz="6" w:space="0" w:color="C0C0C0"/>
              <w:bottom w:val="outset" w:sz="6" w:space="0" w:color="C0C0C0"/>
              <w:right w:val="outset" w:sz="6" w:space="0" w:color="C0C0C0"/>
            </w:tcBorders>
            <w:shd w:val="clear" w:color="auto" w:fill="FFFFFF"/>
          </w:tcPr>
          <w:p w14:paraId="484322E7" w14:textId="77777777" w:rsidR="0098206D" w:rsidRPr="0098206D" w:rsidRDefault="0098206D" w:rsidP="00E47389">
            <w:pPr>
              <w:rPr>
                <w:rFonts w:ascii="Times New Roman" w:hAnsi="Times New Roman"/>
                <w:sz w:val="16"/>
                <w:szCs w:val="16"/>
                <w:lang w:eastAsia="fr-CA"/>
              </w:rPr>
            </w:pPr>
            <w:r w:rsidRPr="0098206D">
              <w:rPr>
                <w:rFonts w:cs="Arial"/>
                <w:color w:val="000000"/>
                <w:sz w:val="16"/>
                <w:szCs w:val="16"/>
                <w:lang w:eastAsia="fr-CA"/>
              </w:rPr>
              <w:t>Suzuki</w:t>
            </w:r>
          </w:p>
        </w:tc>
        <w:tc>
          <w:tcPr>
            <w:tcW w:w="1980" w:type="dxa"/>
            <w:tcBorders>
              <w:top w:val="outset" w:sz="6" w:space="0" w:color="C0C0C0"/>
              <w:left w:val="outset" w:sz="6" w:space="0" w:color="C0C0C0"/>
              <w:bottom w:val="outset" w:sz="6" w:space="0" w:color="C0C0C0"/>
              <w:right w:val="outset" w:sz="6" w:space="0" w:color="C0C0C0"/>
            </w:tcBorders>
            <w:shd w:val="clear" w:color="auto" w:fill="FFFFFF"/>
          </w:tcPr>
          <w:p w14:paraId="529ED966" w14:textId="77777777" w:rsidR="0098206D" w:rsidRPr="0098206D" w:rsidRDefault="0098206D" w:rsidP="00E47389">
            <w:pPr>
              <w:rPr>
                <w:rFonts w:ascii="Times New Roman" w:hAnsi="Times New Roman"/>
                <w:sz w:val="16"/>
                <w:szCs w:val="16"/>
                <w:lang w:eastAsia="fr-CA"/>
              </w:rPr>
            </w:pPr>
            <w:r w:rsidRPr="0098206D">
              <w:rPr>
                <w:rFonts w:cs="Arial"/>
                <w:color w:val="000000"/>
                <w:sz w:val="16"/>
                <w:szCs w:val="16"/>
                <w:lang w:eastAsia="fr-CA"/>
              </w:rPr>
              <w:t>Kia</w:t>
            </w:r>
          </w:p>
        </w:tc>
      </w:tr>
      <w:tr w:rsidR="0098206D" w:rsidRPr="0011489F" w14:paraId="7EF12679" w14:textId="77777777" w:rsidTr="00133032">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2F2FA90B" w14:textId="77777777" w:rsidR="0098206D" w:rsidRPr="0098206D" w:rsidRDefault="0098206D" w:rsidP="00E47389">
            <w:pPr>
              <w:rPr>
                <w:rFonts w:ascii="Times New Roman" w:hAnsi="Times New Roman"/>
                <w:sz w:val="16"/>
                <w:szCs w:val="16"/>
                <w:lang w:eastAsia="fr-CA"/>
              </w:rPr>
            </w:pPr>
            <w:r w:rsidRPr="0098206D">
              <w:rPr>
                <w:rFonts w:cs="Arial"/>
                <w:color w:val="000000"/>
                <w:sz w:val="16"/>
                <w:szCs w:val="16"/>
                <w:lang w:eastAsia="fr-CA"/>
              </w:rPr>
              <w:t>Ford</w:t>
            </w:r>
          </w:p>
        </w:tc>
        <w:tc>
          <w:tcPr>
            <w:tcW w:w="1980" w:type="dxa"/>
            <w:tcBorders>
              <w:top w:val="outset" w:sz="6" w:space="0" w:color="C0C0C0"/>
              <w:left w:val="outset" w:sz="6" w:space="0" w:color="C0C0C0"/>
              <w:bottom w:val="outset" w:sz="6" w:space="0" w:color="C0C0C0"/>
              <w:right w:val="outset" w:sz="6" w:space="0" w:color="C0C0C0"/>
            </w:tcBorders>
            <w:shd w:val="clear" w:color="auto" w:fill="FFFFFF"/>
          </w:tcPr>
          <w:p w14:paraId="5274D912" w14:textId="77777777" w:rsidR="0098206D" w:rsidRPr="0098206D" w:rsidRDefault="0098206D" w:rsidP="00E47389">
            <w:pPr>
              <w:rPr>
                <w:rFonts w:ascii="Times New Roman" w:hAnsi="Times New Roman"/>
                <w:sz w:val="16"/>
                <w:szCs w:val="16"/>
                <w:lang w:eastAsia="fr-CA"/>
              </w:rPr>
            </w:pPr>
            <w:r w:rsidRPr="0098206D">
              <w:rPr>
                <w:rFonts w:cs="Arial"/>
                <w:color w:val="000000"/>
                <w:sz w:val="16"/>
                <w:szCs w:val="16"/>
                <w:lang w:eastAsia="fr-CA"/>
              </w:rPr>
              <w:t>Grand Marquis</w:t>
            </w:r>
          </w:p>
        </w:tc>
        <w:tc>
          <w:tcPr>
            <w:tcW w:w="833" w:type="dxa"/>
            <w:tcBorders>
              <w:top w:val="nil"/>
              <w:left w:val="outset" w:sz="6" w:space="0" w:color="C0C0C0"/>
              <w:bottom w:val="nil"/>
              <w:right w:val="outset" w:sz="6" w:space="0" w:color="C0C0C0"/>
            </w:tcBorders>
            <w:shd w:val="clear" w:color="auto" w:fill="FFFFFF"/>
          </w:tcPr>
          <w:p w14:paraId="67B86BB7" w14:textId="77777777" w:rsidR="0098206D" w:rsidRPr="0098206D" w:rsidRDefault="0098206D" w:rsidP="00E47389">
            <w:pPr>
              <w:rPr>
                <w:rFonts w:cs="Arial"/>
                <w:color w:val="000000"/>
                <w:sz w:val="16"/>
                <w:szCs w:val="16"/>
                <w:lang w:eastAsia="fr-CA"/>
              </w:rPr>
            </w:pPr>
          </w:p>
        </w:tc>
        <w:tc>
          <w:tcPr>
            <w:tcW w:w="1980" w:type="dxa"/>
            <w:tcBorders>
              <w:top w:val="outset" w:sz="6" w:space="0" w:color="C0C0C0"/>
              <w:left w:val="outset" w:sz="6" w:space="0" w:color="C0C0C0"/>
              <w:bottom w:val="outset" w:sz="6" w:space="0" w:color="C0C0C0"/>
              <w:right w:val="outset" w:sz="6" w:space="0" w:color="C0C0C0"/>
            </w:tcBorders>
            <w:shd w:val="clear" w:color="auto" w:fill="FFFFFF"/>
          </w:tcPr>
          <w:p w14:paraId="29094611" w14:textId="77777777" w:rsidR="0098206D" w:rsidRPr="0098206D" w:rsidRDefault="0098206D" w:rsidP="00E47389">
            <w:pPr>
              <w:rPr>
                <w:rFonts w:ascii="Times New Roman" w:hAnsi="Times New Roman"/>
                <w:sz w:val="16"/>
                <w:szCs w:val="16"/>
                <w:lang w:eastAsia="fr-CA"/>
              </w:rPr>
            </w:pPr>
            <w:r w:rsidRPr="0098206D">
              <w:rPr>
                <w:rFonts w:cs="Arial"/>
                <w:color w:val="000000"/>
                <w:sz w:val="16"/>
                <w:szCs w:val="16"/>
                <w:lang w:eastAsia="fr-CA"/>
              </w:rPr>
              <w:t>Toyota</w:t>
            </w:r>
          </w:p>
        </w:tc>
        <w:tc>
          <w:tcPr>
            <w:tcW w:w="1980" w:type="dxa"/>
            <w:tcBorders>
              <w:top w:val="outset" w:sz="6" w:space="0" w:color="C0C0C0"/>
              <w:left w:val="outset" w:sz="6" w:space="0" w:color="C0C0C0"/>
              <w:bottom w:val="outset" w:sz="6" w:space="0" w:color="C0C0C0"/>
              <w:right w:val="outset" w:sz="6" w:space="0" w:color="C0C0C0"/>
            </w:tcBorders>
            <w:shd w:val="clear" w:color="auto" w:fill="FFFFFF"/>
          </w:tcPr>
          <w:p w14:paraId="63D1B3F2" w14:textId="77777777" w:rsidR="0098206D" w:rsidRPr="0098206D" w:rsidRDefault="0098206D" w:rsidP="00E47389">
            <w:pPr>
              <w:rPr>
                <w:rFonts w:ascii="Times New Roman" w:hAnsi="Times New Roman"/>
                <w:sz w:val="16"/>
                <w:szCs w:val="16"/>
                <w:lang w:eastAsia="fr-CA"/>
              </w:rPr>
            </w:pPr>
            <w:proofErr w:type="spellStart"/>
            <w:r w:rsidRPr="0098206D">
              <w:rPr>
                <w:rFonts w:cs="Arial"/>
                <w:color w:val="000000"/>
                <w:sz w:val="16"/>
                <w:szCs w:val="16"/>
                <w:lang w:eastAsia="fr-CA"/>
              </w:rPr>
              <w:t>Camry</w:t>
            </w:r>
            <w:proofErr w:type="spellEnd"/>
          </w:p>
        </w:tc>
      </w:tr>
      <w:tr w:rsidR="0098206D" w:rsidRPr="0011489F" w14:paraId="78FF8A03" w14:textId="77777777" w:rsidTr="00133032">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045DEED1" w14:textId="77777777" w:rsidR="0098206D" w:rsidRPr="0098206D" w:rsidRDefault="0098206D" w:rsidP="00E47389">
            <w:pPr>
              <w:rPr>
                <w:rFonts w:ascii="Times New Roman" w:hAnsi="Times New Roman"/>
                <w:sz w:val="16"/>
                <w:szCs w:val="16"/>
                <w:lang w:eastAsia="fr-CA"/>
              </w:rPr>
            </w:pPr>
            <w:r w:rsidRPr="0098206D">
              <w:rPr>
                <w:rFonts w:cs="Arial"/>
                <w:color w:val="000000"/>
                <w:sz w:val="16"/>
                <w:szCs w:val="16"/>
                <w:lang w:eastAsia="fr-CA"/>
              </w:rPr>
              <w:t>Ford</w:t>
            </w:r>
          </w:p>
        </w:tc>
        <w:tc>
          <w:tcPr>
            <w:tcW w:w="1980" w:type="dxa"/>
            <w:tcBorders>
              <w:top w:val="outset" w:sz="6" w:space="0" w:color="C0C0C0"/>
              <w:left w:val="outset" w:sz="6" w:space="0" w:color="C0C0C0"/>
              <w:bottom w:val="outset" w:sz="6" w:space="0" w:color="C0C0C0"/>
              <w:right w:val="outset" w:sz="6" w:space="0" w:color="C0C0C0"/>
            </w:tcBorders>
            <w:shd w:val="clear" w:color="auto" w:fill="FFFFFF"/>
          </w:tcPr>
          <w:p w14:paraId="229F68F9" w14:textId="77777777" w:rsidR="0098206D" w:rsidRPr="0098206D" w:rsidRDefault="0098206D" w:rsidP="00E47389">
            <w:pPr>
              <w:rPr>
                <w:rFonts w:ascii="Times New Roman" w:hAnsi="Times New Roman"/>
                <w:sz w:val="16"/>
                <w:szCs w:val="16"/>
                <w:lang w:eastAsia="fr-CA"/>
              </w:rPr>
            </w:pPr>
            <w:r w:rsidRPr="0098206D">
              <w:rPr>
                <w:rFonts w:cs="Arial"/>
                <w:color w:val="000000"/>
                <w:sz w:val="16"/>
                <w:szCs w:val="16"/>
                <w:lang w:eastAsia="fr-CA"/>
              </w:rPr>
              <w:t>Grand Marquis</w:t>
            </w:r>
          </w:p>
        </w:tc>
        <w:tc>
          <w:tcPr>
            <w:tcW w:w="833" w:type="dxa"/>
            <w:tcBorders>
              <w:top w:val="nil"/>
              <w:left w:val="outset" w:sz="6" w:space="0" w:color="C0C0C0"/>
              <w:bottom w:val="nil"/>
              <w:right w:val="outset" w:sz="6" w:space="0" w:color="C0C0C0"/>
            </w:tcBorders>
            <w:shd w:val="clear" w:color="auto" w:fill="FFFFFF"/>
          </w:tcPr>
          <w:p w14:paraId="588ACFE7" w14:textId="77777777" w:rsidR="0098206D" w:rsidRPr="0098206D" w:rsidRDefault="0098206D" w:rsidP="00E47389">
            <w:pPr>
              <w:rPr>
                <w:rFonts w:cs="Arial"/>
                <w:color w:val="000000"/>
                <w:sz w:val="16"/>
                <w:szCs w:val="16"/>
                <w:lang w:eastAsia="fr-CA"/>
              </w:rPr>
            </w:pPr>
          </w:p>
        </w:tc>
        <w:tc>
          <w:tcPr>
            <w:tcW w:w="1980" w:type="dxa"/>
            <w:tcBorders>
              <w:top w:val="outset" w:sz="6" w:space="0" w:color="C0C0C0"/>
              <w:left w:val="outset" w:sz="6" w:space="0" w:color="C0C0C0"/>
              <w:bottom w:val="outset" w:sz="6" w:space="0" w:color="C0C0C0"/>
              <w:right w:val="outset" w:sz="6" w:space="0" w:color="C0C0C0"/>
            </w:tcBorders>
            <w:shd w:val="clear" w:color="auto" w:fill="FFFFFF"/>
          </w:tcPr>
          <w:p w14:paraId="6056BAA4" w14:textId="77777777" w:rsidR="0098206D" w:rsidRPr="0098206D" w:rsidRDefault="0098206D" w:rsidP="00E47389">
            <w:pPr>
              <w:rPr>
                <w:rFonts w:ascii="Times New Roman" w:hAnsi="Times New Roman"/>
                <w:sz w:val="16"/>
                <w:szCs w:val="16"/>
                <w:lang w:eastAsia="fr-CA"/>
              </w:rPr>
            </w:pPr>
            <w:r w:rsidRPr="0098206D">
              <w:rPr>
                <w:rFonts w:cs="Arial"/>
                <w:color w:val="000000"/>
                <w:sz w:val="16"/>
                <w:szCs w:val="16"/>
                <w:lang w:eastAsia="fr-CA"/>
              </w:rPr>
              <w:t>Toyota</w:t>
            </w:r>
          </w:p>
        </w:tc>
        <w:tc>
          <w:tcPr>
            <w:tcW w:w="1980" w:type="dxa"/>
            <w:tcBorders>
              <w:top w:val="outset" w:sz="6" w:space="0" w:color="C0C0C0"/>
              <w:left w:val="outset" w:sz="6" w:space="0" w:color="C0C0C0"/>
              <w:bottom w:val="outset" w:sz="6" w:space="0" w:color="C0C0C0"/>
              <w:right w:val="outset" w:sz="6" w:space="0" w:color="C0C0C0"/>
            </w:tcBorders>
            <w:shd w:val="clear" w:color="auto" w:fill="FFFFFF"/>
          </w:tcPr>
          <w:p w14:paraId="7A430ABA" w14:textId="77777777" w:rsidR="0098206D" w:rsidRPr="0098206D" w:rsidRDefault="0098206D" w:rsidP="00E47389">
            <w:pPr>
              <w:rPr>
                <w:rFonts w:ascii="Times New Roman" w:hAnsi="Times New Roman"/>
                <w:sz w:val="16"/>
                <w:szCs w:val="16"/>
                <w:lang w:eastAsia="fr-CA"/>
              </w:rPr>
            </w:pPr>
            <w:proofErr w:type="spellStart"/>
            <w:r w:rsidRPr="0098206D">
              <w:rPr>
                <w:rFonts w:cs="Arial"/>
                <w:color w:val="000000"/>
                <w:sz w:val="16"/>
                <w:szCs w:val="16"/>
                <w:lang w:eastAsia="fr-CA"/>
              </w:rPr>
              <w:t>Camry</w:t>
            </w:r>
            <w:proofErr w:type="spellEnd"/>
          </w:p>
        </w:tc>
      </w:tr>
      <w:tr w:rsidR="0098206D" w:rsidRPr="0011489F" w14:paraId="7F53900C" w14:textId="77777777" w:rsidTr="00133032">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7E5E8C72" w14:textId="77777777" w:rsidR="0098206D" w:rsidRPr="0098206D" w:rsidRDefault="0098206D" w:rsidP="00E47389">
            <w:pPr>
              <w:rPr>
                <w:rFonts w:ascii="Times New Roman" w:hAnsi="Times New Roman"/>
                <w:sz w:val="16"/>
                <w:szCs w:val="16"/>
                <w:lang w:eastAsia="fr-CA"/>
              </w:rPr>
            </w:pPr>
            <w:r w:rsidRPr="0098206D">
              <w:rPr>
                <w:rFonts w:cs="Arial"/>
                <w:color w:val="000000"/>
                <w:sz w:val="16"/>
                <w:szCs w:val="16"/>
                <w:lang w:eastAsia="fr-CA"/>
              </w:rPr>
              <w:t>Ford</w:t>
            </w:r>
          </w:p>
        </w:tc>
        <w:tc>
          <w:tcPr>
            <w:tcW w:w="1980" w:type="dxa"/>
            <w:tcBorders>
              <w:top w:val="outset" w:sz="6" w:space="0" w:color="C0C0C0"/>
              <w:left w:val="outset" w:sz="6" w:space="0" w:color="C0C0C0"/>
              <w:bottom w:val="outset" w:sz="6" w:space="0" w:color="C0C0C0"/>
              <w:right w:val="outset" w:sz="6" w:space="0" w:color="C0C0C0"/>
            </w:tcBorders>
            <w:shd w:val="clear" w:color="auto" w:fill="FFFFFF"/>
          </w:tcPr>
          <w:p w14:paraId="0C3EFF42" w14:textId="77777777" w:rsidR="0098206D" w:rsidRPr="0098206D" w:rsidRDefault="0098206D" w:rsidP="00E47389">
            <w:pPr>
              <w:rPr>
                <w:rFonts w:ascii="Times New Roman" w:hAnsi="Times New Roman"/>
                <w:sz w:val="16"/>
                <w:szCs w:val="16"/>
                <w:lang w:eastAsia="fr-CA"/>
              </w:rPr>
            </w:pPr>
            <w:r w:rsidRPr="0098206D">
              <w:rPr>
                <w:rFonts w:cs="Arial"/>
                <w:color w:val="000000"/>
                <w:sz w:val="16"/>
                <w:szCs w:val="16"/>
                <w:lang w:eastAsia="fr-CA"/>
              </w:rPr>
              <w:t>Mercury</w:t>
            </w:r>
          </w:p>
        </w:tc>
        <w:tc>
          <w:tcPr>
            <w:tcW w:w="833" w:type="dxa"/>
            <w:tcBorders>
              <w:top w:val="nil"/>
              <w:left w:val="outset" w:sz="6" w:space="0" w:color="C0C0C0"/>
              <w:bottom w:val="nil"/>
              <w:right w:val="outset" w:sz="6" w:space="0" w:color="C0C0C0"/>
            </w:tcBorders>
            <w:shd w:val="clear" w:color="auto" w:fill="FFFFFF"/>
          </w:tcPr>
          <w:p w14:paraId="67D3349B" w14:textId="77777777" w:rsidR="0098206D" w:rsidRPr="0098206D" w:rsidRDefault="0098206D" w:rsidP="00E47389">
            <w:pPr>
              <w:rPr>
                <w:rFonts w:cs="Arial"/>
                <w:color w:val="000000"/>
                <w:sz w:val="16"/>
                <w:szCs w:val="16"/>
                <w:lang w:eastAsia="fr-CA"/>
              </w:rPr>
            </w:pPr>
          </w:p>
        </w:tc>
        <w:tc>
          <w:tcPr>
            <w:tcW w:w="1980" w:type="dxa"/>
            <w:tcBorders>
              <w:top w:val="outset" w:sz="6" w:space="0" w:color="C0C0C0"/>
              <w:left w:val="outset" w:sz="6" w:space="0" w:color="C0C0C0"/>
              <w:bottom w:val="outset" w:sz="6" w:space="0" w:color="C0C0C0"/>
              <w:right w:val="outset" w:sz="6" w:space="0" w:color="C0C0C0"/>
            </w:tcBorders>
            <w:shd w:val="clear" w:color="auto" w:fill="FFFFFF"/>
          </w:tcPr>
          <w:p w14:paraId="2C960FE7" w14:textId="77777777" w:rsidR="0098206D" w:rsidRPr="0098206D" w:rsidRDefault="0098206D" w:rsidP="00E47389">
            <w:pPr>
              <w:rPr>
                <w:rFonts w:ascii="Times New Roman" w:hAnsi="Times New Roman"/>
                <w:sz w:val="16"/>
                <w:szCs w:val="16"/>
                <w:lang w:eastAsia="fr-CA"/>
              </w:rPr>
            </w:pPr>
            <w:r w:rsidRPr="0098206D">
              <w:rPr>
                <w:rFonts w:cs="Arial"/>
                <w:color w:val="000000"/>
                <w:sz w:val="16"/>
                <w:szCs w:val="16"/>
                <w:lang w:eastAsia="fr-CA"/>
              </w:rPr>
              <w:t>Toyota</w:t>
            </w:r>
          </w:p>
        </w:tc>
        <w:tc>
          <w:tcPr>
            <w:tcW w:w="1980" w:type="dxa"/>
            <w:tcBorders>
              <w:top w:val="outset" w:sz="6" w:space="0" w:color="C0C0C0"/>
              <w:left w:val="outset" w:sz="6" w:space="0" w:color="C0C0C0"/>
              <w:bottom w:val="outset" w:sz="6" w:space="0" w:color="C0C0C0"/>
              <w:right w:val="outset" w:sz="6" w:space="0" w:color="C0C0C0"/>
            </w:tcBorders>
            <w:shd w:val="clear" w:color="auto" w:fill="FFFFFF"/>
          </w:tcPr>
          <w:p w14:paraId="13ECD27C" w14:textId="77777777" w:rsidR="0098206D" w:rsidRPr="0098206D" w:rsidRDefault="0098206D" w:rsidP="00E47389">
            <w:pPr>
              <w:rPr>
                <w:rFonts w:ascii="Times New Roman" w:hAnsi="Times New Roman"/>
                <w:sz w:val="16"/>
                <w:szCs w:val="16"/>
                <w:lang w:eastAsia="fr-CA"/>
              </w:rPr>
            </w:pPr>
            <w:r w:rsidRPr="0098206D">
              <w:rPr>
                <w:rFonts w:cs="Arial"/>
                <w:color w:val="000000"/>
                <w:sz w:val="16"/>
                <w:szCs w:val="16"/>
                <w:lang w:eastAsia="fr-CA"/>
              </w:rPr>
              <w:t>Corolla</w:t>
            </w:r>
          </w:p>
        </w:tc>
      </w:tr>
      <w:tr w:rsidR="0098206D" w:rsidRPr="0011489F" w14:paraId="129B49C2" w14:textId="77777777" w:rsidTr="00133032">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43CA149F" w14:textId="77777777" w:rsidR="0098206D" w:rsidRPr="0098206D" w:rsidRDefault="0098206D" w:rsidP="00E47389">
            <w:pPr>
              <w:rPr>
                <w:rFonts w:ascii="Times New Roman" w:hAnsi="Times New Roman"/>
                <w:sz w:val="16"/>
                <w:szCs w:val="16"/>
                <w:lang w:eastAsia="fr-CA"/>
              </w:rPr>
            </w:pPr>
            <w:r w:rsidRPr="0098206D">
              <w:rPr>
                <w:rFonts w:cs="Arial"/>
                <w:color w:val="000000"/>
                <w:sz w:val="16"/>
                <w:szCs w:val="16"/>
                <w:lang w:eastAsia="fr-CA"/>
              </w:rPr>
              <w:t>Mazda</w:t>
            </w:r>
          </w:p>
        </w:tc>
        <w:tc>
          <w:tcPr>
            <w:tcW w:w="1980" w:type="dxa"/>
            <w:tcBorders>
              <w:top w:val="outset" w:sz="6" w:space="0" w:color="C0C0C0"/>
              <w:left w:val="outset" w:sz="6" w:space="0" w:color="C0C0C0"/>
              <w:bottom w:val="outset" w:sz="6" w:space="0" w:color="C0C0C0"/>
              <w:right w:val="outset" w:sz="6" w:space="0" w:color="C0C0C0"/>
            </w:tcBorders>
            <w:shd w:val="clear" w:color="auto" w:fill="FFFFFF"/>
          </w:tcPr>
          <w:p w14:paraId="3A85DFC5" w14:textId="77777777" w:rsidR="0098206D" w:rsidRPr="0098206D" w:rsidRDefault="0098206D" w:rsidP="00E47389">
            <w:pPr>
              <w:rPr>
                <w:rFonts w:ascii="Times New Roman" w:hAnsi="Times New Roman"/>
                <w:sz w:val="16"/>
                <w:szCs w:val="16"/>
                <w:lang w:eastAsia="fr-CA"/>
              </w:rPr>
            </w:pPr>
          </w:p>
        </w:tc>
        <w:tc>
          <w:tcPr>
            <w:tcW w:w="833" w:type="dxa"/>
            <w:tcBorders>
              <w:top w:val="nil"/>
              <w:left w:val="outset" w:sz="6" w:space="0" w:color="C0C0C0"/>
              <w:bottom w:val="nil"/>
              <w:right w:val="outset" w:sz="6" w:space="0" w:color="C0C0C0"/>
            </w:tcBorders>
            <w:shd w:val="clear" w:color="auto" w:fill="FFFFFF"/>
          </w:tcPr>
          <w:p w14:paraId="3CE65166" w14:textId="77777777" w:rsidR="0098206D" w:rsidRPr="0098206D" w:rsidRDefault="0098206D" w:rsidP="00E47389">
            <w:pPr>
              <w:rPr>
                <w:rFonts w:ascii="Times New Roman" w:hAnsi="Times New Roman"/>
                <w:sz w:val="16"/>
                <w:szCs w:val="16"/>
                <w:lang w:eastAsia="fr-CA"/>
              </w:rPr>
            </w:pPr>
          </w:p>
        </w:tc>
        <w:tc>
          <w:tcPr>
            <w:tcW w:w="1980" w:type="dxa"/>
            <w:tcBorders>
              <w:top w:val="outset" w:sz="6" w:space="0" w:color="C0C0C0"/>
              <w:left w:val="outset" w:sz="6" w:space="0" w:color="C0C0C0"/>
              <w:bottom w:val="outset" w:sz="6" w:space="0" w:color="C0C0C0"/>
              <w:right w:val="outset" w:sz="6" w:space="0" w:color="C0C0C0"/>
            </w:tcBorders>
            <w:shd w:val="clear" w:color="auto" w:fill="FFFFFF"/>
          </w:tcPr>
          <w:p w14:paraId="6ACD7ECF" w14:textId="77777777" w:rsidR="0098206D" w:rsidRPr="0098206D" w:rsidRDefault="0098206D" w:rsidP="00E47389">
            <w:pPr>
              <w:rPr>
                <w:rFonts w:ascii="Times New Roman" w:hAnsi="Times New Roman"/>
                <w:sz w:val="16"/>
                <w:szCs w:val="16"/>
                <w:lang w:eastAsia="fr-CA"/>
              </w:rPr>
            </w:pPr>
            <w:r w:rsidRPr="0098206D">
              <w:rPr>
                <w:rFonts w:cs="Arial"/>
                <w:color w:val="000000"/>
                <w:sz w:val="16"/>
                <w:szCs w:val="16"/>
                <w:lang w:eastAsia="fr-CA"/>
              </w:rPr>
              <w:t>Toyota</w:t>
            </w:r>
          </w:p>
        </w:tc>
        <w:tc>
          <w:tcPr>
            <w:tcW w:w="1980" w:type="dxa"/>
            <w:tcBorders>
              <w:top w:val="outset" w:sz="6" w:space="0" w:color="C0C0C0"/>
              <w:left w:val="outset" w:sz="6" w:space="0" w:color="C0C0C0"/>
              <w:bottom w:val="outset" w:sz="6" w:space="0" w:color="C0C0C0"/>
              <w:right w:val="outset" w:sz="6" w:space="0" w:color="C0C0C0"/>
            </w:tcBorders>
            <w:shd w:val="clear" w:color="auto" w:fill="FFFFFF"/>
          </w:tcPr>
          <w:p w14:paraId="6886B359" w14:textId="77777777" w:rsidR="0098206D" w:rsidRPr="0098206D" w:rsidRDefault="0098206D" w:rsidP="00E47389">
            <w:pPr>
              <w:rPr>
                <w:rFonts w:ascii="Times New Roman" w:hAnsi="Times New Roman"/>
                <w:sz w:val="16"/>
                <w:szCs w:val="16"/>
                <w:lang w:eastAsia="fr-CA"/>
              </w:rPr>
            </w:pPr>
            <w:proofErr w:type="spellStart"/>
            <w:r w:rsidRPr="0098206D">
              <w:rPr>
                <w:rFonts w:cs="Arial"/>
                <w:color w:val="000000"/>
                <w:sz w:val="16"/>
                <w:szCs w:val="16"/>
                <w:lang w:eastAsia="fr-CA"/>
              </w:rPr>
              <w:t>Echo</w:t>
            </w:r>
            <w:proofErr w:type="spellEnd"/>
          </w:p>
        </w:tc>
      </w:tr>
      <w:tr w:rsidR="0098206D" w:rsidRPr="0011489F" w14:paraId="0FC551DA" w14:textId="77777777" w:rsidTr="0098206D">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6A694495" w14:textId="77777777" w:rsidR="0098206D" w:rsidRPr="0098206D" w:rsidRDefault="0098206D" w:rsidP="00E47389">
            <w:pPr>
              <w:rPr>
                <w:rFonts w:ascii="Times New Roman" w:hAnsi="Times New Roman"/>
                <w:sz w:val="16"/>
                <w:szCs w:val="16"/>
                <w:lang w:eastAsia="fr-CA"/>
              </w:rPr>
            </w:pPr>
            <w:r w:rsidRPr="0098206D">
              <w:rPr>
                <w:rFonts w:cs="Arial"/>
                <w:color w:val="000000"/>
                <w:sz w:val="16"/>
                <w:szCs w:val="16"/>
                <w:lang w:eastAsia="fr-CA"/>
              </w:rPr>
              <w:t>Mazda</w:t>
            </w:r>
          </w:p>
        </w:tc>
        <w:tc>
          <w:tcPr>
            <w:tcW w:w="1980" w:type="dxa"/>
            <w:tcBorders>
              <w:top w:val="outset" w:sz="6" w:space="0" w:color="C0C0C0"/>
              <w:left w:val="outset" w:sz="6" w:space="0" w:color="C0C0C0"/>
              <w:bottom w:val="outset" w:sz="6" w:space="0" w:color="C0C0C0"/>
              <w:right w:val="outset" w:sz="6" w:space="0" w:color="C0C0C0"/>
            </w:tcBorders>
            <w:shd w:val="clear" w:color="auto" w:fill="FFFFFF"/>
          </w:tcPr>
          <w:p w14:paraId="6378EF4E" w14:textId="77777777" w:rsidR="0098206D" w:rsidRPr="0098206D" w:rsidRDefault="0098206D" w:rsidP="00E47389">
            <w:pPr>
              <w:rPr>
                <w:rFonts w:ascii="Times New Roman" w:hAnsi="Times New Roman"/>
                <w:sz w:val="16"/>
                <w:szCs w:val="16"/>
                <w:lang w:eastAsia="fr-CA"/>
              </w:rPr>
            </w:pPr>
            <w:r w:rsidRPr="0098206D">
              <w:rPr>
                <w:rFonts w:cs="Arial"/>
                <w:color w:val="000000"/>
                <w:sz w:val="16"/>
                <w:szCs w:val="16"/>
                <w:lang w:eastAsia="fr-CA"/>
              </w:rPr>
              <w:t>626</w:t>
            </w:r>
          </w:p>
        </w:tc>
        <w:tc>
          <w:tcPr>
            <w:tcW w:w="833" w:type="dxa"/>
            <w:tcBorders>
              <w:top w:val="nil"/>
              <w:left w:val="outset" w:sz="6" w:space="0" w:color="C0C0C0"/>
              <w:bottom w:val="nil"/>
              <w:right w:val="outset" w:sz="6" w:space="0" w:color="C0C0C0"/>
            </w:tcBorders>
            <w:shd w:val="clear" w:color="auto" w:fill="FFFFFF"/>
          </w:tcPr>
          <w:p w14:paraId="318161BF" w14:textId="77777777" w:rsidR="0098206D" w:rsidRPr="0098206D" w:rsidRDefault="00054EE7" w:rsidP="00E47389">
            <w:pPr>
              <w:rPr>
                <w:rFonts w:cs="Arial"/>
                <w:color w:val="000000"/>
                <w:sz w:val="16"/>
                <w:szCs w:val="16"/>
                <w:lang w:eastAsia="fr-CA"/>
              </w:rPr>
            </w:pPr>
            <w:r>
              <w:rPr>
                <w:rFonts w:cs="Arial"/>
                <w:noProof/>
                <w:color w:val="000000"/>
                <w:sz w:val="16"/>
                <w:szCs w:val="16"/>
                <w:lang w:eastAsia="fr-CA"/>
              </w:rPr>
              <w:pict w14:anchorId="76D9491E">
                <v:rect id="_x0000_s3049" style="position:absolute;margin-left:1.2pt;margin-top:.3pt;width:251.35pt;height:60pt;z-index:251758592;mso-position-horizontal-relative:text;mso-position-vertical-relative:text" fillcolor="white [3212]" strokecolor="white [3212]" strokeweight="1.5pt"/>
              </w:pict>
            </w:r>
          </w:p>
        </w:tc>
        <w:tc>
          <w:tcPr>
            <w:tcW w:w="1980" w:type="dxa"/>
            <w:tcBorders>
              <w:top w:val="outset" w:sz="6" w:space="0" w:color="C0C0C0"/>
              <w:left w:val="nil"/>
              <w:bottom w:val="nil"/>
              <w:right w:val="nil"/>
            </w:tcBorders>
            <w:shd w:val="clear" w:color="auto" w:fill="FFFFFF"/>
          </w:tcPr>
          <w:p w14:paraId="4B8FB121" w14:textId="77777777" w:rsidR="0098206D" w:rsidRPr="0098206D" w:rsidRDefault="0098206D" w:rsidP="00E47389">
            <w:pPr>
              <w:rPr>
                <w:rFonts w:cs="Arial"/>
                <w:color w:val="000000"/>
                <w:sz w:val="16"/>
                <w:szCs w:val="16"/>
                <w:lang w:eastAsia="fr-CA"/>
              </w:rPr>
            </w:pPr>
          </w:p>
        </w:tc>
        <w:tc>
          <w:tcPr>
            <w:tcW w:w="1980" w:type="dxa"/>
            <w:tcBorders>
              <w:top w:val="outset" w:sz="6" w:space="0" w:color="C0C0C0"/>
              <w:left w:val="nil"/>
              <w:bottom w:val="nil"/>
              <w:right w:val="nil"/>
            </w:tcBorders>
            <w:shd w:val="clear" w:color="auto" w:fill="FFFFFF"/>
          </w:tcPr>
          <w:p w14:paraId="628B2989" w14:textId="77777777" w:rsidR="0098206D" w:rsidRPr="0098206D" w:rsidRDefault="0098206D" w:rsidP="00E47389">
            <w:pPr>
              <w:rPr>
                <w:rFonts w:cs="Arial"/>
                <w:color w:val="000000"/>
                <w:sz w:val="16"/>
                <w:szCs w:val="16"/>
                <w:lang w:eastAsia="fr-CA"/>
              </w:rPr>
            </w:pPr>
          </w:p>
        </w:tc>
      </w:tr>
      <w:tr w:rsidR="0098206D" w:rsidRPr="0011489F" w14:paraId="1CAA44A7" w14:textId="77777777" w:rsidTr="0098206D">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1FE1CCF2" w14:textId="77777777" w:rsidR="0098206D" w:rsidRPr="0098206D" w:rsidRDefault="0098206D" w:rsidP="00E47389">
            <w:pPr>
              <w:rPr>
                <w:rFonts w:ascii="Times New Roman" w:hAnsi="Times New Roman"/>
                <w:sz w:val="16"/>
                <w:szCs w:val="16"/>
                <w:lang w:eastAsia="fr-CA"/>
              </w:rPr>
            </w:pPr>
            <w:r w:rsidRPr="0098206D">
              <w:rPr>
                <w:rFonts w:cs="Arial"/>
                <w:color w:val="000000"/>
                <w:sz w:val="16"/>
                <w:szCs w:val="16"/>
                <w:lang w:eastAsia="fr-CA"/>
              </w:rPr>
              <w:t>Mazda</w:t>
            </w:r>
          </w:p>
        </w:tc>
        <w:tc>
          <w:tcPr>
            <w:tcW w:w="1980" w:type="dxa"/>
            <w:tcBorders>
              <w:top w:val="outset" w:sz="6" w:space="0" w:color="C0C0C0"/>
              <w:left w:val="outset" w:sz="6" w:space="0" w:color="C0C0C0"/>
              <w:bottom w:val="outset" w:sz="6" w:space="0" w:color="C0C0C0"/>
              <w:right w:val="outset" w:sz="6" w:space="0" w:color="C0C0C0"/>
            </w:tcBorders>
            <w:shd w:val="clear" w:color="auto" w:fill="FFFFFF"/>
          </w:tcPr>
          <w:p w14:paraId="348034F5" w14:textId="77777777" w:rsidR="0098206D" w:rsidRPr="0098206D" w:rsidRDefault="0098206D" w:rsidP="00E47389">
            <w:pPr>
              <w:rPr>
                <w:rFonts w:ascii="Times New Roman" w:hAnsi="Times New Roman"/>
                <w:sz w:val="16"/>
                <w:szCs w:val="16"/>
                <w:lang w:eastAsia="fr-CA"/>
              </w:rPr>
            </w:pPr>
            <w:r w:rsidRPr="0098206D">
              <w:rPr>
                <w:rFonts w:cs="Arial"/>
                <w:color w:val="000000"/>
                <w:sz w:val="16"/>
                <w:szCs w:val="16"/>
                <w:lang w:eastAsia="fr-CA"/>
              </w:rPr>
              <w:t>Protégé</w:t>
            </w:r>
          </w:p>
        </w:tc>
        <w:tc>
          <w:tcPr>
            <w:tcW w:w="833" w:type="dxa"/>
            <w:tcBorders>
              <w:top w:val="nil"/>
              <w:left w:val="outset" w:sz="6" w:space="0" w:color="C0C0C0"/>
              <w:bottom w:val="nil"/>
              <w:right w:val="outset" w:sz="6" w:space="0" w:color="C0C0C0"/>
            </w:tcBorders>
            <w:shd w:val="clear" w:color="auto" w:fill="FFFFFF"/>
          </w:tcPr>
          <w:p w14:paraId="357C7B10" w14:textId="77777777" w:rsidR="0098206D" w:rsidRPr="0098206D" w:rsidRDefault="0098206D" w:rsidP="00E47389">
            <w:pPr>
              <w:rPr>
                <w:rFonts w:cs="Arial"/>
                <w:color w:val="000000"/>
                <w:sz w:val="16"/>
                <w:szCs w:val="16"/>
                <w:lang w:eastAsia="fr-CA"/>
              </w:rPr>
            </w:pPr>
          </w:p>
        </w:tc>
        <w:tc>
          <w:tcPr>
            <w:tcW w:w="1980" w:type="dxa"/>
            <w:tcBorders>
              <w:top w:val="nil"/>
              <w:left w:val="nil"/>
              <w:bottom w:val="nil"/>
              <w:right w:val="nil"/>
            </w:tcBorders>
            <w:shd w:val="clear" w:color="auto" w:fill="FFFFFF"/>
          </w:tcPr>
          <w:p w14:paraId="0389E969" w14:textId="77777777" w:rsidR="0098206D" w:rsidRPr="0098206D" w:rsidRDefault="0098206D" w:rsidP="00E47389">
            <w:pPr>
              <w:rPr>
                <w:rFonts w:cs="Arial"/>
                <w:color w:val="000000"/>
                <w:sz w:val="16"/>
                <w:szCs w:val="16"/>
                <w:lang w:eastAsia="fr-CA"/>
              </w:rPr>
            </w:pPr>
          </w:p>
        </w:tc>
        <w:tc>
          <w:tcPr>
            <w:tcW w:w="1980" w:type="dxa"/>
            <w:tcBorders>
              <w:top w:val="nil"/>
              <w:left w:val="nil"/>
              <w:bottom w:val="nil"/>
              <w:right w:val="nil"/>
            </w:tcBorders>
            <w:shd w:val="clear" w:color="auto" w:fill="FFFFFF"/>
          </w:tcPr>
          <w:p w14:paraId="5CCC1764" w14:textId="77777777" w:rsidR="0098206D" w:rsidRPr="0098206D" w:rsidRDefault="0098206D" w:rsidP="00E47389">
            <w:pPr>
              <w:rPr>
                <w:rFonts w:cs="Arial"/>
                <w:color w:val="000000"/>
                <w:sz w:val="16"/>
                <w:szCs w:val="16"/>
                <w:lang w:eastAsia="fr-CA"/>
              </w:rPr>
            </w:pPr>
          </w:p>
        </w:tc>
      </w:tr>
      <w:tr w:rsidR="0098206D" w:rsidRPr="0011489F" w14:paraId="10CEEDC2" w14:textId="77777777" w:rsidTr="0098206D">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4B186EAB" w14:textId="77777777" w:rsidR="0098206D" w:rsidRPr="0098206D" w:rsidRDefault="0098206D" w:rsidP="00E47389">
            <w:pPr>
              <w:rPr>
                <w:rFonts w:ascii="Times New Roman" w:hAnsi="Times New Roman"/>
                <w:sz w:val="16"/>
                <w:szCs w:val="16"/>
                <w:lang w:eastAsia="fr-CA"/>
              </w:rPr>
            </w:pPr>
            <w:r w:rsidRPr="0098206D">
              <w:rPr>
                <w:rFonts w:cs="Arial"/>
                <w:color w:val="000000"/>
                <w:sz w:val="16"/>
                <w:szCs w:val="16"/>
                <w:lang w:eastAsia="fr-CA"/>
              </w:rPr>
              <w:t>Mazda</w:t>
            </w:r>
          </w:p>
        </w:tc>
        <w:tc>
          <w:tcPr>
            <w:tcW w:w="1980" w:type="dxa"/>
            <w:tcBorders>
              <w:top w:val="outset" w:sz="6" w:space="0" w:color="C0C0C0"/>
              <w:left w:val="outset" w:sz="6" w:space="0" w:color="C0C0C0"/>
              <w:bottom w:val="outset" w:sz="6" w:space="0" w:color="C0C0C0"/>
              <w:right w:val="outset" w:sz="6" w:space="0" w:color="C0C0C0"/>
            </w:tcBorders>
            <w:shd w:val="clear" w:color="auto" w:fill="FFFFFF"/>
          </w:tcPr>
          <w:p w14:paraId="035A7236" w14:textId="77777777" w:rsidR="0098206D" w:rsidRPr="0098206D" w:rsidRDefault="0098206D" w:rsidP="00E47389">
            <w:pPr>
              <w:rPr>
                <w:rFonts w:ascii="Times New Roman" w:hAnsi="Times New Roman"/>
                <w:sz w:val="16"/>
                <w:szCs w:val="16"/>
                <w:lang w:eastAsia="fr-CA"/>
              </w:rPr>
            </w:pPr>
            <w:r w:rsidRPr="0098206D">
              <w:rPr>
                <w:rFonts w:cs="Arial"/>
                <w:color w:val="000000"/>
                <w:sz w:val="16"/>
                <w:szCs w:val="16"/>
                <w:lang w:eastAsia="fr-CA"/>
              </w:rPr>
              <w:t>Protégé</w:t>
            </w:r>
          </w:p>
        </w:tc>
        <w:tc>
          <w:tcPr>
            <w:tcW w:w="833" w:type="dxa"/>
            <w:tcBorders>
              <w:top w:val="nil"/>
              <w:left w:val="outset" w:sz="6" w:space="0" w:color="C0C0C0"/>
              <w:bottom w:val="nil"/>
              <w:right w:val="outset" w:sz="6" w:space="0" w:color="C0C0C0"/>
            </w:tcBorders>
            <w:shd w:val="clear" w:color="auto" w:fill="FFFFFF"/>
          </w:tcPr>
          <w:p w14:paraId="3FDC3E29" w14:textId="77777777" w:rsidR="0098206D" w:rsidRPr="0098206D" w:rsidRDefault="0098206D" w:rsidP="00E47389">
            <w:pPr>
              <w:rPr>
                <w:rFonts w:cs="Arial"/>
                <w:color w:val="000000"/>
                <w:sz w:val="16"/>
                <w:szCs w:val="16"/>
                <w:lang w:eastAsia="fr-CA"/>
              </w:rPr>
            </w:pPr>
          </w:p>
        </w:tc>
        <w:tc>
          <w:tcPr>
            <w:tcW w:w="1980" w:type="dxa"/>
            <w:tcBorders>
              <w:top w:val="nil"/>
              <w:left w:val="nil"/>
              <w:bottom w:val="nil"/>
              <w:right w:val="nil"/>
            </w:tcBorders>
            <w:shd w:val="clear" w:color="auto" w:fill="FFFFFF"/>
          </w:tcPr>
          <w:p w14:paraId="7F497BBD" w14:textId="77777777" w:rsidR="0098206D" w:rsidRPr="0098206D" w:rsidRDefault="0098206D" w:rsidP="00E47389">
            <w:pPr>
              <w:rPr>
                <w:rFonts w:cs="Arial"/>
                <w:color w:val="000000"/>
                <w:sz w:val="16"/>
                <w:szCs w:val="16"/>
                <w:lang w:eastAsia="fr-CA"/>
              </w:rPr>
            </w:pPr>
          </w:p>
        </w:tc>
        <w:tc>
          <w:tcPr>
            <w:tcW w:w="1980" w:type="dxa"/>
            <w:tcBorders>
              <w:top w:val="nil"/>
              <w:left w:val="nil"/>
              <w:bottom w:val="nil"/>
              <w:right w:val="nil"/>
            </w:tcBorders>
            <w:shd w:val="clear" w:color="auto" w:fill="FFFFFF"/>
          </w:tcPr>
          <w:p w14:paraId="411D017D" w14:textId="77777777" w:rsidR="0098206D" w:rsidRPr="0098206D" w:rsidRDefault="0098206D" w:rsidP="00E47389">
            <w:pPr>
              <w:rPr>
                <w:rFonts w:cs="Arial"/>
                <w:color w:val="000000"/>
                <w:sz w:val="16"/>
                <w:szCs w:val="16"/>
                <w:lang w:eastAsia="fr-CA"/>
              </w:rPr>
            </w:pPr>
          </w:p>
        </w:tc>
      </w:tr>
      <w:tr w:rsidR="0098206D" w:rsidRPr="0011489F" w14:paraId="68D26152" w14:textId="77777777" w:rsidTr="0098206D">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6D83DAAE" w14:textId="77777777" w:rsidR="0098206D" w:rsidRPr="0098206D" w:rsidRDefault="0098206D" w:rsidP="00E47389">
            <w:pPr>
              <w:rPr>
                <w:rFonts w:ascii="Times New Roman" w:hAnsi="Times New Roman"/>
                <w:sz w:val="16"/>
                <w:szCs w:val="16"/>
                <w:lang w:eastAsia="fr-CA"/>
              </w:rPr>
            </w:pPr>
            <w:r w:rsidRPr="0098206D">
              <w:rPr>
                <w:rFonts w:cs="Arial"/>
                <w:color w:val="000000"/>
                <w:sz w:val="16"/>
                <w:szCs w:val="16"/>
                <w:lang w:eastAsia="fr-CA"/>
              </w:rPr>
              <w:t>Mazda</w:t>
            </w:r>
          </w:p>
        </w:tc>
        <w:tc>
          <w:tcPr>
            <w:tcW w:w="1980" w:type="dxa"/>
            <w:tcBorders>
              <w:top w:val="outset" w:sz="6" w:space="0" w:color="C0C0C0"/>
              <w:left w:val="outset" w:sz="6" w:space="0" w:color="C0C0C0"/>
              <w:bottom w:val="outset" w:sz="6" w:space="0" w:color="C0C0C0"/>
              <w:right w:val="outset" w:sz="6" w:space="0" w:color="C0C0C0"/>
            </w:tcBorders>
            <w:shd w:val="clear" w:color="auto" w:fill="FFFFFF"/>
          </w:tcPr>
          <w:p w14:paraId="76692FAE" w14:textId="77777777" w:rsidR="0098206D" w:rsidRPr="0098206D" w:rsidRDefault="0098206D" w:rsidP="00E47389">
            <w:pPr>
              <w:rPr>
                <w:rFonts w:ascii="Times New Roman" w:hAnsi="Times New Roman"/>
                <w:sz w:val="16"/>
                <w:szCs w:val="16"/>
                <w:lang w:eastAsia="fr-CA"/>
              </w:rPr>
            </w:pPr>
            <w:r w:rsidRPr="0098206D">
              <w:rPr>
                <w:rFonts w:cs="Arial"/>
                <w:color w:val="000000"/>
                <w:sz w:val="16"/>
                <w:szCs w:val="16"/>
                <w:lang w:eastAsia="fr-CA"/>
              </w:rPr>
              <w:t>Protégé</w:t>
            </w:r>
          </w:p>
        </w:tc>
        <w:tc>
          <w:tcPr>
            <w:tcW w:w="833" w:type="dxa"/>
            <w:tcBorders>
              <w:top w:val="nil"/>
              <w:left w:val="outset" w:sz="6" w:space="0" w:color="C0C0C0"/>
              <w:bottom w:val="nil"/>
              <w:right w:val="outset" w:sz="6" w:space="0" w:color="C0C0C0"/>
            </w:tcBorders>
            <w:shd w:val="clear" w:color="auto" w:fill="FFFFFF"/>
          </w:tcPr>
          <w:p w14:paraId="3C572AC2" w14:textId="77777777" w:rsidR="0098206D" w:rsidRPr="0098206D" w:rsidRDefault="0098206D" w:rsidP="00E47389">
            <w:pPr>
              <w:rPr>
                <w:rFonts w:cs="Arial"/>
                <w:color w:val="000000"/>
                <w:sz w:val="16"/>
                <w:szCs w:val="16"/>
                <w:lang w:eastAsia="fr-CA"/>
              </w:rPr>
            </w:pPr>
          </w:p>
        </w:tc>
        <w:tc>
          <w:tcPr>
            <w:tcW w:w="1980" w:type="dxa"/>
            <w:tcBorders>
              <w:top w:val="nil"/>
              <w:left w:val="nil"/>
              <w:bottom w:val="nil"/>
              <w:right w:val="nil"/>
            </w:tcBorders>
            <w:shd w:val="clear" w:color="auto" w:fill="FFFFFF"/>
          </w:tcPr>
          <w:p w14:paraId="77103AC0" w14:textId="77777777" w:rsidR="0098206D" w:rsidRPr="0098206D" w:rsidRDefault="0098206D" w:rsidP="00E47389">
            <w:pPr>
              <w:rPr>
                <w:rFonts w:cs="Arial"/>
                <w:color w:val="000000"/>
                <w:sz w:val="16"/>
                <w:szCs w:val="16"/>
                <w:lang w:eastAsia="fr-CA"/>
              </w:rPr>
            </w:pPr>
          </w:p>
        </w:tc>
        <w:tc>
          <w:tcPr>
            <w:tcW w:w="1980" w:type="dxa"/>
            <w:tcBorders>
              <w:top w:val="nil"/>
              <w:left w:val="nil"/>
              <w:bottom w:val="nil"/>
              <w:right w:val="nil"/>
            </w:tcBorders>
            <w:shd w:val="clear" w:color="auto" w:fill="FFFFFF"/>
          </w:tcPr>
          <w:p w14:paraId="44AAD5A1" w14:textId="77777777" w:rsidR="0098206D" w:rsidRPr="0098206D" w:rsidRDefault="0098206D" w:rsidP="00E47389">
            <w:pPr>
              <w:rPr>
                <w:rFonts w:cs="Arial"/>
                <w:color w:val="000000"/>
                <w:sz w:val="16"/>
                <w:szCs w:val="16"/>
                <w:lang w:eastAsia="fr-CA"/>
              </w:rPr>
            </w:pPr>
          </w:p>
        </w:tc>
      </w:tr>
      <w:tr w:rsidR="0098206D" w:rsidRPr="0011489F" w14:paraId="2BB51FAD" w14:textId="77777777" w:rsidTr="0098206D">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69EC6CD7" w14:textId="77777777" w:rsidR="0098206D" w:rsidRPr="0098206D" w:rsidRDefault="0098206D" w:rsidP="00E47389">
            <w:pPr>
              <w:rPr>
                <w:rFonts w:ascii="Times New Roman" w:hAnsi="Times New Roman"/>
                <w:sz w:val="16"/>
                <w:szCs w:val="16"/>
                <w:lang w:eastAsia="fr-CA"/>
              </w:rPr>
            </w:pPr>
            <w:r w:rsidRPr="0098206D">
              <w:rPr>
                <w:rFonts w:cs="Arial"/>
                <w:color w:val="000000"/>
                <w:sz w:val="16"/>
                <w:szCs w:val="16"/>
                <w:lang w:eastAsia="fr-CA"/>
              </w:rPr>
              <w:t>Mazda</w:t>
            </w:r>
          </w:p>
        </w:tc>
        <w:tc>
          <w:tcPr>
            <w:tcW w:w="1980" w:type="dxa"/>
            <w:tcBorders>
              <w:top w:val="outset" w:sz="6" w:space="0" w:color="C0C0C0"/>
              <w:left w:val="outset" w:sz="6" w:space="0" w:color="C0C0C0"/>
              <w:bottom w:val="outset" w:sz="6" w:space="0" w:color="C0C0C0"/>
              <w:right w:val="outset" w:sz="6" w:space="0" w:color="C0C0C0"/>
            </w:tcBorders>
            <w:shd w:val="clear" w:color="auto" w:fill="FFFFFF"/>
          </w:tcPr>
          <w:p w14:paraId="2E185D15" w14:textId="77777777" w:rsidR="0098206D" w:rsidRPr="0098206D" w:rsidRDefault="0098206D" w:rsidP="00E47389">
            <w:pPr>
              <w:rPr>
                <w:rFonts w:ascii="Times New Roman" w:hAnsi="Times New Roman"/>
                <w:sz w:val="16"/>
                <w:szCs w:val="16"/>
                <w:lang w:eastAsia="fr-CA"/>
              </w:rPr>
            </w:pPr>
            <w:r w:rsidRPr="0098206D">
              <w:rPr>
                <w:rFonts w:cs="Arial"/>
                <w:color w:val="000000"/>
                <w:sz w:val="16"/>
                <w:szCs w:val="16"/>
                <w:lang w:eastAsia="fr-CA"/>
              </w:rPr>
              <w:t>Protégé</w:t>
            </w:r>
          </w:p>
        </w:tc>
        <w:tc>
          <w:tcPr>
            <w:tcW w:w="833" w:type="dxa"/>
            <w:tcBorders>
              <w:top w:val="nil"/>
              <w:left w:val="outset" w:sz="6" w:space="0" w:color="C0C0C0"/>
              <w:bottom w:val="nil"/>
              <w:right w:val="outset" w:sz="6" w:space="0" w:color="C0C0C0"/>
            </w:tcBorders>
            <w:shd w:val="clear" w:color="auto" w:fill="FFFFFF"/>
          </w:tcPr>
          <w:p w14:paraId="77B7B476" w14:textId="77777777" w:rsidR="0098206D" w:rsidRPr="0098206D" w:rsidRDefault="0098206D" w:rsidP="00E47389">
            <w:pPr>
              <w:rPr>
                <w:rFonts w:cs="Arial"/>
                <w:color w:val="000000"/>
                <w:sz w:val="16"/>
                <w:szCs w:val="16"/>
                <w:lang w:eastAsia="fr-CA"/>
              </w:rPr>
            </w:pPr>
          </w:p>
        </w:tc>
        <w:tc>
          <w:tcPr>
            <w:tcW w:w="1980" w:type="dxa"/>
            <w:tcBorders>
              <w:top w:val="nil"/>
              <w:left w:val="nil"/>
              <w:bottom w:val="nil"/>
              <w:right w:val="nil"/>
            </w:tcBorders>
            <w:shd w:val="clear" w:color="auto" w:fill="FFFFFF"/>
          </w:tcPr>
          <w:p w14:paraId="5D92F7CB" w14:textId="77777777" w:rsidR="0098206D" w:rsidRPr="0098206D" w:rsidRDefault="0098206D" w:rsidP="00E47389">
            <w:pPr>
              <w:rPr>
                <w:rFonts w:cs="Arial"/>
                <w:color w:val="000000"/>
                <w:sz w:val="16"/>
                <w:szCs w:val="16"/>
                <w:lang w:eastAsia="fr-CA"/>
              </w:rPr>
            </w:pPr>
          </w:p>
        </w:tc>
        <w:tc>
          <w:tcPr>
            <w:tcW w:w="1980" w:type="dxa"/>
            <w:tcBorders>
              <w:top w:val="nil"/>
              <w:left w:val="nil"/>
              <w:bottom w:val="nil"/>
              <w:right w:val="nil"/>
            </w:tcBorders>
            <w:shd w:val="clear" w:color="auto" w:fill="FFFFFF"/>
          </w:tcPr>
          <w:p w14:paraId="6A391A5C" w14:textId="77777777" w:rsidR="0098206D" w:rsidRPr="0098206D" w:rsidRDefault="0098206D" w:rsidP="00E47389">
            <w:pPr>
              <w:rPr>
                <w:rFonts w:cs="Arial"/>
                <w:color w:val="000000"/>
                <w:sz w:val="16"/>
                <w:szCs w:val="16"/>
                <w:lang w:eastAsia="fr-CA"/>
              </w:rPr>
            </w:pPr>
          </w:p>
        </w:tc>
      </w:tr>
    </w:tbl>
    <w:p w14:paraId="5E8D0B09" w14:textId="77777777" w:rsidR="0098206D" w:rsidRPr="0098206D" w:rsidRDefault="0098206D" w:rsidP="0098206D"/>
    <w:p w14:paraId="63ED3448" w14:textId="77777777" w:rsidR="00225519" w:rsidRDefault="00225519" w:rsidP="00225519">
      <w:pPr>
        <w:pStyle w:val="Listepuces2"/>
      </w:pPr>
      <w:r>
        <w:t xml:space="preserve">Pour mieux comprendre, </w:t>
      </w:r>
      <w:r w:rsidR="009030A8">
        <w:t>si on ajoutait</w:t>
      </w:r>
      <w:r>
        <w:t xml:space="preserve"> dans la liste du </w:t>
      </w:r>
      <w:r>
        <w:rPr>
          <w:i/>
        </w:rPr>
        <w:t>SELECT</w:t>
      </w:r>
      <w:r>
        <w:t xml:space="preserve"> </w:t>
      </w:r>
      <w:proofErr w:type="spellStart"/>
      <w:r>
        <w:t>AutoAnnée</w:t>
      </w:r>
      <w:proofErr w:type="spellEnd"/>
      <w:r>
        <w:t>, le résultat serait le suivant :</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000" w:firstRow="0" w:lastRow="0" w:firstColumn="0" w:lastColumn="0" w:noHBand="0" w:noVBand="0"/>
      </w:tblPr>
      <w:tblGrid>
        <w:gridCol w:w="1095"/>
        <w:gridCol w:w="1741"/>
        <w:gridCol w:w="1440"/>
      </w:tblGrid>
      <w:tr w:rsidR="00225519" w:rsidRPr="00B44367" w14:paraId="55DBE142" w14:textId="77777777" w:rsidTr="00225519">
        <w:trPr>
          <w:tblHeader/>
          <w:tblCellSpacing w:w="0"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tcPr>
          <w:p w14:paraId="1DFB8A18" w14:textId="77777777" w:rsidR="00225519" w:rsidRPr="00225519" w:rsidRDefault="00225519" w:rsidP="00E47389">
            <w:pPr>
              <w:jc w:val="center"/>
              <w:rPr>
                <w:rFonts w:ascii="Times New Roman" w:hAnsi="Times New Roman"/>
                <w:b/>
                <w:bCs/>
                <w:sz w:val="16"/>
                <w:szCs w:val="16"/>
                <w:lang w:eastAsia="fr-CA"/>
              </w:rPr>
            </w:pPr>
            <w:r w:rsidRPr="00225519">
              <w:rPr>
                <w:rFonts w:cs="Arial"/>
                <w:b/>
                <w:bCs/>
                <w:color w:val="000000"/>
                <w:sz w:val="16"/>
                <w:szCs w:val="16"/>
                <w:lang w:eastAsia="fr-CA"/>
              </w:rPr>
              <w:t>Marque</w:t>
            </w:r>
          </w:p>
        </w:tc>
        <w:tc>
          <w:tcPr>
            <w:tcW w:w="1741" w:type="dxa"/>
            <w:tcBorders>
              <w:top w:val="outset" w:sz="6" w:space="0" w:color="000000"/>
              <w:left w:val="outset" w:sz="6" w:space="0" w:color="000000"/>
              <w:bottom w:val="outset" w:sz="6" w:space="0" w:color="000000"/>
              <w:right w:val="outset" w:sz="6" w:space="0" w:color="000000"/>
            </w:tcBorders>
            <w:shd w:val="clear" w:color="auto" w:fill="C0C0C0"/>
            <w:vAlign w:val="center"/>
          </w:tcPr>
          <w:p w14:paraId="55ED8FB0" w14:textId="77777777" w:rsidR="00225519" w:rsidRPr="00225519" w:rsidRDefault="00225519" w:rsidP="00E47389">
            <w:pPr>
              <w:jc w:val="center"/>
              <w:rPr>
                <w:rFonts w:ascii="Times New Roman" w:hAnsi="Times New Roman"/>
                <w:b/>
                <w:bCs/>
                <w:sz w:val="16"/>
                <w:szCs w:val="16"/>
                <w:lang w:eastAsia="fr-CA"/>
              </w:rPr>
            </w:pPr>
            <w:r w:rsidRPr="00225519">
              <w:rPr>
                <w:rFonts w:cs="Arial"/>
                <w:b/>
                <w:bCs/>
                <w:color w:val="000000"/>
                <w:sz w:val="16"/>
                <w:szCs w:val="16"/>
                <w:lang w:eastAsia="fr-CA"/>
              </w:rPr>
              <w:t>Modèle</w:t>
            </w:r>
          </w:p>
        </w:tc>
        <w:tc>
          <w:tcPr>
            <w:tcW w:w="1440" w:type="dxa"/>
            <w:tcBorders>
              <w:top w:val="outset" w:sz="6" w:space="0" w:color="000000"/>
              <w:left w:val="outset" w:sz="6" w:space="0" w:color="000000"/>
              <w:bottom w:val="outset" w:sz="6" w:space="0" w:color="000000"/>
              <w:right w:val="outset" w:sz="6" w:space="0" w:color="000000"/>
            </w:tcBorders>
            <w:shd w:val="clear" w:color="auto" w:fill="C0C0C0"/>
            <w:vAlign w:val="center"/>
          </w:tcPr>
          <w:p w14:paraId="15AE2C08" w14:textId="77777777" w:rsidR="00225519" w:rsidRPr="00225519" w:rsidRDefault="00225519" w:rsidP="00E47389">
            <w:pPr>
              <w:jc w:val="center"/>
              <w:rPr>
                <w:rFonts w:ascii="Times New Roman" w:hAnsi="Times New Roman"/>
                <w:b/>
                <w:bCs/>
                <w:sz w:val="16"/>
                <w:szCs w:val="16"/>
                <w:lang w:eastAsia="fr-CA"/>
              </w:rPr>
            </w:pPr>
            <w:r w:rsidRPr="00225519">
              <w:rPr>
                <w:rFonts w:cs="Arial"/>
                <w:b/>
                <w:bCs/>
                <w:color w:val="000000"/>
                <w:sz w:val="16"/>
                <w:szCs w:val="16"/>
                <w:lang w:eastAsia="fr-CA"/>
              </w:rPr>
              <w:t>Année</w:t>
            </w:r>
          </w:p>
        </w:tc>
      </w:tr>
      <w:tr w:rsidR="00225519" w:rsidRPr="00B44367" w14:paraId="7AC6AFFC" w14:textId="77777777" w:rsidTr="00225519">
        <w:trPr>
          <w:tblCellSpacing w:w="0" w:type="dxa"/>
          <w:jc w:val="center"/>
        </w:trPr>
        <w:tc>
          <w:tcPr>
            <w:tcW w:w="1095" w:type="dxa"/>
            <w:tcBorders>
              <w:top w:val="outset" w:sz="6" w:space="0" w:color="C0C0C0"/>
              <w:left w:val="outset" w:sz="6" w:space="0" w:color="C0C0C0"/>
              <w:bottom w:val="outset" w:sz="6" w:space="0" w:color="C0C0C0"/>
              <w:right w:val="outset" w:sz="6" w:space="0" w:color="C0C0C0"/>
            </w:tcBorders>
            <w:shd w:val="clear" w:color="auto" w:fill="FFFFFF"/>
          </w:tcPr>
          <w:p w14:paraId="6F5D7D36" w14:textId="77777777" w:rsidR="00225519" w:rsidRPr="00225519" w:rsidRDefault="00225519" w:rsidP="00E47389">
            <w:pPr>
              <w:rPr>
                <w:rFonts w:cs="Arial"/>
                <w:color w:val="000000"/>
                <w:sz w:val="16"/>
                <w:szCs w:val="16"/>
                <w:lang w:eastAsia="fr-CA"/>
              </w:rPr>
            </w:pPr>
            <w:r w:rsidRPr="00225519">
              <w:rPr>
                <w:rFonts w:cs="Arial"/>
                <w:color w:val="000000"/>
                <w:sz w:val="16"/>
                <w:szCs w:val="16"/>
                <w:lang w:eastAsia="fr-CA"/>
              </w:rPr>
              <w:t>…</w:t>
            </w:r>
          </w:p>
        </w:tc>
        <w:tc>
          <w:tcPr>
            <w:tcW w:w="1741" w:type="dxa"/>
            <w:tcBorders>
              <w:top w:val="outset" w:sz="6" w:space="0" w:color="C0C0C0"/>
              <w:left w:val="outset" w:sz="6" w:space="0" w:color="C0C0C0"/>
              <w:bottom w:val="outset" w:sz="6" w:space="0" w:color="C0C0C0"/>
              <w:right w:val="outset" w:sz="6" w:space="0" w:color="C0C0C0"/>
            </w:tcBorders>
            <w:shd w:val="clear" w:color="auto" w:fill="FFFFFF"/>
          </w:tcPr>
          <w:p w14:paraId="70997175" w14:textId="77777777" w:rsidR="00225519" w:rsidRPr="00225519" w:rsidRDefault="00225519" w:rsidP="00E47389">
            <w:pPr>
              <w:rPr>
                <w:rFonts w:cs="Arial"/>
                <w:color w:val="000000"/>
                <w:sz w:val="16"/>
                <w:szCs w:val="16"/>
                <w:lang w:eastAsia="fr-CA"/>
              </w:rPr>
            </w:pPr>
          </w:p>
        </w:tc>
        <w:tc>
          <w:tcPr>
            <w:tcW w:w="1440" w:type="dxa"/>
            <w:tcBorders>
              <w:top w:val="outset" w:sz="6" w:space="0" w:color="C0C0C0"/>
              <w:left w:val="outset" w:sz="6" w:space="0" w:color="C0C0C0"/>
              <w:bottom w:val="outset" w:sz="6" w:space="0" w:color="C0C0C0"/>
              <w:right w:val="outset" w:sz="6" w:space="0" w:color="C0C0C0"/>
            </w:tcBorders>
            <w:shd w:val="clear" w:color="auto" w:fill="FFFFFF"/>
          </w:tcPr>
          <w:p w14:paraId="49A2849F" w14:textId="77777777" w:rsidR="00225519" w:rsidRPr="00225519" w:rsidRDefault="00225519" w:rsidP="00E47389">
            <w:pPr>
              <w:rPr>
                <w:rFonts w:cs="Arial"/>
                <w:color w:val="000000"/>
                <w:sz w:val="16"/>
                <w:szCs w:val="16"/>
                <w:lang w:eastAsia="fr-CA"/>
              </w:rPr>
            </w:pPr>
          </w:p>
        </w:tc>
      </w:tr>
      <w:tr w:rsidR="00225519" w:rsidRPr="00B44367" w14:paraId="0CF18E0E" w14:textId="77777777" w:rsidTr="00225519">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335A49CA" w14:textId="77777777" w:rsidR="00225519" w:rsidRPr="00225519" w:rsidRDefault="00225519" w:rsidP="00E47389">
            <w:pPr>
              <w:rPr>
                <w:rFonts w:ascii="Times New Roman" w:hAnsi="Times New Roman"/>
                <w:sz w:val="16"/>
                <w:szCs w:val="16"/>
                <w:lang w:eastAsia="fr-CA"/>
              </w:rPr>
            </w:pPr>
            <w:r w:rsidRPr="00225519">
              <w:rPr>
                <w:rFonts w:cs="Arial"/>
                <w:color w:val="000000"/>
                <w:sz w:val="16"/>
                <w:szCs w:val="16"/>
                <w:lang w:eastAsia="fr-CA"/>
              </w:rPr>
              <w:t>Daewoo</w:t>
            </w:r>
          </w:p>
        </w:tc>
        <w:tc>
          <w:tcPr>
            <w:tcW w:w="1741" w:type="dxa"/>
            <w:tcBorders>
              <w:top w:val="outset" w:sz="6" w:space="0" w:color="C0C0C0"/>
              <w:left w:val="outset" w:sz="6" w:space="0" w:color="C0C0C0"/>
              <w:bottom w:val="outset" w:sz="6" w:space="0" w:color="C0C0C0"/>
              <w:right w:val="outset" w:sz="6" w:space="0" w:color="C0C0C0"/>
            </w:tcBorders>
            <w:shd w:val="clear" w:color="auto" w:fill="FFFFFF"/>
          </w:tcPr>
          <w:p w14:paraId="29CD8BF2" w14:textId="77777777" w:rsidR="00225519" w:rsidRPr="00225519" w:rsidRDefault="00225519" w:rsidP="00E47389">
            <w:pPr>
              <w:rPr>
                <w:rFonts w:ascii="Times New Roman" w:hAnsi="Times New Roman"/>
                <w:sz w:val="16"/>
                <w:szCs w:val="16"/>
                <w:lang w:eastAsia="fr-CA"/>
              </w:rPr>
            </w:pPr>
            <w:proofErr w:type="spellStart"/>
            <w:r w:rsidRPr="00225519">
              <w:rPr>
                <w:rFonts w:cs="Arial"/>
                <w:color w:val="000000"/>
                <w:sz w:val="16"/>
                <w:szCs w:val="16"/>
                <w:lang w:eastAsia="fr-CA"/>
              </w:rPr>
              <w:t>Lemans</w:t>
            </w:r>
            <w:proofErr w:type="spellEnd"/>
          </w:p>
        </w:tc>
        <w:tc>
          <w:tcPr>
            <w:tcW w:w="1440" w:type="dxa"/>
            <w:tcBorders>
              <w:top w:val="outset" w:sz="6" w:space="0" w:color="C0C0C0"/>
              <w:left w:val="outset" w:sz="6" w:space="0" w:color="C0C0C0"/>
              <w:bottom w:val="outset" w:sz="6" w:space="0" w:color="C0C0C0"/>
              <w:right w:val="outset" w:sz="6" w:space="0" w:color="C0C0C0"/>
            </w:tcBorders>
            <w:shd w:val="clear" w:color="auto" w:fill="FFFFFF"/>
          </w:tcPr>
          <w:p w14:paraId="4D7E9A48" w14:textId="77777777" w:rsidR="00225519" w:rsidRPr="00225519" w:rsidRDefault="00225519" w:rsidP="00E47389">
            <w:pPr>
              <w:rPr>
                <w:rFonts w:ascii="Times New Roman" w:hAnsi="Times New Roman"/>
                <w:sz w:val="16"/>
                <w:szCs w:val="16"/>
                <w:lang w:eastAsia="fr-CA"/>
              </w:rPr>
            </w:pPr>
            <w:r w:rsidRPr="00225519">
              <w:rPr>
                <w:rFonts w:cs="Arial"/>
                <w:color w:val="000000"/>
                <w:sz w:val="16"/>
                <w:szCs w:val="16"/>
                <w:lang w:eastAsia="fr-CA"/>
              </w:rPr>
              <w:t>2001</w:t>
            </w:r>
          </w:p>
        </w:tc>
      </w:tr>
      <w:tr w:rsidR="00225519" w:rsidRPr="00B44367" w14:paraId="4DB02FC4" w14:textId="77777777" w:rsidTr="00225519">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29E37705" w14:textId="77777777" w:rsidR="00225519" w:rsidRPr="00225519" w:rsidRDefault="00225519" w:rsidP="00E47389">
            <w:pPr>
              <w:rPr>
                <w:rFonts w:ascii="Times New Roman" w:hAnsi="Times New Roman"/>
                <w:sz w:val="16"/>
                <w:szCs w:val="16"/>
                <w:lang w:eastAsia="fr-CA"/>
              </w:rPr>
            </w:pPr>
            <w:r w:rsidRPr="00225519">
              <w:rPr>
                <w:rFonts w:cs="Arial"/>
                <w:color w:val="000000"/>
                <w:sz w:val="16"/>
                <w:szCs w:val="16"/>
                <w:lang w:eastAsia="fr-CA"/>
              </w:rPr>
              <w:t>Ford</w:t>
            </w:r>
          </w:p>
        </w:tc>
        <w:tc>
          <w:tcPr>
            <w:tcW w:w="1741" w:type="dxa"/>
            <w:tcBorders>
              <w:top w:val="outset" w:sz="6" w:space="0" w:color="C0C0C0"/>
              <w:left w:val="outset" w:sz="6" w:space="0" w:color="C0C0C0"/>
              <w:bottom w:val="outset" w:sz="6" w:space="0" w:color="C0C0C0"/>
              <w:right w:val="outset" w:sz="6" w:space="0" w:color="C0C0C0"/>
            </w:tcBorders>
            <w:shd w:val="clear" w:color="auto" w:fill="FFFFFF"/>
          </w:tcPr>
          <w:p w14:paraId="1659BCAE" w14:textId="77777777" w:rsidR="00225519" w:rsidRPr="00225519" w:rsidRDefault="00225519" w:rsidP="00E47389">
            <w:pPr>
              <w:rPr>
                <w:rFonts w:ascii="Times New Roman" w:hAnsi="Times New Roman"/>
                <w:sz w:val="16"/>
                <w:szCs w:val="16"/>
                <w:lang w:eastAsia="fr-CA"/>
              </w:rPr>
            </w:pPr>
            <w:r w:rsidRPr="00225519">
              <w:rPr>
                <w:rFonts w:cs="Arial"/>
                <w:color w:val="000000"/>
                <w:sz w:val="16"/>
                <w:szCs w:val="16"/>
                <w:lang w:eastAsia="fr-CA"/>
              </w:rPr>
              <w:t>Grand Marquis</w:t>
            </w:r>
          </w:p>
        </w:tc>
        <w:tc>
          <w:tcPr>
            <w:tcW w:w="1440" w:type="dxa"/>
            <w:tcBorders>
              <w:top w:val="outset" w:sz="6" w:space="0" w:color="C0C0C0"/>
              <w:left w:val="outset" w:sz="6" w:space="0" w:color="C0C0C0"/>
              <w:bottom w:val="outset" w:sz="6" w:space="0" w:color="C0C0C0"/>
              <w:right w:val="outset" w:sz="6" w:space="0" w:color="C0C0C0"/>
            </w:tcBorders>
            <w:shd w:val="clear" w:color="auto" w:fill="FFFFFF"/>
          </w:tcPr>
          <w:p w14:paraId="0BA82C17" w14:textId="77777777" w:rsidR="00225519" w:rsidRPr="00225519" w:rsidRDefault="00225519" w:rsidP="00E47389">
            <w:pPr>
              <w:rPr>
                <w:rFonts w:ascii="Times New Roman" w:hAnsi="Times New Roman"/>
                <w:sz w:val="16"/>
                <w:szCs w:val="16"/>
                <w:lang w:eastAsia="fr-CA"/>
              </w:rPr>
            </w:pPr>
            <w:r w:rsidRPr="00225519">
              <w:rPr>
                <w:rFonts w:cs="Arial"/>
                <w:color w:val="000000"/>
                <w:sz w:val="16"/>
                <w:szCs w:val="16"/>
                <w:lang w:eastAsia="fr-CA"/>
              </w:rPr>
              <w:t>2000</w:t>
            </w:r>
          </w:p>
        </w:tc>
      </w:tr>
      <w:tr w:rsidR="00225519" w:rsidRPr="00B44367" w14:paraId="58BBFB18" w14:textId="77777777" w:rsidTr="00225519">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7B2561FE" w14:textId="77777777" w:rsidR="00225519" w:rsidRPr="00225519" w:rsidRDefault="00225519" w:rsidP="00E47389">
            <w:pPr>
              <w:rPr>
                <w:rFonts w:ascii="Times New Roman" w:hAnsi="Times New Roman"/>
                <w:sz w:val="16"/>
                <w:szCs w:val="16"/>
                <w:lang w:eastAsia="fr-CA"/>
              </w:rPr>
            </w:pPr>
            <w:r w:rsidRPr="00225519">
              <w:rPr>
                <w:rFonts w:cs="Arial"/>
                <w:color w:val="000000"/>
                <w:sz w:val="16"/>
                <w:szCs w:val="16"/>
                <w:lang w:eastAsia="fr-CA"/>
              </w:rPr>
              <w:t>Ford</w:t>
            </w:r>
          </w:p>
        </w:tc>
        <w:tc>
          <w:tcPr>
            <w:tcW w:w="1741" w:type="dxa"/>
            <w:tcBorders>
              <w:top w:val="outset" w:sz="6" w:space="0" w:color="C0C0C0"/>
              <w:left w:val="outset" w:sz="6" w:space="0" w:color="C0C0C0"/>
              <w:bottom w:val="outset" w:sz="6" w:space="0" w:color="C0C0C0"/>
              <w:right w:val="outset" w:sz="6" w:space="0" w:color="C0C0C0"/>
            </w:tcBorders>
            <w:shd w:val="clear" w:color="auto" w:fill="FFFFFF"/>
          </w:tcPr>
          <w:p w14:paraId="642D4DC6" w14:textId="77777777" w:rsidR="00225519" w:rsidRPr="00225519" w:rsidRDefault="00225519" w:rsidP="00E47389">
            <w:pPr>
              <w:rPr>
                <w:rFonts w:ascii="Times New Roman" w:hAnsi="Times New Roman"/>
                <w:sz w:val="16"/>
                <w:szCs w:val="16"/>
                <w:lang w:eastAsia="fr-CA"/>
              </w:rPr>
            </w:pPr>
            <w:r w:rsidRPr="00225519">
              <w:rPr>
                <w:rFonts w:cs="Arial"/>
                <w:color w:val="000000"/>
                <w:sz w:val="16"/>
                <w:szCs w:val="16"/>
                <w:lang w:eastAsia="fr-CA"/>
              </w:rPr>
              <w:t>Grand Marquis</w:t>
            </w:r>
          </w:p>
        </w:tc>
        <w:tc>
          <w:tcPr>
            <w:tcW w:w="1440" w:type="dxa"/>
            <w:tcBorders>
              <w:top w:val="outset" w:sz="6" w:space="0" w:color="C0C0C0"/>
              <w:left w:val="outset" w:sz="6" w:space="0" w:color="C0C0C0"/>
              <w:bottom w:val="outset" w:sz="6" w:space="0" w:color="C0C0C0"/>
              <w:right w:val="outset" w:sz="6" w:space="0" w:color="C0C0C0"/>
            </w:tcBorders>
            <w:shd w:val="clear" w:color="auto" w:fill="FFFFFF"/>
          </w:tcPr>
          <w:p w14:paraId="390D928D" w14:textId="77777777" w:rsidR="00225519" w:rsidRPr="00225519" w:rsidRDefault="00225519" w:rsidP="00E47389">
            <w:pPr>
              <w:rPr>
                <w:rFonts w:ascii="Times New Roman" w:hAnsi="Times New Roman"/>
                <w:sz w:val="16"/>
                <w:szCs w:val="16"/>
                <w:lang w:eastAsia="fr-CA"/>
              </w:rPr>
            </w:pPr>
            <w:r w:rsidRPr="00225519">
              <w:rPr>
                <w:rFonts w:cs="Arial"/>
                <w:color w:val="000000"/>
                <w:sz w:val="16"/>
                <w:szCs w:val="16"/>
                <w:lang w:eastAsia="fr-CA"/>
              </w:rPr>
              <w:t>2001</w:t>
            </w:r>
          </w:p>
        </w:tc>
      </w:tr>
      <w:tr w:rsidR="00225519" w:rsidRPr="00B44367" w14:paraId="704DFCAE" w14:textId="77777777" w:rsidTr="00225519">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3E9CB9AF" w14:textId="77777777" w:rsidR="00225519" w:rsidRPr="00225519" w:rsidRDefault="00225519" w:rsidP="00E47389">
            <w:pPr>
              <w:rPr>
                <w:rFonts w:ascii="Times New Roman" w:hAnsi="Times New Roman"/>
                <w:sz w:val="16"/>
                <w:szCs w:val="16"/>
                <w:lang w:eastAsia="fr-CA"/>
              </w:rPr>
            </w:pPr>
            <w:r w:rsidRPr="00225519">
              <w:rPr>
                <w:rFonts w:cs="Arial"/>
                <w:color w:val="000000"/>
                <w:sz w:val="16"/>
                <w:szCs w:val="16"/>
                <w:lang w:eastAsia="fr-CA"/>
              </w:rPr>
              <w:t>Ford</w:t>
            </w:r>
          </w:p>
        </w:tc>
        <w:tc>
          <w:tcPr>
            <w:tcW w:w="1741" w:type="dxa"/>
            <w:tcBorders>
              <w:top w:val="outset" w:sz="6" w:space="0" w:color="C0C0C0"/>
              <w:left w:val="outset" w:sz="6" w:space="0" w:color="C0C0C0"/>
              <w:bottom w:val="outset" w:sz="6" w:space="0" w:color="C0C0C0"/>
              <w:right w:val="outset" w:sz="6" w:space="0" w:color="C0C0C0"/>
            </w:tcBorders>
            <w:shd w:val="clear" w:color="auto" w:fill="FFFFFF"/>
          </w:tcPr>
          <w:p w14:paraId="1D8C52FB" w14:textId="77777777" w:rsidR="00225519" w:rsidRPr="00225519" w:rsidRDefault="00225519" w:rsidP="00E47389">
            <w:pPr>
              <w:rPr>
                <w:rFonts w:ascii="Times New Roman" w:hAnsi="Times New Roman"/>
                <w:sz w:val="16"/>
                <w:szCs w:val="16"/>
                <w:lang w:eastAsia="fr-CA"/>
              </w:rPr>
            </w:pPr>
            <w:r w:rsidRPr="00225519">
              <w:rPr>
                <w:rFonts w:cs="Arial"/>
                <w:color w:val="000000"/>
                <w:sz w:val="16"/>
                <w:szCs w:val="16"/>
                <w:lang w:eastAsia="fr-CA"/>
              </w:rPr>
              <w:t>Mercury</w:t>
            </w:r>
          </w:p>
        </w:tc>
        <w:tc>
          <w:tcPr>
            <w:tcW w:w="1440" w:type="dxa"/>
            <w:tcBorders>
              <w:top w:val="outset" w:sz="6" w:space="0" w:color="C0C0C0"/>
              <w:left w:val="outset" w:sz="6" w:space="0" w:color="C0C0C0"/>
              <w:bottom w:val="outset" w:sz="6" w:space="0" w:color="C0C0C0"/>
              <w:right w:val="outset" w:sz="6" w:space="0" w:color="C0C0C0"/>
            </w:tcBorders>
            <w:shd w:val="clear" w:color="auto" w:fill="FFFFFF"/>
          </w:tcPr>
          <w:p w14:paraId="2B5829F2" w14:textId="77777777" w:rsidR="00225519" w:rsidRPr="00225519" w:rsidRDefault="00225519" w:rsidP="00E47389">
            <w:pPr>
              <w:rPr>
                <w:rFonts w:ascii="Times New Roman" w:hAnsi="Times New Roman"/>
                <w:sz w:val="16"/>
                <w:szCs w:val="16"/>
                <w:lang w:eastAsia="fr-CA"/>
              </w:rPr>
            </w:pPr>
            <w:r w:rsidRPr="00225519">
              <w:rPr>
                <w:rFonts w:cs="Arial"/>
                <w:color w:val="000000"/>
                <w:sz w:val="16"/>
                <w:szCs w:val="16"/>
                <w:lang w:eastAsia="fr-CA"/>
              </w:rPr>
              <w:t>2001</w:t>
            </w:r>
          </w:p>
        </w:tc>
      </w:tr>
      <w:tr w:rsidR="00225519" w:rsidRPr="00B44367" w14:paraId="59255A23" w14:textId="77777777" w:rsidTr="00225519">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7AE3A242" w14:textId="77777777" w:rsidR="00225519" w:rsidRPr="00225519" w:rsidRDefault="00225519" w:rsidP="00E47389">
            <w:pPr>
              <w:rPr>
                <w:rFonts w:ascii="Times New Roman" w:hAnsi="Times New Roman"/>
                <w:sz w:val="16"/>
                <w:szCs w:val="16"/>
                <w:lang w:eastAsia="fr-CA"/>
              </w:rPr>
            </w:pPr>
            <w:r w:rsidRPr="00225519">
              <w:rPr>
                <w:rFonts w:cs="Arial"/>
                <w:color w:val="000000"/>
                <w:sz w:val="16"/>
                <w:szCs w:val="16"/>
                <w:lang w:eastAsia="fr-CA"/>
              </w:rPr>
              <w:t>Mazda</w:t>
            </w:r>
          </w:p>
        </w:tc>
        <w:tc>
          <w:tcPr>
            <w:tcW w:w="1741" w:type="dxa"/>
            <w:tcBorders>
              <w:top w:val="outset" w:sz="6" w:space="0" w:color="C0C0C0"/>
              <w:left w:val="outset" w:sz="6" w:space="0" w:color="C0C0C0"/>
              <w:bottom w:val="outset" w:sz="6" w:space="0" w:color="C0C0C0"/>
              <w:right w:val="outset" w:sz="6" w:space="0" w:color="C0C0C0"/>
            </w:tcBorders>
            <w:shd w:val="clear" w:color="auto" w:fill="FFFFFF"/>
          </w:tcPr>
          <w:p w14:paraId="09D4B258" w14:textId="77777777" w:rsidR="00225519" w:rsidRPr="00225519" w:rsidRDefault="00225519" w:rsidP="00E47389">
            <w:pPr>
              <w:rPr>
                <w:rFonts w:ascii="Times New Roman" w:hAnsi="Times New Roman"/>
                <w:sz w:val="16"/>
                <w:szCs w:val="16"/>
                <w:lang w:eastAsia="fr-CA"/>
              </w:rPr>
            </w:pPr>
          </w:p>
        </w:tc>
        <w:tc>
          <w:tcPr>
            <w:tcW w:w="1440" w:type="dxa"/>
            <w:tcBorders>
              <w:top w:val="outset" w:sz="6" w:space="0" w:color="C0C0C0"/>
              <w:left w:val="outset" w:sz="6" w:space="0" w:color="C0C0C0"/>
              <w:bottom w:val="outset" w:sz="6" w:space="0" w:color="C0C0C0"/>
              <w:right w:val="outset" w:sz="6" w:space="0" w:color="C0C0C0"/>
            </w:tcBorders>
            <w:shd w:val="clear" w:color="auto" w:fill="FFFFFF"/>
          </w:tcPr>
          <w:p w14:paraId="3FCA90E4" w14:textId="77777777" w:rsidR="00225519" w:rsidRPr="00225519" w:rsidRDefault="00225519" w:rsidP="00E47389">
            <w:pPr>
              <w:rPr>
                <w:rFonts w:ascii="Times New Roman" w:hAnsi="Times New Roman"/>
                <w:sz w:val="16"/>
                <w:szCs w:val="16"/>
                <w:lang w:eastAsia="fr-CA"/>
              </w:rPr>
            </w:pPr>
            <w:r w:rsidRPr="00225519">
              <w:rPr>
                <w:rFonts w:cs="Arial"/>
                <w:color w:val="000000"/>
                <w:sz w:val="16"/>
                <w:szCs w:val="16"/>
                <w:lang w:eastAsia="fr-CA"/>
              </w:rPr>
              <w:t>2000</w:t>
            </w:r>
          </w:p>
        </w:tc>
      </w:tr>
      <w:tr w:rsidR="00225519" w:rsidRPr="00B44367" w14:paraId="439CA53D" w14:textId="77777777" w:rsidTr="00225519">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08FFCC5B" w14:textId="77777777" w:rsidR="00225519" w:rsidRPr="00225519" w:rsidRDefault="00225519" w:rsidP="00E47389">
            <w:pPr>
              <w:rPr>
                <w:rFonts w:ascii="Times New Roman" w:hAnsi="Times New Roman"/>
                <w:sz w:val="16"/>
                <w:szCs w:val="16"/>
                <w:lang w:eastAsia="fr-CA"/>
              </w:rPr>
            </w:pPr>
            <w:r w:rsidRPr="00225519">
              <w:rPr>
                <w:rFonts w:cs="Arial"/>
                <w:color w:val="000000"/>
                <w:sz w:val="16"/>
                <w:szCs w:val="16"/>
                <w:lang w:eastAsia="fr-CA"/>
              </w:rPr>
              <w:t>Mazda</w:t>
            </w:r>
          </w:p>
        </w:tc>
        <w:tc>
          <w:tcPr>
            <w:tcW w:w="1741" w:type="dxa"/>
            <w:tcBorders>
              <w:top w:val="outset" w:sz="6" w:space="0" w:color="C0C0C0"/>
              <w:left w:val="outset" w:sz="6" w:space="0" w:color="C0C0C0"/>
              <w:bottom w:val="outset" w:sz="6" w:space="0" w:color="C0C0C0"/>
              <w:right w:val="outset" w:sz="6" w:space="0" w:color="C0C0C0"/>
            </w:tcBorders>
            <w:shd w:val="clear" w:color="auto" w:fill="FFFFFF"/>
          </w:tcPr>
          <w:p w14:paraId="584F7827" w14:textId="77777777" w:rsidR="00225519" w:rsidRPr="00225519" w:rsidRDefault="00225519" w:rsidP="00E47389">
            <w:pPr>
              <w:rPr>
                <w:rFonts w:ascii="Times New Roman" w:hAnsi="Times New Roman"/>
                <w:sz w:val="16"/>
                <w:szCs w:val="16"/>
                <w:lang w:eastAsia="fr-CA"/>
              </w:rPr>
            </w:pPr>
            <w:r w:rsidRPr="00225519">
              <w:rPr>
                <w:rFonts w:cs="Arial"/>
                <w:color w:val="000000"/>
                <w:sz w:val="16"/>
                <w:szCs w:val="16"/>
                <w:lang w:eastAsia="fr-CA"/>
              </w:rPr>
              <w:t>626</w:t>
            </w:r>
          </w:p>
        </w:tc>
        <w:tc>
          <w:tcPr>
            <w:tcW w:w="1440" w:type="dxa"/>
            <w:tcBorders>
              <w:top w:val="outset" w:sz="6" w:space="0" w:color="C0C0C0"/>
              <w:left w:val="outset" w:sz="6" w:space="0" w:color="C0C0C0"/>
              <w:bottom w:val="outset" w:sz="6" w:space="0" w:color="C0C0C0"/>
              <w:right w:val="outset" w:sz="6" w:space="0" w:color="C0C0C0"/>
            </w:tcBorders>
            <w:shd w:val="clear" w:color="auto" w:fill="FFFFFF"/>
          </w:tcPr>
          <w:p w14:paraId="7BC159BD" w14:textId="77777777" w:rsidR="00225519" w:rsidRPr="00225519" w:rsidRDefault="00225519" w:rsidP="00E47389">
            <w:pPr>
              <w:rPr>
                <w:rFonts w:ascii="Times New Roman" w:hAnsi="Times New Roman"/>
                <w:sz w:val="16"/>
                <w:szCs w:val="16"/>
                <w:lang w:eastAsia="fr-CA"/>
              </w:rPr>
            </w:pPr>
            <w:r w:rsidRPr="00225519">
              <w:rPr>
                <w:rFonts w:cs="Arial"/>
                <w:color w:val="000000"/>
                <w:sz w:val="16"/>
                <w:szCs w:val="16"/>
                <w:lang w:eastAsia="fr-CA"/>
              </w:rPr>
              <w:t>2001</w:t>
            </w:r>
          </w:p>
        </w:tc>
      </w:tr>
      <w:tr w:rsidR="00225519" w:rsidRPr="00B44367" w14:paraId="14EB92F4" w14:textId="77777777" w:rsidTr="00225519">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6B7BFF7B" w14:textId="77777777" w:rsidR="00225519" w:rsidRPr="00225519" w:rsidRDefault="00225519" w:rsidP="00E47389">
            <w:pPr>
              <w:rPr>
                <w:rFonts w:ascii="Times New Roman" w:hAnsi="Times New Roman"/>
                <w:sz w:val="16"/>
                <w:szCs w:val="16"/>
                <w:lang w:eastAsia="fr-CA"/>
              </w:rPr>
            </w:pPr>
            <w:r w:rsidRPr="00225519">
              <w:rPr>
                <w:rFonts w:cs="Arial"/>
                <w:color w:val="000000"/>
                <w:sz w:val="16"/>
                <w:szCs w:val="16"/>
                <w:lang w:eastAsia="fr-CA"/>
              </w:rPr>
              <w:t>Mazda</w:t>
            </w:r>
          </w:p>
        </w:tc>
        <w:tc>
          <w:tcPr>
            <w:tcW w:w="1741" w:type="dxa"/>
            <w:tcBorders>
              <w:top w:val="outset" w:sz="6" w:space="0" w:color="C0C0C0"/>
              <w:left w:val="outset" w:sz="6" w:space="0" w:color="C0C0C0"/>
              <w:bottom w:val="outset" w:sz="6" w:space="0" w:color="C0C0C0"/>
              <w:right w:val="outset" w:sz="6" w:space="0" w:color="C0C0C0"/>
            </w:tcBorders>
            <w:shd w:val="clear" w:color="auto" w:fill="FFFFFF"/>
          </w:tcPr>
          <w:p w14:paraId="0F050839" w14:textId="77777777" w:rsidR="00225519" w:rsidRPr="00225519" w:rsidRDefault="00225519" w:rsidP="00E47389">
            <w:pPr>
              <w:rPr>
                <w:rFonts w:ascii="Times New Roman" w:hAnsi="Times New Roman"/>
                <w:sz w:val="16"/>
                <w:szCs w:val="16"/>
                <w:lang w:eastAsia="fr-CA"/>
              </w:rPr>
            </w:pPr>
            <w:r w:rsidRPr="00225519">
              <w:rPr>
                <w:rFonts w:cs="Arial"/>
                <w:color w:val="000000"/>
                <w:sz w:val="16"/>
                <w:szCs w:val="16"/>
                <w:lang w:eastAsia="fr-CA"/>
              </w:rPr>
              <w:t>Protégé</w:t>
            </w:r>
          </w:p>
        </w:tc>
        <w:tc>
          <w:tcPr>
            <w:tcW w:w="1440" w:type="dxa"/>
            <w:tcBorders>
              <w:top w:val="outset" w:sz="6" w:space="0" w:color="C0C0C0"/>
              <w:left w:val="outset" w:sz="6" w:space="0" w:color="C0C0C0"/>
              <w:bottom w:val="outset" w:sz="6" w:space="0" w:color="C0C0C0"/>
              <w:right w:val="outset" w:sz="6" w:space="0" w:color="C0C0C0"/>
            </w:tcBorders>
            <w:shd w:val="clear" w:color="auto" w:fill="FFFFFF"/>
          </w:tcPr>
          <w:p w14:paraId="4F1933F8" w14:textId="77777777" w:rsidR="00225519" w:rsidRPr="00225519" w:rsidRDefault="00225519" w:rsidP="00E47389">
            <w:pPr>
              <w:rPr>
                <w:rFonts w:ascii="Times New Roman" w:hAnsi="Times New Roman"/>
                <w:sz w:val="16"/>
                <w:szCs w:val="16"/>
                <w:lang w:eastAsia="fr-CA"/>
              </w:rPr>
            </w:pPr>
          </w:p>
        </w:tc>
      </w:tr>
      <w:tr w:rsidR="00225519" w:rsidRPr="00B44367" w14:paraId="7C20E94C" w14:textId="77777777" w:rsidTr="00225519">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2C7156A9" w14:textId="77777777" w:rsidR="00225519" w:rsidRPr="00225519" w:rsidRDefault="00225519" w:rsidP="00E47389">
            <w:pPr>
              <w:rPr>
                <w:rFonts w:ascii="Times New Roman" w:hAnsi="Times New Roman"/>
                <w:sz w:val="16"/>
                <w:szCs w:val="16"/>
                <w:lang w:eastAsia="fr-CA"/>
              </w:rPr>
            </w:pPr>
            <w:r w:rsidRPr="00225519">
              <w:rPr>
                <w:rFonts w:cs="Arial"/>
                <w:color w:val="000000"/>
                <w:sz w:val="16"/>
                <w:szCs w:val="16"/>
                <w:lang w:eastAsia="fr-CA"/>
              </w:rPr>
              <w:t>Mazda</w:t>
            </w:r>
          </w:p>
        </w:tc>
        <w:tc>
          <w:tcPr>
            <w:tcW w:w="1741" w:type="dxa"/>
            <w:tcBorders>
              <w:top w:val="outset" w:sz="6" w:space="0" w:color="C0C0C0"/>
              <w:left w:val="outset" w:sz="6" w:space="0" w:color="C0C0C0"/>
              <w:bottom w:val="outset" w:sz="6" w:space="0" w:color="C0C0C0"/>
              <w:right w:val="outset" w:sz="6" w:space="0" w:color="C0C0C0"/>
            </w:tcBorders>
            <w:shd w:val="clear" w:color="auto" w:fill="FFFFFF"/>
          </w:tcPr>
          <w:p w14:paraId="131657D5" w14:textId="77777777" w:rsidR="00225519" w:rsidRPr="00225519" w:rsidRDefault="00225519" w:rsidP="00E47389">
            <w:pPr>
              <w:rPr>
                <w:rFonts w:ascii="Times New Roman" w:hAnsi="Times New Roman"/>
                <w:sz w:val="16"/>
                <w:szCs w:val="16"/>
                <w:lang w:eastAsia="fr-CA"/>
              </w:rPr>
            </w:pPr>
            <w:r w:rsidRPr="00225519">
              <w:rPr>
                <w:rFonts w:cs="Arial"/>
                <w:color w:val="000000"/>
                <w:sz w:val="16"/>
                <w:szCs w:val="16"/>
                <w:lang w:eastAsia="fr-CA"/>
              </w:rPr>
              <w:t>Protégé</w:t>
            </w:r>
          </w:p>
        </w:tc>
        <w:tc>
          <w:tcPr>
            <w:tcW w:w="1440" w:type="dxa"/>
            <w:tcBorders>
              <w:top w:val="outset" w:sz="6" w:space="0" w:color="C0C0C0"/>
              <w:left w:val="outset" w:sz="6" w:space="0" w:color="C0C0C0"/>
              <w:bottom w:val="outset" w:sz="6" w:space="0" w:color="C0C0C0"/>
              <w:right w:val="outset" w:sz="6" w:space="0" w:color="C0C0C0"/>
            </w:tcBorders>
            <w:shd w:val="clear" w:color="auto" w:fill="FFFFFF"/>
          </w:tcPr>
          <w:p w14:paraId="5B342FF6" w14:textId="77777777" w:rsidR="00225519" w:rsidRPr="00225519" w:rsidRDefault="00225519" w:rsidP="00E47389">
            <w:pPr>
              <w:rPr>
                <w:rFonts w:ascii="Times New Roman" w:hAnsi="Times New Roman"/>
                <w:sz w:val="16"/>
                <w:szCs w:val="16"/>
                <w:lang w:eastAsia="fr-CA"/>
              </w:rPr>
            </w:pPr>
            <w:r w:rsidRPr="00225519">
              <w:rPr>
                <w:rFonts w:cs="Arial"/>
                <w:color w:val="000000"/>
                <w:sz w:val="16"/>
                <w:szCs w:val="16"/>
                <w:lang w:eastAsia="fr-CA"/>
              </w:rPr>
              <w:t>1999</w:t>
            </w:r>
          </w:p>
        </w:tc>
      </w:tr>
      <w:tr w:rsidR="00225519" w:rsidRPr="00B44367" w14:paraId="2E9842FE" w14:textId="77777777" w:rsidTr="00225519">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15A30F42" w14:textId="77777777" w:rsidR="00225519" w:rsidRPr="00225519" w:rsidRDefault="00225519" w:rsidP="00E47389">
            <w:pPr>
              <w:rPr>
                <w:rFonts w:ascii="Times New Roman" w:hAnsi="Times New Roman"/>
                <w:sz w:val="16"/>
                <w:szCs w:val="16"/>
                <w:lang w:eastAsia="fr-CA"/>
              </w:rPr>
            </w:pPr>
            <w:r w:rsidRPr="00225519">
              <w:rPr>
                <w:rFonts w:cs="Arial"/>
                <w:color w:val="000000"/>
                <w:sz w:val="16"/>
                <w:szCs w:val="16"/>
                <w:lang w:eastAsia="fr-CA"/>
              </w:rPr>
              <w:t>Mazda</w:t>
            </w:r>
          </w:p>
        </w:tc>
        <w:tc>
          <w:tcPr>
            <w:tcW w:w="1741" w:type="dxa"/>
            <w:tcBorders>
              <w:top w:val="outset" w:sz="6" w:space="0" w:color="C0C0C0"/>
              <w:left w:val="outset" w:sz="6" w:space="0" w:color="C0C0C0"/>
              <w:bottom w:val="outset" w:sz="6" w:space="0" w:color="C0C0C0"/>
              <w:right w:val="outset" w:sz="6" w:space="0" w:color="C0C0C0"/>
            </w:tcBorders>
            <w:shd w:val="clear" w:color="auto" w:fill="FFFFFF"/>
          </w:tcPr>
          <w:p w14:paraId="2B8D1A30" w14:textId="77777777" w:rsidR="00225519" w:rsidRPr="00225519" w:rsidRDefault="00225519" w:rsidP="00E47389">
            <w:pPr>
              <w:rPr>
                <w:rFonts w:ascii="Times New Roman" w:hAnsi="Times New Roman"/>
                <w:sz w:val="16"/>
                <w:szCs w:val="16"/>
                <w:lang w:eastAsia="fr-CA"/>
              </w:rPr>
            </w:pPr>
            <w:r w:rsidRPr="00225519">
              <w:rPr>
                <w:rFonts w:cs="Arial"/>
                <w:color w:val="000000"/>
                <w:sz w:val="16"/>
                <w:szCs w:val="16"/>
                <w:lang w:eastAsia="fr-CA"/>
              </w:rPr>
              <w:t>Protégé</w:t>
            </w:r>
          </w:p>
        </w:tc>
        <w:tc>
          <w:tcPr>
            <w:tcW w:w="1440" w:type="dxa"/>
            <w:tcBorders>
              <w:top w:val="outset" w:sz="6" w:space="0" w:color="C0C0C0"/>
              <w:left w:val="outset" w:sz="6" w:space="0" w:color="C0C0C0"/>
              <w:bottom w:val="outset" w:sz="6" w:space="0" w:color="C0C0C0"/>
              <w:right w:val="outset" w:sz="6" w:space="0" w:color="C0C0C0"/>
            </w:tcBorders>
            <w:shd w:val="clear" w:color="auto" w:fill="FFFFFF"/>
          </w:tcPr>
          <w:p w14:paraId="5F327AA7" w14:textId="77777777" w:rsidR="00225519" w:rsidRPr="00225519" w:rsidRDefault="00225519" w:rsidP="00E47389">
            <w:pPr>
              <w:rPr>
                <w:rFonts w:ascii="Times New Roman" w:hAnsi="Times New Roman"/>
                <w:sz w:val="16"/>
                <w:szCs w:val="16"/>
                <w:lang w:eastAsia="fr-CA"/>
              </w:rPr>
            </w:pPr>
            <w:r w:rsidRPr="00225519">
              <w:rPr>
                <w:rFonts w:cs="Arial"/>
                <w:color w:val="000000"/>
                <w:sz w:val="16"/>
                <w:szCs w:val="16"/>
                <w:lang w:eastAsia="fr-CA"/>
              </w:rPr>
              <w:t>2000</w:t>
            </w:r>
          </w:p>
        </w:tc>
      </w:tr>
      <w:tr w:rsidR="00225519" w:rsidRPr="00B44367" w14:paraId="5A60EE02" w14:textId="77777777" w:rsidTr="00225519">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224EDA73" w14:textId="77777777" w:rsidR="00225519" w:rsidRPr="00225519" w:rsidRDefault="00225519" w:rsidP="00E47389">
            <w:pPr>
              <w:rPr>
                <w:rFonts w:ascii="Times New Roman" w:hAnsi="Times New Roman"/>
                <w:sz w:val="16"/>
                <w:szCs w:val="16"/>
                <w:lang w:eastAsia="fr-CA"/>
              </w:rPr>
            </w:pPr>
            <w:r w:rsidRPr="00225519">
              <w:rPr>
                <w:rFonts w:cs="Arial"/>
                <w:color w:val="000000"/>
                <w:sz w:val="16"/>
                <w:szCs w:val="16"/>
                <w:lang w:eastAsia="fr-CA"/>
              </w:rPr>
              <w:t>Mazda</w:t>
            </w:r>
          </w:p>
        </w:tc>
        <w:tc>
          <w:tcPr>
            <w:tcW w:w="1741" w:type="dxa"/>
            <w:tcBorders>
              <w:top w:val="outset" w:sz="6" w:space="0" w:color="C0C0C0"/>
              <w:left w:val="outset" w:sz="6" w:space="0" w:color="C0C0C0"/>
              <w:bottom w:val="outset" w:sz="6" w:space="0" w:color="C0C0C0"/>
              <w:right w:val="outset" w:sz="6" w:space="0" w:color="C0C0C0"/>
            </w:tcBorders>
            <w:shd w:val="clear" w:color="auto" w:fill="FFFFFF"/>
          </w:tcPr>
          <w:p w14:paraId="461F2EE4" w14:textId="77777777" w:rsidR="00225519" w:rsidRPr="00225519" w:rsidRDefault="00225519" w:rsidP="00E47389">
            <w:pPr>
              <w:rPr>
                <w:rFonts w:ascii="Times New Roman" w:hAnsi="Times New Roman"/>
                <w:sz w:val="16"/>
                <w:szCs w:val="16"/>
                <w:lang w:eastAsia="fr-CA"/>
              </w:rPr>
            </w:pPr>
            <w:r w:rsidRPr="00225519">
              <w:rPr>
                <w:rFonts w:cs="Arial"/>
                <w:color w:val="000000"/>
                <w:sz w:val="16"/>
                <w:szCs w:val="16"/>
                <w:lang w:eastAsia="fr-CA"/>
              </w:rPr>
              <w:t>Protégé</w:t>
            </w:r>
          </w:p>
        </w:tc>
        <w:tc>
          <w:tcPr>
            <w:tcW w:w="1440" w:type="dxa"/>
            <w:tcBorders>
              <w:top w:val="outset" w:sz="6" w:space="0" w:color="C0C0C0"/>
              <w:left w:val="outset" w:sz="6" w:space="0" w:color="C0C0C0"/>
              <w:bottom w:val="outset" w:sz="6" w:space="0" w:color="C0C0C0"/>
              <w:right w:val="outset" w:sz="6" w:space="0" w:color="C0C0C0"/>
            </w:tcBorders>
            <w:shd w:val="clear" w:color="auto" w:fill="FFFFFF"/>
          </w:tcPr>
          <w:p w14:paraId="3556B4C0" w14:textId="77777777" w:rsidR="00225519" w:rsidRPr="00225519" w:rsidRDefault="00225519" w:rsidP="00E47389">
            <w:pPr>
              <w:rPr>
                <w:rFonts w:ascii="Times New Roman" w:hAnsi="Times New Roman"/>
                <w:sz w:val="16"/>
                <w:szCs w:val="16"/>
                <w:lang w:eastAsia="fr-CA"/>
              </w:rPr>
            </w:pPr>
            <w:r w:rsidRPr="00225519">
              <w:rPr>
                <w:rFonts w:cs="Arial"/>
                <w:color w:val="000000"/>
                <w:sz w:val="16"/>
                <w:szCs w:val="16"/>
                <w:lang w:eastAsia="fr-CA"/>
              </w:rPr>
              <w:t>2001</w:t>
            </w:r>
          </w:p>
        </w:tc>
      </w:tr>
      <w:tr w:rsidR="00225519" w:rsidRPr="00B44367" w14:paraId="6367B3B4" w14:textId="77777777" w:rsidTr="00225519">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5397AEC6" w14:textId="77777777" w:rsidR="00225519" w:rsidRPr="00225519" w:rsidRDefault="00225519" w:rsidP="00E47389">
            <w:pPr>
              <w:rPr>
                <w:rFonts w:cs="Arial"/>
                <w:color w:val="000000"/>
                <w:sz w:val="16"/>
                <w:szCs w:val="16"/>
                <w:lang w:eastAsia="fr-CA"/>
              </w:rPr>
            </w:pPr>
            <w:r w:rsidRPr="00225519">
              <w:rPr>
                <w:rFonts w:cs="Arial"/>
                <w:color w:val="000000"/>
                <w:sz w:val="16"/>
                <w:szCs w:val="16"/>
                <w:lang w:eastAsia="fr-CA"/>
              </w:rPr>
              <w:t>…</w:t>
            </w:r>
          </w:p>
        </w:tc>
        <w:tc>
          <w:tcPr>
            <w:tcW w:w="1741" w:type="dxa"/>
            <w:tcBorders>
              <w:top w:val="outset" w:sz="6" w:space="0" w:color="C0C0C0"/>
              <w:left w:val="outset" w:sz="6" w:space="0" w:color="C0C0C0"/>
              <w:bottom w:val="outset" w:sz="6" w:space="0" w:color="C0C0C0"/>
              <w:right w:val="outset" w:sz="6" w:space="0" w:color="C0C0C0"/>
            </w:tcBorders>
            <w:shd w:val="clear" w:color="auto" w:fill="FFFFFF"/>
          </w:tcPr>
          <w:p w14:paraId="7D18B8EB" w14:textId="77777777" w:rsidR="00225519" w:rsidRPr="00225519" w:rsidRDefault="00225519" w:rsidP="00E47389">
            <w:pPr>
              <w:rPr>
                <w:rFonts w:cs="Arial"/>
                <w:color w:val="000000"/>
                <w:sz w:val="16"/>
                <w:szCs w:val="16"/>
                <w:lang w:eastAsia="fr-CA"/>
              </w:rPr>
            </w:pPr>
          </w:p>
        </w:tc>
        <w:tc>
          <w:tcPr>
            <w:tcW w:w="1440" w:type="dxa"/>
            <w:tcBorders>
              <w:top w:val="outset" w:sz="6" w:space="0" w:color="C0C0C0"/>
              <w:left w:val="outset" w:sz="6" w:space="0" w:color="C0C0C0"/>
              <w:bottom w:val="outset" w:sz="6" w:space="0" w:color="C0C0C0"/>
              <w:right w:val="outset" w:sz="6" w:space="0" w:color="C0C0C0"/>
            </w:tcBorders>
            <w:shd w:val="clear" w:color="auto" w:fill="FFFFFF"/>
          </w:tcPr>
          <w:p w14:paraId="387B0B27" w14:textId="77777777" w:rsidR="00225519" w:rsidRPr="00225519" w:rsidRDefault="00225519" w:rsidP="00E47389">
            <w:pPr>
              <w:rPr>
                <w:rFonts w:cs="Arial"/>
                <w:color w:val="000000"/>
                <w:sz w:val="16"/>
                <w:szCs w:val="16"/>
                <w:lang w:eastAsia="fr-CA"/>
              </w:rPr>
            </w:pPr>
          </w:p>
        </w:tc>
      </w:tr>
    </w:tbl>
    <w:p w14:paraId="1C65E6BF" w14:textId="77777777" w:rsidR="00225519" w:rsidRDefault="00225519" w:rsidP="00225519">
      <w:pPr>
        <w:pStyle w:val="Listepuces2"/>
      </w:pPr>
      <w:r>
        <w:t xml:space="preserve">Si on ajoute </w:t>
      </w:r>
      <w:r>
        <w:rPr>
          <w:i/>
        </w:rPr>
        <w:t>DISTINCT</w:t>
      </w:r>
      <w:r>
        <w:t xml:space="preserve"> est-ce que ça changerait les résultats.</w:t>
      </w:r>
    </w:p>
    <w:p w14:paraId="0C51E583" w14:textId="77777777" w:rsidR="00225519" w:rsidRPr="009030A8" w:rsidRDefault="009030A8" w:rsidP="009030A8">
      <w:pPr>
        <w:pStyle w:val="Requte"/>
        <w:pBdr>
          <w:left w:val="single" w:sz="12" w:space="5" w:color="auto"/>
        </w:pBdr>
        <w:rPr>
          <w:rStyle w:val="rponse"/>
        </w:rPr>
      </w:pPr>
      <w:r>
        <w:rPr>
          <w:rStyle w:val="rponse"/>
        </w:rPr>
        <w:t xml:space="preserve">Oui! Mais si on ajoute l’affichage de </w:t>
      </w:r>
      <w:proofErr w:type="spellStart"/>
      <w:r>
        <w:rPr>
          <w:rStyle w:val="rponse"/>
        </w:rPr>
        <w:t>AutoAnnée</w:t>
      </w:r>
      <w:proofErr w:type="spellEnd"/>
      <w:r>
        <w:rPr>
          <w:rStyle w:val="rponse"/>
        </w:rPr>
        <w:t>, non.</w:t>
      </w:r>
    </w:p>
    <w:p w14:paraId="3CDE87F0" w14:textId="77777777" w:rsidR="0098206D" w:rsidRDefault="0098206D" w:rsidP="009030A8">
      <w:pPr>
        <w:pStyle w:val="Requte"/>
        <w:pBdr>
          <w:left w:val="single" w:sz="12" w:space="5" w:color="auto"/>
        </w:pBdr>
        <w:rPr>
          <w:rStyle w:val="rponse"/>
        </w:rPr>
      </w:pPr>
    </w:p>
    <w:p w14:paraId="4011E89D" w14:textId="77777777" w:rsidR="009030A8" w:rsidRPr="009030A8" w:rsidRDefault="009030A8" w:rsidP="009030A8">
      <w:pPr>
        <w:pStyle w:val="Requte"/>
        <w:pBdr>
          <w:left w:val="single" w:sz="12" w:space="5" w:color="auto"/>
        </w:pBdr>
        <w:rPr>
          <w:rStyle w:val="rponse"/>
        </w:rPr>
      </w:pPr>
    </w:p>
    <w:p w14:paraId="0A15B47E" w14:textId="77777777" w:rsidR="00225519" w:rsidRDefault="001222D1" w:rsidP="001222D1">
      <w:pPr>
        <w:pStyle w:val="Titre4"/>
      </w:pPr>
      <w:r>
        <w:t>Explications</w:t>
      </w:r>
    </w:p>
    <w:p w14:paraId="7DB9F6FF" w14:textId="77777777" w:rsidR="001222D1" w:rsidRDefault="00506FE9" w:rsidP="001222D1">
      <w:pPr>
        <w:pStyle w:val="Listepuces2"/>
      </w:pPr>
      <w:r>
        <w:rPr>
          <w:i/>
        </w:rPr>
        <w:t xml:space="preserve">GROUP BY </w:t>
      </w:r>
      <w:r>
        <w:t>s</w:t>
      </w:r>
      <w:r w:rsidR="001222D1">
        <w:t>élection</w:t>
      </w:r>
      <w:r>
        <w:t>ne les valeurs des champs identifiés et/ou regroupés.</w:t>
      </w:r>
    </w:p>
    <w:p w14:paraId="6245A1CD" w14:textId="77777777" w:rsidR="00506FE9" w:rsidRDefault="00506FE9" w:rsidP="001222D1">
      <w:pPr>
        <w:pStyle w:val="Listepuces2"/>
      </w:pPr>
      <w:r>
        <w:t>Met implicitement en ordre sur le 1</w:t>
      </w:r>
      <w:r w:rsidRPr="00506FE9">
        <w:rPr>
          <w:vertAlign w:val="superscript"/>
        </w:rPr>
        <w:t>er</w:t>
      </w:r>
      <w:r>
        <w:t xml:space="preserve"> champ de regroupement, ensuite le 2</w:t>
      </w:r>
      <w:r w:rsidRPr="00506FE9">
        <w:rPr>
          <w:vertAlign w:val="superscript"/>
        </w:rPr>
        <w:t>e</w:t>
      </w:r>
      <w:r>
        <w:t>,…</w:t>
      </w:r>
    </w:p>
    <w:p w14:paraId="245D1768" w14:textId="77777777" w:rsidR="00506FE9" w:rsidRDefault="00506FE9" w:rsidP="001222D1">
      <w:pPr>
        <w:pStyle w:val="Listepuces2"/>
      </w:pPr>
      <w:r>
        <w:t>Élimine les doublons (en mémoire).</w:t>
      </w:r>
    </w:p>
    <w:p w14:paraId="2257B3C5" w14:textId="77777777" w:rsidR="0098206D" w:rsidRPr="001222D1" w:rsidRDefault="00054EE7" w:rsidP="00506FE9">
      <w:pPr>
        <w:pStyle w:val="Listepuces"/>
      </w:pPr>
      <w:r>
        <w:rPr>
          <w:rFonts w:cs="Arial"/>
          <w:noProof/>
          <w:color w:val="000000"/>
          <w:sz w:val="20"/>
          <w:lang w:eastAsia="fr-CA"/>
        </w:rPr>
        <w:pict w14:anchorId="08D6EB61">
          <v:rect id="_x0000_s3057" style="position:absolute;left:0;text-align:left;margin-left:192.8pt;margin-top:15.55pt;width:66.25pt;height:11.85pt;z-index:251769856" fillcolor="white [3212]" strokecolor="white [3212]" strokeweight="1.5pt"/>
        </w:pict>
      </w:r>
      <w:r w:rsidR="00133032">
        <w:t>Par exemple :</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000" w:firstRow="0" w:lastRow="0" w:firstColumn="0" w:lastColumn="0" w:noHBand="0" w:noVBand="0"/>
      </w:tblPr>
      <w:tblGrid>
        <w:gridCol w:w="772"/>
        <w:gridCol w:w="1685"/>
        <w:gridCol w:w="1397"/>
        <w:gridCol w:w="1395"/>
        <w:gridCol w:w="1392"/>
        <w:gridCol w:w="1391"/>
      </w:tblGrid>
      <w:tr w:rsidR="00BB2612" w:rsidRPr="00B44367" w14:paraId="59EED469" w14:textId="77777777" w:rsidTr="00BB2612">
        <w:trPr>
          <w:tblHeader/>
          <w:tblCellSpacing w:w="0" w:type="dxa"/>
        </w:trPr>
        <w:tc>
          <w:tcPr>
            <w:tcW w:w="772" w:type="dxa"/>
            <w:tcBorders>
              <w:top w:val="outset" w:sz="6" w:space="0" w:color="000000"/>
              <w:left w:val="outset" w:sz="6" w:space="0" w:color="000000"/>
              <w:bottom w:val="outset" w:sz="6" w:space="0" w:color="000000"/>
              <w:right w:val="outset" w:sz="6" w:space="0" w:color="000000"/>
            </w:tcBorders>
            <w:shd w:val="clear" w:color="auto" w:fill="C0C0C0"/>
            <w:vAlign w:val="center"/>
          </w:tcPr>
          <w:p w14:paraId="19984EE1" w14:textId="77777777" w:rsidR="00BB2612" w:rsidRPr="00D97912" w:rsidRDefault="00BB2612" w:rsidP="00E47389">
            <w:pPr>
              <w:jc w:val="center"/>
              <w:rPr>
                <w:rFonts w:ascii="Times New Roman" w:hAnsi="Times New Roman"/>
                <w:b/>
                <w:bCs/>
                <w:sz w:val="20"/>
                <w:lang w:eastAsia="fr-CA"/>
              </w:rPr>
            </w:pPr>
            <w:r w:rsidRPr="00D97912">
              <w:rPr>
                <w:rFonts w:cs="Arial"/>
                <w:b/>
                <w:bCs/>
                <w:color w:val="000000"/>
                <w:sz w:val="20"/>
                <w:lang w:eastAsia="fr-CA"/>
              </w:rPr>
              <w:t>Marque</w:t>
            </w:r>
          </w:p>
        </w:tc>
        <w:tc>
          <w:tcPr>
            <w:tcW w:w="1685" w:type="dxa"/>
            <w:tcBorders>
              <w:top w:val="outset" w:sz="6" w:space="0" w:color="000000"/>
              <w:left w:val="outset" w:sz="6" w:space="0" w:color="000000"/>
              <w:bottom w:val="outset" w:sz="6" w:space="0" w:color="000000"/>
              <w:right w:val="outset" w:sz="6" w:space="0" w:color="000000"/>
            </w:tcBorders>
            <w:shd w:val="clear" w:color="auto" w:fill="C0C0C0"/>
            <w:vAlign w:val="center"/>
          </w:tcPr>
          <w:p w14:paraId="0316DE11" w14:textId="77777777" w:rsidR="00BB2612" w:rsidRPr="00D97912" w:rsidRDefault="00BB2612" w:rsidP="00E47389">
            <w:pPr>
              <w:jc w:val="center"/>
              <w:rPr>
                <w:rFonts w:ascii="Times New Roman" w:hAnsi="Times New Roman"/>
                <w:b/>
                <w:bCs/>
                <w:sz w:val="20"/>
                <w:lang w:eastAsia="fr-CA"/>
              </w:rPr>
            </w:pPr>
            <w:r w:rsidRPr="00D97912">
              <w:rPr>
                <w:rFonts w:cs="Arial"/>
                <w:b/>
                <w:bCs/>
                <w:color w:val="000000"/>
                <w:sz w:val="20"/>
                <w:lang w:eastAsia="fr-CA"/>
              </w:rPr>
              <w:t>Modèle</w:t>
            </w:r>
          </w:p>
        </w:tc>
        <w:tc>
          <w:tcPr>
            <w:tcW w:w="1397" w:type="dxa"/>
            <w:tcBorders>
              <w:top w:val="outset" w:sz="6" w:space="0" w:color="000000"/>
              <w:left w:val="outset" w:sz="6" w:space="0" w:color="000000"/>
              <w:bottom w:val="outset" w:sz="6" w:space="0" w:color="000000"/>
              <w:right w:val="outset" w:sz="6" w:space="0" w:color="000000"/>
            </w:tcBorders>
            <w:shd w:val="clear" w:color="auto" w:fill="C0C0C0"/>
            <w:vAlign w:val="center"/>
          </w:tcPr>
          <w:p w14:paraId="1F51DADD" w14:textId="77777777" w:rsidR="00BB2612" w:rsidRPr="00D97912" w:rsidRDefault="00BB2612" w:rsidP="00E47389">
            <w:pPr>
              <w:jc w:val="center"/>
              <w:rPr>
                <w:rFonts w:ascii="Times New Roman" w:hAnsi="Times New Roman"/>
                <w:b/>
                <w:bCs/>
                <w:sz w:val="20"/>
                <w:lang w:eastAsia="fr-CA"/>
              </w:rPr>
            </w:pPr>
            <w:r w:rsidRPr="00D97912">
              <w:rPr>
                <w:rFonts w:cs="Arial"/>
                <w:b/>
                <w:bCs/>
                <w:color w:val="000000"/>
                <w:sz w:val="20"/>
                <w:lang w:eastAsia="fr-CA"/>
              </w:rPr>
              <w:t>Année</w:t>
            </w:r>
          </w:p>
        </w:tc>
        <w:tc>
          <w:tcPr>
            <w:tcW w:w="1395" w:type="dxa"/>
            <w:tcBorders>
              <w:top w:val="outset" w:sz="6" w:space="0" w:color="auto"/>
              <w:left w:val="outset" w:sz="6" w:space="0" w:color="000000"/>
              <w:bottom w:val="nil"/>
              <w:right w:val="outset" w:sz="6" w:space="0" w:color="000000"/>
            </w:tcBorders>
            <w:shd w:val="clear" w:color="auto" w:fill="auto"/>
          </w:tcPr>
          <w:p w14:paraId="22461BF8" w14:textId="77777777" w:rsidR="00BB2612" w:rsidRPr="00D97912" w:rsidRDefault="00054EE7" w:rsidP="00D97912">
            <w:pPr>
              <w:tabs>
                <w:tab w:val="left" w:pos="201"/>
              </w:tabs>
              <w:rPr>
                <w:rFonts w:cs="Arial"/>
                <w:b/>
                <w:bCs/>
                <w:color w:val="000000"/>
                <w:sz w:val="20"/>
                <w:lang w:eastAsia="fr-CA"/>
              </w:rPr>
            </w:pPr>
            <w:r>
              <w:rPr>
                <w:rFonts w:cs="Arial"/>
                <w:noProof/>
                <w:color w:val="000000"/>
                <w:sz w:val="20"/>
                <w:lang w:eastAsia="fr-CA"/>
              </w:rPr>
              <w:pict w14:anchorId="381095DF">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3052" type="#_x0000_t13" style="position:absolute;margin-left:2.75pt;margin-top:10pt;width:61.4pt;height:27.15pt;z-index:251764736;mso-position-horizontal-relative:text;mso-position-vertical-relative:text" filled="f" strokeweight="1.5pt">
                  <v:textbox style="mso-next-textbox:#_x0000_s3052">
                    <w:txbxContent>
                      <w:p w14:paraId="3EA59719" w14:textId="77777777" w:rsidR="00352CB3" w:rsidRDefault="00352CB3"/>
                    </w:txbxContent>
                  </v:textbox>
                </v:shape>
              </w:pict>
            </w:r>
            <w:r w:rsidR="00BB2612" w:rsidRPr="00D97912">
              <w:rPr>
                <w:rFonts w:cs="Arial"/>
                <w:b/>
                <w:bCs/>
                <w:color w:val="000000"/>
                <w:sz w:val="20"/>
                <w:lang w:eastAsia="fr-CA"/>
              </w:rPr>
              <w:tab/>
              <w:t>Donne</w:t>
            </w:r>
          </w:p>
        </w:tc>
        <w:tc>
          <w:tcPr>
            <w:tcW w:w="1392" w:type="dxa"/>
            <w:tcBorders>
              <w:top w:val="outset" w:sz="6" w:space="0" w:color="auto"/>
              <w:left w:val="outset" w:sz="6" w:space="0" w:color="000000"/>
              <w:bottom w:val="outset" w:sz="6" w:space="0" w:color="000000"/>
              <w:right w:val="outset" w:sz="6" w:space="0" w:color="000000"/>
            </w:tcBorders>
            <w:shd w:val="clear" w:color="auto" w:fill="C0C0C0"/>
            <w:vAlign w:val="center"/>
          </w:tcPr>
          <w:p w14:paraId="76ABAEBD" w14:textId="77777777" w:rsidR="00BB2612" w:rsidRPr="00D97912" w:rsidRDefault="00BB2612" w:rsidP="00E47389">
            <w:pPr>
              <w:jc w:val="center"/>
              <w:rPr>
                <w:rFonts w:ascii="Times New Roman" w:hAnsi="Times New Roman"/>
                <w:b/>
                <w:bCs/>
                <w:sz w:val="20"/>
                <w:lang w:eastAsia="fr-CA"/>
              </w:rPr>
            </w:pPr>
            <w:r w:rsidRPr="00D97912">
              <w:rPr>
                <w:rFonts w:cs="Arial"/>
                <w:b/>
                <w:bCs/>
                <w:color w:val="000000"/>
                <w:sz w:val="20"/>
                <w:lang w:eastAsia="fr-CA"/>
              </w:rPr>
              <w:t>Marque</w:t>
            </w:r>
          </w:p>
        </w:tc>
        <w:tc>
          <w:tcPr>
            <w:tcW w:w="1391" w:type="dxa"/>
            <w:tcBorders>
              <w:top w:val="outset" w:sz="6" w:space="0" w:color="auto"/>
              <w:left w:val="outset" w:sz="6" w:space="0" w:color="000000"/>
              <w:bottom w:val="outset" w:sz="6" w:space="0" w:color="000000"/>
              <w:right w:val="outset" w:sz="6" w:space="0" w:color="000000"/>
            </w:tcBorders>
            <w:shd w:val="clear" w:color="auto" w:fill="C0C0C0"/>
            <w:vAlign w:val="center"/>
          </w:tcPr>
          <w:p w14:paraId="335B8AF6" w14:textId="77777777" w:rsidR="00BB2612" w:rsidRPr="00D97912" w:rsidRDefault="00BB2612" w:rsidP="00E47389">
            <w:pPr>
              <w:jc w:val="center"/>
              <w:rPr>
                <w:rFonts w:ascii="Times New Roman" w:hAnsi="Times New Roman"/>
                <w:b/>
                <w:bCs/>
                <w:sz w:val="20"/>
                <w:lang w:eastAsia="fr-CA"/>
              </w:rPr>
            </w:pPr>
            <w:r w:rsidRPr="00D97912">
              <w:rPr>
                <w:rFonts w:cs="Arial"/>
                <w:b/>
                <w:bCs/>
                <w:color w:val="000000"/>
                <w:sz w:val="20"/>
                <w:lang w:eastAsia="fr-CA"/>
              </w:rPr>
              <w:t>Modèle</w:t>
            </w:r>
          </w:p>
        </w:tc>
      </w:tr>
      <w:tr w:rsidR="00BB2612" w:rsidRPr="00B44367" w14:paraId="43241EAD" w14:textId="77777777" w:rsidTr="00BB2612">
        <w:trPr>
          <w:tblCellSpacing w:w="0" w:type="dxa"/>
        </w:trPr>
        <w:tc>
          <w:tcPr>
            <w:tcW w:w="772" w:type="dxa"/>
            <w:tcBorders>
              <w:top w:val="outset" w:sz="6" w:space="0" w:color="C0C0C0"/>
              <w:left w:val="outset" w:sz="6" w:space="0" w:color="C0C0C0"/>
              <w:bottom w:val="outset" w:sz="6" w:space="0" w:color="C0C0C0"/>
              <w:right w:val="outset" w:sz="6" w:space="0" w:color="C0C0C0"/>
            </w:tcBorders>
            <w:shd w:val="clear" w:color="auto" w:fill="FFFFFF"/>
          </w:tcPr>
          <w:p w14:paraId="3A57A034" w14:textId="77777777" w:rsidR="00BB2612" w:rsidRPr="00D97912" w:rsidRDefault="00BB2612" w:rsidP="00E47389">
            <w:pPr>
              <w:rPr>
                <w:rFonts w:ascii="Times New Roman" w:hAnsi="Times New Roman"/>
                <w:sz w:val="20"/>
                <w:lang w:eastAsia="fr-CA"/>
              </w:rPr>
            </w:pPr>
            <w:r w:rsidRPr="00D97912">
              <w:rPr>
                <w:rFonts w:cs="Arial"/>
                <w:color w:val="000000"/>
                <w:sz w:val="20"/>
                <w:lang w:eastAsia="fr-CA"/>
              </w:rPr>
              <w:t>Mazda</w:t>
            </w:r>
          </w:p>
        </w:tc>
        <w:tc>
          <w:tcPr>
            <w:tcW w:w="1685" w:type="dxa"/>
            <w:tcBorders>
              <w:top w:val="outset" w:sz="6" w:space="0" w:color="C0C0C0"/>
              <w:left w:val="outset" w:sz="6" w:space="0" w:color="C0C0C0"/>
              <w:bottom w:val="outset" w:sz="6" w:space="0" w:color="C0C0C0"/>
              <w:right w:val="outset" w:sz="6" w:space="0" w:color="C0C0C0"/>
            </w:tcBorders>
            <w:shd w:val="clear" w:color="auto" w:fill="FFFFFF"/>
          </w:tcPr>
          <w:p w14:paraId="4EA9BF7C" w14:textId="77777777" w:rsidR="00BB2612" w:rsidRPr="00D97912" w:rsidRDefault="00BB2612" w:rsidP="00E47389">
            <w:pPr>
              <w:rPr>
                <w:rFonts w:ascii="Times New Roman" w:hAnsi="Times New Roman"/>
                <w:sz w:val="20"/>
                <w:lang w:eastAsia="fr-CA"/>
              </w:rPr>
            </w:pPr>
            <w:r w:rsidRPr="00D97912">
              <w:rPr>
                <w:rFonts w:cs="Arial"/>
                <w:color w:val="000000"/>
                <w:sz w:val="20"/>
                <w:lang w:eastAsia="fr-CA"/>
              </w:rPr>
              <w:t>626</w:t>
            </w:r>
          </w:p>
        </w:tc>
        <w:tc>
          <w:tcPr>
            <w:tcW w:w="1397" w:type="dxa"/>
            <w:tcBorders>
              <w:top w:val="outset" w:sz="6" w:space="0" w:color="C0C0C0"/>
              <w:left w:val="outset" w:sz="6" w:space="0" w:color="C0C0C0"/>
              <w:bottom w:val="outset" w:sz="6" w:space="0" w:color="C0C0C0"/>
              <w:right w:val="outset" w:sz="6" w:space="0" w:color="C0C0C0"/>
            </w:tcBorders>
            <w:shd w:val="clear" w:color="auto" w:fill="FFFFFF"/>
          </w:tcPr>
          <w:p w14:paraId="6123D4A8" w14:textId="77777777" w:rsidR="00BB2612" w:rsidRPr="00D97912" w:rsidRDefault="00BB2612" w:rsidP="00E47389">
            <w:pPr>
              <w:rPr>
                <w:rFonts w:ascii="Times New Roman" w:hAnsi="Times New Roman"/>
                <w:sz w:val="20"/>
                <w:lang w:eastAsia="fr-CA"/>
              </w:rPr>
            </w:pPr>
            <w:r w:rsidRPr="00D97912">
              <w:rPr>
                <w:rFonts w:cs="Arial"/>
                <w:color w:val="000000"/>
                <w:sz w:val="20"/>
                <w:lang w:eastAsia="fr-CA"/>
              </w:rPr>
              <w:t>2001</w:t>
            </w:r>
          </w:p>
        </w:tc>
        <w:tc>
          <w:tcPr>
            <w:tcW w:w="1395" w:type="dxa"/>
            <w:tcBorders>
              <w:top w:val="nil"/>
              <w:left w:val="outset" w:sz="6" w:space="0" w:color="C0C0C0"/>
              <w:bottom w:val="nil"/>
              <w:right w:val="outset" w:sz="6" w:space="0" w:color="C0C0C0"/>
            </w:tcBorders>
            <w:shd w:val="clear" w:color="auto" w:fill="FFFFFF"/>
          </w:tcPr>
          <w:p w14:paraId="36A21E5A" w14:textId="77777777" w:rsidR="00BB2612" w:rsidRPr="00D97912" w:rsidRDefault="00BB2612" w:rsidP="00E47389">
            <w:pPr>
              <w:rPr>
                <w:rFonts w:cs="Arial"/>
                <w:color w:val="000000"/>
                <w:sz w:val="20"/>
                <w:lang w:eastAsia="fr-CA"/>
              </w:rPr>
            </w:pPr>
          </w:p>
        </w:tc>
        <w:tc>
          <w:tcPr>
            <w:tcW w:w="1392" w:type="dxa"/>
            <w:tcBorders>
              <w:top w:val="outset" w:sz="6" w:space="0" w:color="C0C0C0"/>
              <w:left w:val="outset" w:sz="6" w:space="0" w:color="C0C0C0"/>
              <w:bottom w:val="outset" w:sz="6" w:space="0" w:color="C0C0C0"/>
              <w:right w:val="outset" w:sz="6" w:space="0" w:color="C0C0C0"/>
            </w:tcBorders>
            <w:shd w:val="clear" w:color="auto" w:fill="FFFFFF"/>
          </w:tcPr>
          <w:p w14:paraId="04733D10" w14:textId="77777777" w:rsidR="00BB2612" w:rsidRPr="00D97912" w:rsidRDefault="00BB2612" w:rsidP="00E47389">
            <w:pPr>
              <w:rPr>
                <w:rFonts w:ascii="Times New Roman" w:hAnsi="Times New Roman"/>
                <w:sz w:val="20"/>
                <w:lang w:eastAsia="fr-CA"/>
              </w:rPr>
            </w:pPr>
            <w:r w:rsidRPr="00D97912">
              <w:rPr>
                <w:rFonts w:cs="Arial"/>
                <w:color w:val="000000"/>
                <w:sz w:val="20"/>
                <w:lang w:eastAsia="fr-CA"/>
              </w:rPr>
              <w:t>Mazda</w:t>
            </w:r>
          </w:p>
        </w:tc>
        <w:tc>
          <w:tcPr>
            <w:tcW w:w="1391" w:type="dxa"/>
            <w:tcBorders>
              <w:top w:val="outset" w:sz="6" w:space="0" w:color="C0C0C0"/>
              <w:left w:val="outset" w:sz="6" w:space="0" w:color="C0C0C0"/>
              <w:bottom w:val="outset" w:sz="6" w:space="0" w:color="C0C0C0"/>
              <w:right w:val="outset" w:sz="6" w:space="0" w:color="C0C0C0"/>
            </w:tcBorders>
            <w:shd w:val="clear" w:color="auto" w:fill="FFFFFF"/>
          </w:tcPr>
          <w:p w14:paraId="53FA4489" w14:textId="77777777" w:rsidR="00BB2612" w:rsidRPr="00D97912" w:rsidRDefault="00BB2612" w:rsidP="00E47389">
            <w:pPr>
              <w:rPr>
                <w:rFonts w:ascii="Times New Roman" w:hAnsi="Times New Roman"/>
                <w:sz w:val="20"/>
                <w:lang w:eastAsia="fr-CA"/>
              </w:rPr>
            </w:pPr>
            <w:r w:rsidRPr="00D97912">
              <w:rPr>
                <w:rFonts w:cs="Arial"/>
                <w:color w:val="000000"/>
                <w:sz w:val="20"/>
                <w:lang w:eastAsia="fr-CA"/>
              </w:rPr>
              <w:t>626</w:t>
            </w:r>
          </w:p>
        </w:tc>
      </w:tr>
      <w:tr w:rsidR="00BB2612" w:rsidRPr="00B44367" w14:paraId="4646231A" w14:textId="77777777" w:rsidTr="00BB2612">
        <w:trPr>
          <w:tblCellSpacing w:w="0" w:type="dxa"/>
        </w:trPr>
        <w:tc>
          <w:tcPr>
            <w:tcW w:w="772" w:type="dxa"/>
            <w:tcBorders>
              <w:top w:val="outset" w:sz="6" w:space="0" w:color="C0C0C0"/>
              <w:left w:val="outset" w:sz="6" w:space="0" w:color="C0C0C0"/>
              <w:bottom w:val="outset" w:sz="6" w:space="0" w:color="C0C0C0"/>
              <w:right w:val="outset" w:sz="6" w:space="0" w:color="C0C0C0"/>
            </w:tcBorders>
            <w:shd w:val="clear" w:color="auto" w:fill="FFFFFF"/>
          </w:tcPr>
          <w:p w14:paraId="5BB9A3B2" w14:textId="77777777" w:rsidR="00BB2612" w:rsidRPr="00D97912" w:rsidRDefault="00BB2612" w:rsidP="00E47389">
            <w:pPr>
              <w:rPr>
                <w:rFonts w:ascii="Times New Roman" w:hAnsi="Times New Roman"/>
                <w:sz w:val="20"/>
                <w:lang w:eastAsia="fr-CA"/>
              </w:rPr>
            </w:pPr>
            <w:r w:rsidRPr="00D97912">
              <w:rPr>
                <w:rFonts w:cs="Arial"/>
                <w:color w:val="000000"/>
                <w:sz w:val="20"/>
                <w:lang w:eastAsia="fr-CA"/>
              </w:rPr>
              <w:t>Mazda</w:t>
            </w:r>
          </w:p>
        </w:tc>
        <w:tc>
          <w:tcPr>
            <w:tcW w:w="1685" w:type="dxa"/>
            <w:tcBorders>
              <w:top w:val="outset" w:sz="6" w:space="0" w:color="C0C0C0"/>
              <w:left w:val="outset" w:sz="6" w:space="0" w:color="C0C0C0"/>
              <w:bottom w:val="outset" w:sz="6" w:space="0" w:color="C0C0C0"/>
              <w:right w:val="outset" w:sz="6" w:space="0" w:color="C0C0C0"/>
            </w:tcBorders>
            <w:shd w:val="clear" w:color="auto" w:fill="FFFFFF"/>
          </w:tcPr>
          <w:p w14:paraId="7BC9BD20" w14:textId="77777777" w:rsidR="00BB2612" w:rsidRPr="00D97912" w:rsidRDefault="00BB2612" w:rsidP="00E47389">
            <w:pPr>
              <w:rPr>
                <w:rFonts w:ascii="Times New Roman" w:hAnsi="Times New Roman"/>
                <w:sz w:val="20"/>
                <w:lang w:eastAsia="fr-CA"/>
              </w:rPr>
            </w:pPr>
            <w:r w:rsidRPr="00D97912">
              <w:rPr>
                <w:rFonts w:cs="Arial"/>
                <w:color w:val="000000"/>
                <w:sz w:val="20"/>
                <w:lang w:eastAsia="fr-CA"/>
              </w:rPr>
              <w:t>626</w:t>
            </w:r>
          </w:p>
        </w:tc>
        <w:tc>
          <w:tcPr>
            <w:tcW w:w="1397" w:type="dxa"/>
            <w:tcBorders>
              <w:top w:val="outset" w:sz="6" w:space="0" w:color="C0C0C0"/>
              <w:left w:val="outset" w:sz="6" w:space="0" w:color="C0C0C0"/>
              <w:bottom w:val="outset" w:sz="6" w:space="0" w:color="C0C0C0"/>
              <w:right w:val="outset" w:sz="6" w:space="0" w:color="C0C0C0"/>
            </w:tcBorders>
            <w:shd w:val="clear" w:color="auto" w:fill="FFFFFF"/>
          </w:tcPr>
          <w:p w14:paraId="05697030" w14:textId="77777777" w:rsidR="00BB2612" w:rsidRPr="00D97912" w:rsidRDefault="00BB2612" w:rsidP="00E47389">
            <w:pPr>
              <w:rPr>
                <w:rFonts w:ascii="Times New Roman" w:hAnsi="Times New Roman"/>
                <w:sz w:val="20"/>
                <w:lang w:eastAsia="fr-CA"/>
              </w:rPr>
            </w:pPr>
            <w:r w:rsidRPr="00D97912">
              <w:rPr>
                <w:rFonts w:cs="Arial"/>
                <w:color w:val="000000"/>
                <w:sz w:val="20"/>
                <w:lang w:eastAsia="fr-CA"/>
              </w:rPr>
              <w:t>2001</w:t>
            </w:r>
          </w:p>
        </w:tc>
        <w:tc>
          <w:tcPr>
            <w:tcW w:w="1395" w:type="dxa"/>
            <w:tcBorders>
              <w:top w:val="nil"/>
              <w:left w:val="outset" w:sz="6" w:space="0" w:color="C0C0C0"/>
              <w:bottom w:val="nil"/>
              <w:right w:val="nil"/>
            </w:tcBorders>
            <w:shd w:val="clear" w:color="auto" w:fill="FFFFFF"/>
          </w:tcPr>
          <w:p w14:paraId="390182C8" w14:textId="77777777" w:rsidR="00BB2612" w:rsidRPr="00D97912" w:rsidRDefault="00054EE7" w:rsidP="00E47389">
            <w:pPr>
              <w:rPr>
                <w:rFonts w:cs="Arial"/>
                <w:color w:val="000000"/>
                <w:sz w:val="20"/>
                <w:lang w:eastAsia="fr-CA"/>
              </w:rPr>
            </w:pPr>
            <w:r>
              <w:rPr>
                <w:rFonts w:cs="Arial"/>
                <w:noProof/>
                <w:color w:val="000000"/>
                <w:sz w:val="16"/>
                <w:szCs w:val="16"/>
                <w:lang w:eastAsia="fr-CA"/>
              </w:rPr>
              <w:pict w14:anchorId="6F52573D">
                <v:rect id="_x0000_s3054" style="position:absolute;margin-left:.45pt;margin-top:-.3pt;width:251pt;height:31.45pt;z-index:251763712;mso-position-horizontal-relative:text;mso-position-vertical-relative:text" fillcolor="white [3212]" strokecolor="white [3212]" strokeweight="1.5pt"/>
              </w:pict>
            </w:r>
          </w:p>
        </w:tc>
        <w:tc>
          <w:tcPr>
            <w:tcW w:w="1392" w:type="dxa"/>
            <w:tcBorders>
              <w:top w:val="outset" w:sz="6" w:space="0" w:color="C0C0C0"/>
              <w:left w:val="nil"/>
              <w:bottom w:val="nil"/>
              <w:right w:val="nil"/>
            </w:tcBorders>
            <w:shd w:val="clear" w:color="auto" w:fill="FFFFFF"/>
          </w:tcPr>
          <w:p w14:paraId="0A0305FB" w14:textId="77777777" w:rsidR="00BB2612" w:rsidRPr="00D97912" w:rsidRDefault="00BB2612" w:rsidP="00E47389">
            <w:pPr>
              <w:rPr>
                <w:rFonts w:cs="Arial"/>
                <w:color w:val="000000"/>
                <w:sz w:val="20"/>
                <w:lang w:eastAsia="fr-CA"/>
              </w:rPr>
            </w:pPr>
          </w:p>
        </w:tc>
        <w:tc>
          <w:tcPr>
            <w:tcW w:w="1391" w:type="dxa"/>
            <w:tcBorders>
              <w:top w:val="outset" w:sz="6" w:space="0" w:color="C0C0C0"/>
              <w:left w:val="nil"/>
              <w:bottom w:val="nil"/>
              <w:right w:val="nil"/>
            </w:tcBorders>
            <w:shd w:val="clear" w:color="auto" w:fill="FFFFFF"/>
          </w:tcPr>
          <w:p w14:paraId="31092110" w14:textId="77777777" w:rsidR="00BB2612" w:rsidRPr="00D97912" w:rsidRDefault="00BB2612" w:rsidP="00E47389">
            <w:pPr>
              <w:rPr>
                <w:rFonts w:cs="Arial"/>
                <w:color w:val="000000"/>
                <w:sz w:val="20"/>
                <w:lang w:eastAsia="fr-CA"/>
              </w:rPr>
            </w:pPr>
          </w:p>
        </w:tc>
      </w:tr>
      <w:tr w:rsidR="00BB2612" w:rsidRPr="00B44367" w14:paraId="67CB01B2" w14:textId="77777777" w:rsidTr="00BB2612">
        <w:trPr>
          <w:tblCellSpacing w:w="0" w:type="dxa"/>
        </w:trPr>
        <w:tc>
          <w:tcPr>
            <w:tcW w:w="772" w:type="dxa"/>
            <w:tcBorders>
              <w:top w:val="outset" w:sz="6" w:space="0" w:color="C0C0C0"/>
              <w:left w:val="outset" w:sz="6" w:space="0" w:color="C0C0C0"/>
              <w:bottom w:val="outset" w:sz="6" w:space="0" w:color="C0C0C0"/>
              <w:right w:val="outset" w:sz="6" w:space="0" w:color="C0C0C0"/>
            </w:tcBorders>
            <w:shd w:val="clear" w:color="auto" w:fill="FFFFFF"/>
          </w:tcPr>
          <w:p w14:paraId="0BBD7072" w14:textId="77777777" w:rsidR="00BB2612" w:rsidRPr="00D97912" w:rsidRDefault="00BB2612" w:rsidP="00E47389">
            <w:pPr>
              <w:rPr>
                <w:rFonts w:ascii="Times New Roman" w:hAnsi="Times New Roman"/>
                <w:sz w:val="20"/>
                <w:lang w:eastAsia="fr-CA"/>
              </w:rPr>
            </w:pPr>
            <w:r w:rsidRPr="00D97912">
              <w:rPr>
                <w:rFonts w:cs="Arial"/>
                <w:color w:val="000000"/>
                <w:sz w:val="20"/>
                <w:lang w:eastAsia="fr-CA"/>
              </w:rPr>
              <w:t>Mazda</w:t>
            </w:r>
          </w:p>
        </w:tc>
        <w:tc>
          <w:tcPr>
            <w:tcW w:w="1685" w:type="dxa"/>
            <w:tcBorders>
              <w:top w:val="outset" w:sz="6" w:space="0" w:color="C0C0C0"/>
              <w:left w:val="outset" w:sz="6" w:space="0" w:color="C0C0C0"/>
              <w:bottom w:val="outset" w:sz="6" w:space="0" w:color="C0C0C0"/>
              <w:right w:val="outset" w:sz="6" w:space="0" w:color="C0C0C0"/>
            </w:tcBorders>
            <w:shd w:val="clear" w:color="auto" w:fill="FFFFFF"/>
          </w:tcPr>
          <w:p w14:paraId="7D8F6A46" w14:textId="77777777" w:rsidR="00BB2612" w:rsidRPr="00D97912" w:rsidRDefault="00BB2612" w:rsidP="00E47389">
            <w:pPr>
              <w:rPr>
                <w:rFonts w:ascii="Times New Roman" w:hAnsi="Times New Roman"/>
                <w:sz w:val="20"/>
                <w:lang w:eastAsia="fr-CA"/>
              </w:rPr>
            </w:pPr>
            <w:r w:rsidRPr="00D97912">
              <w:rPr>
                <w:rFonts w:cs="Arial"/>
                <w:color w:val="000000"/>
                <w:sz w:val="20"/>
                <w:lang w:eastAsia="fr-CA"/>
              </w:rPr>
              <w:t>626</w:t>
            </w:r>
          </w:p>
        </w:tc>
        <w:tc>
          <w:tcPr>
            <w:tcW w:w="1397" w:type="dxa"/>
            <w:tcBorders>
              <w:top w:val="outset" w:sz="6" w:space="0" w:color="C0C0C0"/>
              <w:left w:val="outset" w:sz="6" w:space="0" w:color="C0C0C0"/>
              <w:bottom w:val="outset" w:sz="6" w:space="0" w:color="C0C0C0"/>
              <w:right w:val="outset" w:sz="6" w:space="0" w:color="C0C0C0"/>
            </w:tcBorders>
            <w:shd w:val="clear" w:color="auto" w:fill="FFFFFF"/>
          </w:tcPr>
          <w:p w14:paraId="01ED0DB9" w14:textId="77777777" w:rsidR="00BB2612" w:rsidRPr="00D97912" w:rsidRDefault="00BB2612" w:rsidP="00E47389">
            <w:pPr>
              <w:rPr>
                <w:rFonts w:ascii="Times New Roman" w:hAnsi="Times New Roman"/>
                <w:sz w:val="20"/>
                <w:lang w:eastAsia="fr-CA"/>
              </w:rPr>
            </w:pPr>
            <w:r w:rsidRPr="00D97912">
              <w:rPr>
                <w:rFonts w:cs="Arial"/>
                <w:color w:val="000000"/>
                <w:sz w:val="20"/>
                <w:lang w:eastAsia="fr-CA"/>
              </w:rPr>
              <w:t>2001</w:t>
            </w:r>
          </w:p>
        </w:tc>
        <w:tc>
          <w:tcPr>
            <w:tcW w:w="1395" w:type="dxa"/>
            <w:tcBorders>
              <w:top w:val="nil"/>
              <w:left w:val="outset" w:sz="6" w:space="0" w:color="C0C0C0"/>
              <w:bottom w:val="nil"/>
              <w:right w:val="nil"/>
            </w:tcBorders>
            <w:shd w:val="clear" w:color="auto" w:fill="FFFFFF"/>
          </w:tcPr>
          <w:p w14:paraId="7E342348" w14:textId="77777777" w:rsidR="00BB2612" w:rsidRPr="00D97912" w:rsidRDefault="00054EE7" w:rsidP="00E47389">
            <w:pPr>
              <w:rPr>
                <w:rFonts w:cs="Arial"/>
                <w:color w:val="000000"/>
                <w:sz w:val="20"/>
                <w:lang w:eastAsia="fr-CA"/>
              </w:rPr>
            </w:pPr>
            <w:r>
              <w:rPr>
                <w:noProof/>
                <w:lang w:eastAsia="fr-CA"/>
              </w:rPr>
              <w:pict w14:anchorId="44E9A716">
                <v:rect id="_x0000_s3055" style="position:absolute;margin-left:.45pt;margin-top:-.95pt;width:66.25pt;height:31.45pt;z-index:251765760;mso-position-horizontal-relative:text;mso-position-vertical-relative:text" fillcolor="white [3212]" strokecolor="white [3212]" strokeweight="1.5pt"/>
              </w:pict>
            </w:r>
          </w:p>
        </w:tc>
        <w:tc>
          <w:tcPr>
            <w:tcW w:w="1392" w:type="dxa"/>
            <w:tcBorders>
              <w:top w:val="nil"/>
              <w:left w:val="nil"/>
              <w:bottom w:val="outset" w:sz="6" w:space="0" w:color="auto"/>
              <w:right w:val="nil"/>
            </w:tcBorders>
            <w:shd w:val="clear" w:color="auto" w:fill="FFFFFF"/>
          </w:tcPr>
          <w:p w14:paraId="313A8063" w14:textId="77777777" w:rsidR="00BB2612" w:rsidRPr="00D97912" w:rsidRDefault="00BB2612" w:rsidP="00E47389">
            <w:pPr>
              <w:rPr>
                <w:rFonts w:cs="Arial"/>
                <w:color w:val="000000"/>
                <w:sz w:val="20"/>
                <w:lang w:eastAsia="fr-CA"/>
              </w:rPr>
            </w:pPr>
          </w:p>
        </w:tc>
        <w:tc>
          <w:tcPr>
            <w:tcW w:w="1391" w:type="dxa"/>
            <w:tcBorders>
              <w:top w:val="nil"/>
              <w:left w:val="nil"/>
              <w:bottom w:val="nil"/>
              <w:right w:val="nil"/>
            </w:tcBorders>
            <w:shd w:val="clear" w:color="auto" w:fill="FFFFFF"/>
          </w:tcPr>
          <w:p w14:paraId="2C5C30DB" w14:textId="77777777" w:rsidR="00BB2612" w:rsidRPr="00D97912" w:rsidRDefault="00BB2612" w:rsidP="00E47389">
            <w:pPr>
              <w:rPr>
                <w:rFonts w:cs="Arial"/>
                <w:color w:val="000000"/>
                <w:sz w:val="20"/>
                <w:lang w:eastAsia="fr-CA"/>
              </w:rPr>
            </w:pPr>
          </w:p>
        </w:tc>
      </w:tr>
    </w:tbl>
    <w:p w14:paraId="720CF615" w14:textId="77777777" w:rsidR="0098206D" w:rsidRDefault="00D97912">
      <w:r>
        <w:t>Mais</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000" w:firstRow="0" w:lastRow="0" w:firstColumn="0" w:lastColumn="0" w:noHBand="0" w:noVBand="0"/>
      </w:tblPr>
      <w:tblGrid>
        <w:gridCol w:w="661"/>
        <w:gridCol w:w="1762"/>
        <w:gridCol w:w="1435"/>
        <w:gridCol w:w="1417"/>
        <w:gridCol w:w="1418"/>
        <w:gridCol w:w="1344"/>
      </w:tblGrid>
      <w:tr w:rsidR="00BB2612" w:rsidRPr="00B44367" w14:paraId="6AA2980B" w14:textId="77777777" w:rsidTr="00BB2612">
        <w:trPr>
          <w:tblCellSpacing w:w="0" w:type="dxa"/>
        </w:trPr>
        <w:tc>
          <w:tcPr>
            <w:tcW w:w="661" w:type="dxa"/>
            <w:tcBorders>
              <w:top w:val="outset" w:sz="6" w:space="0" w:color="C0C0C0"/>
              <w:left w:val="outset" w:sz="6" w:space="0" w:color="C0C0C0"/>
              <w:bottom w:val="outset" w:sz="6" w:space="0" w:color="C0C0C0"/>
              <w:right w:val="outset" w:sz="6" w:space="0" w:color="C0C0C0"/>
            </w:tcBorders>
            <w:shd w:val="clear" w:color="auto" w:fill="FFFFFF"/>
          </w:tcPr>
          <w:p w14:paraId="76497D76" w14:textId="77777777" w:rsidR="00BB2612" w:rsidRPr="00D97912" w:rsidRDefault="00BB2612" w:rsidP="00E47389">
            <w:pPr>
              <w:rPr>
                <w:rFonts w:ascii="Times New Roman" w:hAnsi="Times New Roman"/>
                <w:sz w:val="20"/>
                <w:lang w:eastAsia="fr-CA"/>
              </w:rPr>
            </w:pPr>
            <w:r w:rsidRPr="00D97912">
              <w:rPr>
                <w:rFonts w:cs="Arial"/>
                <w:color w:val="000000"/>
                <w:sz w:val="20"/>
                <w:lang w:eastAsia="fr-CA"/>
              </w:rPr>
              <w:t>Mazda</w:t>
            </w:r>
          </w:p>
        </w:tc>
        <w:tc>
          <w:tcPr>
            <w:tcW w:w="1762" w:type="dxa"/>
            <w:tcBorders>
              <w:top w:val="outset" w:sz="6" w:space="0" w:color="C0C0C0"/>
              <w:left w:val="outset" w:sz="6" w:space="0" w:color="C0C0C0"/>
              <w:bottom w:val="outset" w:sz="6" w:space="0" w:color="C0C0C0"/>
              <w:right w:val="outset" w:sz="6" w:space="0" w:color="C0C0C0"/>
            </w:tcBorders>
            <w:shd w:val="clear" w:color="auto" w:fill="FFFFFF"/>
          </w:tcPr>
          <w:p w14:paraId="7C5EFF31" w14:textId="77777777" w:rsidR="00BB2612" w:rsidRPr="00D97912" w:rsidRDefault="00BB2612" w:rsidP="00E47389">
            <w:pPr>
              <w:rPr>
                <w:rFonts w:ascii="Times New Roman" w:hAnsi="Times New Roman"/>
                <w:sz w:val="20"/>
                <w:lang w:eastAsia="fr-CA"/>
              </w:rPr>
            </w:pPr>
            <w:r w:rsidRPr="00D97912">
              <w:rPr>
                <w:rFonts w:cs="Arial"/>
                <w:color w:val="000000"/>
                <w:sz w:val="20"/>
                <w:lang w:eastAsia="fr-CA"/>
              </w:rPr>
              <w:t>Protégé</w:t>
            </w:r>
          </w:p>
        </w:tc>
        <w:tc>
          <w:tcPr>
            <w:tcW w:w="1435" w:type="dxa"/>
            <w:tcBorders>
              <w:top w:val="outset" w:sz="6" w:space="0" w:color="C0C0C0"/>
              <w:left w:val="outset" w:sz="6" w:space="0" w:color="C0C0C0"/>
              <w:bottom w:val="outset" w:sz="6" w:space="0" w:color="C0C0C0"/>
              <w:right w:val="outset" w:sz="6" w:space="0" w:color="C0C0C0"/>
            </w:tcBorders>
            <w:shd w:val="clear" w:color="auto" w:fill="FFFFFF"/>
          </w:tcPr>
          <w:p w14:paraId="6370E738" w14:textId="77777777" w:rsidR="00BB2612" w:rsidRPr="00D97912" w:rsidRDefault="00BB2612" w:rsidP="00E47389">
            <w:pPr>
              <w:rPr>
                <w:rFonts w:ascii="Times New Roman" w:hAnsi="Times New Roman"/>
                <w:sz w:val="20"/>
                <w:lang w:eastAsia="fr-CA"/>
              </w:rPr>
            </w:pPr>
          </w:p>
        </w:tc>
        <w:tc>
          <w:tcPr>
            <w:tcW w:w="1417" w:type="dxa"/>
            <w:tcBorders>
              <w:top w:val="nil"/>
              <w:left w:val="outset" w:sz="6" w:space="0" w:color="C0C0C0"/>
              <w:bottom w:val="nil"/>
              <w:right w:val="outset" w:sz="6" w:space="0" w:color="C0C0C0"/>
            </w:tcBorders>
            <w:shd w:val="clear" w:color="auto" w:fill="FFFFFF"/>
          </w:tcPr>
          <w:p w14:paraId="7D634940" w14:textId="77777777" w:rsidR="00BB2612" w:rsidRPr="00D97912" w:rsidRDefault="00BB2612" w:rsidP="00BB2612">
            <w:pPr>
              <w:tabs>
                <w:tab w:val="left" w:pos="253"/>
              </w:tabs>
              <w:rPr>
                <w:rFonts w:ascii="Times New Roman" w:hAnsi="Times New Roman"/>
                <w:sz w:val="20"/>
                <w:lang w:eastAsia="fr-CA"/>
              </w:rPr>
            </w:pPr>
            <w:r>
              <w:rPr>
                <w:rFonts w:ascii="Times New Roman" w:hAnsi="Times New Roman"/>
                <w:sz w:val="20"/>
                <w:lang w:eastAsia="fr-CA"/>
              </w:rPr>
              <w:tab/>
            </w:r>
            <w:r w:rsidRPr="00BB2612">
              <w:rPr>
                <w:rFonts w:cs="Arial"/>
                <w:b/>
                <w:sz w:val="20"/>
                <w:lang w:eastAsia="fr-CA"/>
              </w:rPr>
              <w:t>Donne</w:t>
            </w:r>
          </w:p>
        </w:tc>
        <w:tc>
          <w:tcPr>
            <w:tcW w:w="1418" w:type="dxa"/>
            <w:tcBorders>
              <w:top w:val="outset" w:sz="6" w:space="0" w:color="C0C0C0"/>
              <w:left w:val="outset" w:sz="6" w:space="0" w:color="C0C0C0"/>
              <w:bottom w:val="outset" w:sz="6" w:space="0" w:color="C0C0C0"/>
              <w:right w:val="outset" w:sz="6" w:space="0" w:color="C0C0C0"/>
            </w:tcBorders>
            <w:shd w:val="clear" w:color="auto" w:fill="FFFFFF"/>
          </w:tcPr>
          <w:p w14:paraId="64FE0A65" w14:textId="77777777" w:rsidR="00BB2612" w:rsidRPr="00BB2612" w:rsidRDefault="00BB2612" w:rsidP="00E47389">
            <w:pPr>
              <w:rPr>
                <w:rFonts w:ascii="Times New Roman" w:hAnsi="Times New Roman"/>
                <w:sz w:val="20"/>
                <w:lang w:eastAsia="fr-CA"/>
              </w:rPr>
            </w:pPr>
            <w:r w:rsidRPr="00BB2612">
              <w:rPr>
                <w:rFonts w:cs="Arial"/>
                <w:color w:val="000000"/>
                <w:sz w:val="20"/>
                <w:lang w:eastAsia="fr-CA"/>
              </w:rPr>
              <w:t>Mazda</w:t>
            </w:r>
          </w:p>
        </w:tc>
        <w:tc>
          <w:tcPr>
            <w:tcW w:w="1344" w:type="dxa"/>
            <w:tcBorders>
              <w:top w:val="outset" w:sz="6" w:space="0" w:color="C0C0C0"/>
              <w:left w:val="outset" w:sz="6" w:space="0" w:color="C0C0C0"/>
              <w:bottom w:val="outset" w:sz="6" w:space="0" w:color="C0C0C0"/>
              <w:right w:val="outset" w:sz="6" w:space="0" w:color="C0C0C0"/>
            </w:tcBorders>
            <w:shd w:val="clear" w:color="auto" w:fill="FFFFFF"/>
          </w:tcPr>
          <w:p w14:paraId="00E19F22" w14:textId="77777777" w:rsidR="00BB2612" w:rsidRPr="00BB2612" w:rsidRDefault="00BB2612" w:rsidP="00E47389">
            <w:pPr>
              <w:rPr>
                <w:rFonts w:ascii="Times New Roman" w:hAnsi="Times New Roman"/>
                <w:sz w:val="20"/>
                <w:lang w:eastAsia="fr-CA"/>
              </w:rPr>
            </w:pPr>
            <w:r w:rsidRPr="00BB2612">
              <w:rPr>
                <w:rFonts w:cs="Arial"/>
                <w:color w:val="000000"/>
                <w:sz w:val="20"/>
                <w:lang w:eastAsia="fr-CA"/>
              </w:rPr>
              <w:t>Protégé</w:t>
            </w:r>
          </w:p>
        </w:tc>
      </w:tr>
      <w:tr w:rsidR="00BB2612" w:rsidRPr="00B44367" w14:paraId="7DA03A64" w14:textId="77777777" w:rsidTr="00BB2612">
        <w:trPr>
          <w:tblCellSpacing w:w="0" w:type="dxa"/>
        </w:trPr>
        <w:tc>
          <w:tcPr>
            <w:tcW w:w="661" w:type="dxa"/>
            <w:tcBorders>
              <w:top w:val="outset" w:sz="6" w:space="0" w:color="C0C0C0"/>
              <w:left w:val="outset" w:sz="6" w:space="0" w:color="C0C0C0"/>
              <w:bottom w:val="outset" w:sz="6" w:space="0" w:color="C0C0C0"/>
              <w:right w:val="outset" w:sz="6" w:space="0" w:color="C0C0C0"/>
            </w:tcBorders>
            <w:shd w:val="clear" w:color="auto" w:fill="FFFFFF"/>
          </w:tcPr>
          <w:p w14:paraId="7AAFBCC7" w14:textId="77777777" w:rsidR="00BB2612" w:rsidRPr="00D97912" w:rsidRDefault="00BB2612" w:rsidP="00E47389">
            <w:pPr>
              <w:rPr>
                <w:rFonts w:ascii="Times New Roman" w:hAnsi="Times New Roman"/>
                <w:sz w:val="20"/>
                <w:lang w:eastAsia="fr-CA"/>
              </w:rPr>
            </w:pPr>
            <w:r w:rsidRPr="00D97912">
              <w:rPr>
                <w:rFonts w:cs="Arial"/>
                <w:color w:val="000000"/>
                <w:sz w:val="20"/>
                <w:lang w:eastAsia="fr-CA"/>
              </w:rPr>
              <w:t>Mazda</w:t>
            </w:r>
          </w:p>
        </w:tc>
        <w:tc>
          <w:tcPr>
            <w:tcW w:w="1762" w:type="dxa"/>
            <w:tcBorders>
              <w:top w:val="outset" w:sz="6" w:space="0" w:color="C0C0C0"/>
              <w:left w:val="outset" w:sz="6" w:space="0" w:color="C0C0C0"/>
              <w:bottom w:val="outset" w:sz="6" w:space="0" w:color="C0C0C0"/>
              <w:right w:val="outset" w:sz="6" w:space="0" w:color="C0C0C0"/>
            </w:tcBorders>
            <w:shd w:val="clear" w:color="auto" w:fill="FFFFFF"/>
          </w:tcPr>
          <w:p w14:paraId="42EA2158" w14:textId="77777777" w:rsidR="00BB2612" w:rsidRPr="00D97912" w:rsidRDefault="00BB2612" w:rsidP="00E47389">
            <w:pPr>
              <w:rPr>
                <w:rFonts w:ascii="Times New Roman" w:hAnsi="Times New Roman"/>
                <w:sz w:val="20"/>
                <w:lang w:eastAsia="fr-CA"/>
              </w:rPr>
            </w:pPr>
            <w:r w:rsidRPr="00D97912">
              <w:rPr>
                <w:rFonts w:cs="Arial"/>
                <w:color w:val="000000"/>
                <w:sz w:val="20"/>
                <w:lang w:eastAsia="fr-CA"/>
              </w:rPr>
              <w:t>Protégé</w:t>
            </w:r>
          </w:p>
        </w:tc>
        <w:tc>
          <w:tcPr>
            <w:tcW w:w="1435" w:type="dxa"/>
            <w:tcBorders>
              <w:top w:val="outset" w:sz="6" w:space="0" w:color="C0C0C0"/>
              <w:left w:val="outset" w:sz="6" w:space="0" w:color="C0C0C0"/>
              <w:bottom w:val="outset" w:sz="6" w:space="0" w:color="C0C0C0"/>
              <w:right w:val="outset" w:sz="6" w:space="0" w:color="C0C0C0"/>
            </w:tcBorders>
            <w:shd w:val="clear" w:color="auto" w:fill="FFFFFF"/>
          </w:tcPr>
          <w:p w14:paraId="2B0DFAF9" w14:textId="77777777" w:rsidR="00BB2612" w:rsidRPr="00D97912" w:rsidRDefault="00BB2612" w:rsidP="00E47389">
            <w:pPr>
              <w:rPr>
                <w:rFonts w:ascii="Times New Roman" w:hAnsi="Times New Roman"/>
                <w:sz w:val="20"/>
                <w:lang w:eastAsia="fr-CA"/>
              </w:rPr>
            </w:pPr>
            <w:r w:rsidRPr="00D97912">
              <w:rPr>
                <w:rFonts w:cs="Arial"/>
                <w:color w:val="000000"/>
                <w:sz w:val="20"/>
                <w:lang w:eastAsia="fr-CA"/>
              </w:rPr>
              <w:t>1999</w:t>
            </w:r>
          </w:p>
        </w:tc>
        <w:tc>
          <w:tcPr>
            <w:tcW w:w="1417" w:type="dxa"/>
            <w:tcBorders>
              <w:top w:val="nil"/>
              <w:left w:val="outset" w:sz="6" w:space="0" w:color="C0C0C0"/>
              <w:bottom w:val="nil"/>
              <w:right w:val="outset" w:sz="6" w:space="0" w:color="C0C0C0"/>
            </w:tcBorders>
            <w:shd w:val="clear" w:color="auto" w:fill="FFFFFF"/>
          </w:tcPr>
          <w:p w14:paraId="5261D94E" w14:textId="77777777" w:rsidR="00BB2612" w:rsidRPr="00D97912" w:rsidRDefault="00054EE7" w:rsidP="00E47389">
            <w:pPr>
              <w:rPr>
                <w:rFonts w:cs="Arial"/>
                <w:color w:val="000000"/>
                <w:sz w:val="20"/>
                <w:lang w:eastAsia="fr-CA"/>
              </w:rPr>
            </w:pPr>
            <w:r>
              <w:rPr>
                <w:rFonts w:cs="Arial"/>
                <w:noProof/>
                <w:color w:val="000000"/>
                <w:sz w:val="20"/>
                <w:lang w:eastAsia="fr-CA"/>
              </w:rPr>
              <w:pict w14:anchorId="52BBCE6F">
                <v:shape id="_x0000_s3053" type="#_x0000_t13" style="position:absolute;margin-left:2.55pt;margin-top:.2pt;width:61.4pt;height:27.15pt;z-index:251768832;mso-position-horizontal-relative:text;mso-position-vertical-relative:text" filled="f" strokeweight="1.5pt">
                  <v:textbox style="mso-next-textbox:#_x0000_s3053">
                    <w:txbxContent>
                      <w:p w14:paraId="0206623C" w14:textId="77777777" w:rsidR="00352CB3" w:rsidRDefault="00352CB3" w:rsidP="00BB2612"/>
                    </w:txbxContent>
                  </v:textbox>
                </v:shape>
              </w:pict>
            </w:r>
          </w:p>
        </w:tc>
        <w:tc>
          <w:tcPr>
            <w:tcW w:w="1418" w:type="dxa"/>
            <w:tcBorders>
              <w:top w:val="outset" w:sz="6" w:space="0" w:color="C0C0C0"/>
              <w:left w:val="outset" w:sz="6" w:space="0" w:color="C0C0C0"/>
              <w:bottom w:val="outset" w:sz="6" w:space="0" w:color="C0C0C0"/>
              <w:right w:val="outset" w:sz="6" w:space="0" w:color="C0C0C0"/>
            </w:tcBorders>
            <w:shd w:val="clear" w:color="auto" w:fill="FFFFFF"/>
          </w:tcPr>
          <w:p w14:paraId="0EDA5DAE" w14:textId="77777777" w:rsidR="00BB2612" w:rsidRPr="00BB2612" w:rsidRDefault="00BB2612" w:rsidP="00E47389">
            <w:pPr>
              <w:rPr>
                <w:rFonts w:ascii="Times New Roman" w:hAnsi="Times New Roman"/>
                <w:sz w:val="20"/>
                <w:lang w:eastAsia="fr-CA"/>
              </w:rPr>
            </w:pPr>
            <w:r w:rsidRPr="00BB2612">
              <w:rPr>
                <w:rFonts w:cs="Arial"/>
                <w:color w:val="000000"/>
                <w:sz w:val="20"/>
                <w:lang w:eastAsia="fr-CA"/>
              </w:rPr>
              <w:t>Mazda</w:t>
            </w:r>
          </w:p>
        </w:tc>
        <w:tc>
          <w:tcPr>
            <w:tcW w:w="1344" w:type="dxa"/>
            <w:tcBorders>
              <w:top w:val="outset" w:sz="6" w:space="0" w:color="C0C0C0"/>
              <w:left w:val="outset" w:sz="6" w:space="0" w:color="C0C0C0"/>
              <w:bottom w:val="outset" w:sz="6" w:space="0" w:color="C0C0C0"/>
              <w:right w:val="outset" w:sz="6" w:space="0" w:color="C0C0C0"/>
            </w:tcBorders>
            <w:shd w:val="clear" w:color="auto" w:fill="FFFFFF"/>
          </w:tcPr>
          <w:p w14:paraId="6A48959B" w14:textId="77777777" w:rsidR="00BB2612" w:rsidRPr="00BB2612" w:rsidRDefault="00BB2612" w:rsidP="00E47389">
            <w:pPr>
              <w:rPr>
                <w:rFonts w:ascii="Times New Roman" w:hAnsi="Times New Roman"/>
                <w:sz w:val="20"/>
                <w:lang w:eastAsia="fr-CA"/>
              </w:rPr>
            </w:pPr>
            <w:r w:rsidRPr="00BB2612">
              <w:rPr>
                <w:rFonts w:cs="Arial"/>
                <w:color w:val="000000"/>
                <w:sz w:val="20"/>
                <w:lang w:eastAsia="fr-CA"/>
              </w:rPr>
              <w:t>Protégé</w:t>
            </w:r>
          </w:p>
        </w:tc>
      </w:tr>
      <w:tr w:rsidR="00BB2612" w:rsidRPr="00B44367" w14:paraId="360AF608" w14:textId="77777777" w:rsidTr="00BB2612">
        <w:trPr>
          <w:tblCellSpacing w:w="0" w:type="dxa"/>
        </w:trPr>
        <w:tc>
          <w:tcPr>
            <w:tcW w:w="661" w:type="dxa"/>
            <w:tcBorders>
              <w:top w:val="outset" w:sz="6" w:space="0" w:color="C0C0C0"/>
              <w:left w:val="outset" w:sz="6" w:space="0" w:color="C0C0C0"/>
              <w:bottom w:val="outset" w:sz="6" w:space="0" w:color="C0C0C0"/>
              <w:right w:val="outset" w:sz="6" w:space="0" w:color="C0C0C0"/>
            </w:tcBorders>
            <w:shd w:val="clear" w:color="auto" w:fill="FFFFFF"/>
          </w:tcPr>
          <w:p w14:paraId="06ECFB6D" w14:textId="77777777" w:rsidR="00BB2612" w:rsidRPr="00D97912" w:rsidRDefault="00BB2612" w:rsidP="00E47389">
            <w:pPr>
              <w:rPr>
                <w:rFonts w:ascii="Times New Roman" w:hAnsi="Times New Roman"/>
                <w:sz w:val="20"/>
                <w:lang w:eastAsia="fr-CA"/>
              </w:rPr>
            </w:pPr>
            <w:r w:rsidRPr="00D97912">
              <w:rPr>
                <w:rFonts w:cs="Arial"/>
                <w:color w:val="000000"/>
                <w:sz w:val="20"/>
                <w:lang w:eastAsia="fr-CA"/>
              </w:rPr>
              <w:t>Mazda</w:t>
            </w:r>
          </w:p>
        </w:tc>
        <w:tc>
          <w:tcPr>
            <w:tcW w:w="1762" w:type="dxa"/>
            <w:tcBorders>
              <w:top w:val="outset" w:sz="6" w:space="0" w:color="C0C0C0"/>
              <w:left w:val="outset" w:sz="6" w:space="0" w:color="C0C0C0"/>
              <w:bottom w:val="outset" w:sz="6" w:space="0" w:color="C0C0C0"/>
              <w:right w:val="outset" w:sz="6" w:space="0" w:color="C0C0C0"/>
            </w:tcBorders>
            <w:shd w:val="clear" w:color="auto" w:fill="FFFFFF"/>
          </w:tcPr>
          <w:p w14:paraId="4C764A0E" w14:textId="77777777" w:rsidR="00BB2612" w:rsidRPr="00D97912" w:rsidRDefault="00BB2612" w:rsidP="00E47389">
            <w:pPr>
              <w:rPr>
                <w:rFonts w:ascii="Times New Roman" w:hAnsi="Times New Roman"/>
                <w:sz w:val="20"/>
                <w:lang w:eastAsia="fr-CA"/>
              </w:rPr>
            </w:pPr>
            <w:r w:rsidRPr="00D97912">
              <w:rPr>
                <w:rFonts w:cs="Arial"/>
                <w:color w:val="000000"/>
                <w:sz w:val="20"/>
                <w:lang w:eastAsia="fr-CA"/>
              </w:rPr>
              <w:t>Protégé</w:t>
            </w:r>
          </w:p>
        </w:tc>
        <w:tc>
          <w:tcPr>
            <w:tcW w:w="1435" w:type="dxa"/>
            <w:tcBorders>
              <w:top w:val="outset" w:sz="6" w:space="0" w:color="C0C0C0"/>
              <w:left w:val="outset" w:sz="6" w:space="0" w:color="C0C0C0"/>
              <w:bottom w:val="outset" w:sz="6" w:space="0" w:color="C0C0C0"/>
              <w:right w:val="outset" w:sz="6" w:space="0" w:color="C0C0C0"/>
            </w:tcBorders>
            <w:shd w:val="clear" w:color="auto" w:fill="FFFFFF"/>
          </w:tcPr>
          <w:p w14:paraId="7103E389" w14:textId="77777777" w:rsidR="00BB2612" w:rsidRPr="00D97912" w:rsidRDefault="00BB2612" w:rsidP="00E47389">
            <w:pPr>
              <w:rPr>
                <w:rFonts w:ascii="Times New Roman" w:hAnsi="Times New Roman"/>
                <w:sz w:val="20"/>
                <w:lang w:eastAsia="fr-CA"/>
              </w:rPr>
            </w:pPr>
            <w:r w:rsidRPr="00D97912">
              <w:rPr>
                <w:rFonts w:cs="Arial"/>
                <w:color w:val="000000"/>
                <w:sz w:val="20"/>
                <w:lang w:eastAsia="fr-CA"/>
              </w:rPr>
              <w:t>2000</w:t>
            </w:r>
          </w:p>
        </w:tc>
        <w:tc>
          <w:tcPr>
            <w:tcW w:w="1417" w:type="dxa"/>
            <w:tcBorders>
              <w:top w:val="nil"/>
              <w:left w:val="outset" w:sz="6" w:space="0" w:color="C0C0C0"/>
              <w:bottom w:val="nil"/>
              <w:right w:val="outset" w:sz="6" w:space="0" w:color="C0C0C0"/>
            </w:tcBorders>
            <w:shd w:val="clear" w:color="auto" w:fill="FFFFFF"/>
          </w:tcPr>
          <w:p w14:paraId="3D3CE08D" w14:textId="77777777" w:rsidR="00BB2612" w:rsidRPr="00D97912" w:rsidRDefault="00054EE7" w:rsidP="00E47389">
            <w:pPr>
              <w:rPr>
                <w:rFonts w:cs="Arial"/>
                <w:color w:val="000000"/>
                <w:sz w:val="20"/>
                <w:lang w:eastAsia="fr-CA"/>
              </w:rPr>
            </w:pPr>
            <w:r>
              <w:rPr>
                <w:rFonts w:cs="Arial"/>
                <w:noProof/>
                <w:color w:val="000000"/>
                <w:sz w:val="20"/>
                <w:lang w:eastAsia="fr-CA"/>
              </w:rPr>
              <w:pict w14:anchorId="09EB5131">
                <v:rect id="_x0000_s3056" style="position:absolute;margin-left:.25pt;margin-top:7.3pt;width:68pt;height:31.45pt;z-index:251767808;mso-position-horizontal-relative:text;mso-position-vertical-relative:text" fillcolor="white [3212]" strokecolor="white [3212]" strokeweight="1.5pt"/>
              </w:pict>
            </w:r>
          </w:p>
        </w:tc>
        <w:tc>
          <w:tcPr>
            <w:tcW w:w="1418" w:type="dxa"/>
            <w:tcBorders>
              <w:top w:val="outset" w:sz="6" w:space="0" w:color="C0C0C0"/>
              <w:left w:val="outset" w:sz="6" w:space="0" w:color="C0C0C0"/>
              <w:bottom w:val="outset" w:sz="6" w:space="0" w:color="C0C0C0"/>
              <w:right w:val="outset" w:sz="6" w:space="0" w:color="C0C0C0"/>
            </w:tcBorders>
            <w:shd w:val="clear" w:color="auto" w:fill="FFFFFF"/>
          </w:tcPr>
          <w:p w14:paraId="637F5CB5" w14:textId="77777777" w:rsidR="00BB2612" w:rsidRPr="00BB2612" w:rsidRDefault="00BB2612" w:rsidP="00E47389">
            <w:pPr>
              <w:rPr>
                <w:rFonts w:ascii="Times New Roman" w:hAnsi="Times New Roman"/>
                <w:sz w:val="20"/>
                <w:lang w:eastAsia="fr-CA"/>
              </w:rPr>
            </w:pPr>
            <w:r w:rsidRPr="00BB2612">
              <w:rPr>
                <w:rFonts w:cs="Arial"/>
                <w:color w:val="000000"/>
                <w:sz w:val="20"/>
                <w:lang w:eastAsia="fr-CA"/>
              </w:rPr>
              <w:t>Mazda</w:t>
            </w:r>
          </w:p>
        </w:tc>
        <w:tc>
          <w:tcPr>
            <w:tcW w:w="1344" w:type="dxa"/>
            <w:tcBorders>
              <w:top w:val="outset" w:sz="6" w:space="0" w:color="C0C0C0"/>
              <w:left w:val="outset" w:sz="6" w:space="0" w:color="C0C0C0"/>
              <w:bottom w:val="outset" w:sz="6" w:space="0" w:color="C0C0C0"/>
              <w:right w:val="outset" w:sz="6" w:space="0" w:color="C0C0C0"/>
            </w:tcBorders>
            <w:shd w:val="clear" w:color="auto" w:fill="FFFFFF"/>
          </w:tcPr>
          <w:p w14:paraId="281483A4" w14:textId="77777777" w:rsidR="00BB2612" w:rsidRPr="00BB2612" w:rsidRDefault="00BB2612" w:rsidP="00E47389">
            <w:pPr>
              <w:rPr>
                <w:rFonts w:ascii="Times New Roman" w:hAnsi="Times New Roman"/>
                <w:sz w:val="20"/>
                <w:lang w:eastAsia="fr-CA"/>
              </w:rPr>
            </w:pPr>
            <w:r w:rsidRPr="00BB2612">
              <w:rPr>
                <w:rFonts w:cs="Arial"/>
                <w:color w:val="000000"/>
                <w:sz w:val="20"/>
                <w:lang w:eastAsia="fr-CA"/>
              </w:rPr>
              <w:t>Protégé</w:t>
            </w:r>
          </w:p>
        </w:tc>
      </w:tr>
      <w:tr w:rsidR="00BB2612" w:rsidRPr="00B44367" w14:paraId="3BF2EC56" w14:textId="77777777" w:rsidTr="00BB2612">
        <w:trPr>
          <w:tblCellSpacing w:w="0" w:type="dxa"/>
        </w:trPr>
        <w:tc>
          <w:tcPr>
            <w:tcW w:w="661" w:type="dxa"/>
            <w:tcBorders>
              <w:top w:val="outset" w:sz="6" w:space="0" w:color="C0C0C0"/>
              <w:left w:val="outset" w:sz="6" w:space="0" w:color="C0C0C0"/>
              <w:bottom w:val="outset" w:sz="6" w:space="0" w:color="C0C0C0"/>
              <w:right w:val="outset" w:sz="6" w:space="0" w:color="C0C0C0"/>
            </w:tcBorders>
            <w:shd w:val="clear" w:color="auto" w:fill="FFFFFF"/>
          </w:tcPr>
          <w:p w14:paraId="5D8D675F" w14:textId="77777777" w:rsidR="00BB2612" w:rsidRPr="00D97912" w:rsidRDefault="00BB2612" w:rsidP="00E47389">
            <w:pPr>
              <w:rPr>
                <w:rFonts w:ascii="Times New Roman" w:hAnsi="Times New Roman"/>
                <w:sz w:val="20"/>
                <w:lang w:eastAsia="fr-CA"/>
              </w:rPr>
            </w:pPr>
            <w:r w:rsidRPr="00D97912">
              <w:rPr>
                <w:rFonts w:cs="Arial"/>
                <w:color w:val="000000"/>
                <w:sz w:val="20"/>
                <w:lang w:eastAsia="fr-CA"/>
              </w:rPr>
              <w:t>Mazda</w:t>
            </w:r>
          </w:p>
        </w:tc>
        <w:tc>
          <w:tcPr>
            <w:tcW w:w="1762" w:type="dxa"/>
            <w:tcBorders>
              <w:top w:val="outset" w:sz="6" w:space="0" w:color="C0C0C0"/>
              <w:left w:val="outset" w:sz="6" w:space="0" w:color="C0C0C0"/>
              <w:bottom w:val="outset" w:sz="6" w:space="0" w:color="C0C0C0"/>
              <w:right w:val="outset" w:sz="6" w:space="0" w:color="C0C0C0"/>
            </w:tcBorders>
            <w:shd w:val="clear" w:color="auto" w:fill="FFFFFF"/>
          </w:tcPr>
          <w:p w14:paraId="14C398E2" w14:textId="77777777" w:rsidR="00BB2612" w:rsidRPr="00D97912" w:rsidRDefault="00BB2612" w:rsidP="00E47389">
            <w:pPr>
              <w:rPr>
                <w:rFonts w:ascii="Times New Roman" w:hAnsi="Times New Roman"/>
                <w:sz w:val="20"/>
                <w:lang w:eastAsia="fr-CA"/>
              </w:rPr>
            </w:pPr>
            <w:r w:rsidRPr="00D97912">
              <w:rPr>
                <w:rFonts w:cs="Arial"/>
                <w:color w:val="000000"/>
                <w:sz w:val="20"/>
                <w:lang w:eastAsia="fr-CA"/>
              </w:rPr>
              <w:t>Protégé</w:t>
            </w:r>
          </w:p>
        </w:tc>
        <w:tc>
          <w:tcPr>
            <w:tcW w:w="1435" w:type="dxa"/>
            <w:tcBorders>
              <w:top w:val="outset" w:sz="6" w:space="0" w:color="C0C0C0"/>
              <w:left w:val="outset" w:sz="6" w:space="0" w:color="C0C0C0"/>
              <w:bottom w:val="outset" w:sz="6" w:space="0" w:color="C0C0C0"/>
              <w:right w:val="outset" w:sz="6" w:space="0" w:color="C0C0C0"/>
            </w:tcBorders>
            <w:shd w:val="clear" w:color="auto" w:fill="FFFFFF"/>
          </w:tcPr>
          <w:p w14:paraId="2ECCC2C3" w14:textId="77777777" w:rsidR="00BB2612" w:rsidRPr="00D97912" w:rsidRDefault="00BB2612" w:rsidP="00E47389">
            <w:pPr>
              <w:rPr>
                <w:rFonts w:ascii="Times New Roman" w:hAnsi="Times New Roman"/>
                <w:sz w:val="20"/>
                <w:lang w:eastAsia="fr-CA"/>
              </w:rPr>
            </w:pPr>
            <w:r w:rsidRPr="00D97912">
              <w:rPr>
                <w:rFonts w:cs="Arial"/>
                <w:color w:val="000000"/>
                <w:sz w:val="20"/>
                <w:lang w:eastAsia="fr-CA"/>
              </w:rPr>
              <w:t>2001</w:t>
            </w:r>
          </w:p>
        </w:tc>
        <w:tc>
          <w:tcPr>
            <w:tcW w:w="1417" w:type="dxa"/>
            <w:tcBorders>
              <w:top w:val="nil"/>
              <w:left w:val="outset" w:sz="6" w:space="0" w:color="C0C0C0"/>
              <w:bottom w:val="nil"/>
              <w:right w:val="outset" w:sz="6" w:space="0" w:color="C0C0C0"/>
            </w:tcBorders>
            <w:shd w:val="clear" w:color="auto" w:fill="FFFFFF"/>
          </w:tcPr>
          <w:p w14:paraId="00587036" w14:textId="77777777" w:rsidR="00BB2612" w:rsidRPr="00D97912" w:rsidRDefault="00BB2612" w:rsidP="00E47389">
            <w:pPr>
              <w:rPr>
                <w:rFonts w:cs="Arial"/>
                <w:color w:val="000000"/>
                <w:sz w:val="20"/>
                <w:lang w:eastAsia="fr-CA"/>
              </w:rPr>
            </w:pPr>
          </w:p>
        </w:tc>
        <w:tc>
          <w:tcPr>
            <w:tcW w:w="1418" w:type="dxa"/>
            <w:tcBorders>
              <w:top w:val="outset" w:sz="6" w:space="0" w:color="C0C0C0"/>
              <w:left w:val="outset" w:sz="6" w:space="0" w:color="C0C0C0"/>
              <w:bottom w:val="outset" w:sz="6" w:space="0" w:color="C0C0C0"/>
              <w:right w:val="outset" w:sz="6" w:space="0" w:color="C0C0C0"/>
            </w:tcBorders>
            <w:shd w:val="clear" w:color="auto" w:fill="FFFFFF"/>
          </w:tcPr>
          <w:p w14:paraId="5BD57206" w14:textId="77777777" w:rsidR="00BB2612" w:rsidRPr="00BB2612" w:rsidRDefault="00BB2612" w:rsidP="00E47389">
            <w:pPr>
              <w:rPr>
                <w:rFonts w:ascii="Times New Roman" w:hAnsi="Times New Roman"/>
                <w:sz w:val="20"/>
                <w:lang w:eastAsia="fr-CA"/>
              </w:rPr>
            </w:pPr>
            <w:r w:rsidRPr="00BB2612">
              <w:rPr>
                <w:rFonts w:cs="Arial"/>
                <w:color w:val="000000"/>
                <w:sz w:val="20"/>
                <w:lang w:eastAsia="fr-CA"/>
              </w:rPr>
              <w:t>Mazda</w:t>
            </w:r>
          </w:p>
        </w:tc>
        <w:tc>
          <w:tcPr>
            <w:tcW w:w="1344" w:type="dxa"/>
            <w:tcBorders>
              <w:top w:val="outset" w:sz="6" w:space="0" w:color="C0C0C0"/>
              <w:left w:val="outset" w:sz="6" w:space="0" w:color="C0C0C0"/>
              <w:bottom w:val="outset" w:sz="6" w:space="0" w:color="C0C0C0"/>
              <w:right w:val="outset" w:sz="6" w:space="0" w:color="C0C0C0"/>
            </w:tcBorders>
            <w:shd w:val="clear" w:color="auto" w:fill="FFFFFF"/>
          </w:tcPr>
          <w:p w14:paraId="2684490B" w14:textId="77777777" w:rsidR="00BB2612" w:rsidRPr="00BB2612" w:rsidRDefault="00BB2612" w:rsidP="00E47389">
            <w:pPr>
              <w:rPr>
                <w:rFonts w:ascii="Times New Roman" w:hAnsi="Times New Roman"/>
                <w:sz w:val="20"/>
                <w:lang w:eastAsia="fr-CA"/>
              </w:rPr>
            </w:pPr>
            <w:r w:rsidRPr="00BB2612">
              <w:rPr>
                <w:rFonts w:cs="Arial"/>
                <w:color w:val="000000"/>
                <w:sz w:val="20"/>
                <w:lang w:eastAsia="fr-CA"/>
              </w:rPr>
              <w:t>Protégé</w:t>
            </w:r>
          </w:p>
        </w:tc>
      </w:tr>
    </w:tbl>
    <w:p w14:paraId="716161B3" w14:textId="77777777" w:rsidR="00A56283" w:rsidRPr="00A56283" w:rsidRDefault="00A56283" w:rsidP="00A56283"/>
    <w:p w14:paraId="3FEE14A7" w14:textId="77777777" w:rsidR="00A56283" w:rsidRDefault="00A56283" w:rsidP="00A56283">
      <w:pPr>
        <w:pStyle w:val="Titre4"/>
        <w:rPr>
          <w:u w:val="single"/>
        </w:rPr>
      </w:pPr>
      <w:r>
        <w:br w:type="page"/>
      </w:r>
    </w:p>
    <w:p w14:paraId="2B9B11A0" w14:textId="77777777" w:rsidR="00506FE9" w:rsidRDefault="00A56283" w:rsidP="00A56283">
      <w:pPr>
        <w:pStyle w:val="Titre3"/>
      </w:pPr>
      <w:r>
        <w:t>Fonctions d’agrégations</w:t>
      </w:r>
    </w:p>
    <w:p w14:paraId="7700017C" w14:textId="77777777" w:rsidR="00A56283" w:rsidRDefault="00A56283" w:rsidP="00A56283">
      <w:pPr>
        <w:pStyle w:val="Listepuces"/>
      </w:pPr>
      <w:r>
        <w:t xml:space="preserve">Elles se présentent dans &lt; </w:t>
      </w:r>
      <w:proofErr w:type="spellStart"/>
      <w:r>
        <w:t>liste_de_selection</w:t>
      </w:r>
      <w:proofErr w:type="spellEnd"/>
      <w:r>
        <w:t xml:space="preserve"> &gt;</w:t>
      </w:r>
    </w:p>
    <w:p w14:paraId="5645F47F" w14:textId="77777777" w:rsidR="00A56283" w:rsidRPr="00A56283" w:rsidRDefault="00A56283" w:rsidP="00A56283">
      <w:pPr>
        <w:pStyle w:val="Listepuces"/>
      </w:pPr>
      <w:r>
        <w:t xml:space="preserve">Impliquent un regroupement, donc sont souvent associées à une clause </w:t>
      </w:r>
      <w:r>
        <w:rPr>
          <w:i/>
        </w:rPr>
        <w:t>GROUP BY</w:t>
      </w:r>
    </w:p>
    <w:p w14:paraId="54C18F1E" w14:textId="77777777" w:rsidR="00A56283" w:rsidRDefault="00A56283" w:rsidP="00A56283">
      <w:pPr>
        <w:pStyle w:val="Titre4"/>
      </w:pPr>
      <w:r>
        <w:t>Fonction Count</w:t>
      </w:r>
    </w:p>
    <w:p w14:paraId="209C49B7" w14:textId="77777777" w:rsidR="00A56283" w:rsidRDefault="00A56283" w:rsidP="00A56283">
      <w:pPr>
        <w:pStyle w:val="Listepuces"/>
      </w:pPr>
      <w:r>
        <w:t>La fonction COMPTE calcule le nombre d’enregistrements répondant à la requête.</w:t>
      </w:r>
    </w:p>
    <w:p w14:paraId="26C4C6D3" w14:textId="77777777" w:rsidR="00A56283" w:rsidRDefault="00955F7D" w:rsidP="00A56283">
      <w:pPr>
        <w:pStyle w:val="Requte"/>
      </w:pPr>
      <w:r>
        <w:t xml:space="preserve">SELECT </w:t>
      </w:r>
      <w:proofErr w:type="gramStart"/>
      <w:r>
        <w:t>COUNT</w:t>
      </w:r>
      <w:r w:rsidR="00A56283">
        <w:t>(</w:t>
      </w:r>
      <w:proofErr w:type="gramEnd"/>
      <w:r w:rsidR="00A56283">
        <w:t xml:space="preserve">&lt; expression &gt;) AS &lt; </w:t>
      </w:r>
      <w:proofErr w:type="spellStart"/>
      <w:r w:rsidR="00A56283">
        <w:t>nom_entête</w:t>
      </w:r>
      <w:proofErr w:type="spellEnd"/>
      <w:r w:rsidR="00A56283">
        <w:t xml:space="preserve"> &gt;</w:t>
      </w:r>
      <w:r w:rsidR="00A56283">
        <w:br/>
        <w:t xml:space="preserve">FROM &lt; </w:t>
      </w:r>
      <w:proofErr w:type="spellStart"/>
      <w:r w:rsidR="00A56283">
        <w:t>liste_tab_req</w:t>
      </w:r>
      <w:proofErr w:type="spellEnd"/>
      <w:r w:rsidR="00A56283">
        <w:t xml:space="preserve"> &gt;;</w:t>
      </w:r>
    </w:p>
    <w:p w14:paraId="660C6238" w14:textId="77777777" w:rsidR="00A56283" w:rsidRDefault="00A56283" w:rsidP="00A56283">
      <w:pPr>
        <w:pStyle w:val="Listepuces"/>
        <w:rPr>
          <w:b/>
        </w:rPr>
      </w:pPr>
      <w:r w:rsidRPr="00A56283">
        <w:rPr>
          <w:b/>
        </w:rPr>
        <w:t>ReqAuto5</w:t>
      </w:r>
    </w:p>
    <w:p w14:paraId="0420E8D2" w14:textId="77777777" w:rsidR="00A56283" w:rsidRPr="00245DC6" w:rsidRDefault="00955F7D" w:rsidP="00A56283">
      <w:pPr>
        <w:pStyle w:val="Requte"/>
        <w:rPr>
          <w:lang w:val="en-CA"/>
        </w:rPr>
      </w:pPr>
      <w:r w:rsidRPr="00245DC6">
        <w:rPr>
          <w:lang w:val="en-CA"/>
        </w:rPr>
        <w:t>SELECT COUNT</w:t>
      </w:r>
      <w:r w:rsidR="00A56283" w:rsidRPr="00245DC6">
        <w:rPr>
          <w:lang w:val="en-CA"/>
        </w:rPr>
        <w:t>(AutoMarque) AS Nb</w:t>
      </w:r>
      <w:r w:rsidR="00A56283" w:rsidRPr="00245DC6">
        <w:rPr>
          <w:lang w:val="en-CA"/>
        </w:rPr>
        <w:br/>
        <w:t>FROM Autos;</w:t>
      </w:r>
    </w:p>
    <w:p w14:paraId="7D907808" w14:textId="77777777" w:rsidR="00955F7D" w:rsidRPr="00A56283" w:rsidRDefault="00955F7D" w:rsidP="00955F7D">
      <w:pPr>
        <w:pStyle w:val="Listepuces2"/>
      </w:pPr>
      <w:r>
        <w:t>1 résultat :</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000" w:firstRow="0" w:lastRow="0" w:firstColumn="0" w:lastColumn="0" w:noHBand="0" w:noVBand="0"/>
      </w:tblPr>
      <w:tblGrid>
        <w:gridCol w:w="1455"/>
      </w:tblGrid>
      <w:tr w:rsidR="00955F7D" w:rsidRPr="0011489F" w14:paraId="52A0B99B" w14:textId="77777777" w:rsidTr="00E47389">
        <w:trPr>
          <w:tblHeader/>
          <w:tblCellSpacing w:w="0" w:type="dxa"/>
          <w:jc w:val="center"/>
        </w:trPr>
        <w:tc>
          <w:tcPr>
            <w:tcW w:w="1455" w:type="dxa"/>
            <w:tcBorders>
              <w:top w:val="outset" w:sz="6" w:space="0" w:color="000000"/>
              <w:left w:val="outset" w:sz="6" w:space="0" w:color="000000"/>
              <w:bottom w:val="outset" w:sz="6" w:space="0" w:color="000000"/>
              <w:right w:val="outset" w:sz="6" w:space="0" w:color="000000"/>
            </w:tcBorders>
            <w:shd w:val="clear" w:color="auto" w:fill="C0C0C0"/>
            <w:vAlign w:val="center"/>
          </w:tcPr>
          <w:p w14:paraId="2A59D081" w14:textId="77777777" w:rsidR="00955F7D" w:rsidRPr="00955F7D" w:rsidRDefault="00955F7D" w:rsidP="00E47389">
            <w:pPr>
              <w:jc w:val="center"/>
              <w:rPr>
                <w:rFonts w:ascii="Times New Roman" w:hAnsi="Times New Roman"/>
                <w:b/>
                <w:bCs/>
                <w:sz w:val="20"/>
                <w:lang w:eastAsia="fr-CA"/>
              </w:rPr>
            </w:pPr>
            <w:r w:rsidRPr="00955F7D">
              <w:rPr>
                <w:rFonts w:cs="Arial"/>
                <w:b/>
                <w:bCs/>
                <w:color w:val="000000"/>
                <w:sz w:val="20"/>
                <w:lang w:eastAsia="fr-CA"/>
              </w:rPr>
              <w:t>Nb</w:t>
            </w:r>
          </w:p>
        </w:tc>
      </w:tr>
      <w:tr w:rsidR="00955F7D" w:rsidRPr="0011489F" w14:paraId="646D0BA3" w14:textId="77777777" w:rsidTr="00E47389">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7AFD59DA" w14:textId="77777777" w:rsidR="00955F7D" w:rsidRPr="00955F7D" w:rsidRDefault="00955F7D" w:rsidP="00E47389">
            <w:pPr>
              <w:rPr>
                <w:rFonts w:ascii="Times New Roman" w:hAnsi="Times New Roman"/>
                <w:sz w:val="20"/>
                <w:lang w:eastAsia="fr-CA"/>
              </w:rPr>
            </w:pPr>
            <w:r w:rsidRPr="00955F7D">
              <w:rPr>
                <w:rFonts w:cs="Arial"/>
                <w:color w:val="000000"/>
                <w:sz w:val="20"/>
                <w:lang w:eastAsia="fr-CA"/>
              </w:rPr>
              <w:t>35</w:t>
            </w:r>
          </w:p>
        </w:tc>
      </w:tr>
    </w:tbl>
    <w:p w14:paraId="46644767" w14:textId="77777777" w:rsidR="00955F7D" w:rsidRDefault="00955F7D" w:rsidP="00955F7D">
      <w:pPr>
        <w:pStyle w:val="Listepuces"/>
        <w:rPr>
          <w:b/>
        </w:rPr>
      </w:pPr>
      <w:r>
        <w:rPr>
          <w:b/>
        </w:rPr>
        <w:t>ReqAuto6</w:t>
      </w:r>
    </w:p>
    <w:p w14:paraId="1014166F" w14:textId="77777777" w:rsidR="00955F7D" w:rsidRDefault="00955F7D" w:rsidP="00955F7D">
      <w:pPr>
        <w:pStyle w:val="Requte"/>
      </w:pPr>
      <w:r>
        <w:t>SELECT COUNT(</w:t>
      </w:r>
      <w:proofErr w:type="spellStart"/>
      <w:r>
        <w:t>AutoAnnée</w:t>
      </w:r>
      <w:proofErr w:type="spellEnd"/>
      <w:r>
        <w:t xml:space="preserve">) AS </w:t>
      </w:r>
      <w:proofErr w:type="spellStart"/>
      <w:r>
        <w:t>NbAnnées</w:t>
      </w:r>
      <w:proofErr w:type="spellEnd"/>
      <w:r>
        <w:br/>
        <w:t>FROM Autos;</w:t>
      </w:r>
    </w:p>
    <w:p w14:paraId="6DAD55E5" w14:textId="77777777" w:rsidR="00955F7D" w:rsidRPr="00A56283" w:rsidRDefault="00955F7D" w:rsidP="00955F7D">
      <w:pPr>
        <w:pStyle w:val="Listepuces2"/>
      </w:pPr>
      <w:r>
        <w:t>1 résultat :</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000" w:firstRow="0" w:lastRow="0" w:firstColumn="0" w:lastColumn="0" w:noHBand="0" w:noVBand="0"/>
      </w:tblPr>
      <w:tblGrid>
        <w:gridCol w:w="1455"/>
      </w:tblGrid>
      <w:tr w:rsidR="00955F7D" w:rsidRPr="0011489F" w14:paraId="007046EC" w14:textId="77777777" w:rsidTr="00E47389">
        <w:trPr>
          <w:tblHeader/>
          <w:tblCellSpacing w:w="0" w:type="dxa"/>
          <w:jc w:val="center"/>
        </w:trPr>
        <w:tc>
          <w:tcPr>
            <w:tcW w:w="1455" w:type="dxa"/>
            <w:tcBorders>
              <w:top w:val="outset" w:sz="6" w:space="0" w:color="000000"/>
              <w:left w:val="outset" w:sz="6" w:space="0" w:color="000000"/>
              <w:bottom w:val="outset" w:sz="6" w:space="0" w:color="000000"/>
              <w:right w:val="outset" w:sz="6" w:space="0" w:color="000000"/>
            </w:tcBorders>
            <w:shd w:val="clear" w:color="auto" w:fill="C0C0C0"/>
            <w:vAlign w:val="center"/>
          </w:tcPr>
          <w:p w14:paraId="2DC52D86" w14:textId="77777777" w:rsidR="00955F7D" w:rsidRPr="00955F7D" w:rsidRDefault="00955F7D" w:rsidP="00E47389">
            <w:pPr>
              <w:jc w:val="center"/>
              <w:rPr>
                <w:rFonts w:ascii="Times New Roman" w:hAnsi="Times New Roman"/>
                <w:b/>
                <w:bCs/>
                <w:sz w:val="20"/>
                <w:lang w:eastAsia="fr-CA"/>
              </w:rPr>
            </w:pPr>
            <w:proofErr w:type="spellStart"/>
            <w:r w:rsidRPr="00955F7D">
              <w:rPr>
                <w:rFonts w:cs="Arial"/>
                <w:b/>
                <w:bCs/>
                <w:color w:val="000000"/>
                <w:sz w:val="20"/>
                <w:lang w:eastAsia="fr-CA"/>
              </w:rPr>
              <w:t>Nb</w:t>
            </w:r>
            <w:r>
              <w:rPr>
                <w:rFonts w:cs="Arial"/>
                <w:b/>
                <w:bCs/>
                <w:color w:val="000000"/>
                <w:sz w:val="20"/>
                <w:lang w:eastAsia="fr-CA"/>
              </w:rPr>
              <w:t>Années</w:t>
            </w:r>
            <w:proofErr w:type="spellEnd"/>
          </w:p>
        </w:tc>
      </w:tr>
      <w:tr w:rsidR="00955F7D" w:rsidRPr="0011489F" w14:paraId="15D1962E" w14:textId="77777777" w:rsidTr="00E47389">
        <w:trPr>
          <w:tblCellSpacing w:w="0" w:type="dxa"/>
          <w:jc w:val="center"/>
        </w:trPr>
        <w:tc>
          <w:tcPr>
            <w:tcW w:w="1455" w:type="dxa"/>
            <w:tcBorders>
              <w:top w:val="outset" w:sz="6" w:space="0" w:color="C0C0C0"/>
              <w:left w:val="outset" w:sz="6" w:space="0" w:color="C0C0C0"/>
              <w:bottom w:val="outset" w:sz="6" w:space="0" w:color="C0C0C0"/>
              <w:right w:val="outset" w:sz="6" w:space="0" w:color="C0C0C0"/>
            </w:tcBorders>
            <w:shd w:val="clear" w:color="auto" w:fill="FFFFFF"/>
          </w:tcPr>
          <w:p w14:paraId="6E5D8C05" w14:textId="77777777" w:rsidR="00955F7D" w:rsidRPr="00955F7D" w:rsidRDefault="00955F7D" w:rsidP="00E47389">
            <w:pPr>
              <w:rPr>
                <w:rFonts w:ascii="Times New Roman" w:hAnsi="Times New Roman"/>
                <w:sz w:val="20"/>
                <w:lang w:eastAsia="fr-CA"/>
              </w:rPr>
            </w:pPr>
            <w:r>
              <w:rPr>
                <w:rFonts w:cs="Arial"/>
                <w:color w:val="000000"/>
                <w:sz w:val="20"/>
                <w:lang w:eastAsia="fr-CA"/>
              </w:rPr>
              <w:t>33</w:t>
            </w:r>
          </w:p>
        </w:tc>
      </w:tr>
    </w:tbl>
    <w:p w14:paraId="247B1331" w14:textId="77777777" w:rsidR="00955F7D" w:rsidRDefault="00955F7D" w:rsidP="00955F7D">
      <w:pPr>
        <w:pStyle w:val="Norme"/>
        <w:rPr>
          <w:caps w:val="0"/>
        </w:rPr>
      </w:pPr>
      <w:r>
        <w:t>R</w:t>
      </w:r>
      <w:r>
        <w:rPr>
          <w:caps w:val="0"/>
        </w:rPr>
        <w:t>emarques</w:t>
      </w:r>
    </w:p>
    <w:p w14:paraId="209C0649" w14:textId="77777777" w:rsidR="00955F7D" w:rsidRDefault="00955F7D" w:rsidP="00955F7D">
      <w:pPr>
        <w:pStyle w:val="Normetexte"/>
        <w:numPr>
          <w:ilvl w:val="0"/>
          <w:numId w:val="11"/>
        </w:numPr>
        <w:ind w:left="567" w:right="4"/>
        <w:jc w:val="left"/>
      </w:pPr>
      <w:r>
        <w:t xml:space="preserve">Dans </w:t>
      </w:r>
      <w:proofErr w:type="gramStart"/>
      <w:r>
        <w:rPr>
          <w:i/>
        </w:rPr>
        <w:t>COUNT(</w:t>
      </w:r>
      <w:proofErr w:type="spellStart"/>
      <w:proofErr w:type="gramEnd"/>
      <w:r>
        <w:rPr>
          <w:i/>
        </w:rPr>
        <w:t>exp</w:t>
      </w:r>
      <w:proofErr w:type="spellEnd"/>
      <w:r>
        <w:rPr>
          <w:i/>
        </w:rPr>
        <w:t>)</w:t>
      </w:r>
      <w:r>
        <w:t xml:space="preserve">, si </w:t>
      </w:r>
      <w:proofErr w:type="spellStart"/>
      <w:r>
        <w:rPr>
          <w:i/>
        </w:rPr>
        <w:t>exp</w:t>
      </w:r>
      <w:proofErr w:type="spellEnd"/>
      <w:r>
        <w:t xml:space="preserve"> est un champ</w:t>
      </w:r>
      <w:r w:rsidR="003B7DE0">
        <w:t>,</w:t>
      </w:r>
      <w:r>
        <w:t xml:space="preserve"> les valeurs nulles seront ignorées</w:t>
      </w:r>
    </w:p>
    <w:p w14:paraId="1CA9DCF0" w14:textId="77777777" w:rsidR="00955F7D" w:rsidRDefault="00955F7D" w:rsidP="00955F7D">
      <w:pPr>
        <w:pStyle w:val="Normetexte"/>
        <w:numPr>
          <w:ilvl w:val="0"/>
          <w:numId w:val="11"/>
        </w:numPr>
        <w:ind w:left="567" w:right="4"/>
        <w:jc w:val="left"/>
      </w:pPr>
      <w:r>
        <w:t xml:space="preserve">Si on écrit </w:t>
      </w:r>
      <w:r>
        <w:rPr>
          <w:i/>
        </w:rPr>
        <w:t>COUNT(*)</w:t>
      </w:r>
      <w:r>
        <w:t xml:space="preserve"> les valeurs nulles seront comptées.</w:t>
      </w:r>
    </w:p>
    <w:p w14:paraId="3B8DA26D" w14:textId="77777777" w:rsidR="00E47389" w:rsidRDefault="00E47389">
      <w:pPr>
        <w:rPr>
          <w:b/>
        </w:rPr>
      </w:pPr>
      <w:r>
        <w:rPr>
          <w:b/>
        </w:rPr>
        <w:br w:type="page"/>
      </w:r>
    </w:p>
    <w:p w14:paraId="439D1520" w14:textId="77777777" w:rsidR="00955F7D" w:rsidRDefault="00955F7D" w:rsidP="00955F7D">
      <w:pPr>
        <w:pStyle w:val="Listepuces"/>
        <w:rPr>
          <w:b/>
        </w:rPr>
      </w:pPr>
      <w:r>
        <w:rPr>
          <w:b/>
        </w:rPr>
        <w:t>ReqAuto7</w:t>
      </w:r>
    </w:p>
    <w:p w14:paraId="7C404B2E" w14:textId="77777777" w:rsidR="00955F7D" w:rsidRDefault="00955F7D" w:rsidP="00955F7D">
      <w:pPr>
        <w:pStyle w:val="Requte"/>
      </w:pPr>
      <w:r>
        <w:t xml:space="preserve">SELECT </w:t>
      </w:r>
      <w:proofErr w:type="spellStart"/>
      <w:r>
        <w:t>AutoMarque</w:t>
      </w:r>
      <w:proofErr w:type="spellEnd"/>
      <w:r>
        <w:t xml:space="preserve"> AS Marque, </w:t>
      </w:r>
      <w:proofErr w:type="spellStart"/>
      <w:r>
        <w:t>AutoModèle</w:t>
      </w:r>
      <w:proofErr w:type="spellEnd"/>
      <w:r>
        <w:t xml:space="preserve"> AS Modèle,</w:t>
      </w:r>
      <w:r>
        <w:br/>
      </w:r>
      <w:r>
        <w:tab/>
      </w:r>
      <w:r>
        <w:tab/>
        <w:t>COUNT (</w:t>
      </w:r>
      <w:proofErr w:type="spellStart"/>
      <w:r>
        <w:t>AutoAnnée</w:t>
      </w:r>
      <w:proofErr w:type="spellEnd"/>
      <w:r>
        <w:t>) AS Compte</w:t>
      </w:r>
      <w:r>
        <w:br/>
        <w:t>FROM Autos</w:t>
      </w:r>
      <w:r>
        <w:br/>
        <w:t xml:space="preserve">GROUP BY </w:t>
      </w:r>
      <w:proofErr w:type="spellStart"/>
      <w:r>
        <w:t>AutoMarque</w:t>
      </w:r>
      <w:proofErr w:type="spellEnd"/>
      <w:r>
        <w:t xml:space="preserve">, </w:t>
      </w:r>
      <w:proofErr w:type="spellStart"/>
      <w:r>
        <w:t>AutoModèle</w:t>
      </w:r>
      <w:proofErr w:type="spellEnd"/>
      <w:r>
        <w:t>;</w:t>
      </w:r>
    </w:p>
    <w:p w14:paraId="49912CC1" w14:textId="77777777" w:rsidR="00955F7D" w:rsidRDefault="00955F7D" w:rsidP="00955F7D">
      <w:pPr>
        <w:pStyle w:val="Listepuces2"/>
      </w:pPr>
      <w:r>
        <w:t>Résultats :</w:t>
      </w:r>
    </w:p>
    <w:tbl>
      <w:tblPr>
        <w:tblW w:w="0" w:type="auto"/>
        <w:tblCellSpacing w:w="0" w:type="dxa"/>
        <w:tblInd w:w="1864"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000" w:firstRow="0" w:lastRow="0" w:firstColumn="0" w:lastColumn="0" w:noHBand="0" w:noVBand="0"/>
      </w:tblPr>
      <w:tblGrid>
        <w:gridCol w:w="745"/>
        <w:gridCol w:w="1119"/>
        <w:gridCol w:w="656"/>
      </w:tblGrid>
      <w:tr w:rsidR="00955F7D" w:rsidRPr="00183D6C" w14:paraId="08F55C8F" w14:textId="77777777" w:rsidTr="00E47389">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tcPr>
          <w:p w14:paraId="616ECA7E" w14:textId="77777777" w:rsidR="00955F7D" w:rsidRPr="00E47389" w:rsidRDefault="00955F7D" w:rsidP="00E47389">
            <w:pPr>
              <w:jc w:val="center"/>
              <w:rPr>
                <w:rFonts w:ascii="Times New Roman" w:hAnsi="Times New Roman"/>
                <w:b/>
                <w:bCs/>
                <w:sz w:val="16"/>
                <w:szCs w:val="16"/>
                <w:lang w:eastAsia="fr-CA"/>
              </w:rPr>
            </w:pPr>
            <w:r w:rsidRPr="00E47389">
              <w:rPr>
                <w:rFonts w:cs="Arial"/>
                <w:b/>
                <w:bCs/>
                <w:color w:val="000000"/>
                <w:sz w:val="16"/>
                <w:szCs w:val="16"/>
                <w:lang w:eastAsia="fr-CA"/>
              </w:rPr>
              <w:t>Marque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tcPr>
          <w:p w14:paraId="725B3091" w14:textId="77777777" w:rsidR="00955F7D" w:rsidRPr="00E47389" w:rsidRDefault="00955F7D" w:rsidP="00E47389">
            <w:pPr>
              <w:jc w:val="center"/>
              <w:rPr>
                <w:rFonts w:ascii="Times New Roman" w:hAnsi="Times New Roman"/>
                <w:b/>
                <w:bCs/>
                <w:sz w:val="16"/>
                <w:szCs w:val="16"/>
                <w:lang w:eastAsia="fr-CA"/>
              </w:rPr>
            </w:pPr>
            <w:r w:rsidRPr="00E47389">
              <w:rPr>
                <w:rFonts w:cs="Arial"/>
                <w:b/>
                <w:bCs/>
                <w:color w:val="000000"/>
                <w:sz w:val="16"/>
                <w:szCs w:val="16"/>
                <w:lang w:eastAsia="fr-CA"/>
              </w:rPr>
              <w:t>Modèle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tcPr>
          <w:p w14:paraId="2F6320FD" w14:textId="77777777" w:rsidR="00955F7D" w:rsidRPr="00E47389" w:rsidRDefault="00955F7D" w:rsidP="00E47389">
            <w:pPr>
              <w:jc w:val="center"/>
              <w:rPr>
                <w:rFonts w:ascii="Times New Roman" w:hAnsi="Times New Roman"/>
                <w:b/>
                <w:bCs/>
                <w:sz w:val="16"/>
                <w:szCs w:val="16"/>
                <w:lang w:eastAsia="fr-CA"/>
              </w:rPr>
            </w:pPr>
            <w:r w:rsidRPr="00E47389">
              <w:rPr>
                <w:rFonts w:cs="Arial"/>
                <w:b/>
                <w:bCs/>
                <w:color w:val="000000"/>
                <w:sz w:val="16"/>
                <w:szCs w:val="16"/>
                <w:lang w:eastAsia="fr-CA"/>
              </w:rPr>
              <w:t>Compte</w:t>
            </w:r>
          </w:p>
        </w:tc>
      </w:tr>
      <w:tr w:rsidR="00955F7D" w:rsidRPr="00183D6C" w14:paraId="077C3B07" w14:textId="77777777" w:rsidTr="00E47389">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47EC9AD6" w14:textId="77777777" w:rsidR="00955F7D" w:rsidRPr="00E47389" w:rsidRDefault="00955F7D" w:rsidP="00E47389">
            <w:pPr>
              <w:rPr>
                <w:rFonts w:ascii="Times New Roman" w:hAnsi="Times New Roman"/>
                <w:sz w:val="16"/>
                <w:szCs w:val="16"/>
                <w:lang w:eastAsia="fr-CA"/>
              </w:rPr>
            </w:pPr>
            <w:r w:rsidRPr="00E47389">
              <w:rPr>
                <w:rFonts w:cs="Arial"/>
                <w:color w:val="000000"/>
                <w:sz w:val="16"/>
                <w:szCs w:val="16"/>
                <w:lang w:eastAsia="fr-CA"/>
              </w:rPr>
              <w:t>Chevrolet</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5AFCE91E" w14:textId="77777777" w:rsidR="00955F7D" w:rsidRPr="00E47389" w:rsidRDefault="00955F7D" w:rsidP="00E47389">
            <w:pPr>
              <w:rPr>
                <w:rFonts w:ascii="Times New Roman" w:hAnsi="Times New Roman"/>
                <w:sz w:val="16"/>
                <w:szCs w:val="16"/>
                <w:lang w:eastAsia="fr-CA"/>
              </w:rPr>
            </w:pPr>
            <w:r w:rsidRPr="00E47389">
              <w:rPr>
                <w:rFonts w:cs="Arial"/>
                <w:color w:val="000000"/>
                <w:sz w:val="16"/>
                <w:szCs w:val="16"/>
                <w:lang w:eastAsia="fr-CA"/>
              </w:rPr>
              <w:t>Cavalier</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33881AE3" w14:textId="77777777" w:rsidR="00955F7D" w:rsidRPr="00E47389" w:rsidRDefault="00955F7D" w:rsidP="00E47389">
            <w:pPr>
              <w:jc w:val="right"/>
              <w:rPr>
                <w:rFonts w:ascii="Times New Roman" w:hAnsi="Times New Roman"/>
                <w:sz w:val="16"/>
                <w:szCs w:val="16"/>
                <w:lang w:eastAsia="fr-CA"/>
              </w:rPr>
            </w:pPr>
            <w:r w:rsidRPr="00E47389">
              <w:rPr>
                <w:rFonts w:cs="Arial"/>
                <w:color w:val="000000"/>
                <w:sz w:val="16"/>
                <w:szCs w:val="16"/>
                <w:lang w:eastAsia="fr-CA"/>
              </w:rPr>
              <w:t>2</w:t>
            </w:r>
          </w:p>
        </w:tc>
      </w:tr>
      <w:tr w:rsidR="00955F7D" w:rsidRPr="00183D6C" w14:paraId="67725395" w14:textId="77777777" w:rsidTr="00E47389">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43F136BD" w14:textId="77777777" w:rsidR="00955F7D" w:rsidRPr="00E47389" w:rsidRDefault="00955F7D" w:rsidP="00E47389">
            <w:pPr>
              <w:rPr>
                <w:rFonts w:ascii="Times New Roman" w:hAnsi="Times New Roman"/>
                <w:sz w:val="16"/>
                <w:szCs w:val="16"/>
                <w:lang w:eastAsia="fr-CA"/>
              </w:rPr>
            </w:pPr>
            <w:r w:rsidRPr="00E47389">
              <w:rPr>
                <w:rFonts w:cs="Arial"/>
                <w:color w:val="000000"/>
                <w:sz w:val="16"/>
                <w:szCs w:val="16"/>
                <w:lang w:eastAsia="fr-CA"/>
              </w:rPr>
              <w:t>Chevrolet</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17CDB72C" w14:textId="77777777" w:rsidR="00955F7D" w:rsidRPr="00E47389" w:rsidRDefault="00955F7D" w:rsidP="00E47389">
            <w:pPr>
              <w:rPr>
                <w:rFonts w:ascii="Times New Roman" w:hAnsi="Times New Roman"/>
                <w:sz w:val="16"/>
                <w:szCs w:val="16"/>
                <w:lang w:eastAsia="fr-CA"/>
              </w:rPr>
            </w:pPr>
            <w:r w:rsidRPr="00E47389">
              <w:rPr>
                <w:rFonts w:cs="Arial"/>
                <w:color w:val="000000"/>
                <w:sz w:val="16"/>
                <w:szCs w:val="16"/>
                <w:lang w:eastAsia="fr-CA"/>
              </w:rPr>
              <w:t>Impala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49F8C38A" w14:textId="77777777" w:rsidR="00955F7D" w:rsidRPr="00E47389" w:rsidRDefault="00955F7D" w:rsidP="00E47389">
            <w:pPr>
              <w:jc w:val="right"/>
              <w:rPr>
                <w:rFonts w:ascii="Times New Roman" w:hAnsi="Times New Roman"/>
                <w:sz w:val="16"/>
                <w:szCs w:val="16"/>
                <w:lang w:eastAsia="fr-CA"/>
              </w:rPr>
            </w:pPr>
            <w:r w:rsidRPr="00E47389">
              <w:rPr>
                <w:rFonts w:cs="Arial"/>
                <w:color w:val="000000"/>
                <w:sz w:val="16"/>
                <w:szCs w:val="16"/>
                <w:lang w:eastAsia="fr-CA"/>
              </w:rPr>
              <w:t>1</w:t>
            </w:r>
          </w:p>
        </w:tc>
      </w:tr>
      <w:tr w:rsidR="00955F7D" w:rsidRPr="00183D6C" w14:paraId="5D0A26E5" w14:textId="77777777" w:rsidTr="00E47389">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27FD5BCA" w14:textId="77777777" w:rsidR="00955F7D" w:rsidRPr="00E47389" w:rsidRDefault="00955F7D" w:rsidP="00E47389">
            <w:pPr>
              <w:rPr>
                <w:rFonts w:ascii="Times New Roman" w:hAnsi="Times New Roman"/>
                <w:sz w:val="16"/>
                <w:szCs w:val="16"/>
                <w:lang w:eastAsia="fr-CA"/>
              </w:rPr>
            </w:pPr>
            <w:r w:rsidRPr="00E47389">
              <w:rPr>
                <w:rFonts w:cs="Arial"/>
                <w:color w:val="000000"/>
                <w:sz w:val="16"/>
                <w:szCs w:val="16"/>
                <w:lang w:eastAsia="fr-CA"/>
              </w:rPr>
              <w:t>Chevrolet</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3DB713FF" w14:textId="77777777" w:rsidR="00955F7D" w:rsidRPr="00E47389" w:rsidRDefault="00955F7D" w:rsidP="00E47389">
            <w:pPr>
              <w:rPr>
                <w:rFonts w:ascii="Times New Roman" w:hAnsi="Times New Roman"/>
                <w:sz w:val="16"/>
                <w:szCs w:val="16"/>
                <w:lang w:eastAsia="fr-CA"/>
              </w:rPr>
            </w:pPr>
            <w:proofErr w:type="spellStart"/>
            <w:r w:rsidRPr="00E47389">
              <w:rPr>
                <w:rFonts w:cs="Arial"/>
                <w:color w:val="000000"/>
                <w:sz w:val="16"/>
                <w:szCs w:val="16"/>
                <w:lang w:eastAsia="fr-CA"/>
              </w:rPr>
              <w:t>Sunfire</w:t>
            </w:r>
            <w:proofErr w:type="spellEnd"/>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3386FFA5" w14:textId="77777777" w:rsidR="00955F7D" w:rsidRPr="00E47389" w:rsidRDefault="00955F7D" w:rsidP="00E47389">
            <w:pPr>
              <w:jc w:val="right"/>
              <w:rPr>
                <w:rFonts w:ascii="Times New Roman" w:hAnsi="Times New Roman"/>
                <w:sz w:val="16"/>
                <w:szCs w:val="16"/>
                <w:lang w:eastAsia="fr-CA"/>
              </w:rPr>
            </w:pPr>
            <w:r w:rsidRPr="00E47389">
              <w:rPr>
                <w:rFonts w:cs="Arial"/>
                <w:color w:val="000000"/>
                <w:sz w:val="16"/>
                <w:szCs w:val="16"/>
                <w:lang w:eastAsia="fr-CA"/>
              </w:rPr>
              <w:t>1</w:t>
            </w:r>
          </w:p>
        </w:tc>
      </w:tr>
      <w:tr w:rsidR="00955F7D" w:rsidRPr="00183D6C" w14:paraId="318325C1" w14:textId="77777777" w:rsidTr="00E47389">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698303BE" w14:textId="77777777" w:rsidR="00955F7D" w:rsidRPr="00E47389" w:rsidRDefault="00955F7D" w:rsidP="00E47389">
            <w:pPr>
              <w:rPr>
                <w:rFonts w:ascii="Times New Roman" w:hAnsi="Times New Roman"/>
                <w:sz w:val="16"/>
                <w:szCs w:val="16"/>
                <w:lang w:eastAsia="fr-CA"/>
              </w:rPr>
            </w:pPr>
            <w:r w:rsidRPr="00E47389">
              <w:rPr>
                <w:rFonts w:cs="Arial"/>
                <w:color w:val="000000"/>
                <w:sz w:val="16"/>
                <w:szCs w:val="16"/>
                <w:lang w:eastAsia="fr-CA"/>
              </w:rPr>
              <w:t>Chrysler</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62338715" w14:textId="77777777" w:rsidR="00955F7D" w:rsidRPr="00E47389" w:rsidRDefault="00955F7D" w:rsidP="00E47389">
            <w:pPr>
              <w:rPr>
                <w:rFonts w:ascii="Times New Roman" w:hAnsi="Times New Roman"/>
                <w:sz w:val="16"/>
                <w:szCs w:val="16"/>
                <w:lang w:eastAsia="fr-CA"/>
              </w:rPr>
            </w:pPr>
            <w:proofErr w:type="spellStart"/>
            <w:r w:rsidRPr="00E47389">
              <w:rPr>
                <w:rFonts w:cs="Arial"/>
                <w:color w:val="000000"/>
                <w:sz w:val="16"/>
                <w:szCs w:val="16"/>
                <w:lang w:eastAsia="fr-CA"/>
              </w:rPr>
              <w:t>Intrepid</w:t>
            </w:r>
            <w:proofErr w:type="spellEnd"/>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6DD22284" w14:textId="77777777" w:rsidR="00955F7D" w:rsidRPr="00E47389" w:rsidRDefault="00955F7D" w:rsidP="00E47389">
            <w:pPr>
              <w:jc w:val="right"/>
              <w:rPr>
                <w:rFonts w:ascii="Times New Roman" w:hAnsi="Times New Roman"/>
                <w:sz w:val="16"/>
                <w:szCs w:val="16"/>
                <w:lang w:eastAsia="fr-CA"/>
              </w:rPr>
            </w:pPr>
            <w:r w:rsidRPr="00E47389">
              <w:rPr>
                <w:rFonts w:cs="Arial"/>
                <w:color w:val="000000"/>
                <w:sz w:val="16"/>
                <w:szCs w:val="16"/>
                <w:lang w:eastAsia="fr-CA"/>
              </w:rPr>
              <w:t>1</w:t>
            </w:r>
          </w:p>
        </w:tc>
      </w:tr>
      <w:tr w:rsidR="00955F7D" w:rsidRPr="00183D6C" w14:paraId="2995FB58" w14:textId="77777777" w:rsidTr="00E47389">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0F4C2413" w14:textId="77777777" w:rsidR="00955F7D" w:rsidRPr="00E47389" w:rsidRDefault="00955F7D" w:rsidP="00E47389">
            <w:pPr>
              <w:rPr>
                <w:rFonts w:ascii="Times New Roman" w:hAnsi="Times New Roman"/>
                <w:sz w:val="16"/>
                <w:szCs w:val="16"/>
                <w:lang w:eastAsia="fr-CA"/>
              </w:rPr>
            </w:pPr>
            <w:r w:rsidRPr="00E47389">
              <w:rPr>
                <w:rFonts w:cs="Arial"/>
                <w:color w:val="000000"/>
                <w:sz w:val="16"/>
                <w:szCs w:val="16"/>
                <w:lang w:eastAsia="fr-CA"/>
              </w:rPr>
              <w:t>Chrysler</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7710A0E6" w14:textId="77777777" w:rsidR="00955F7D" w:rsidRPr="00E47389" w:rsidRDefault="00955F7D" w:rsidP="00E47389">
            <w:pPr>
              <w:rPr>
                <w:rFonts w:ascii="Times New Roman" w:hAnsi="Times New Roman"/>
                <w:sz w:val="16"/>
                <w:szCs w:val="16"/>
                <w:lang w:eastAsia="fr-CA"/>
              </w:rPr>
            </w:pPr>
            <w:r w:rsidRPr="00E47389">
              <w:rPr>
                <w:rFonts w:cs="Arial"/>
                <w:color w:val="000000"/>
                <w:sz w:val="16"/>
                <w:szCs w:val="16"/>
                <w:lang w:eastAsia="fr-CA"/>
              </w:rPr>
              <w:t>Jeep</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53F99A01" w14:textId="77777777" w:rsidR="00955F7D" w:rsidRPr="00E47389" w:rsidRDefault="00054EE7" w:rsidP="00E47389">
            <w:pPr>
              <w:jc w:val="right"/>
              <w:rPr>
                <w:rFonts w:ascii="Times New Roman" w:hAnsi="Times New Roman"/>
                <w:sz w:val="16"/>
                <w:szCs w:val="16"/>
                <w:lang w:eastAsia="fr-CA"/>
              </w:rPr>
            </w:pPr>
            <w:r>
              <w:rPr>
                <w:rFonts w:cs="Arial"/>
                <w:noProof/>
                <w:color w:val="000000"/>
                <w:sz w:val="16"/>
                <w:szCs w:val="16"/>
                <w:lang w:eastAsia="fr-CA"/>
              </w:rPr>
              <w:pict w14:anchorId="2396889D">
                <v:shape id="_x0000_s3060" type="#_x0000_t202" style="position:absolute;left:0;text-align:left;margin-left:51.15pt;margin-top:4.95pt;width:236.05pt;height:67.5pt;z-index:251773952;mso-position-horizontal-relative:text;mso-position-vertical-relative:text">
                  <v:textbox style="mso-next-textbox:#_x0000_s3060">
                    <w:txbxContent>
                      <w:p w14:paraId="16F47E96" w14:textId="77777777" w:rsidR="00352CB3" w:rsidRPr="003B7DE0" w:rsidRDefault="00352CB3" w:rsidP="00955F7D">
                        <w:pPr>
                          <w:rPr>
                            <w:rStyle w:val="rponse"/>
                          </w:rPr>
                        </w:pPr>
                        <w:r w:rsidRPr="003B7DE0">
                          <w:rPr>
                            <w:rStyle w:val="rponse"/>
                          </w:rPr>
                          <w:t xml:space="preserve">Ici, ça veut dire aucune valeur dans le champ </w:t>
                        </w:r>
                        <w:proofErr w:type="spellStart"/>
                        <w:r w:rsidRPr="003B7DE0">
                          <w:rPr>
                            <w:rStyle w:val="rponse"/>
                          </w:rPr>
                          <w:t>AutoAnnée</w:t>
                        </w:r>
                        <w:proofErr w:type="spellEnd"/>
                      </w:p>
                    </w:txbxContent>
                  </v:textbox>
                </v:shape>
              </w:pict>
            </w:r>
            <w:r w:rsidR="00955F7D" w:rsidRPr="00E47389">
              <w:rPr>
                <w:rFonts w:cs="Arial"/>
                <w:color w:val="000000"/>
                <w:sz w:val="16"/>
                <w:szCs w:val="16"/>
                <w:lang w:eastAsia="fr-CA"/>
              </w:rPr>
              <w:t>1</w:t>
            </w:r>
          </w:p>
        </w:tc>
      </w:tr>
      <w:tr w:rsidR="00955F7D" w:rsidRPr="00183D6C" w14:paraId="515B7A1D" w14:textId="77777777" w:rsidTr="00E47389">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79D836C8" w14:textId="77777777" w:rsidR="00955F7D" w:rsidRPr="00E47389" w:rsidRDefault="00955F7D" w:rsidP="00E47389">
            <w:pPr>
              <w:rPr>
                <w:rFonts w:ascii="Times New Roman" w:hAnsi="Times New Roman"/>
                <w:sz w:val="16"/>
                <w:szCs w:val="16"/>
                <w:lang w:eastAsia="fr-CA"/>
              </w:rPr>
            </w:pPr>
            <w:r w:rsidRPr="00E47389">
              <w:rPr>
                <w:rFonts w:cs="Arial"/>
                <w:color w:val="000000"/>
                <w:sz w:val="16"/>
                <w:szCs w:val="16"/>
                <w:lang w:eastAsia="fr-CA"/>
              </w:rPr>
              <w:t>Chrysler</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76BA925C" w14:textId="77777777" w:rsidR="00955F7D" w:rsidRPr="00E47389" w:rsidRDefault="00955F7D" w:rsidP="00E47389">
            <w:pPr>
              <w:rPr>
                <w:rFonts w:ascii="Times New Roman" w:hAnsi="Times New Roman"/>
                <w:sz w:val="16"/>
                <w:szCs w:val="16"/>
                <w:lang w:eastAsia="fr-CA"/>
              </w:rPr>
            </w:pPr>
            <w:r w:rsidRPr="00E47389">
              <w:rPr>
                <w:rFonts w:cs="Arial"/>
                <w:color w:val="000000"/>
                <w:sz w:val="16"/>
                <w:szCs w:val="16"/>
                <w:lang w:eastAsia="fr-CA"/>
              </w:rPr>
              <w:t xml:space="preserve">New </w:t>
            </w:r>
            <w:proofErr w:type="spellStart"/>
            <w:r w:rsidRPr="00E47389">
              <w:rPr>
                <w:rFonts w:cs="Arial"/>
                <w:color w:val="000000"/>
                <w:sz w:val="16"/>
                <w:szCs w:val="16"/>
                <w:lang w:eastAsia="fr-CA"/>
              </w:rPr>
              <w:t>Yorker</w:t>
            </w:r>
            <w:proofErr w:type="spellEnd"/>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6E8DCF6D" w14:textId="77777777" w:rsidR="00955F7D" w:rsidRPr="00E47389" w:rsidRDefault="00955F7D" w:rsidP="00E47389">
            <w:pPr>
              <w:jc w:val="right"/>
              <w:rPr>
                <w:rFonts w:ascii="Times New Roman" w:hAnsi="Times New Roman"/>
                <w:sz w:val="16"/>
                <w:szCs w:val="16"/>
                <w:lang w:eastAsia="fr-CA"/>
              </w:rPr>
            </w:pPr>
            <w:r w:rsidRPr="00E47389">
              <w:rPr>
                <w:rFonts w:cs="Arial"/>
                <w:color w:val="000000"/>
                <w:sz w:val="16"/>
                <w:szCs w:val="16"/>
                <w:lang w:eastAsia="fr-CA"/>
              </w:rPr>
              <w:t>1</w:t>
            </w:r>
          </w:p>
        </w:tc>
      </w:tr>
      <w:tr w:rsidR="00955F7D" w:rsidRPr="00183D6C" w14:paraId="0860E505" w14:textId="77777777" w:rsidTr="00E47389">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3D688B91" w14:textId="77777777" w:rsidR="00955F7D" w:rsidRPr="00E47389" w:rsidRDefault="00955F7D" w:rsidP="00E47389">
            <w:pPr>
              <w:rPr>
                <w:rFonts w:ascii="Times New Roman" w:hAnsi="Times New Roman"/>
                <w:sz w:val="16"/>
                <w:szCs w:val="16"/>
                <w:lang w:eastAsia="fr-CA"/>
              </w:rPr>
            </w:pPr>
            <w:r w:rsidRPr="00E47389">
              <w:rPr>
                <w:rFonts w:cs="Arial"/>
                <w:color w:val="000000"/>
                <w:sz w:val="16"/>
                <w:szCs w:val="16"/>
                <w:lang w:eastAsia="fr-CA"/>
              </w:rPr>
              <w:t>Chrysler</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6EBF1C21" w14:textId="77777777" w:rsidR="00955F7D" w:rsidRPr="00E47389" w:rsidRDefault="00955F7D" w:rsidP="00E47389">
            <w:pPr>
              <w:rPr>
                <w:rFonts w:ascii="Times New Roman" w:hAnsi="Times New Roman"/>
                <w:sz w:val="16"/>
                <w:szCs w:val="16"/>
                <w:lang w:eastAsia="fr-CA"/>
              </w:rPr>
            </w:pPr>
            <w:r w:rsidRPr="00E47389">
              <w:rPr>
                <w:rFonts w:cs="Arial"/>
                <w:color w:val="000000"/>
                <w:sz w:val="16"/>
                <w:szCs w:val="16"/>
                <w:lang w:eastAsia="fr-CA"/>
              </w:rPr>
              <w:t>Voyager</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34A711C1" w14:textId="77777777" w:rsidR="00955F7D" w:rsidRPr="00E47389" w:rsidRDefault="00955F7D" w:rsidP="00E47389">
            <w:pPr>
              <w:jc w:val="right"/>
              <w:rPr>
                <w:rFonts w:ascii="Times New Roman" w:hAnsi="Times New Roman"/>
                <w:sz w:val="16"/>
                <w:szCs w:val="16"/>
                <w:lang w:eastAsia="fr-CA"/>
              </w:rPr>
            </w:pPr>
            <w:r w:rsidRPr="00E47389">
              <w:rPr>
                <w:rFonts w:cs="Arial"/>
                <w:color w:val="000000"/>
                <w:sz w:val="16"/>
                <w:szCs w:val="16"/>
                <w:lang w:eastAsia="fr-CA"/>
              </w:rPr>
              <w:t>1</w:t>
            </w:r>
          </w:p>
        </w:tc>
      </w:tr>
      <w:tr w:rsidR="00955F7D" w:rsidRPr="00183D6C" w14:paraId="60DE5944" w14:textId="77777777" w:rsidTr="00E47389">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083EA45F" w14:textId="77777777" w:rsidR="00955F7D" w:rsidRPr="00E47389" w:rsidRDefault="00955F7D" w:rsidP="00E47389">
            <w:pPr>
              <w:rPr>
                <w:rFonts w:ascii="Times New Roman" w:hAnsi="Times New Roman"/>
                <w:sz w:val="16"/>
                <w:szCs w:val="16"/>
                <w:lang w:eastAsia="fr-CA"/>
              </w:rPr>
            </w:pPr>
            <w:r w:rsidRPr="00E47389">
              <w:rPr>
                <w:rFonts w:cs="Arial"/>
                <w:color w:val="000000"/>
                <w:sz w:val="16"/>
                <w:szCs w:val="16"/>
                <w:lang w:eastAsia="fr-CA"/>
              </w:rPr>
              <w:t>Daewoo</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663482C9" w14:textId="77777777" w:rsidR="00955F7D" w:rsidRPr="00E47389" w:rsidRDefault="00955F7D" w:rsidP="00E47389">
            <w:pPr>
              <w:rPr>
                <w:rFonts w:ascii="Times New Roman" w:hAnsi="Times New Roman"/>
                <w:sz w:val="16"/>
                <w:szCs w:val="16"/>
                <w:lang w:eastAsia="fr-CA"/>
              </w:rPr>
            </w:pPr>
            <w:proofErr w:type="spellStart"/>
            <w:r w:rsidRPr="00E47389">
              <w:rPr>
                <w:rFonts w:cs="Arial"/>
                <w:color w:val="000000"/>
                <w:sz w:val="16"/>
                <w:szCs w:val="16"/>
                <w:lang w:eastAsia="fr-CA"/>
              </w:rPr>
              <w:t>Lemans</w:t>
            </w:r>
            <w:proofErr w:type="spellEnd"/>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078A54A8" w14:textId="77777777" w:rsidR="00955F7D" w:rsidRPr="00E47389" w:rsidRDefault="00955F7D" w:rsidP="00E47389">
            <w:pPr>
              <w:jc w:val="right"/>
              <w:rPr>
                <w:rFonts w:ascii="Times New Roman" w:hAnsi="Times New Roman"/>
                <w:sz w:val="16"/>
                <w:szCs w:val="16"/>
                <w:lang w:eastAsia="fr-CA"/>
              </w:rPr>
            </w:pPr>
            <w:r w:rsidRPr="00E47389">
              <w:rPr>
                <w:rFonts w:cs="Arial"/>
                <w:color w:val="000000"/>
                <w:sz w:val="16"/>
                <w:szCs w:val="16"/>
                <w:lang w:eastAsia="fr-CA"/>
              </w:rPr>
              <w:t>1</w:t>
            </w:r>
          </w:p>
        </w:tc>
      </w:tr>
      <w:tr w:rsidR="00955F7D" w:rsidRPr="00183D6C" w14:paraId="4F5679A1" w14:textId="77777777" w:rsidTr="00E47389">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4D13744C" w14:textId="77777777" w:rsidR="00955F7D" w:rsidRPr="00E47389" w:rsidRDefault="00955F7D" w:rsidP="00E47389">
            <w:pPr>
              <w:rPr>
                <w:rFonts w:ascii="Times New Roman" w:hAnsi="Times New Roman"/>
                <w:sz w:val="16"/>
                <w:szCs w:val="16"/>
                <w:lang w:eastAsia="fr-CA"/>
              </w:rPr>
            </w:pPr>
            <w:r w:rsidRPr="00E47389">
              <w:rPr>
                <w:rFonts w:cs="Arial"/>
                <w:color w:val="000000"/>
                <w:sz w:val="16"/>
                <w:szCs w:val="16"/>
                <w:lang w:eastAsia="fr-CA"/>
              </w:rPr>
              <w:t>Ford</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7E616557" w14:textId="77777777" w:rsidR="00955F7D" w:rsidRPr="00E47389" w:rsidRDefault="00955F7D" w:rsidP="00E47389">
            <w:pPr>
              <w:rPr>
                <w:rFonts w:ascii="Times New Roman" w:hAnsi="Times New Roman"/>
                <w:sz w:val="16"/>
                <w:szCs w:val="16"/>
                <w:lang w:eastAsia="fr-CA"/>
              </w:rPr>
            </w:pPr>
            <w:r w:rsidRPr="00E47389">
              <w:rPr>
                <w:rFonts w:cs="Arial"/>
                <w:color w:val="000000"/>
                <w:sz w:val="16"/>
                <w:szCs w:val="16"/>
                <w:lang w:eastAsia="fr-CA"/>
              </w:rPr>
              <w:t>Grand Marquis</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7979C3B9" w14:textId="77777777" w:rsidR="00955F7D" w:rsidRPr="00E47389" w:rsidRDefault="00955F7D" w:rsidP="00E47389">
            <w:pPr>
              <w:jc w:val="right"/>
              <w:rPr>
                <w:rFonts w:ascii="Times New Roman" w:hAnsi="Times New Roman"/>
                <w:sz w:val="16"/>
                <w:szCs w:val="16"/>
                <w:lang w:eastAsia="fr-CA"/>
              </w:rPr>
            </w:pPr>
            <w:r w:rsidRPr="00E47389">
              <w:rPr>
                <w:rFonts w:cs="Arial"/>
                <w:color w:val="000000"/>
                <w:sz w:val="16"/>
                <w:szCs w:val="16"/>
                <w:lang w:eastAsia="fr-CA"/>
              </w:rPr>
              <w:t>2</w:t>
            </w:r>
          </w:p>
        </w:tc>
      </w:tr>
      <w:tr w:rsidR="00955F7D" w:rsidRPr="00183D6C" w14:paraId="78070372" w14:textId="77777777" w:rsidTr="00E47389">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43850535" w14:textId="77777777" w:rsidR="00955F7D" w:rsidRPr="00E47389" w:rsidRDefault="00955F7D" w:rsidP="00E47389">
            <w:pPr>
              <w:rPr>
                <w:rFonts w:ascii="Times New Roman" w:hAnsi="Times New Roman"/>
                <w:sz w:val="16"/>
                <w:szCs w:val="16"/>
                <w:lang w:eastAsia="fr-CA"/>
              </w:rPr>
            </w:pPr>
            <w:r w:rsidRPr="00E47389">
              <w:rPr>
                <w:rFonts w:cs="Arial"/>
                <w:color w:val="000000"/>
                <w:sz w:val="16"/>
                <w:szCs w:val="16"/>
                <w:lang w:eastAsia="fr-CA"/>
              </w:rPr>
              <w:t>Ford</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6125956C" w14:textId="77777777" w:rsidR="00955F7D" w:rsidRPr="00E47389" w:rsidRDefault="00955F7D" w:rsidP="00E47389">
            <w:pPr>
              <w:rPr>
                <w:rFonts w:ascii="Times New Roman" w:hAnsi="Times New Roman"/>
                <w:sz w:val="16"/>
                <w:szCs w:val="16"/>
                <w:lang w:eastAsia="fr-CA"/>
              </w:rPr>
            </w:pPr>
            <w:r w:rsidRPr="00E47389">
              <w:rPr>
                <w:rFonts w:cs="Arial"/>
                <w:color w:val="000000"/>
                <w:sz w:val="16"/>
                <w:szCs w:val="16"/>
                <w:lang w:eastAsia="fr-CA"/>
              </w:rPr>
              <w:t>Mercury</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79E241E6" w14:textId="77777777" w:rsidR="00955F7D" w:rsidRPr="00E47389" w:rsidRDefault="00955F7D" w:rsidP="00E47389">
            <w:pPr>
              <w:jc w:val="right"/>
              <w:rPr>
                <w:rFonts w:ascii="Times New Roman" w:hAnsi="Times New Roman"/>
                <w:sz w:val="16"/>
                <w:szCs w:val="16"/>
                <w:lang w:eastAsia="fr-CA"/>
              </w:rPr>
            </w:pPr>
            <w:r w:rsidRPr="00E47389">
              <w:rPr>
                <w:rFonts w:cs="Arial"/>
                <w:color w:val="000000"/>
                <w:sz w:val="16"/>
                <w:szCs w:val="16"/>
                <w:lang w:eastAsia="fr-CA"/>
              </w:rPr>
              <w:t>1</w:t>
            </w:r>
          </w:p>
        </w:tc>
      </w:tr>
      <w:tr w:rsidR="00955F7D" w:rsidRPr="00183D6C" w14:paraId="13DA62BC" w14:textId="77777777" w:rsidTr="00E47389">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401C2606" w14:textId="77777777" w:rsidR="00955F7D" w:rsidRPr="00E47389" w:rsidRDefault="00955F7D" w:rsidP="00E47389">
            <w:pPr>
              <w:rPr>
                <w:rFonts w:ascii="Times New Roman" w:hAnsi="Times New Roman"/>
                <w:sz w:val="16"/>
                <w:szCs w:val="16"/>
                <w:lang w:eastAsia="fr-CA"/>
              </w:rPr>
            </w:pPr>
            <w:r w:rsidRPr="00E47389">
              <w:rPr>
                <w:rFonts w:cs="Arial"/>
                <w:color w:val="000000"/>
                <w:sz w:val="16"/>
                <w:szCs w:val="16"/>
                <w:lang w:eastAsia="fr-CA"/>
              </w:rPr>
              <w:t>Mazda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12EB8687" w14:textId="77777777" w:rsidR="00955F7D" w:rsidRPr="00E47389" w:rsidRDefault="00955F7D" w:rsidP="00E47389">
            <w:pPr>
              <w:rPr>
                <w:rFonts w:ascii="Times New Roman" w:hAnsi="Times New Roman"/>
                <w:sz w:val="16"/>
                <w:szCs w:val="16"/>
                <w:lang w:eastAsia="fr-CA"/>
              </w:rPr>
            </w:pP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7094B46B" w14:textId="77777777" w:rsidR="00955F7D" w:rsidRPr="00E47389" w:rsidRDefault="00054EE7" w:rsidP="00E47389">
            <w:pPr>
              <w:jc w:val="right"/>
              <w:rPr>
                <w:rFonts w:ascii="Times New Roman" w:hAnsi="Times New Roman"/>
                <w:sz w:val="16"/>
                <w:szCs w:val="16"/>
                <w:lang w:eastAsia="fr-CA"/>
              </w:rPr>
            </w:pPr>
            <w:r>
              <w:rPr>
                <w:rFonts w:cs="Arial"/>
                <w:noProof/>
                <w:color w:val="000000"/>
                <w:sz w:val="16"/>
                <w:szCs w:val="16"/>
                <w:lang w:eastAsia="fr-CA"/>
              </w:rPr>
              <w:pict w14:anchorId="6103B145">
                <v:line id="_x0000_s3061" style="position:absolute;left:0;text-align:left;flip:x;z-index:251774976;mso-position-horizontal-relative:text;mso-position-vertical-relative:text" from="30.9pt,-.7pt" to="125.95pt,40pt">
                  <v:stroke endarrow="block"/>
                </v:line>
              </w:pict>
            </w:r>
            <w:r w:rsidR="00955F7D" w:rsidRPr="00E47389">
              <w:rPr>
                <w:rFonts w:cs="Arial"/>
                <w:color w:val="000000"/>
                <w:sz w:val="16"/>
                <w:szCs w:val="16"/>
                <w:lang w:eastAsia="fr-CA"/>
              </w:rPr>
              <w:t>1</w:t>
            </w:r>
          </w:p>
        </w:tc>
      </w:tr>
      <w:tr w:rsidR="00955F7D" w:rsidRPr="00183D6C" w14:paraId="1C023791" w14:textId="77777777" w:rsidTr="00E47389">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3C0A957F" w14:textId="77777777" w:rsidR="00955F7D" w:rsidRPr="00E47389" w:rsidRDefault="00955F7D" w:rsidP="00E47389">
            <w:pPr>
              <w:rPr>
                <w:rFonts w:ascii="Times New Roman" w:hAnsi="Times New Roman"/>
                <w:sz w:val="16"/>
                <w:szCs w:val="16"/>
                <w:lang w:eastAsia="fr-CA"/>
              </w:rPr>
            </w:pPr>
            <w:r w:rsidRPr="00E47389">
              <w:rPr>
                <w:rFonts w:cs="Arial"/>
                <w:color w:val="000000"/>
                <w:sz w:val="16"/>
                <w:szCs w:val="16"/>
                <w:lang w:eastAsia="fr-CA"/>
              </w:rPr>
              <w:t>Mazda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7D1602BF" w14:textId="77777777" w:rsidR="00955F7D" w:rsidRPr="00E47389" w:rsidRDefault="00955F7D" w:rsidP="00E47389">
            <w:pPr>
              <w:rPr>
                <w:rFonts w:ascii="Times New Roman" w:hAnsi="Times New Roman"/>
                <w:sz w:val="16"/>
                <w:szCs w:val="16"/>
                <w:lang w:eastAsia="fr-CA"/>
              </w:rPr>
            </w:pPr>
            <w:r w:rsidRPr="00E47389">
              <w:rPr>
                <w:rFonts w:cs="Arial"/>
                <w:color w:val="000000"/>
                <w:sz w:val="16"/>
                <w:szCs w:val="16"/>
                <w:lang w:eastAsia="fr-CA"/>
              </w:rPr>
              <w:t>626</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507462E1" w14:textId="77777777" w:rsidR="00955F7D" w:rsidRPr="00E47389" w:rsidRDefault="00955F7D" w:rsidP="00E47389">
            <w:pPr>
              <w:jc w:val="right"/>
              <w:rPr>
                <w:rFonts w:ascii="Times New Roman" w:hAnsi="Times New Roman"/>
                <w:sz w:val="16"/>
                <w:szCs w:val="16"/>
                <w:lang w:eastAsia="fr-CA"/>
              </w:rPr>
            </w:pPr>
            <w:r w:rsidRPr="00E47389">
              <w:rPr>
                <w:rFonts w:cs="Arial"/>
                <w:color w:val="000000"/>
                <w:sz w:val="16"/>
                <w:szCs w:val="16"/>
                <w:lang w:eastAsia="fr-CA"/>
              </w:rPr>
              <w:t>3</w:t>
            </w:r>
          </w:p>
        </w:tc>
      </w:tr>
      <w:tr w:rsidR="00955F7D" w:rsidRPr="00183D6C" w14:paraId="1EA90991" w14:textId="77777777" w:rsidTr="00E47389">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1C1A89BF" w14:textId="77777777" w:rsidR="00955F7D" w:rsidRPr="00E47389" w:rsidRDefault="00955F7D" w:rsidP="00E47389">
            <w:pPr>
              <w:rPr>
                <w:rFonts w:ascii="Times New Roman" w:hAnsi="Times New Roman"/>
                <w:sz w:val="16"/>
                <w:szCs w:val="16"/>
                <w:lang w:eastAsia="fr-CA"/>
              </w:rPr>
            </w:pPr>
            <w:r w:rsidRPr="00E47389">
              <w:rPr>
                <w:rFonts w:cs="Arial"/>
                <w:color w:val="000000"/>
                <w:sz w:val="16"/>
                <w:szCs w:val="16"/>
                <w:lang w:eastAsia="fr-CA"/>
              </w:rPr>
              <w:t>Mazda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41233695" w14:textId="77777777" w:rsidR="00955F7D" w:rsidRPr="00E47389" w:rsidRDefault="00955F7D" w:rsidP="00E47389">
            <w:pPr>
              <w:rPr>
                <w:rFonts w:ascii="Times New Roman" w:hAnsi="Times New Roman"/>
                <w:sz w:val="16"/>
                <w:szCs w:val="16"/>
                <w:lang w:eastAsia="fr-CA"/>
              </w:rPr>
            </w:pPr>
            <w:r w:rsidRPr="00E47389">
              <w:rPr>
                <w:rFonts w:cs="Arial"/>
                <w:color w:val="000000"/>
                <w:sz w:val="16"/>
                <w:szCs w:val="16"/>
                <w:lang w:eastAsia="fr-CA"/>
              </w:rPr>
              <w:t>Protégé</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7EF1D5EE" w14:textId="77777777" w:rsidR="00955F7D" w:rsidRPr="00E47389" w:rsidRDefault="00955F7D" w:rsidP="00E47389">
            <w:pPr>
              <w:jc w:val="right"/>
              <w:rPr>
                <w:rFonts w:ascii="Times New Roman" w:hAnsi="Times New Roman"/>
                <w:sz w:val="16"/>
                <w:szCs w:val="16"/>
                <w:lang w:eastAsia="fr-CA"/>
              </w:rPr>
            </w:pPr>
            <w:r w:rsidRPr="00E47389">
              <w:rPr>
                <w:rFonts w:cs="Arial"/>
                <w:color w:val="000000"/>
                <w:sz w:val="16"/>
                <w:szCs w:val="16"/>
                <w:lang w:eastAsia="fr-CA"/>
              </w:rPr>
              <w:t>3</w:t>
            </w:r>
          </w:p>
        </w:tc>
      </w:tr>
      <w:tr w:rsidR="00955F7D" w:rsidRPr="00183D6C" w14:paraId="2FFCFC5C" w14:textId="77777777" w:rsidTr="00E47389">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55E0CE20" w14:textId="77777777" w:rsidR="00955F7D" w:rsidRPr="00E47389" w:rsidRDefault="00955F7D" w:rsidP="00E47389">
            <w:pPr>
              <w:rPr>
                <w:rFonts w:ascii="Times New Roman" w:hAnsi="Times New Roman"/>
                <w:sz w:val="16"/>
                <w:szCs w:val="16"/>
                <w:lang w:eastAsia="fr-CA"/>
              </w:rPr>
            </w:pPr>
            <w:r w:rsidRPr="00E47389">
              <w:rPr>
                <w:rFonts w:cs="Arial"/>
                <w:color w:val="000000"/>
                <w:sz w:val="16"/>
                <w:szCs w:val="16"/>
                <w:lang w:eastAsia="fr-CA"/>
              </w:rPr>
              <w:t>Nissan</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2C508249" w14:textId="77777777" w:rsidR="00955F7D" w:rsidRPr="00E47389" w:rsidRDefault="00955F7D" w:rsidP="00E47389">
            <w:pPr>
              <w:rPr>
                <w:rFonts w:ascii="Times New Roman" w:hAnsi="Times New Roman"/>
                <w:sz w:val="16"/>
                <w:szCs w:val="16"/>
                <w:lang w:eastAsia="fr-CA"/>
              </w:rPr>
            </w:pP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27A2EA23" w14:textId="77777777" w:rsidR="00955F7D" w:rsidRPr="00E47389" w:rsidRDefault="00955F7D" w:rsidP="00E47389">
            <w:pPr>
              <w:jc w:val="right"/>
              <w:rPr>
                <w:rFonts w:ascii="Times New Roman" w:hAnsi="Times New Roman"/>
                <w:sz w:val="16"/>
                <w:szCs w:val="16"/>
                <w:lang w:eastAsia="fr-CA"/>
              </w:rPr>
            </w:pPr>
            <w:r w:rsidRPr="00E47389">
              <w:rPr>
                <w:rFonts w:cs="Arial"/>
                <w:color w:val="000000"/>
                <w:sz w:val="16"/>
                <w:szCs w:val="16"/>
                <w:lang w:eastAsia="fr-CA"/>
              </w:rPr>
              <w:t>0</w:t>
            </w:r>
          </w:p>
        </w:tc>
      </w:tr>
      <w:tr w:rsidR="00955F7D" w:rsidRPr="00183D6C" w14:paraId="1D3314ED" w14:textId="77777777" w:rsidTr="00E47389">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176A1F61" w14:textId="77777777" w:rsidR="00955F7D" w:rsidRPr="00E47389" w:rsidRDefault="00955F7D" w:rsidP="00E47389">
            <w:pPr>
              <w:rPr>
                <w:rFonts w:ascii="Times New Roman" w:hAnsi="Times New Roman"/>
                <w:sz w:val="16"/>
                <w:szCs w:val="16"/>
                <w:lang w:eastAsia="fr-CA"/>
              </w:rPr>
            </w:pPr>
            <w:r w:rsidRPr="00E47389">
              <w:rPr>
                <w:rFonts w:cs="Arial"/>
                <w:color w:val="000000"/>
                <w:sz w:val="16"/>
                <w:szCs w:val="16"/>
                <w:lang w:eastAsia="fr-CA"/>
              </w:rPr>
              <w:t>Nissan</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5D428A6D" w14:textId="77777777" w:rsidR="00955F7D" w:rsidRPr="00E47389" w:rsidRDefault="00955F7D" w:rsidP="00E47389">
            <w:pPr>
              <w:rPr>
                <w:rFonts w:ascii="Times New Roman" w:hAnsi="Times New Roman"/>
                <w:sz w:val="16"/>
                <w:szCs w:val="16"/>
                <w:lang w:eastAsia="fr-CA"/>
              </w:rPr>
            </w:pPr>
            <w:proofErr w:type="spellStart"/>
            <w:r w:rsidRPr="00E47389">
              <w:rPr>
                <w:rFonts w:cs="Arial"/>
                <w:color w:val="000000"/>
                <w:sz w:val="16"/>
                <w:szCs w:val="16"/>
                <w:lang w:eastAsia="fr-CA"/>
              </w:rPr>
              <w:t>Pathfinder</w:t>
            </w:r>
            <w:proofErr w:type="spellEnd"/>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5CC56EA8" w14:textId="77777777" w:rsidR="00955F7D" w:rsidRPr="00E47389" w:rsidRDefault="00955F7D" w:rsidP="00E47389">
            <w:pPr>
              <w:jc w:val="right"/>
              <w:rPr>
                <w:rFonts w:ascii="Times New Roman" w:hAnsi="Times New Roman"/>
                <w:sz w:val="16"/>
                <w:szCs w:val="16"/>
                <w:lang w:eastAsia="fr-CA"/>
              </w:rPr>
            </w:pPr>
            <w:r w:rsidRPr="00E47389">
              <w:rPr>
                <w:rFonts w:cs="Arial"/>
                <w:color w:val="000000"/>
                <w:sz w:val="16"/>
                <w:szCs w:val="16"/>
                <w:lang w:eastAsia="fr-CA"/>
              </w:rPr>
              <w:t>3</w:t>
            </w:r>
          </w:p>
        </w:tc>
      </w:tr>
      <w:tr w:rsidR="00955F7D" w:rsidRPr="00183D6C" w14:paraId="3DC08734" w14:textId="77777777" w:rsidTr="00E47389">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4BB67F2B" w14:textId="77777777" w:rsidR="00955F7D" w:rsidRPr="00E47389" w:rsidRDefault="00955F7D" w:rsidP="00E47389">
            <w:pPr>
              <w:rPr>
                <w:rFonts w:ascii="Times New Roman" w:hAnsi="Times New Roman"/>
                <w:sz w:val="16"/>
                <w:szCs w:val="16"/>
                <w:lang w:eastAsia="fr-CA"/>
              </w:rPr>
            </w:pPr>
            <w:r w:rsidRPr="00E47389">
              <w:rPr>
                <w:rFonts w:cs="Arial"/>
                <w:color w:val="000000"/>
                <w:sz w:val="16"/>
                <w:szCs w:val="16"/>
                <w:lang w:eastAsia="fr-CA"/>
              </w:rPr>
              <w:t>Nissan</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333981DE" w14:textId="77777777" w:rsidR="00955F7D" w:rsidRPr="00E47389" w:rsidRDefault="00955F7D" w:rsidP="00E47389">
            <w:pPr>
              <w:rPr>
                <w:rFonts w:ascii="Times New Roman" w:hAnsi="Times New Roman"/>
                <w:sz w:val="16"/>
                <w:szCs w:val="16"/>
                <w:lang w:eastAsia="fr-CA"/>
              </w:rPr>
            </w:pPr>
            <w:proofErr w:type="spellStart"/>
            <w:r w:rsidRPr="00E47389">
              <w:rPr>
                <w:rFonts w:cs="Arial"/>
                <w:color w:val="000000"/>
                <w:sz w:val="16"/>
                <w:szCs w:val="16"/>
                <w:lang w:eastAsia="fr-CA"/>
              </w:rPr>
              <w:t>Sentra</w:t>
            </w:r>
            <w:proofErr w:type="spellEnd"/>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4037F50B" w14:textId="77777777" w:rsidR="00955F7D" w:rsidRPr="00E47389" w:rsidRDefault="00955F7D" w:rsidP="00E47389">
            <w:pPr>
              <w:jc w:val="right"/>
              <w:rPr>
                <w:rFonts w:ascii="Times New Roman" w:hAnsi="Times New Roman"/>
                <w:sz w:val="16"/>
                <w:szCs w:val="16"/>
                <w:lang w:eastAsia="fr-CA"/>
              </w:rPr>
            </w:pPr>
            <w:r w:rsidRPr="00E47389">
              <w:rPr>
                <w:rFonts w:cs="Arial"/>
                <w:color w:val="000000"/>
                <w:sz w:val="16"/>
                <w:szCs w:val="16"/>
                <w:lang w:eastAsia="fr-CA"/>
              </w:rPr>
              <w:t>2</w:t>
            </w:r>
          </w:p>
        </w:tc>
      </w:tr>
      <w:tr w:rsidR="00955F7D" w:rsidRPr="00183D6C" w14:paraId="477B19C6" w14:textId="77777777" w:rsidTr="00E47389">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1E0FB86C" w14:textId="77777777" w:rsidR="00955F7D" w:rsidRPr="00E47389" w:rsidRDefault="00955F7D" w:rsidP="00E47389">
            <w:pPr>
              <w:rPr>
                <w:rFonts w:ascii="Times New Roman" w:hAnsi="Times New Roman"/>
                <w:sz w:val="16"/>
                <w:szCs w:val="16"/>
                <w:lang w:eastAsia="fr-CA"/>
              </w:rPr>
            </w:pPr>
            <w:r w:rsidRPr="00E47389">
              <w:rPr>
                <w:rFonts w:cs="Arial"/>
                <w:color w:val="000000"/>
                <w:sz w:val="16"/>
                <w:szCs w:val="16"/>
                <w:lang w:eastAsia="fr-CA"/>
              </w:rPr>
              <w:t>Pontiac</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5C22DB9A" w14:textId="77777777" w:rsidR="00955F7D" w:rsidRPr="00E47389" w:rsidRDefault="00955F7D" w:rsidP="00E47389">
            <w:pPr>
              <w:rPr>
                <w:rFonts w:ascii="Times New Roman" w:hAnsi="Times New Roman"/>
                <w:sz w:val="16"/>
                <w:szCs w:val="16"/>
                <w:lang w:eastAsia="fr-CA"/>
              </w:rPr>
            </w:pPr>
            <w:proofErr w:type="spellStart"/>
            <w:r w:rsidRPr="00E47389">
              <w:rPr>
                <w:rFonts w:cs="Arial"/>
                <w:color w:val="000000"/>
                <w:sz w:val="16"/>
                <w:szCs w:val="16"/>
                <w:lang w:eastAsia="fr-CA"/>
              </w:rPr>
              <w:t>Lemans</w:t>
            </w:r>
            <w:proofErr w:type="spellEnd"/>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404F9104" w14:textId="77777777" w:rsidR="00955F7D" w:rsidRPr="00E47389" w:rsidRDefault="00955F7D" w:rsidP="00E47389">
            <w:pPr>
              <w:jc w:val="right"/>
              <w:rPr>
                <w:rFonts w:ascii="Times New Roman" w:hAnsi="Times New Roman"/>
                <w:sz w:val="16"/>
                <w:szCs w:val="16"/>
                <w:lang w:eastAsia="fr-CA"/>
              </w:rPr>
            </w:pPr>
            <w:r w:rsidRPr="00E47389">
              <w:rPr>
                <w:rFonts w:cs="Arial"/>
                <w:color w:val="000000"/>
                <w:sz w:val="16"/>
                <w:szCs w:val="16"/>
                <w:lang w:eastAsia="fr-CA"/>
              </w:rPr>
              <w:t>1</w:t>
            </w:r>
          </w:p>
        </w:tc>
      </w:tr>
      <w:tr w:rsidR="00955F7D" w:rsidRPr="00183D6C" w14:paraId="7C0EA7E6" w14:textId="77777777" w:rsidTr="00E47389">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58989A2B" w14:textId="77777777" w:rsidR="00955F7D" w:rsidRPr="00E47389" w:rsidRDefault="00955F7D" w:rsidP="00E47389">
            <w:pPr>
              <w:rPr>
                <w:rFonts w:ascii="Times New Roman" w:hAnsi="Times New Roman"/>
                <w:sz w:val="16"/>
                <w:szCs w:val="16"/>
                <w:lang w:eastAsia="fr-CA"/>
              </w:rPr>
            </w:pPr>
            <w:r w:rsidRPr="00E47389">
              <w:rPr>
                <w:rFonts w:cs="Arial"/>
                <w:color w:val="000000"/>
                <w:sz w:val="16"/>
                <w:szCs w:val="16"/>
                <w:lang w:eastAsia="fr-CA"/>
              </w:rPr>
              <w:t>Pontiac</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715F4A45" w14:textId="77777777" w:rsidR="00955F7D" w:rsidRPr="00E47389" w:rsidRDefault="00955F7D" w:rsidP="00E47389">
            <w:pPr>
              <w:rPr>
                <w:rFonts w:ascii="Times New Roman" w:hAnsi="Times New Roman"/>
                <w:sz w:val="16"/>
                <w:szCs w:val="16"/>
                <w:lang w:eastAsia="fr-CA"/>
              </w:rPr>
            </w:pPr>
            <w:proofErr w:type="spellStart"/>
            <w:r w:rsidRPr="00E47389">
              <w:rPr>
                <w:rFonts w:cs="Arial"/>
                <w:color w:val="000000"/>
                <w:sz w:val="16"/>
                <w:szCs w:val="16"/>
                <w:lang w:eastAsia="fr-CA"/>
              </w:rPr>
              <w:t>Sunfire</w:t>
            </w:r>
            <w:proofErr w:type="spellEnd"/>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6FB1336C" w14:textId="77777777" w:rsidR="00955F7D" w:rsidRPr="00E47389" w:rsidRDefault="00955F7D" w:rsidP="00E47389">
            <w:pPr>
              <w:jc w:val="right"/>
              <w:rPr>
                <w:rFonts w:ascii="Times New Roman" w:hAnsi="Times New Roman"/>
                <w:sz w:val="16"/>
                <w:szCs w:val="16"/>
                <w:lang w:eastAsia="fr-CA"/>
              </w:rPr>
            </w:pPr>
            <w:r w:rsidRPr="00E47389">
              <w:rPr>
                <w:rFonts w:cs="Arial"/>
                <w:color w:val="000000"/>
                <w:sz w:val="16"/>
                <w:szCs w:val="16"/>
                <w:lang w:eastAsia="fr-CA"/>
              </w:rPr>
              <w:t>2</w:t>
            </w:r>
          </w:p>
        </w:tc>
      </w:tr>
      <w:tr w:rsidR="00955F7D" w:rsidRPr="00183D6C" w14:paraId="456DD4A5" w14:textId="77777777" w:rsidTr="00E47389">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594C1186" w14:textId="77777777" w:rsidR="00955F7D" w:rsidRPr="00E47389" w:rsidRDefault="00955F7D" w:rsidP="00E47389">
            <w:pPr>
              <w:rPr>
                <w:rFonts w:ascii="Times New Roman" w:hAnsi="Times New Roman"/>
                <w:sz w:val="16"/>
                <w:szCs w:val="16"/>
                <w:lang w:eastAsia="fr-CA"/>
              </w:rPr>
            </w:pPr>
            <w:r w:rsidRPr="00E47389">
              <w:rPr>
                <w:rFonts w:cs="Arial"/>
                <w:color w:val="000000"/>
                <w:sz w:val="16"/>
                <w:szCs w:val="16"/>
                <w:lang w:eastAsia="fr-CA"/>
              </w:rPr>
              <w:t>Suzuki</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56491BF8" w14:textId="77777777" w:rsidR="00955F7D" w:rsidRPr="00E47389" w:rsidRDefault="00955F7D" w:rsidP="00E47389">
            <w:pPr>
              <w:rPr>
                <w:rFonts w:ascii="Times New Roman" w:hAnsi="Times New Roman"/>
                <w:sz w:val="16"/>
                <w:szCs w:val="16"/>
                <w:lang w:eastAsia="fr-CA"/>
              </w:rPr>
            </w:pPr>
            <w:r w:rsidRPr="00E47389">
              <w:rPr>
                <w:rFonts w:cs="Arial"/>
                <w:color w:val="000000"/>
                <w:sz w:val="16"/>
                <w:szCs w:val="16"/>
                <w:lang w:eastAsia="fr-CA"/>
              </w:rPr>
              <w:t>Kia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4DC2CE36" w14:textId="77777777" w:rsidR="00955F7D" w:rsidRPr="00E47389" w:rsidRDefault="00955F7D" w:rsidP="00E47389">
            <w:pPr>
              <w:jc w:val="right"/>
              <w:rPr>
                <w:rFonts w:ascii="Times New Roman" w:hAnsi="Times New Roman"/>
                <w:sz w:val="16"/>
                <w:szCs w:val="16"/>
                <w:lang w:eastAsia="fr-CA"/>
              </w:rPr>
            </w:pPr>
            <w:r w:rsidRPr="00E47389">
              <w:rPr>
                <w:rFonts w:cs="Arial"/>
                <w:color w:val="000000"/>
                <w:sz w:val="16"/>
                <w:szCs w:val="16"/>
                <w:lang w:eastAsia="fr-CA"/>
              </w:rPr>
              <w:t>1</w:t>
            </w:r>
          </w:p>
        </w:tc>
      </w:tr>
      <w:tr w:rsidR="00955F7D" w:rsidRPr="00183D6C" w14:paraId="29E8492A" w14:textId="77777777" w:rsidTr="00E47389">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21838E6B" w14:textId="77777777" w:rsidR="00955F7D" w:rsidRPr="00E47389" w:rsidRDefault="00955F7D" w:rsidP="00E47389">
            <w:pPr>
              <w:rPr>
                <w:rFonts w:ascii="Times New Roman" w:hAnsi="Times New Roman"/>
                <w:sz w:val="16"/>
                <w:szCs w:val="16"/>
                <w:lang w:eastAsia="fr-CA"/>
              </w:rPr>
            </w:pPr>
            <w:r w:rsidRPr="00E47389">
              <w:rPr>
                <w:rFonts w:cs="Arial"/>
                <w:color w:val="000000"/>
                <w:sz w:val="16"/>
                <w:szCs w:val="16"/>
                <w:lang w:eastAsia="fr-CA"/>
              </w:rPr>
              <w:t>Toyota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4EFB557E" w14:textId="77777777" w:rsidR="00955F7D" w:rsidRPr="00E47389" w:rsidRDefault="00955F7D" w:rsidP="00E47389">
            <w:pPr>
              <w:rPr>
                <w:rFonts w:ascii="Times New Roman" w:hAnsi="Times New Roman"/>
                <w:sz w:val="16"/>
                <w:szCs w:val="16"/>
                <w:lang w:eastAsia="fr-CA"/>
              </w:rPr>
            </w:pPr>
            <w:proofErr w:type="spellStart"/>
            <w:r w:rsidRPr="00E47389">
              <w:rPr>
                <w:rFonts w:cs="Arial"/>
                <w:color w:val="000000"/>
                <w:sz w:val="16"/>
                <w:szCs w:val="16"/>
                <w:lang w:eastAsia="fr-CA"/>
              </w:rPr>
              <w:t>Camry</w:t>
            </w:r>
            <w:proofErr w:type="spellEnd"/>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1B0BAC93" w14:textId="77777777" w:rsidR="00955F7D" w:rsidRPr="00E47389" w:rsidRDefault="00955F7D" w:rsidP="00E47389">
            <w:pPr>
              <w:jc w:val="right"/>
              <w:rPr>
                <w:rFonts w:ascii="Times New Roman" w:hAnsi="Times New Roman"/>
                <w:sz w:val="16"/>
                <w:szCs w:val="16"/>
                <w:lang w:eastAsia="fr-CA"/>
              </w:rPr>
            </w:pPr>
            <w:r w:rsidRPr="00E47389">
              <w:rPr>
                <w:rFonts w:cs="Arial"/>
                <w:color w:val="000000"/>
                <w:sz w:val="16"/>
                <w:szCs w:val="16"/>
                <w:lang w:eastAsia="fr-CA"/>
              </w:rPr>
              <w:t>3</w:t>
            </w:r>
          </w:p>
        </w:tc>
      </w:tr>
      <w:tr w:rsidR="00955F7D" w:rsidRPr="00183D6C" w14:paraId="7AEAE96C" w14:textId="77777777" w:rsidTr="00E47389">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4F4B87DB" w14:textId="77777777" w:rsidR="00955F7D" w:rsidRPr="00E47389" w:rsidRDefault="00955F7D" w:rsidP="00E47389">
            <w:pPr>
              <w:rPr>
                <w:rFonts w:ascii="Times New Roman" w:hAnsi="Times New Roman"/>
                <w:sz w:val="16"/>
                <w:szCs w:val="16"/>
                <w:lang w:eastAsia="fr-CA"/>
              </w:rPr>
            </w:pPr>
            <w:r w:rsidRPr="00E47389">
              <w:rPr>
                <w:rFonts w:cs="Arial"/>
                <w:color w:val="000000"/>
                <w:sz w:val="16"/>
                <w:szCs w:val="16"/>
                <w:lang w:eastAsia="fr-CA"/>
              </w:rPr>
              <w:t>Toyota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1FA7ADDC" w14:textId="77777777" w:rsidR="00955F7D" w:rsidRPr="00E47389" w:rsidRDefault="00955F7D" w:rsidP="00E47389">
            <w:pPr>
              <w:rPr>
                <w:rFonts w:ascii="Times New Roman" w:hAnsi="Times New Roman"/>
                <w:sz w:val="16"/>
                <w:szCs w:val="16"/>
                <w:lang w:eastAsia="fr-CA"/>
              </w:rPr>
            </w:pPr>
            <w:r w:rsidRPr="00E47389">
              <w:rPr>
                <w:rFonts w:cs="Arial"/>
                <w:color w:val="000000"/>
                <w:sz w:val="16"/>
                <w:szCs w:val="16"/>
                <w:lang w:eastAsia="fr-CA"/>
              </w:rPr>
              <w:t>Corolla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7EC58777" w14:textId="77777777" w:rsidR="00955F7D" w:rsidRPr="00E47389" w:rsidRDefault="00955F7D" w:rsidP="00E47389">
            <w:pPr>
              <w:jc w:val="right"/>
              <w:rPr>
                <w:rFonts w:ascii="Times New Roman" w:hAnsi="Times New Roman"/>
                <w:sz w:val="16"/>
                <w:szCs w:val="16"/>
                <w:lang w:eastAsia="fr-CA"/>
              </w:rPr>
            </w:pPr>
            <w:r w:rsidRPr="00E47389">
              <w:rPr>
                <w:rFonts w:cs="Arial"/>
                <w:color w:val="000000"/>
                <w:sz w:val="16"/>
                <w:szCs w:val="16"/>
                <w:lang w:eastAsia="fr-CA"/>
              </w:rPr>
              <w:t>1</w:t>
            </w:r>
          </w:p>
        </w:tc>
      </w:tr>
      <w:tr w:rsidR="00955F7D" w:rsidRPr="00183D6C" w14:paraId="34B9E0B1" w14:textId="77777777" w:rsidTr="00E47389">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2109C48E" w14:textId="77777777" w:rsidR="00955F7D" w:rsidRPr="00E47389" w:rsidRDefault="00955F7D" w:rsidP="00E47389">
            <w:pPr>
              <w:rPr>
                <w:rFonts w:ascii="Times New Roman" w:hAnsi="Times New Roman"/>
                <w:sz w:val="16"/>
                <w:szCs w:val="16"/>
                <w:lang w:eastAsia="fr-CA"/>
              </w:rPr>
            </w:pPr>
            <w:r w:rsidRPr="00E47389">
              <w:rPr>
                <w:rFonts w:cs="Arial"/>
                <w:color w:val="000000"/>
                <w:sz w:val="16"/>
                <w:szCs w:val="16"/>
                <w:lang w:eastAsia="fr-CA"/>
              </w:rPr>
              <w:t>Toyota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0EC639DB" w14:textId="77777777" w:rsidR="00955F7D" w:rsidRPr="00E47389" w:rsidRDefault="00955F7D" w:rsidP="00E47389">
            <w:pPr>
              <w:rPr>
                <w:rFonts w:ascii="Times New Roman" w:hAnsi="Times New Roman"/>
                <w:sz w:val="16"/>
                <w:szCs w:val="16"/>
                <w:lang w:eastAsia="fr-CA"/>
              </w:rPr>
            </w:pPr>
            <w:proofErr w:type="spellStart"/>
            <w:r w:rsidRPr="00E47389">
              <w:rPr>
                <w:rFonts w:cs="Arial"/>
                <w:color w:val="000000"/>
                <w:sz w:val="16"/>
                <w:szCs w:val="16"/>
                <w:lang w:eastAsia="fr-CA"/>
              </w:rPr>
              <w:t>Echo</w:t>
            </w:r>
            <w:proofErr w:type="spellEnd"/>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14:paraId="65A637DC" w14:textId="77777777" w:rsidR="00955F7D" w:rsidRPr="00E47389" w:rsidRDefault="00955F7D" w:rsidP="00E47389">
            <w:pPr>
              <w:jc w:val="right"/>
              <w:rPr>
                <w:rFonts w:ascii="Times New Roman" w:hAnsi="Times New Roman"/>
                <w:sz w:val="16"/>
                <w:szCs w:val="16"/>
                <w:lang w:eastAsia="fr-CA"/>
              </w:rPr>
            </w:pPr>
            <w:r w:rsidRPr="00E47389">
              <w:rPr>
                <w:rFonts w:cs="Arial"/>
                <w:color w:val="000000"/>
                <w:sz w:val="16"/>
                <w:szCs w:val="16"/>
                <w:lang w:eastAsia="fr-CA"/>
              </w:rPr>
              <w:t>1</w:t>
            </w:r>
          </w:p>
        </w:tc>
      </w:tr>
    </w:tbl>
    <w:p w14:paraId="59EDC41C" w14:textId="77777777" w:rsidR="00955F7D" w:rsidRDefault="00E47389" w:rsidP="00955F7D">
      <w:pPr>
        <w:pStyle w:val="Listepuces2"/>
      </w:pPr>
      <w:r>
        <w:t>Si la requête était :</w:t>
      </w:r>
    </w:p>
    <w:p w14:paraId="11894FE6" w14:textId="77777777" w:rsidR="00955F7D" w:rsidRDefault="00E47389" w:rsidP="00E47389">
      <w:pPr>
        <w:pStyle w:val="Requte"/>
      </w:pPr>
      <w:r>
        <w:t xml:space="preserve">SELECT </w:t>
      </w:r>
      <w:proofErr w:type="spellStart"/>
      <w:r>
        <w:t>AutoMarque</w:t>
      </w:r>
      <w:proofErr w:type="spellEnd"/>
      <w:r>
        <w:t xml:space="preserve"> AS Marque, </w:t>
      </w:r>
      <w:proofErr w:type="spellStart"/>
      <w:r>
        <w:t>AutoModèle</w:t>
      </w:r>
      <w:proofErr w:type="spellEnd"/>
      <w:r>
        <w:t xml:space="preserve"> AS Modèle,</w:t>
      </w:r>
      <w:r>
        <w:br/>
      </w:r>
      <w:r>
        <w:tab/>
      </w:r>
      <w:r>
        <w:tab/>
        <w:t>COUNT (*) AS Compte</w:t>
      </w:r>
      <w:r>
        <w:br/>
        <w:t>FROM Autos</w:t>
      </w:r>
      <w:r>
        <w:br/>
        <w:t xml:space="preserve">GROUP BY </w:t>
      </w:r>
      <w:proofErr w:type="spellStart"/>
      <w:r>
        <w:t>AutoMarque</w:t>
      </w:r>
      <w:proofErr w:type="spellEnd"/>
      <w:r>
        <w:t xml:space="preserve">, </w:t>
      </w:r>
      <w:proofErr w:type="spellStart"/>
      <w:r>
        <w:t>AutoModèle</w:t>
      </w:r>
      <w:proofErr w:type="spellEnd"/>
      <w:r>
        <w:t>;</w:t>
      </w:r>
    </w:p>
    <w:p w14:paraId="5BCAE958" w14:textId="77777777" w:rsidR="00E47389" w:rsidRPr="00955F7D" w:rsidRDefault="00054EE7" w:rsidP="00E47389">
      <w:pPr>
        <w:pStyle w:val="Listepuces2"/>
      </w:pPr>
      <w:r>
        <w:rPr>
          <w:rFonts w:cs="Arial"/>
          <w:b/>
          <w:bCs/>
          <w:noProof/>
          <w:color w:val="000000"/>
          <w:sz w:val="16"/>
          <w:szCs w:val="16"/>
          <w:lang w:eastAsia="fr-CA"/>
        </w:rPr>
        <w:pict w14:anchorId="65B493C8">
          <v:shapetype id="_x0000_t109" coordsize="21600,21600" o:spt="109" path="m,l,21600r21600,l21600,xe">
            <v:stroke joinstyle="miter"/>
            <v:path gradientshapeok="t" o:connecttype="rect"/>
          </v:shapetype>
          <v:shape id="_x0000_s3063" type="#_x0000_t109" style="position:absolute;left:0;text-align:left;margin-left:240.9pt;margin-top:8.35pt;width:34.15pt;height:36.2pt;z-index:251777024" fillcolor="white [3212]" stroked="f" strokeweight="1.5pt"/>
        </w:pict>
      </w:r>
      <w:r w:rsidR="00E47389">
        <w:t>Les résultats :</w:t>
      </w:r>
    </w:p>
    <w:tbl>
      <w:tblPr>
        <w:tblW w:w="0" w:type="auto"/>
        <w:tblCellSpacing w:w="0" w:type="dxa"/>
        <w:tblInd w:w="2298"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45"/>
        <w:gridCol w:w="1119"/>
        <w:gridCol w:w="656"/>
        <w:gridCol w:w="741"/>
        <w:gridCol w:w="741"/>
        <w:gridCol w:w="992"/>
        <w:gridCol w:w="709"/>
      </w:tblGrid>
      <w:tr w:rsidR="00E47389" w:rsidRPr="00E47389" w14:paraId="62291313" w14:textId="77777777" w:rsidTr="00E47389">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1266B70E" w14:textId="77777777" w:rsidR="00E47389" w:rsidRPr="00E47389" w:rsidRDefault="00E47389" w:rsidP="00E47389">
            <w:pPr>
              <w:jc w:val="center"/>
              <w:rPr>
                <w:rFonts w:cs="Arial"/>
                <w:b/>
                <w:bCs/>
                <w:sz w:val="16"/>
                <w:szCs w:val="16"/>
                <w:lang w:eastAsia="fr-CA"/>
              </w:rPr>
            </w:pPr>
            <w:r w:rsidRPr="00E47389">
              <w:rPr>
                <w:rFonts w:cs="Arial"/>
                <w:b/>
                <w:bCs/>
                <w:color w:val="000000"/>
                <w:sz w:val="16"/>
                <w:szCs w:val="16"/>
                <w:lang w:eastAsia="fr-CA"/>
              </w:rPr>
              <w:t>Marque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09893EA6" w14:textId="77777777" w:rsidR="00E47389" w:rsidRPr="00E47389" w:rsidRDefault="00E47389" w:rsidP="00E47389">
            <w:pPr>
              <w:jc w:val="center"/>
              <w:rPr>
                <w:rFonts w:cs="Arial"/>
                <w:b/>
                <w:bCs/>
                <w:sz w:val="16"/>
                <w:szCs w:val="16"/>
                <w:lang w:eastAsia="fr-CA"/>
              </w:rPr>
            </w:pPr>
            <w:r w:rsidRPr="00E47389">
              <w:rPr>
                <w:rFonts w:cs="Arial"/>
                <w:b/>
                <w:bCs/>
                <w:color w:val="000000"/>
                <w:sz w:val="16"/>
                <w:szCs w:val="16"/>
                <w:lang w:eastAsia="fr-CA"/>
              </w:rPr>
              <w:t>Modèle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7135205F" w14:textId="77777777" w:rsidR="00E47389" w:rsidRPr="00E47389" w:rsidRDefault="00E47389" w:rsidP="00E47389">
            <w:pPr>
              <w:jc w:val="center"/>
              <w:rPr>
                <w:rFonts w:cs="Arial"/>
                <w:b/>
                <w:bCs/>
                <w:sz w:val="16"/>
                <w:szCs w:val="16"/>
                <w:lang w:eastAsia="fr-CA"/>
              </w:rPr>
            </w:pPr>
            <w:r w:rsidRPr="00E47389">
              <w:rPr>
                <w:rFonts w:cs="Arial"/>
                <w:b/>
                <w:bCs/>
                <w:color w:val="000000"/>
                <w:sz w:val="16"/>
                <w:szCs w:val="16"/>
                <w:lang w:eastAsia="fr-CA"/>
              </w:rPr>
              <w:t>Compte</w:t>
            </w:r>
          </w:p>
        </w:tc>
        <w:tc>
          <w:tcPr>
            <w:tcW w:w="741" w:type="dxa"/>
            <w:tcBorders>
              <w:top w:val="outset" w:sz="6" w:space="0" w:color="auto"/>
              <w:left w:val="outset" w:sz="6" w:space="0" w:color="000000"/>
              <w:bottom w:val="nil"/>
              <w:right w:val="outset" w:sz="6" w:space="0" w:color="000000"/>
            </w:tcBorders>
            <w:shd w:val="clear" w:color="auto" w:fill="auto"/>
          </w:tcPr>
          <w:p w14:paraId="1E27D3F3" w14:textId="77777777" w:rsidR="00E47389" w:rsidRPr="00E47389" w:rsidRDefault="00E47389" w:rsidP="00E47389">
            <w:pPr>
              <w:jc w:val="center"/>
              <w:rPr>
                <w:rFonts w:cs="Arial"/>
                <w:b/>
                <w:bCs/>
                <w:color w:val="000000"/>
                <w:sz w:val="16"/>
                <w:szCs w:val="16"/>
                <w:lang w:eastAsia="fr-CA"/>
              </w:rPr>
            </w:pPr>
          </w:p>
        </w:tc>
        <w:tc>
          <w:tcPr>
            <w:tcW w:w="741" w:type="dxa"/>
            <w:tcBorders>
              <w:top w:val="outset" w:sz="6" w:space="0" w:color="000000"/>
              <w:left w:val="outset" w:sz="6" w:space="0" w:color="000000"/>
              <w:bottom w:val="outset" w:sz="6" w:space="0" w:color="000000"/>
              <w:right w:val="outset" w:sz="6" w:space="0" w:color="000000"/>
            </w:tcBorders>
            <w:shd w:val="clear" w:color="auto" w:fill="C0C0C0"/>
            <w:vAlign w:val="center"/>
          </w:tcPr>
          <w:p w14:paraId="78FAD96E" w14:textId="77777777" w:rsidR="00E47389" w:rsidRPr="00E47389" w:rsidRDefault="00E47389" w:rsidP="00E47389">
            <w:pPr>
              <w:jc w:val="center"/>
              <w:rPr>
                <w:rFonts w:cs="Arial"/>
                <w:b/>
                <w:bCs/>
                <w:sz w:val="16"/>
                <w:szCs w:val="16"/>
                <w:lang w:eastAsia="fr-CA"/>
              </w:rPr>
            </w:pPr>
            <w:r w:rsidRPr="00E47389">
              <w:rPr>
                <w:rFonts w:cs="Arial"/>
                <w:b/>
                <w:bCs/>
                <w:color w:val="000000"/>
                <w:sz w:val="16"/>
                <w:szCs w:val="16"/>
                <w:lang w:eastAsia="fr-CA"/>
              </w:rPr>
              <w:t>Marque</w:t>
            </w:r>
          </w:p>
        </w:tc>
        <w:tc>
          <w:tcPr>
            <w:tcW w:w="992" w:type="dxa"/>
            <w:tcBorders>
              <w:top w:val="outset" w:sz="6" w:space="0" w:color="000000"/>
              <w:left w:val="outset" w:sz="6" w:space="0" w:color="000000"/>
              <w:bottom w:val="outset" w:sz="6" w:space="0" w:color="000000"/>
              <w:right w:val="outset" w:sz="6" w:space="0" w:color="000000"/>
            </w:tcBorders>
            <w:shd w:val="clear" w:color="auto" w:fill="C0C0C0"/>
            <w:vAlign w:val="center"/>
          </w:tcPr>
          <w:p w14:paraId="4A744E17" w14:textId="77777777" w:rsidR="00E47389" w:rsidRPr="00E47389" w:rsidRDefault="00E47389" w:rsidP="00E47389">
            <w:pPr>
              <w:jc w:val="center"/>
              <w:rPr>
                <w:rFonts w:cs="Arial"/>
                <w:b/>
                <w:bCs/>
                <w:sz w:val="16"/>
                <w:szCs w:val="16"/>
                <w:lang w:eastAsia="fr-CA"/>
              </w:rPr>
            </w:pPr>
            <w:r w:rsidRPr="00E47389">
              <w:rPr>
                <w:rFonts w:cs="Arial"/>
                <w:b/>
                <w:bCs/>
                <w:color w:val="000000"/>
                <w:sz w:val="16"/>
                <w:szCs w:val="16"/>
                <w:lang w:eastAsia="fr-CA"/>
              </w:rPr>
              <w:t>Modèle</w:t>
            </w:r>
          </w:p>
        </w:tc>
        <w:tc>
          <w:tcPr>
            <w:tcW w:w="709" w:type="dxa"/>
            <w:tcBorders>
              <w:top w:val="outset" w:sz="6" w:space="0" w:color="000000"/>
              <w:left w:val="outset" w:sz="6" w:space="0" w:color="000000"/>
              <w:bottom w:val="outset" w:sz="6" w:space="0" w:color="000000"/>
              <w:right w:val="outset" w:sz="6" w:space="0" w:color="000000"/>
            </w:tcBorders>
            <w:shd w:val="clear" w:color="auto" w:fill="C0C0C0"/>
            <w:vAlign w:val="center"/>
          </w:tcPr>
          <w:p w14:paraId="6AE4AF61" w14:textId="77777777" w:rsidR="00E47389" w:rsidRPr="00E47389" w:rsidRDefault="00E47389" w:rsidP="00E47389">
            <w:pPr>
              <w:jc w:val="center"/>
              <w:rPr>
                <w:rFonts w:cs="Arial"/>
                <w:b/>
                <w:bCs/>
                <w:sz w:val="16"/>
                <w:szCs w:val="16"/>
                <w:lang w:eastAsia="fr-CA"/>
              </w:rPr>
            </w:pPr>
            <w:r w:rsidRPr="00E47389">
              <w:rPr>
                <w:rFonts w:cs="Arial"/>
                <w:b/>
                <w:bCs/>
                <w:color w:val="000000"/>
                <w:sz w:val="16"/>
                <w:szCs w:val="16"/>
                <w:lang w:eastAsia="fr-CA"/>
              </w:rPr>
              <w:t>Compte</w:t>
            </w:r>
          </w:p>
        </w:tc>
      </w:tr>
      <w:tr w:rsidR="00E47389" w:rsidRPr="00CB681C" w14:paraId="0B378EA7" w14:textId="77777777" w:rsidTr="00E4738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CCD9D09" w14:textId="77777777" w:rsidR="00E47389" w:rsidRPr="00E47389" w:rsidRDefault="00E47389" w:rsidP="00E47389">
            <w:pPr>
              <w:rPr>
                <w:rFonts w:cs="Arial"/>
                <w:sz w:val="16"/>
                <w:szCs w:val="16"/>
                <w:lang w:eastAsia="fr-CA"/>
              </w:rPr>
            </w:pPr>
            <w:r w:rsidRPr="00E47389">
              <w:rPr>
                <w:rFonts w:cs="Arial"/>
                <w:color w:val="000000"/>
                <w:sz w:val="16"/>
                <w:szCs w:val="16"/>
                <w:lang w:eastAsia="fr-CA"/>
              </w:rPr>
              <w:t>Chevrolet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70E5A01" w14:textId="77777777" w:rsidR="00E47389" w:rsidRPr="00E47389" w:rsidRDefault="00E47389" w:rsidP="00E47389">
            <w:pPr>
              <w:rPr>
                <w:rFonts w:cs="Arial"/>
                <w:sz w:val="16"/>
                <w:szCs w:val="16"/>
                <w:lang w:eastAsia="fr-CA"/>
              </w:rPr>
            </w:pPr>
            <w:r w:rsidRPr="00E47389">
              <w:rPr>
                <w:rFonts w:cs="Arial"/>
                <w:color w:val="000000"/>
                <w:sz w:val="16"/>
                <w:szCs w:val="16"/>
                <w:lang w:eastAsia="fr-CA"/>
              </w:rPr>
              <w:t>Cavalier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C9FBC3E" w14:textId="77777777" w:rsidR="00E47389" w:rsidRPr="00E47389" w:rsidRDefault="00E47389" w:rsidP="00E47389">
            <w:pPr>
              <w:jc w:val="right"/>
              <w:rPr>
                <w:rFonts w:cs="Arial"/>
                <w:sz w:val="16"/>
                <w:szCs w:val="16"/>
                <w:lang w:eastAsia="fr-CA"/>
              </w:rPr>
            </w:pPr>
            <w:r w:rsidRPr="00E47389">
              <w:rPr>
                <w:rFonts w:cs="Arial"/>
                <w:color w:val="000000"/>
                <w:sz w:val="16"/>
                <w:szCs w:val="16"/>
                <w:lang w:eastAsia="fr-CA"/>
              </w:rPr>
              <w:t>2</w:t>
            </w:r>
          </w:p>
        </w:tc>
        <w:tc>
          <w:tcPr>
            <w:tcW w:w="741" w:type="dxa"/>
            <w:tcBorders>
              <w:top w:val="nil"/>
              <w:left w:val="outset" w:sz="6" w:space="0" w:color="D0D7E5"/>
              <w:bottom w:val="nil"/>
              <w:right w:val="outset" w:sz="6" w:space="0" w:color="D0D7E5"/>
            </w:tcBorders>
            <w:shd w:val="clear" w:color="auto" w:fill="FFFFFF"/>
          </w:tcPr>
          <w:p w14:paraId="7705753B" w14:textId="77777777" w:rsidR="00E47389" w:rsidRPr="00E47389" w:rsidRDefault="00E47389" w:rsidP="00E47389">
            <w:pPr>
              <w:jc w:val="center"/>
              <w:rPr>
                <w:rFonts w:cs="Arial"/>
                <w:b/>
                <w:bCs/>
                <w:color w:val="000000"/>
                <w:sz w:val="16"/>
                <w:szCs w:val="16"/>
                <w:lang w:eastAsia="fr-CA"/>
              </w:rPr>
            </w:pPr>
          </w:p>
        </w:tc>
        <w:tc>
          <w:tcPr>
            <w:tcW w:w="741" w:type="dxa"/>
            <w:tcBorders>
              <w:top w:val="outset" w:sz="6" w:space="0" w:color="D0D7E5"/>
              <w:left w:val="outset" w:sz="6" w:space="0" w:color="D0D7E5"/>
              <w:bottom w:val="outset" w:sz="6" w:space="0" w:color="D0D7E5"/>
              <w:right w:val="outset" w:sz="6" w:space="0" w:color="D0D7E5"/>
            </w:tcBorders>
            <w:shd w:val="clear" w:color="auto" w:fill="FFFFFF"/>
          </w:tcPr>
          <w:p w14:paraId="276F490D" w14:textId="77777777" w:rsidR="00E47389" w:rsidRPr="00E47389" w:rsidRDefault="00E47389" w:rsidP="00E47389">
            <w:pPr>
              <w:rPr>
                <w:rFonts w:cs="Arial"/>
                <w:sz w:val="16"/>
                <w:szCs w:val="16"/>
                <w:lang w:eastAsia="fr-CA"/>
              </w:rPr>
            </w:pPr>
            <w:r w:rsidRPr="00E47389">
              <w:rPr>
                <w:rFonts w:cs="Arial"/>
                <w:color w:val="000000"/>
                <w:sz w:val="16"/>
                <w:szCs w:val="16"/>
                <w:lang w:eastAsia="fr-CA"/>
              </w:rPr>
              <w:t>Mazda</w:t>
            </w:r>
          </w:p>
        </w:tc>
        <w:tc>
          <w:tcPr>
            <w:tcW w:w="992" w:type="dxa"/>
            <w:tcBorders>
              <w:top w:val="outset" w:sz="6" w:space="0" w:color="D0D7E5"/>
              <w:left w:val="outset" w:sz="6" w:space="0" w:color="D0D7E5"/>
              <w:bottom w:val="outset" w:sz="6" w:space="0" w:color="D0D7E5"/>
              <w:right w:val="outset" w:sz="6" w:space="0" w:color="D0D7E5"/>
            </w:tcBorders>
            <w:shd w:val="clear" w:color="auto" w:fill="FFFFFF"/>
          </w:tcPr>
          <w:p w14:paraId="735251DC" w14:textId="77777777" w:rsidR="00E47389" w:rsidRPr="00E47389" w:rsidRDefault="00E47389" w:rsidP="00E47389">
            <w:pPr>
              <w:rPr>
                <w:rFonts w:cs="Arial"/>
                <w:sz w:val="16"/>
                <w:szCs w:val="16"/>
                <w:lang w:eastAsia="fr-CA"/>
              </w:rPr>
            </w:pPr>
            <w:r w:rsidRPr="00E47389">
              <w:rPr>
                <w:rFonts w:cs="Arial"/>
                <w:color w:val="000000"/>
                <w:sz w:val="16"/>
                <w:szCs w:val="16"/>
                <w:lang w:eastAsia="fr-CA"/>
              </w:rPr>
              <w:t>Protégé</w:t>
            </w:r>
          </w:p>
        </w:tc>
        <w:tc>
          <w:tcPr>
            <w:tcW w:w="709" w:type="dxa"/>
            <w:tcBorders>
              <w:top w:val="outset" w:sz="6" w:space="0" w:color="D0D7E5"/>
              <w:left w:val="outset" w:sz="6" w:space="0" w:color="D0D7E5"/>
              <w:bottom w:val="outset" w:sz="6" w:space="0" w:color="D0D7E5"/>
              <w:right w:val="outset" w:sz="6" w:space="0" w:color="D0D7E5"/>
            </w:tcBorders>
            <w:shd w:val="clear" w:color="auto" w:fill="FFFFFF"/>
          </w:tcPr>
          <w:p w14:paraId="381B5278" w14:textId="77777777" w:rsidR="00E47389" w:rsidRPr="00CB681C" w:rsidRDefault="00054EE7" w:rsidP="00E47389">
            <w:pPr>
              <w:jc w:val="right"/>
              <w:rPr>
                <w:rFonts w:cs="Arial"/>
                <w:b/>
                <w:sz w:val="16"/>
                <w:szCs w:val="16"/>
                <w:lang w:eastAsia="fr-CA"/>
              </w:rPr>
            </w:pPr>
            <w:r>
              <w:rPr>
                <w:rFonts w:cs="Arial"/>
                <w:noProof/>
                <w:color w:val="000000"/>
                <w:sz w:val="16"/>
                <w:szCs w:val="16"/>
                <w:lang w:eastAsia="fr-CA"/>
              </w:rPr>
              <w:pict w14:anchorId="5B965930">
                <v:line id="_x0000_s3064" style="position:absolute;left:0;text-align:left;flip:x;z-index:251778048;mso-position-horizontal-relative:text;mso-position-vertical-relative:text" from="37.95pt,2.7pt" to="76.75pt,2.7pt">
                  <v:stroke endarrow="block"/>
                </v:line>
              </w:pict>
            </w:r>
            <w:r w:rsidR="00E47389" w:rsidRPr="00CB681C">
              <w:rPr>
                <w:rFonts w:cs="Arial"/>
                <w:b/>
                <w:color w:val="000000"/>
                <w:sz w:val="16"/>
                <w:szCs w:val="16"/>
                <w:lang w:eastAsia="fr-CA"/>
              </w:rPr>
              <w:t>4</w:t>
            </w:r>
          </w:p>
        </w:tc>
      </w:tr>
      <w:tr w:rsidR="00E47389" w:rsidRPr="00E47389" w14:paraId="403FE16D" w14:textId="77777777" w:rsidTr="00E4738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D6853F6" w14:textId="77777777" w:rsidR="00E47389" w:rsidRPr="00E47389" w:rsidRDefault="00E47389" w:rsidP="00E47389">
            <w:pPr>
              <w:rPr>
                <w:rFonts w:cs="Arial"/>
                <w:sz w:val="16"/>
                <w:szCs w:val="16"/>
                <w:lang w:eastAsia="fr-CA"/>
              </w:rPr>
            </w:pPr>
            <w:r w:rsidRPr="00E47389">
              <w:rPr>
                <w:rFonts w:cs="Arial"/>
                <w:color w:val="000000"/>
                <w:sz w:val="16"/>
                <w:szCs w:val="16"/>
                <w:lang w:eastAsia="fr-CA"/>
              </w:rPr>
              <w:t>Chevrolet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66A0684" w14:textId="77777777" w:rsidR="00E47389" w:rsidRPr="00E47389" w:rsidRDefault="00E47389" w:rsidP="00E47389">
            <w:pPr>
              <w:rPr>
                <w:rFonts w:cs="Arial"/>
                <w:sz w:val="16"/>
                <w:szCs w:val="16"/>
                <w:lang w:eastAsia="fr-CA"/>
              </w:rPr>
            </w:pPr>
            <w:r w:rsidRPr="00E47389">
              <w:rPr>
                <w:rFonts w:cs="Arial"/>
                <w:color w:val="000000"/>
                <w:sz w:val="16"/>
                <w:szCs w:val="16"/>
                <w:lang w:eastAsia="fr-CA"/>
              </w:rPr>
              <w:t>Impala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C88E36D" w14:textId="77777777" w:rsidR="00E47389" w:rsidRPr="00E47389" w:rsidRDefault="00E47389" w:rsidP="00E47389">
            <w:pPr>
              <w:jc w:val="right"/>
              <w:rPr>
                <w:rFonts w:cs="Arial"/>
                <w:sz w:val="16"/>
                <w:szCs w:val="16"/>
                <w:lang w:eastAsia="fr-CA"/>
              </w:rPr>
            </w:pPr>
            <w:r w:rsidRPr="00E47389">
              <w:rPr>
                <w:rFonts w:cs="Arial"/>
                <w:color w:val="000000"/>
                <w:sz w:val="16"/>
                <w:szCs w:val="16"/>
                <w:lang w:eastAsia="fr-CA"/>
              </w:rPr>
              <w:t>1</w:t>
            </w:r>
          </w:p>
        </w:tc>
        <w:tc>
          <w:tcPr>
            <w:tcW w:w="741" w:type="dxa"/>
            <w:tcBorders>
              <w:top w:val="nil"/>
              <w:left w:val="outset" w:sz="6" w:space="0" w:color="D0D7E5"/>
              <w:bottom w:val="nil"/>
              <w:right w:val="outset" w:sz="6" w:space="0" w:color="D0D7E5"/>
            </w:tcBorders>
            <w:shd w:val="clear" w:color="auto" w:fill="FFFFFF"/>
          </w:tcPr>
          <w:p w14:paraId="6A898E88" w14:textId="77777777" w:rsidR="00E47389" w:rsidRPr="00E47389" w:rsidRDefault="00E47389" w:rsidP="00E47389">
            <w:pPr>
              <w:jc w:val="center"/>
              <w:rPr>
                <w:rFonts w:cs="Arial"/>
                <w:b/>
                <w:bCs/>
                <w:color w:val="000000"/>
                <w:sz w:val="16"/>
                <w:szCs w:val="16"/>
                <w:lang w:eastAsia="fr-CA"/>
              </w:rPr>
            </w:pPr>
          </w:p>
        </w:tc>
        <w:tc>
          <w:tcPr>
            <w:tcW w:w="741" w:type="dxa"/>
            <w:tcBorders>
              <w:top w:val="outset" w:sz="6" w:space="0" w:color="D0D7E5"/>
              <w:left w:val="outset" w:sz="6" w:space="0" w:color="D0D7E5"/>
              <w:bottom w:val="outset" w:sz="6" w:space="0" w:color="D0D7E5"/>
              <w:right w:val="outset" w:sz="6" w:space="0" w:color="D0D7E5"/>
            </w:tcBorders>
            <w:shd w:val="clear" w:color="auto" w:fill="FFFFFF"/>
          </w:tcPr>
          <w:p w14:paraId="3A2DF19D" w14:textId="77777777" w:rsidR="00E47389" w:rsidRPr="00E47389" w:rsidRDefault="00E47389" w:rsidP="00E47389">
            <w:pPr>
              <w:rPr>
                <w:rFonts w:cs="Arial"/>
                <w:sz w:val="16"/>
                <w:szCs w:val="16"/>
                <w:lang w:eastAsia="fr-CA"/>
              </w:rPr>
            </w:pPr>
            <w:r w:rsidRPr="00E47389">
              <w:rPr>
                <w:rFonts w:cs="Arial"/>
                <w:color w:val="000000"/>
                <w:sz w:val="16"/>
                <w:szCs w:val="16"/>
                <w:lang w:eastAsia="fr-CA"/>
              </w:rPr>
              <w:t>Nissan</w:t>
            </w:r>
          </w:p>
        </w:tc>
        <w:tc>
          <w:tcPr>
            <w:tcW w:w="992" w:type="dxa"/>
            <w:tcBorders>
              <w:top w:val="outset" w:sz="6" w:space="0" w:color="D0D7E5"/>
              <w:left w:val="outset" w:sz="6" w:space="0" w:color="D0D7E5"/>
              <w:bottom w:val="outset" w:sz="6" w:space="0" w:color="D0D7E5"/>
              <w:right w:val="outset" w:sz="6" w:space="0" w:color="D0D7E5"/>
            </w:tcBorders>
            <w:shd w:val="clear" w:color="auto" w:fill="FFFFFF"/>
          </w:tcPr>
          <w:p w14:paraId="0F9AF7B1" w14:textId="77777777" w:rsidR="00E47389" w:rsidRPr="00E47389" w:rsidRDefault="00E47389" w:rsidP="00E47389">
            <w:pPr>
              <w:rPr>
                <w:rFonts w:cs="Arial"/>
                <w:sz w:val="16"/>
                <w:szCs w:val="16"/>
                <w:lang w:eastAsia="fr-CA"/>
              </w:rPr>
            </w:pPr>
          </w:p>
        </w:tc>
        <w:tc>
          <w:tcPr>
            <w:tcW w:w="709" w:type="dxa"/>
            <w:tcBorders>
              <w:top w:val="outset" w:sz="6" w:space="0" w:color="D0D7E5"/>
              <w:left w:val="outset" w:sz="6" w:space="0" w:color="D0D7E5"/>
              <w:bottom w:val="outset" w:sz="6" w:space="0" w:color="D0D7E5"/>
              <w:right w:val="outset" w:sz="6" w:space="0" w:color="D0D7E5"/>
            </w:tcBorders>
            <w:shd w:val="clear" w:color="auto" w:fill="FFFFFF"/>
          </w:tcPr>
          <w:p w14:paraId="471D0B1B" w14:textId="77777777" w:rsidR="00E47389" w:rsidRPr="00CB681C" w:rsidRDefault="00054EE7" w:rsidP="00E47389">
            <w:pPr>
              <w:jc w:val="right"/>
              <w:rPr>
                <w:rFonts w:cs="Arial"/>
                <w:b/>
                <w:sz w:val="16"/>
                <w:szCs w:val="16"/>
                <w:lang w:eastAsia="fr-CA"/>
              </w:rPr>
            </w:pPr>
            <w:r>
              <w:rPr>
                <w:rFonts w:cs="Arial"/>
                <w:noProof/>
                <w:color w:val="000000"/>
                <w:sz w:val="16"/>
                <w:szCs w:val="16"/>
                <w:lang w:eastAsia="fr-CA"/>
              </w:rPr>
              <w:pict w14:anchorId="31E8781B">
                <v:line id="_x0000_s3065" style="position:absolute;left:0;text-align:left;flip:x;z-index:251779072;mso-position-horizontal-relative:text;mso-position-vertical-relative:text" from="37.95pt,2.5pt" to="76.75pt,2.5pt">
                  <v:stroke endarrow="block"/>
                </v:line>
              </w:pict>
            </w:r>
            <w:r w:rsidR="00E47389" w:rsidRPr="00CB681C">
              <w:rPr>
                <w:rFonts w:cs="Arial"/>
                <w:b/>
                <w:color w:val="000000"/>
                <w:sz w:val="16"/>
                <w:szCs w:val="16"/>
                <w:lang w:eastAsia="fr-CA"/>
              </w:rPr>
              <w:t>1</w:t>
            </w:r>
          </w:p>
        </w:tc>
      </w:tr>
      <w:tr w:rsidR="00E47389" w:rsidRPr="00E47389" w14:paraId="500D8D54" w14:textId="77777777" w:rsidTr="00E4738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DB7EB89" w14:textId="77777777" w:rsidR="00E47389" w:rsidRPr="00E47389" w:rsidRDefault="00E47389" w:rsidP="00E47389">
            <w:pPr>
              <w:rPr>
                <w:rFonts w:cs="Arial"/>
                <w:sz w:val="16"/>
                <w:szCs w:val="16"/>
                <w:lang w:eastAsia="fr-CA"/>
              </w:rPr>
            </w:pPr>
            <w:r w:rsidRPr="00E47389">
              <w:rPr>
                <w:rFonts w:cs="Arial"/>
                <w:color w:val="000000"/>
                <w:sz w:val="16"/>
                <w:szCs w:val="16"/>
                <w:lang w:eastAsia="fr-CA"/>
              </w:rPr>
              <w:t>Chevrolet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3D3D7E9" w14:textId="77777777" w:rsidR="00E47389" w:rsidRPr="00E47389" w:rsidRDefault="00E47389" w:rsidP="00E47389">
            <w:pPr>
              <w:rPr>
                <w:rFonts w:cs="Arial"/>
                <w:sz w:val="16"/>
                <w:szCs w:val="16"/>
                <w:lang w:eastAsia="fr-CA"/>
              </w:rPr>
            </w:pPr>
            <w:proofErr w:type="spellStart"/>
            <w:r w:rsidRPr="00E47389">
              <w:rPr>
                <w:rFonts w:cs="Arial"/>
                <w:color w:val="000000"/>
                <w:sz w:val="16"/>
                <w:szCs w:val="16"/>
                <w:lang w:eastAsia="fr-CA"/>
              </w:rPr>
              <w:t>Sunfire</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10EEA46" w14:textId="77777777" w:rsidR="00E47389" w:rsidRPr="00E47389" w:rsidRDefault="00E47389" w:rsidP="00E47389">
            <w:pPr>
              <w:jc w:val="right"/>
              <w:rPr>
                <w:rFonts w:cs="Arial"/>
                <w:sz w:val="16"/>
                <w:szCs w:val="16"/>
                <w:lang w:eastAsia="fr-CA"/>
              </w:rPr>
            </w:pPr>
            <w:r w:rsidRPr="00E47389">
              <w:rPr>
                <w:rFonts w:cs="Arial"/>
                <w:color w:val="000000"/>
                <w:sz w:val="16"/>
                <w:szCs w:val="16"/>
                <w:lang w:eastAsia="fr-CA"/>
              </w:rPr>
              <w:t>1</w:t>
            </w:r>
          </w:p>
        </w:tc>
        <w:tc>
          <w:tcPr>
            <w:tcW w:w="741" w:type="dxa"/>
            <w:tcBorders>
              <w:top w:val="nil"/>
              <w:left w:val="outset" w:sz="6" w:space="0" w:color="D0D7E5"/>
              <w:bottom w:val="nil"/>
              <w:right w:val="outset" w:sz="6" w:space="0" w:color="D0D7E5"/>
            </w:tcBorders>
            <w:shd w:val="clear" w:color="auto" w:fill="FFFFFF"/>
          </w:tcPr>
          <w:p w14:paraId="243E5719" w14:textId="77777777" w:rsidR="00E47389" w:rsidRPr="00E47389" w:rsidRDefault="00E47389" w:rsidP="00E47389">
            <w:pPr>
              <w:jc w:val="center"/>
              <w:rPr>
                <w:rFonts w:cs="Arial"/>
                <w:b/>
                <w:bCs/>
                <w:color w:val="000000"/>
                <w:sz w:val="16"/>
                <w:szCs w:val="16"/>
                <w:lang w:eastAsia="fr-CA"/>
              </w:rPr>
            </w:pPr>
          </w:p>
        </w:tc>
        <w:tc>
          <w:tcPr>
            <w:tcW w:w="741" w:type="dxa"/>
            <w:tcBorders>
              <w:top w:val="outset" w:sz="6" w:space="0" w:color="D0D7E5"/>
              <w:left w:val="outset" w:sz="6" w:space="0" w:color="D0D7E5"/>
              <w:bottom w:val="outset" w:sz="6" w:space="0" w:color="D0D7E5"/>
              <w:right w:val="outset" w:sz="6" w:space="0" w:color="D0D7E5"/>
            </w:tcBorders>
            <w:shd w:val="clear" w:color="auto" w:fill="FFFFFF"/>
          </w:tcPr>
          <w:p w14:paraId="06A0217E" w14:textId="77777777" w:rsidR="00E47389" w:rsidRPr="00E47389" w:rsidRDefault="00E47389" w:rsidP="00E47389">
            <w:pPr>
              <w:rPr>
                <w:rFonts w:cs="Arial"/>
                <w:sz w:val="16"/>
                <w:szCs w:val="16"/>
                <w:lang w:eastAsia="fr-CA"/>
              </w:rPr>
            </w:pPr>
            <w:r w:rsidRPr="00E47389">
              <w:rPr>
                <w:rFonts w:cs="Arial"/>
                <w:color w:val="000000"/>
                <w:sz w:val="16"/>
                <w:szCs w:val="16"/>
                <w:lang w:eastAsia="fr-CA"/>
              </w:rPr>
              <w:t>Nissan</w:t>
            </w:r>
          </w:p>
        </w:tc>
        <w:tc>
          <w:tcPr>
            <w:tcW w:w="992" w:type="dxa"/>
            <w:tcBorders>
              <w:top w:val="outset" w:sz="6" w:space="0" w:color="D0D7E5"/>
              <w:left w:val="outset" w:sz="6" w:space="0" w:color="D0D7E5"/>
              <w:bottom w:val="outset" w:sz="6" w:space="0" w:color="D0D7E5"/>
              <w:right w:val="outset" w:sz="6" w:space="0" w:color="D0D7E5"/>
            </w:tcBorders>
            <w:shd w:val="clear" w:color="auto" w:fill="FFFFFF"/>
          </w:tcPr>
          <w:p w14:paraId="48319638" w14:textId="77777777" w:rsidR="00E47389" w:rsidRPr="00E47389" w:rsidRDefault="00E47389" w:rsidP="00E47389">
            <w:pPr>
              <w:rPr>
                <w:rFonts w:cs="Arial"/>
                <w:sz w:val="16"/>
                <w:szCs w:val="16"/>
                <w:lang w:eastAsia="fr-CA"/>
              </w:rPr>
            </w:pPr>
            <w:proofErr w:type="spellStart"/>
            <w:r w:rsidRPr="00E47389">
              <w:rPr>
                <w:rFonts w:cs="Arial"/>
                <w:color w:val="000000"/>
                <w:sz w:val="16"/>
                <w:szCs w:val="16"/>
                <w:lang w:eastAsia="fr-CA"/>
              </w:rPr>
              <w:t>Pathfinder</w:t>
            </w:r>
            <w:proofErr w:type="spellEnd"/>
          </w:p>
        </w:tc>
        <w:tc>
          <w:tcPr>
            <w:tcW w:w="709" w:type="dxa"/>
            <w:tcBorders>
              <w:top w:val="outset" w:sz="6" w:space="0" w:color="D0D7E5"/>
              <w:left w:val="outset" w:sz="6" w:space="0" w:color="D0D7E5"/>
              <w:bottom w:val="outset" w:sz="6" w:space="0" w:color="D0D7E5"/>
              <w:right w:val="outset" w:sz="6" w:space="0" w:color="D0D7E5"/>
            </w:tcBorders>
            <w:shd w:val="clear" w:color="auto" w:fill="FFFFFF"/>
          </w:tcPr>
          <w:p w14:paraId="315CCC12" w14:textId="77777777" w:rsidR="00E47389" w:rsidRPr="00E47389" w:rsidRDefault="00E47389" w:rsidP="00E47389">
            <w:pPr>
              <w:jc w:val="right"/>
              <w:rPr>
                <w:rFonts w:cs="Arial"/>
                <w:sz w:val="16"/>
                <w:szCs w:val="16"/>
                <w:lang w:eastAsia="fr-CA"/>
              </w:rPr>
            </w:pPr>
            <w:r w:rsidRPr="00E47389">
              <w:rPr>
                <w:rFonts w:cs="Arial"/>
                <w:color w:val="000000"/>
                <w:sz w:val="16"/>
                <w:szCs w:val="16"/>
                <w:lang w:eastAsia="fr-CA"/>
              </w:rPr>
              <w:t>3</w:t>
            </w:r>
          </w:p>
        </w:tc>
      </w:tr>
      <w:tr w:rsidR="00E47389" w:rsidRPr="00E47389" w14:paraId="28B5BE2D" w14:textId="77777777" w:rsidTr="00E4738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2F3B199" w14:textId="77777777" w:rsidR="00E47389" w:rsidRPr="00E47389" w:rsidRDefault="00E47389" w:rsidP="00E47389">
            <w:pPr>
              <w:rPr>
                <w:rFonts w:cs="Arial"/>
                <w:sz w:val="16"/>
                <w:szCs w:val="16"/>
                <w:lang w:eastAsia="fr-CA"/>
              </w:rPr>
            </w:pPr>
            <w:r w:rsidRPr="00E47389">
              <w:rPr>
                <w:rFonts w:cs="Arial"/>
                <w:color w:val="000000"/>
                <w:sz w:val="16"/>
                <w:szCs w:val="16"/>
                <w:lang w:eastAsia="fr-CA"/>
              </w:rPr>
              <w:t>Chrysler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9F10B81" w14:textId="77777777" w:rsidR="00E47389" w:rsidRPr="00E47389" w:rsidRDefault="00E47389" w:rsidP="00E47389">
            <w:pPr>
              <w:rPr>
                <w:rFonts w:cs="Arial"/>
                <w:sz w:val="16"/>
                <w:szCs w:val="16"/>
                <w:lang w:eastAsia="fr-CA"/>
              </w:rPr>
            </w:pPr>
            <w:proofErr w:type="spellStart"/>
            <w:r w:rsidRPr="00E47389">
              <w:rPr>
                <w:rFonts w:cs="Arial"/>
                <w:color w:val="000000"/>
                <w:sz w:val="16"/>
                <w:szCs w:val="16"/>
                <w:lang w:eastAsia="fr-CA"/>
              </w:rPr>
              <w:t>Intrepid</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F53344C" w14:textId="77777777" w:rsidR="00E47389" w:rsidRPr="00E47389" w:rsidRDefault="00E47389" w:rsidP="00E47389">
            <w:pPr>
              <w:jc w:val="right"/>
              <w:rPr>
                <w:rFonts w:cs="Arial"/>
                <w:sz w:val="16"/>
                <w:szCs w:val="16"/>
                <w:lang w:eastAsia="fr-CA"/>
              </w:rPr>
            </w:pPr>
            <w:r w:rsidRPr="00E47389">
              <w:rPr>
                <w:rFonts w:cs="Arial"/>
                <w:color w:val="000000"/>
                <w:sz w:val="16"/>
                <w:szCs w:val="16"/>
                <w:lang w:eastAsia="fr-CA"/>
              </w:rPr>
              <w:t>1</w:t>
            </w:r>
          </w:p>
        </w:tc>
        <w:tc>
          <w:tcPr>
            <w:tcW w:w="741" w:type="dxa"/>
            <w:tcBorders>
              <w:top w:val="nil"/>
              <w:left w:val="outset" w:sz="6" w:space="0" w:color="D0D7E5"/>
              <w:bottom w:val="nil"/>
              <w:right w:val="outset" w:sz="6" w:space="0" w:color="D0D7E5"/>
            </w:tcBorders>
            <w:shd w:val="clear" w:color="auto" w:fill="FFFFFF"/>
          </w:tcPr>
          <w:p w14:paraId="760A18AE" w14:textId="77777777" w:rsidR="00E47389" w:rsidRPr="00E47389" w:rsidRDefault="00E47389" w:rsidP="00E47389">
            <w:pPr>
              <w:jc w:val="center"/>
              <w:rPr>
                <w:rFonts w:cs="Arial"/>
                <w:b/>
                <w:bCs/>
                <w:color w:val="000000"/>
                <w:sz w:val="16"/>
                <w:szCs w:val="16"/>
                <w:lang w:eastAsia="fr-CA"/>
              </w:rPr>
            </w:pPr>
          </w:p>
        </w:tc>
        <w:tc>
          <w:tcPr>
            <w:tcW w:w="741" w:type="dxa"/>
            <w:tcBorders>
              <w:top w:val="outset" w:sz="6" w:space="0" w:color="D0D7E5"/>
              <w:left w:val="outset" w:sz="6" w:space="0" w:color="D0D7E5"/>
              <w:bottom w:val="outset" w:sz="6" w:space="0" w:color="D0D7E5"/>
              <w:right w:val="outset" w:sz="6" w:space="0" w:color="D0D7E5"/>
            </w:tcBorders>
            <w:shd w:val="clear" w:color="auto" w:fill="FFFFFF"/>
          </w:tcPr>
          <w:p w14:paraId="7C61B994" w14:textId="77777777" w:rsidR="00E47389" w:rsidRPr="00E47389" w:rsidRDefault="00E47389" w:rsidP="00E47389">
            <w:pPr>
              <w:rPr>
                <w:rFonts w:cs="Arial"/>
                <w:sz w:val="16"/>
                <w:szCs w:val="16"/>
                <w:lang w:eastAsia="fr-CA"/>
              </w:rPr>
            </w:pPr>
            <w:r w:rsidRPr="00E47389">
              <w:rPr>
                <w:rFonts w:cs="Arial"/>
                <w:color w:val="000000"/>
                <w:sz w:val="16"/>
                <w:szCs w:val="16"/>
                <w:lang w:eastAsia="fr-CA"/>
              </w:rPr>
              <w:t>Nissan</w:t>
            </w:r>
          </w:p>
        </w:tc>
        <w:tc>
          <w:tcPr>
            <w:tcW w:w="992" w:type="dxa"/>
            <w:tcBorders>
              <w:top w:val="outset" w:sz="6" w:space="0" w:color="D0D7E5"/>
              <w:left w:val="outset" w:sz="6" w:space="0" w:color="D0D7E5"/>
              <w:bottom w:val="outset" w:sz="6" w:space="0" w:color="D0D7E5"/>
              <w:right w:val="outset" w:sz="6" w:space="0" w:color="D0D7E5"/>
            </w:tcBorders>
            <w:shd w:val="clear" w:color="auto" w:fill="FFFFFF"/>
          </w:tcPr>
          <w:p w14:paraId="4C195209" w14:textId="77777777" w:rsidR="00E47389" w:rsidRPr="00E47389" w:rsidRDefault="00E47389" w:rsidP="00E47389">
            <w:pPr>
              <w:rPr>
                <w:rFonts w:cs="Arial"/>
                <w:sz w:val="16"/>
                <w:szCs w:val="16"/>
                <w:lang w:eastAsia="fr-CA"/>
              </w:rPr>
            </w:pPr>
            <w:proofErr w:type="spellStart"/>
            <w:r w:rsidRPr="00E47389">
              <w:rPr>
                <w:rFonts w:cs="Arial"/>
                <w:color w:val="000000"/>
                <w:sz w:val="16"/>
                <w:szCs w:val="16"/>
                <w:lang w:eastAsia="fr-CA"/>
              </w:rPr>
              <w:t>Sentra</w:t>
            </w:r>
            <w:proofErr w:type="spellEnd"/>
          </w:p>
        </w:tc>
        <w:tc>
          <w:tcPr>
            <w:tcW w:w="709" w:type="dxa"/>
            <w:tcBorders>
              <w:top w:val="outset" w:sz="6" w:space="0" w:color="D0D7E5"/>
              <w:left w:val="outset" w:sz="6" w:space="0" w:color="D0D7E5"/>
              <w:bottom w:val="outset" w:sz="6" w:space="0" w:color="D0D7E5"/>
              <w:right w:val="outset" w:sz="6" w:space="0" w:color="D0D7E5"/>
            </w:tcBorders>
            <w:shd w:val="clear" w:color="auto" w:fill="FFFFFF"/>
          </w:tcPr>
          <w:p w14:paraId="026CF312" w14:textId="77777777" w:rsidR="00E47389" w:rsidRPr="00E47389" w:rsidRDefault="00E47389" w:rsidP="00E47389">
            <w:pPr>
              <w:jc w:val="right"/>
              <w:rPr>
                <w:rFonts w:cs="Arial"/>
                <w:sz w:val="16"/>
                <w:szCs w:val="16"/>
                <w:lang w:eastAsia="fr-CA"/>
              </w:rPr>
            </w:pPr>
            <w:r w:rsidRPr="00E47389">
              <w:rPr>
                <w:rFonts w:cs="Arial"/>
                <w:color w:val="000000"/>
                <w:sz w:val="16"/>
                <w:szCs w:val="16"/>
                <w:lang w:eastAsia="fr-CA"/>
              </w:rPr>
              <w:t>2</w:t>
            </w:r>
          </w:p>
        </w:tc>
      </w:tr>
      <w:tr w:rsidR="00E47389" w:rsidRPr="00E47389" w14:paraId="59A7F30F" w14:textId="77777777" w:rsidTr="00E4738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F4D8683" w14:textId="77777777" w:rsidR="00E47389" w:rsidRPr="00E47389" w:rsidRDefault="00E47389" w:rsidP="00E47389">
            <w:pPr>
              <w:rPr>
                <w:rFonts w:cs="Arial"/>
                <w:sz w:val="16"/>
                <w:szCs w:val="16"/>
                <w:lang w:eastAsia="fr-CA"/>
              </w:rPr>
            </w:pPr>
            <w:r w:rsidRPr="00E47389">
              <w:rPr>
                <w:rFonts w:cs="Arial"/>
                <w:color w:val="000000"/>
                <w:sz w:val="16"/>
                <w:szCs w:val="16"/>
                <w:lang w:eastAsia="fr-CA"/>
              </w:rPr>
              <w:t>Chrysler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C2E28FB" w14:textId="77777777" w:rsidR="00E47389" w:rsidRPr="00E47389" w:rsidRDefault="00E47389" w:rsidP="00E47389">
            <w:pPr>
              <w:rPr>
                <w:rFonts w:cs="Arial"/>
                <w:sz w:val="16"/>
                <w:szCs w:val="16"/>
                <w:lang w:eastAsia="fr-CA"/>
              </w:rPr>
            </w:pPr>
            <w:r w:rsidRPr="00E47389">
              <w:rPr>
                <w:rFonts w:cs="Arial"/>
                <w:color w:val="000000"/>
                <w:sz w:val="16"/>
                <w:szCs w:val="16"/>
                <w:lang w:eastAsia="fr-CA"/>
              </w:rPr>
              <w:t>Jeep</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1E6F368" w14:textId="77777777" w:rsidR="00E47389" w:rsidRPr="00E47389" w:rsidRDefault="00E47389" w:rsidP="00E47389">
            <w:pPr>
              <w:jc w:val="right"/>
              <w:rPr>
                <w:rFonts w:cs="Arial"/>
                <w:sz w:val="16"/>
                <w:szCs w:val="16"/>
                <w:lang w:eastAsia="fr-CA"/>
              </w:rPr>
            </w:pPr>
            <w:r w:rsidRPr="00E47389">
              <w:rPr>
                <w:rFonts w:cs="Arial"/>
                <w:color w:val="000000"/>
                <w:sz w:val="16"/>
                <w:szCs w:val="16"/>
                <w:lang w:eastAsia="fr-CA"/>
              </w:rPr>
              <w:t>1</w:t>
            </w:r>
          </w:p>
        </w:tc>
        <w:tc>
          <w:tcPr>
            <w:tcW w:w="741" w:type="dxa"/>
            <w:tcBorders>
              <w:top w:val="nil"/>
              <w:left w:val="outset" w:sz="6" w:space="0" w:color="D0D7E5"/>
              <w:bottom w:val="nil"/>
              <w:right w:val="outset" w:sz="6" w:space="0" w:color="D0D7E5"/>
            </w:tcBorders>
            <w:shd w:val="clear" w:color="auto" w:fill="FFFFFF"/>
          </w:tcPr>
          <w:p w14:paraId="2414CEE6" w14:textId="77777777" w:rsidR="00E47389" w:rsidRPr="00E47389" w:rsidRDefault="00E47389" w:rsidP="00E47389">
            <w:pPr>
              <w:jc w:val="center"/>
              <w:rPr>
                <w:rFonts w:cs="Arial"/>
                <w:b/>
                <w:bCs/>
                <w:color w:val="000000"/>
                <w:sz w:val="16"/>
                <w:szCs w:val="16"/>
                <w:lang w:eastAsia="fr-CA"/>
              </w:rPr>
            </w:pPr>
          </w:p>
        </w:tc>
        <w:tc>
          <w:tcPr>
            <w:tcW w:w="741" w:type="dxa"/>
            <w:tcBorders>
              <w:top w:val="outset" w:sz="6" w:space="0" w:color="D0D7E5"/>
              <w:left w:val="outset" w:sz="6" w:space="0" w:color="D0D7E5"/>
              <w:bottom w:val="outset" w:sz="6" w:space="0" w:color="D0D7E5"/>
              <w:right w:val="outset" w:sz="6" w:space="0" w:color="D0D7E5"/>
            </w:tcBorders>
            <w:shd w:val="clear" w:color="auto" w:fill="FFFFFF"/>
          </w:tcPr>
          <w:p w14:paraId="4D521988" w14:textId="77777777" w:rsidR="00E47389" w:rsidRPr="00E47389" w:rsidRDefault="00E47389" w:rsidP="00E47389">
            <w:pPr>
              <w:rPr>
                <w:rFonts w:cs="Arial"/>
                <w:sz w:val="16"/>
                <w:szCs w:val="16"/>
                <w:lang w:eastAsia="fr-CA"/>
              </w:rPr>
            </w:pPr>
            <w:r w:rsidRPr="00E47389">
              <w:rPr>
                <w:rFonts w:cs="Arial"/>
                <w:color w:val="000000"/>
                <w:sz w:val="16"/>
                <w:szCs w:val="16"/>
                <w:lang w:eastAsia="fr-CA"/>
              </w:rPr>
              <w:t>Pontiac</w:t>
            </w:r>
          </w:p>
        </w:tc>
        <w:tc>
          <w:tcPr>
            <w:tcW w:w="992" w:type="dxa"/>
            <w:tcBorders>
              <w:top w:val="outset" w:sz="6" w:space="0" w:color="D0D7E5"/>
              <w:left w:val="outset" w:sz="6" w:space="0" w:color="D0D7E5"/>
              <w:bottom w:val="outset" w:sz="6" w:space="0" w:color="D0D7E5"/>
              <w:right w:val="outset" w:sz="6" w:space="0" w:color="D0D7E5"/>
            </w:tcBorders>
            <w:shd w:val="clear" w:color="auto" w:fill="FFFFFF"/>
          </w:tcPr>
          <w:p w14:paraId="61AA5749" w14:textId="77777777" w:rsidR="00E47389" w:rsidRPr="00E47389" w:rsidRDefault="00E47389" w:rsidP="00E47389">
            <w:pPr>
              <w:rPr>
                <w:rFonts w:cs="Arial"/>
                <w:sz w:val="16"/>
                <w:szCs w:val="16"/>
                <w:lang w:eastAsia="fr-CA"/>
              </w:rPr>
            </w:pPr>
            <w:proofErr w:type="spellStart"/>
            <w:r w:rsidRPr="00E47389">
              <w:rPr>
                <w:rFonts w:cs="Arial"/>
                <w:color w:val="000000"/>
                <w:sz w:val="16"/>
                <w:szCs w:val="16"/>
                <w:lang w:eastAsia="fr-CA"/>
              </w:rPr>
              <w:t>Lemans</w:t>
            </w:r>
            <w:proofErr w:type="spellEnd"/>
          </w:p>
        </w:tc>
        <w:tc>
          <w:tcPr>
            <w:tcW w:w="709" w:type="dxa"/>
            <w:tcBorders>
              <w:top w:val="outset" w:sz="6" w:space="0" w:color="D0D7E5"/>
              <w:left w:val="outset" w:sz="6" w:space="0" w:color="D0D7E5"/>
              <w:bottom w:val="outset" w:sz="6" w:space="0" w:color="D0D7E5"/>
              <w:right w:val="outset" w:sz="6" w:space="0" w:color="D0D7E5"/>
            </w:tcBorders>
            <w:shd w:val="clear" w:color="auto" w:fill="FFFFFF"/>
          </w:tcPr>
          <w:p w14:paraId="5EE38666" w14:textId="77777777" w:rsidR="00E47389" w:rsidRPr="00E47389" w:rsidRDefault="00E47389" w:rsidP="00E47389">
            <w:pPr>
              <w:jc w:val="right"/>
              <w:rPr>
                <w:rFonts w:cs="Arial"/>
                <w:sz w:val="16"/>
                <w:szCs w:val="16"/>
                <w:lang w:eastAsia="fr-CA"/>
              </w:rPr>
            </w:pPr>
            <w:r w:rsidRPr="00E47389">
              <w:rPr>
                <w:rFonts w:cs="Arial"/>
                <w:color w:val="000000"/>
                <w:sz w:val="16"/>
                <w:szCs w:val="16"/>
                <w:lang w:eastAsia="fr-CA"/>
              </w:rPr>
              <w:t>1</w:t>
            </w:r>
          </w:p>
        </w:tc>
      </w:tr>
      <w:tr w:rsidR="00E47389" w:rsidRPr="00E47389" w14:paraId="2C390075" w14:textId="77777777" w:rsidTr="00E4738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B2477E5" w14:textId="77777777" w:rsidR="00E47389" w:rsidRPr="00E47389" w:rsidRDefault="00E47389" w:rsidP="00E47389">
            <w:pPr>
              <w:rPr>
                <w:rFonts w:cs="Arial"/>
                <w:sz w:val="16"/>
                <w:szCs w:val="16"/>
                <w:lang w:eastAsia="fr-CA"/>
              </w:rPr>
            </w:pPr>
            <w:r w:rsidRPr="00E47389">
              <w:rPr>
                <w:rFonts w:cs="Arial"/>
                <w:color w:val="000000"/>
                <w:sz w:val="16"/>
                <w:szCs w:val="16"/>
                <w:lang w:eastAsia="fr-CA"/>
              </w:rPr>
              <w:t>Chrysler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1183FD1" w14:textId="77777777" w:rsidR="00E47389" w:rsidRPr="00E47389" w:rsidRDefault="00E47389" w:rsidP="00E47389">
            <w:pPr>
              <w:rPr>
                <w:rFonts w:cs="Arial"/>
                <w:sz w:val="16"/>
                <w:szCs w:val="16"/>
                <w:lang w:eastAsia="fr-CA"/>
              </w:rPr>
            </w:pPr>
            <w:r w:rsidRPr="00E47389">
              <w:rPr>
                <w:rFonts w:cs="Arial"/>
                <w:color w:val="000000"/>
                <w:sz w:val="16"/>
                <w:szCs w:val="16"/>
                <w:lang w:eastAsia="fr-CA"/>
              </w:rPr>
              <w:t xml:space="preserve">New </w:t>
            </w:r>
            <w:proofErr w:type="spellStart"/>
            <w:r w:rsidRPr="00E47389">
              <w:rPr>
                <w:rFonts w:cs="Arial"/>
                <w:color w:val="000000"/>
                <w:sz w:val="16"/>
                <w:szCs w:val="16"/>
                <w:lang w:eastAsia="fr-CA"/>
              </w:rPr>
              <w:t>Yorker</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A551488" w14:textId="77777777" w:rsidR="00E47389" w:rsidRPr="00E47389" w:rsidRDefault="00E47389" w:rsidP="00E47389">
            <w:pPr>
              <w:jc w:val="right"/>
              <w:rPr>
                <w:rFonts w:cs="Arial"/>
                <w:sz w:val="16"/>
                <w:szCs w:val="16"/>
                <w:lang w:eastAsia="fr-CA"/>
              </w:rPr>
            </w:pPr>
            <w:r w:rsidRPr="00E47389">
              <w:rPr>
                <w:rFonts w:cs="Arial"/>
                <w:color w:val="000000"/>
                <w:sz w:val="16"/>
                <w:szCs w:val="16"/>
                <w:lang w:eastAsia="fr-CA"/>
              </w:rPr>
              <w:t>1</w:t>
            </w:r>
          </w:p>
        </w:tc>
        <w:tc>
          <w:tcPr>
            <w:tcW w:w="741" w:type="dxa"/>
            <w:tcBorders>
              <w:top w:val="nil"/>
              <w:left w:val="outset" w:sz="6" w:space="0" w:color="D0D7E5"/>
              <w:bottom w:val="nil"/>
              <w:right w:val="outset" w:sz="6" w:space="0" w:color="D0D7E5"/>
            </w:tcBorders>
            <w:shd w:val="clear" w:color="auto" w:fill="FFFFFF"/>
          </w:tcPr>
          <w:p w14:paraId="2D019CEB" w14:textId="77777777" w:rsidR="00E47389" w:rsidRPr="00E47389" w:rsidRDefault="00E47389" w:rsidP="00E47389">
            <w:pPr>
              <w:jc w:val="center"/>
              <w:rPr>
                <w:rFonts w:cs="Arial"/>
                <w:b/>
                <w:bCs/>
                <w:color w:val="000000"/>
                <w:sz w:val="16"/>
                <w:szCs w:val="16"/>
                <w:lang w:eastAsia="fr-CA"/>
              </w:rPr>
            </w:pPr>
          </w:p>
        </w:tc>
        <w:tc>
          <w:tcPr>
            <w:tcW w:w="741" w:type="dxa"/>
            <w:tcBorders>
              <w:top w:val="outset" w:sz="6" w:space="0" w:color="D0D7E5"/>
              <w:left w:val="outset" w:sz="6" w:space="0" w:color="D0D7E5"/>
              <w:bottom w:val="outset" w:sz="6" w:space="0" w:color="D0D7E5"/>
              <w:right w:val="outset" w:sz="6" w:space="0" w:color="D0D7E5"/>
            </w:tcBorders>
            <w:shd w:val="clear" w:color="auto" w:fill="FFFFFF"/>
          </w:tcPr>
          <w:p w14:paraId="31EDB26C" w14:textId="77777777" w:rsidR="00E47389" w:rsidRPr="00E47389" w:rsidRDefault="00E47389" w:rsidP="00E47389">
            <w:pPr>
              <w:rPr>
                <w:rFonts w:cs="Arial"/>
                <w:sz w:val="16"/>
                <w:szCs w:val="16"/>
                <w:lang w:eastAsia="fr-CA"/>
              </w:rPr>
            </w:pPr>
            <w:r w:rsidRPr="00E47389">
              <w:rPr>
                <w:rFonts w:cs="Arial"/>
                <w:color w:val="000000"/>
                <w:sz w:val="16"/>
                <w:szCs w:val="16"/>
                <w:lang w:eastAsia="fr-CA"/>
              </w:rPr>
              <w:t>Pontiac</w:t>
            </w:r>
          </w:p>
        </w:tc>
        <w:tc>
          <w:tcPr>
            <w:tcW w:w="992" w:type="dxa"/>
            <w:tcBorders>
              <w:top w:val="outset" w:sz="6" w:space="0" w:color="D0D7E5"/>
              <w:left w:val="outset" w:sz="6" w:space="0" w:color="D0D7E5"/>
              <w:bottom w:val="outset" w:sz="6" w:space="0" w:color="D0D7E5"/>
              <w:right w:val="outset" w:sz="6" w:space="0" w:color="D0D7E5"/>
            </w:tcBorders>
            <w:shd w:val="clear" w:color="auto" w:fill="FFFFFF"/>
          </w:tcPr>
          <w:p w14:paraId="06E2A4EA" w14:textId="77777777" w:rsidR="00E47389" w:rsidRPr="00E47389" w:rsidRDefault="00E47389" w:rsidP="00E47389">
            <w:pPr>
              <w:rPr>
                <w:rFonts w:cs="Arial"/>
                <w:sz w:val="16"/>
                <w:szCs w:val="16"/>
                <w:lang w:eastAsia="fr-CA"/>
              </w:rPr>
            </w:pPr>
            <w:proofErr w:type="spellStart"/>
            <w:r w:rsidRPr="00E47389">
              <w:rPr>
                <w:rFonts w:cs="Arial"/>
                <w:color w:val="000000"/>
                <w:sz w:val="16"/>
                <w:szCs w:val="16"/>
                <w:lang w:eastAsia="fr-CA"/>
              </w:rPr>
              <w:t>Sunfire</w:t>
            </w:r>
            <w:proofErr w:type="spellEnd"/>
          </w:p>
        </w:tc>
        <w:tc>
          <w:tcPr>
            <w:tcW w:w="709" w:type="dxa"/>
            <w:tcBorders>
              <w:top w:val="outset" w:sz="6" w:space="0" w:color="D0D7E5"/>
              <w:left w:val="outset" w:sz="6" w:space="0" w:color="D0D7E5"/>
              <w:bottom w:val="outset" w:sz="6" w:space="0" w:color="D0D7E5"/>
              <w:right w:val="outset" w:sz="6" w:space="0" w:color="D0D7E5"/>
            </w:tcBorders>
            <w:shd w:val="clear" w:color="auto" w:fill="FFFFFF"/>
          </w:tcPr>
          <w:p w14:paraId="3FDD6A04" w14:textId="77777777" w:rsidR="00E47389" w:rsidRPr="00E47389" w:rsidRDefault="00E47389" w:rsidP="00E47389">
            <w:pPr>
              <w:jc w:val="right"/>
              <w:rPr>
                <w:rFonts w:cs="Arial"/>
                <w:sz w:val="16"/>
                <w:szCs w:val="16"/>
                <w:lang w:eastAsia="fr-CA"/>
              </w:rPr>
            </w:pPr>
            <w:r w:rsidRPr="00E47389">
              <w:rPr>
                <w:rFonts w:cs="Arial"/>
                <w:color w:val="000000"/>
                <w:sz w:val="16"/>
                <w:szCs w:val="16"/>
                <w:lang w:eastAsia="fr-CA"/>
              </w:rPr>
              <w:t>2</w:t>
            </w:r>
          </w:p>
        </w:tc>
      </w:tr>
      <w:tr w:rsidR="00E47389" w:rsidRPr="00E47389" w14:paraId="56F91078" w14:textId="77777777" w:rsidTr="00E4738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1D35CA7" w14:textId="77777777" w:rsidR="00E47389" w:rsidRPr="00E47389" w:rsidRDefault="00E47389" w:rsidP="00E47389">
            <w:pPr>
              <w:rPr>
                <w:rFonts w:cs="Arial"/>
                <w:sz w:val="16"/>
                <w:szCs w:val="16"/>
                <w:lang w:eastAsia="fr-CA"/>
              </w:rPr>
            </w:pPr>
            <w:r w:rsidRPr="00E47389">
              <w:rPr>
                <w:rFonts w:cs="Arial"/>
                <w:color w:val="000000"/>
                <w:sz w:val="16"/>
                <w:szCs w:val="16"/>
                <w:lang w:eastAsia="fr-CA"/>
              </w:rPr>
              <w:t>Chrysler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4962578" w14:textId="77777777" w:rsidR="00E47389" w:rsidRPr="00E47389" w:rsidRDefault="00E47389" w:rsidP="00E47389">
            <w:pPr>
              <w:rPr>
                <w:rFonts w:cs="Arial"/>
                <w:sz w:val="16"/>
                <w:szCs w:val="16"/>
                <w:lang w:eastAsia="fr-CA"/>
              </w:rPr>
            </w:pPr>
            <w:r w:rsidRPr="00E47389">
              <w:rPr>
                <w:rFonts w:cs="Arial"/>
                <w:color w:val="000000"/>
                <w:sz w:val="16"/>
                <w:szCs w:val="16"/>
                <w:lang w:eastAsia="fr-CA"/>
              </w:rPr>
              <w:t>Voyager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F284C47" w14:textId="77777777" w:rsidR="00E47389" w:rsidRPr="00E47389" w:rsidRDefault="00E47389" w:rsidP="00E47389">
            <w:pPr>
              <w:jc w:val="right"/>
              <w:rPr>
                <w:rFonts w:cs="Arial"/>
                <w:sz w:val="16"/>
                <w:szCs w:val="16"/>
                <w:lang w:eastAsia="fr-CA"/>
              </w:rPr>
            </w:pPr>
            <w:r w:rsidRPr="00E47389">
              <w:rPr>
                <w:rFonts w:cs="Arial"/>
                <w:color w:val="000000"/>
                <w:sz w:val="16"/>
                <w:szCs w:val="16"/>
                <w:lang w:eastAsia="fr-CA"/>
              </w:rPr>
              <w:t>1</w:t>
            </w:r>
          </w:p>
        </w:tc>
        <w:tc>
          <w:tcPr>
            <w:tcW w:w="741" w:type="dxa"/>
            <w:tcBorders>
              <w:top w:val="nil"/>
              <w:left w:val="outset" w:sz="6" w:space="0" w:color="D0D7E5"/>
              <w:bottom w:val="nil"/>
              <w:right w:val="outset" w:sz="6" w:space="0" w:color="D0D7E5"/>
            </w:tcBorders>
            <w:shd w:val="clear" w:color="auto" w:fill="FFFFFF"/>
          </w:tcPr>
          <w:p w14:paraId="580317E8" w14:textId="77777777" w:rsidR="00E47389" w:rsidRPr="00E47389" w:rsidRDefault="00E47389" w:rsidP="00E47389">
            <w:pPr>
              <w:jc w:val="center"/>
              <w:rPr>
                <w:rFonts w:cs="Arial"/>
                <w:b/>
                <w:bCs/>
                <w:color w:val="000000"/>
                <w:sz w:val="16"/>
                <w:szCs w:val="16"/>
                <w:lang w:eastAsia="fr-CA"/>
              </w:rPr>
            </w:pPr>
          </w:p>
        </w:tc>
        <w:tc>
          <w:tcPr>
            <w:tcW w:w="741" w:type="dxa"/>
            <w:tcBorders>
              <w:top w:val="outset" w:sz="6" w:space="0" w:color="D0D7E5"/>
              <w:left w:val="outset" w:sz="6" w:space="0" w:color="D0D7E5"/>
              <w:bottom w:val="outset" w:sz="6" w:space="0" w:color="D0D7E5"/>
              <w:right w:val="outset" w:sz="6" w:space="0" w:color="D0D7E5"/>
            </w:tcBorders>
            <w:shd w:val="clear" w:color="auto" w:fill="FFFFFF"/>
          </w:tcPr>
          <w:p w14:paraId="09B91080" w14:textId="77777777" w:rsidR="00E47389" w:rsidRPr="00E47389" w:rsidRDefault="00E47389" w:rsidP="00E47389">
            <w:pPr>
              <w:rPr>
                <w:rFonts w:cs="Arial"/>
                <w:sz w:val="16"/>
                <w:szCs w:val="16"/>
                <w:lang w:eastAsia="fr-CA"/>
              </w:rPr>
            </w:pPr>
            <w:r w:rsidRPr="00E47389">
              <w:rPr>
                <w:rFonts w:cs="Arial"/>
                <w:color w:val="000000"/>
                <w:sz w:val="16"/>
                <w:szCs w:val="16"/>
                <w:lang w:eastAsia="fr-CA"/>
              </w:rPr>
              <w:t>Suzuki</w:t>
            </w:r>
          </w:p>
        </w:tc>
        <w:tc>
          <w:tcPr>
            <w:tcW w:w="992" w:type="dxa"/>
            <w:tcBorders>
              <w:top w:val="outset" w:sz="6" w:space="0" w:color="D0D7E5"/>
              <w:left w:val="outset" w:sz="6" w:space="0" w:color="D0D7E5"/>
              <w:bottom w:val="outset" w:sz="6" w:space="0" w:color="D0D7E5"/>
              <w:right w:val="outset" w:sz="6" w:space="0" w:color="D0D7E5"/>
            </w:tcBorders>
            <w:shd w:val="clear" w:color="auto" w:fill="FFFFFF"/>
          </w:tcPr>
          <w:p w14:paraId="1BBAC396" w14:textId="77777777" w:rsidR="00E47389" w:rsidRPr="00E47389" w:rsidRDefault="00E47389" w:rsidP="00E47389">
            <w:pPr>
              <w:rPr>
                <w:rFonts w:cs="Arial"/>
                <w:sz w:val="16"/>
                <w:szCs w:val="16"/>
                <w:lang w:eastAsia="fr-CA"/>
              </w:rPr>
            </w:pPr>
            <w:r w:rsidRPr="00E47389">
              <w:rPr>
                <w:rFonts w:cs="Arial"/>
                <w:color w:val="000000"/>
                <w:sz w:val="16"/>
                <w:szCs w:val="16"/>
                <w:lang w:eastAsia="fr-CA"/>
              </w:rPr>
              <w:t>Kia</w:t>
            </w:r>
          </w:p>
        </w:tc>
        <w:tc>
          <w:tcPr>
            <w:tcW w:w="709" w:type="dxa"/>
            <w:tcBorders>
              <w:top w:val="outset" w:sz="6" w:space="0" w:color="D0D7E5"/>
              <w:left w:val="outset" w:sz="6" w:space="0" w:color="D0D7E5"/>
              <w:bottom w:val="outset" w:sz="6" w:space="0" w:color="D0D7E5"/>
              <w:right w:val="outset" w:sz="6" w:space="0" w:color="D0D7E5"/>
            </w:tcBorders>
            <w:shd w:val="clear" w:color="auto" w:fill="FFFFFF"/>
          </w:tcPr>
          <w:p w14:paraId="66EE1719" w14:textId="77777777" w:rsidR="00E47389" w:rsidRPr="00E47389" w:rsidRDefault="00E47389" w:rsidP="00E47389">
            <w:pPr>
              <w:jc w:val="right"/>
              <w:rPr>
                <w:rFonts w:cs="Arial"/>
                <w:sz w:val="16"/>
                <w:szCs w:val="16"/>
                <w:lang w:eastAsia="fr-CA"/>
              </w:rPr>
            </w:pPr>
            <w:r w:rsidRPr="00E47389">
              <w:rPr>
                <w:rFonts w:cs="Arial"/>
                <w:color w:val="000000"/>
                <w:sz w:val="16"/>
                <w:szCs w:val="16"/>
                <w:lang w:eastAsia="fr-CA"/>
              </w:rPr>
              <w:t>1</w:t>
            </w:r>
          </w:p>
        </w:tc>
      </w:tr>
      <w:tr w:rsidR="00E47389" w:rsidRPr="00E47389" w14:paraId="51B94CD1" w14:textId="77777777" w:rsidTr="00E4738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BF9A522" w14:textId="77777777" w:rsidR="00E47389" w:rsidRPr="00E47389" w:rsidRDefault="00E47389" w:rsidP="00E47389">
            <w:pPr>
              <w:rPr>
                <w:rFonts w:cs="Arial"/>
                <w:sz w:val="16"/>
                <w:szCs w:val="16"/>
                <w:lang w:eastAsia="fr-CA"/>
              </w:rPr>
            </w:pPr>
            <w:r w:rsidRPr="00E47389">
              <w:rPr>
                <w:rFonts w:cs="Arial"/>
                <w:color w:val="000000"/>
                <w:sz w:val="16"/>
                <w:szCs w:val="16"/>
                <w:lang w:eastAsia="fr-CA"/>
              </w:rPr>
              <w:t>Daewoo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340E584" w14:textId="77777777" w:rsidR="00E47389" w:rsidRPr="00E47389" w:rsidRDefault="00E47389" w:rsidP="00E47389">
            <w:pPr>
              <w:rPr>
                <w:rFonts w:cs="Arial"/>
                <w:sz w:val="16"/>
                <w:szCs w:val="16"/>
                <w:lang w:eastAsia="fr-CA"/>
              </w:rPr>
            </w:pPr>
            <w:proofErr w:type="spellStart"/>
            <w:r w:rsidRPr="00E47389">
              <w:rPr>
                <w:rFonts w:cs="Arial"/>
                <w:color w:val="000000"/>
                <w:sz w:val="16"/>
                <w:szCs w:val="16"/>
                <w:lang w:eastAsia="fr-CA"/>
              </w:rPr>
              <w:t>Lemans</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BB1BC78" w14:textId="77777777" w:rsidR="00E47389" w:rsidRPr="00E47389" w:rsidRDefault="00E47389" w:rsidP="00E47389">
            <w:pPr>
              <w:jc w:val="right"/>
              <w:rPr>
                <w:rFonts w:cs="Arial"/>
                <w:sz w:val="16"/>
                <w:szCs w:val="16"/>
                <w:lang w:eastAsia="fr-CA"/>
              </w:rPr>
            </w:pPr>
            <w:r w:rsidRPr="00E47389">
              <w:rPr>
                <w:rFonts w:cs="Arial"/>
                <w:color w:val="000000"/>
                <w:sz w:val="16"/>
                <w:szCs w:val="16"/>
                <w:lang w:eastAsia="fr-CA"/>
              </w:rPr>
              <w:t>1</w:t>
            </w:r>
          </w:p>
        </w:tc>
        <w:tc>
          <w:tcPr>
            <w:tcW w:w="741" w:type="dxa"/>
            <w:tcBorders>
              <w:top w:val="nil"/>
              <w:left w:val="outset" w:sz="6" w:space="0" w:color="D0D7E5"/>
              <w:bottom w:val="nil"/>
              <w:right w:val="outset" w:sz="6" w:space="0" w:color="D0D7E5"/>
            </w:tcBorders>
            <w:shd w:val="clear" w:color="auto" w:fill="FFFFFF"/>
          </w:tcPr>
          <w:p w14:paraId="3C97EDF5" w14:textId="77777777" w:rsidR="00E47389" w:rsidRPr="00E47389" w:rsidRDefault="00E47389" w:rsidP="00E47389">
            <w:pPr>
              <w:jc w:val="center"/>
              <w:rPr>
                <w:rFonts w:cs="Arial"/>
                <w:b/>
                <w:bCs/>
                <w:color w:val="000000"/>
                <w:sz w:val="16"/>
                <w:szCs w:val="16"/>
                <w:lang w:eastAsia="fr-CA"/>
              </w:rPr>
            </w:pPr>
          </w:p>
        </w:tc>
        <w:tc>
          <w:tcPr>
            <w:tcW w:w="741" w:type="dxa"/>
            <w:tcBorders>
              <w:top w:val="outset" w:sz="6" w:space="0" w:color="D0D7E5"/>
              <w:left w:val="outset" w:sz="6" w:space="0" w:color="D0D7E5"/>
              <w:bottom w:val="outset" w:sz="6" w:space="0" w:color="D0D7E5"/>
              <w:right w:val="outset" w:sz="6" w:space="0" w:color="D0D7E5"/>
            </w:tcBorders>
            <w:shd w:val="clear" w:color="auto" w:fill="FFFFFF"/>
          </w:tcPr>
          <w:p w14:paraId="2B90A9D8" w14:textId="77777777" w:rsidR="00E47389" w:rsidRPr="00E47389" w:rsidRDefault="00E47389" w:rsidP="00E47389">
            <w:pPr>
              <w:rPr>
                <w:rFonts w:cs="Arial"/>
                <w:sz w:val="16"/>
                <w:szCs w:val="16"/>
                <w:lang w:eastAsia="fr-CA"/>
              </w:rPr>
            </w:pPr>
            <w:r w:rsidRPr="00E47389">
              <w:rPr>
                <w:rFonts w:cs="Arial"/>
                <w:color w:val="000000"/>
                <w:sz w:val="16"/>
                <w:szCs w:val="16"/>
                <w:lang w:eastAsia="fr-CA"/>
              </w:rPr>
              <w:t>Toyota</w:t>
            </w:r>
          </w:p>
        </w:tc>
        <w:tc>
          <w:tcPr>
            <w:tcW w:w="992" w:type="dxa"/>
            <w:tcBorders>
              <w:top w:val="outset" w:sz="6" w:space="0" w:color="D0D7E5"/>
              <w:left w:val="outset" w:sz="6" w:space="0" w:color="D0D7E5"/>
              <w:bottom w:val="outset" w:sz="6" w:space="0" w:color="D0D7E5"/>
              <w:right w:val="outset" w:sz="6" w:space="0" w:color="D0D7E5"/>
            </w:tcBorders>
            <w:shd w:val="clear" w:color="auto" w:fill="FFFFFF"/>
          </w:tcPr>
          <w:p w14:paraId="67D09523" w14:textId="77777777" w:rsidR="00E47389" w:rsidRPr="00E47389" w:rsidRDefault="00E47389" w:rsidP="00E47389">
            <w:pPr>
              <w:rPr>
                <w:rFonts w:cs="Arial"/>
                <w:sz w:val="16"/>
                <w:szCs w:val="16"/>
                <w:lang w:eastAsia="fr-CA"/>
              </w:rPr>
            </w:pPr>
            <w:proofErr w:type="spellStart"/>
            <w:r w:rsidRPr="00E47389">
              <w:rPr>
                <w:rFonts w:cs="Arial"/>
                <w:color w:val="000000"/>
                <w:sz w:val="16"/>
                <w:szCs w:val="16"/>
                <w:lang w:eastAsia="fr-CA"/>
              </w:rPr>
              <w:t>Camry</w:t>
            </w:r>
            <w:proofErr w:type="spellEnd"/>
          </w:p>
        </w:tc>
        <w:tc>
          <w:tcPr>
            <w:tcW w:w="709" w:type="dxa"/>
            <w:tcBorders>
              <w:top w:val="outset" w:sz="6" w:space="0" w:color="D0D7E5"/>
              <w:left w:val="outset" w:sz="6" w:space="0" w:color="D0D7E5"/>
              <w:bottom w:val="outset" w:sz="6" w:space="0" w:color="D0D7E5"/>
              <w:right w:val="outset" w:sz="6" w:space="0" w:color="D0D7E5"/>
            </w:tcBorders>
            <w:shd w:val="clear" w:color="auto" w:fill="FFFFFF"/>
          </w:tcPr>
          <w:p w14:paraId="47F65F78" w14:textId="77777777" w:rsidR="00E47389" w:rsidRPr="00E47389" w:rsidRDefault="00E47389" w:rsidP="00E47389">
            <w:pPr>
              <w:jc w:val="right"/>
              <w:rPr>
                <w:rFonts w:cs="Arial"/>
                <w:sz w:val="16"/>
                <w:szCs w:val="16"/>
                <w:lang w:eastAsia="fr-CA"/>
              </w:rPr>
            </w:pPr>
            <w:r w:rsidRPr="00E47389">
              <w:rPr>
                <w:rFonts w:cs="Arial"/>
                <w:color w:val="000000"/>
                <w:sz w:val="16"/>
                <w:szCs w:val="16"/>
                <w:lang w:eastAsia="fr-CA"/>
              </w:rPr>
              <w:t>3</w:t>
            </w:r>
          </w:p>
        </w:tc>
      </w:tr>
      <w:tr w:rsidR="00E47389" w:rsidRPr="00E47389" w14:paraId="2590E792" w14:textId="77777777" w:rsidTr="00E4738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CC4E00B" w14:textId="77777777" w:rsidR="00E47389" w:rsidRPr="00E47389" w:rsidRDefault="00E47389" w:rsidP="00E47389">
            <w:pPr>
              <w:rPr>
                <w:rFonts w:cs="Arial"/>
                <w:sz w:val="16"/>
                <w:szCs w:val="16"/>
                <w:lang w:eastAsia="fr-CA"/>
              </w:rPr>
            </w:pPr>
            <w:r w:rsidRPr="00E47389">
              <w:rPr>
                <w:rFonts w:cs="Arial"/>
                <w:color w:val="000000"/>
                <w:sz w:val="16"/>
                <w:szCs w:val="16"/>
                <w:lang w:eastAsia="fr-CA"/>
              </w:rPr>
              <w:t>Ford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7D3D1F9" w14:textId="77777777" w:rsidR="00E47389" w:rsidRPr="00E47389" w:rsidRDefault="00E47389" w:rsidP="00E47389">
            <w:pPr>
              <w:rPr>
                <w:rFonts w:cs="Arial"/>
                <w:sz w:val="16"/>
                <w:szCs w:val="16"/>
                <w:lang w:eastAsia="fr-CA"/>
              </w:rPr>
            </w:pPr>
            <w:r w:rsidRPr="00E47389">
              <w:rPr>
                <w:rFonts w:cs="Arial"/>
                <w:color w:val="000000"/>
                <w:sz w:val="16"/>
                <w:szCs w:val="16"/>
                <w:lang w:eastAsia="fr-CA"/>
              </w:rPr>
              <w:t>Grand Marquis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42B1E57" w14:textId="77777777" w:rsidR="00E47389" w:rsidRPr="00E47389" w:rsidRDefault="00E47389" w:rsidP="00E47389">
            <w:pPr>
              <w:jc w:val="right"/>
              <w:rPr>
                <w:rFonts w:cs="Arial"/>
                <w:sz w:val="16"/>
                <w:szCs w:val="16"/>
                <w:lang w:eastAsia="fr-CA"/>
              </w:rPr>
            </w:pPr>
            <w:r w:rsidRPr="00E47389">
              <w:rPr>
                <w:rFonts w:cs="Arial"/>
                <w:color w:val="000000"/>
                <w:sz w:val="16"/>
                <w:szCs w:val="16"/>
                <w:lang w:eastAsia="fr-CA"/>
              </w:rPr>
              <w:t>2</w:t>
            </w:r>
          </w:p>
        </w:tc>
        <w:tc>
          <w:tcPr>
            <w:tcW w:w="741" w:type="dxa"/>
            <w:tcBorders>
              <w:top w:val="nil"/>
              <w:left w:val="outset" w:sz="6" w:space="0" w:color="D0D7E5"/>
              <w:bottom w:val="nil"/>
              <w:right w:val="outset" w:sz="6" w:space="0" w:color="D0D7E5"/>
            </w:tcBorders>
            <w:shd w:val="clear" w:color="auto" w:fill="FFFFFF"/>
          </w:tcPr>
          <w:p w14:paraId="1537C421" w14:textId="77777777" w:rsidR="00E47389" w:rsidRPr="00E47389" w:rsidRDefault="00E47389" w:rsidP="00E47389">
            <w:pPr>
              <w:jc w:val="center"/>
              <w:rPr>
                <w:rFonts w:cs="Arial"/>
                <w:b/>
                <w:bCs/>
                <w:color w:val="000000"/>
                <w:sz w:val="16"/>
                <w:szCs w:val="16"/>
                <w:lang w:eastAsia="fr-CA"/>
              </w:rPr>
            </w:pPr>
          </w:p>
        </w:tc>
        <w:tc>
          <w:tcPr>
            <w:tcW w:w="741" w:type="dxa"/>
            <w:tcBorders>
              <w:top w:val="outset" w:sz="6" w:space="0" w:color="D0D7E5"/>
              <w:left w:val="outset" w:sz="6" w:space="0" w:color="D0D7E5"/>
              <w:bottom w:val="outset" w:sz="6" w:space="0" w:color="D0D7E5"/>
              <w:right w:val="outset" w:sz="6" w:space="0" w:color="D0D7E5"/>
            </w:tcBorders>
            <w:shd w:val="clear" w:color="auto" w:fill="FFFFFF"/>
          </w:tcPr>
          <w:p w14:paraId="176BD545" w14:textId="77777777" w:rsidR="00E47389" w:rsidRPr="00E47389" w:rsidRDefault="00E47389" w:rsidP="00E47389">
            <w:pPr>
              <w:rPr>
                <w:rFonts w:cs="Arial"/>
                <w:sz w:val="16"/>
                <w:szCs w:val="16"/>
                <w:lang w:eastAsia="fr-CA"/>
              </w:rPr>
            </w:pPr>
            <w:r w:rsidRPr="00E47389">
              <w:rPr>
                <w:rFonts w:cs="Arial"/>
                <w:color w:val="000000"/>
                <w:sz w:val="16"/>
                <w:szCs w:val="16"/>
                <w:lang w:eastAsia="fr-CA"/>
              </w:rPr>
              <w:t>Toyota</w:t>
            </w:r>
          </w:p>
        </w:tc>
        <w:tc>
          <w:tcPr>
            <w:tcW w:w="992" w:type="dxa"/>
            <w:tcBorders>
              <w:top w:val="outset" w:sz="6" w:space="0" w:color="D0D7E5"/>
              <w:left w:val="outset" w:sz="6" w:space="0" w:color="D0D7E5"/>
              <w:bottom w:val="outset" w:sz="6" w:space="0" w:color="D0D7E5"/>
              <w:right w:val="outset" w:sz="6" w:space="0" w:color="D0D7E5"/>
            </w:tcBorders>
            <w:shd w:val="clear" w:color="auto" w:fill="FFFFFF"/>
          </w:tcPr>
          <w:p w14:paraId="1EE18326" w14:textId="77777777" w:rsidR="00E47389" w:rsidRPr="00E47389" w:rsidRDefault="00E47389" w:rsidP="00E47389">
            <w:pPr>
              <w:rPr>
                <w:rFonts w:cs="Arial"/>
                <w:sz w:val="16"/>
                <w:szCs w:val="16"/>
                <w:lang w:eastAsia="fr-CA"/>
              </w:rPr>
            </w:pPr>
            <w:r w:rsidRPr="00E47389">
              <w:rPr>
                <w:rFonts w:cs="Arial"/>
                <w:color w:val="000000"/>
                <w:sz w:val="16"/>
                <w:szCs w:val="16"/>
                <w:lang w:eastAsia="fr-CA"/>
              </w:rPr>
              <w:t>Corolla</w:t>
            </w:r>
          </w:p>
        </w:tc>
        <w:tc>
          <w:tcPr>
            <w:tcW w:w="709" w:type="dxa"/>
            <w:tcBorders>
              <w:top w:val="outset" w:sz="6" w:space="0" w:color="D0D7E5"/>
              <w:left w:val="outset" w:sz="6" w:space="0" w:color="D0D7E5"/>
              <w:bottom w:val="outset" w:sz="6" w:space="0" w:color="D0D7E5"/>
              <w:right w:val="outset" w:sz="6" w:space="0" w:color="D0D7E5"/>
            </w:tcBorders>
            <w:shd w:val="clear" w:color="auto" w:fill="FFFFFF"/>
          </w:tcPr>
          <w:p w14:paraId="4C70FC6E" w14:textId="77777777" w:rsidR="00E47389" w:rsidRPr="00E47389" w:rsidRDefault="00E47389" w:rsidP="00E47389">
            <w:pPr>
              <w:jc w:val="right"/>
              <w:rPr>
                <w:rFonts w:cs="Arial"/>
                <w:sz w:val="16"/>
                <w:szCs w:val="16"/>
                <w:lang w:eastAsia="fr-CA"/>
              </w:rPr>
            </w:pPr>
            <w:r w:rsidRPr="00E47389">
              <w:rPr>
                <w:rFonts w:cs="Arial"/>
                <w:color w:val="000000"/>
                <w:sz w:val="16"/>
                <w:szCs w:val="16"/>
                <w:lang w:eastAsia="fr-CA"/>
              </w:rPr>
              <w:t>1</w:t>
            </w:r>
          </w:p>
        </w:tc>
      </w:tr>
      <w:tr w:rsidR="00E47389" w:rsidRPr="00E47389" w14:paraId="6C176E3E" w14:textId="77777777" w:rsidTr="00E4738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3109D30" w14:textId="77777777" w:rsidR="00E47389" w:rsidRPr="00E47389" w:rsidRDefault="00E47389" w:rsidP="00E47389">
            <w:pPr>
              <w:rPr>
                <w:rFonts w:cs="Arial"/>
                <w:sz w:val="16"/>
                <w:szCs w:val="16"/>
                <w:lang w:eastAsia="fr-CA"/>
              </w:rPr>
            </w:pPr>
            <w:r w:rsidRPr="00E47389">
              <w:rPr>
                <w:rFonts w:cs="Arial"/>
                <w:color w:val="000000"/>
                <w:sz w:val="16"/>
                <w:szCs w:val="16"/>
                <w:lang w:eastAsia="fr-CA"/>
              </w:rPr>
              <w:t>Ford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F6B0969" w14:textId="77777777" w:rsidR="00E47389" w:rsidRPr="00E47389" w:rsidRDefault="00E47389" w:rsidP="00E47389">
            <w:pPr>
              <w:rPr>
                <w:rFonts w:cs="Arial"/>
                <w:sz w:val="16"/>
                <w:szCs w:val="16"/>
                <w:lang w:eastAsia="fr-CA"/>
              </w:rPr>
            </w:pPr>
            <w:r w:rsidRPr="00E47389">
              <w:rPr>
                <w:rFonts w:cs="Arial"/>
                <w:color w:val="000000"/>
                <w:sz w:val="16"/>
                <w:szCs w:val="16"/>
                <w:lang w:eastAsia="fr-CA"/>
              </w:rPr>
              <w:t>Mercury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854EC37" w14:textId="77777777" w:rsidR="00E47389" w:rsidRPr="00E47389" w:rsidRDefault="00E47389" w:rsidP="00E47389">
            <w:pPr>
              <w:jc w:val="right"/>
              <w:rPr>
                <w:rFonts w:cs="Arial"/>
                <w:sz w:val="16"/>
                <w:szCs w:val="16"/>
                <w:lang w:eastAsia="fr-CA"/>
              </w:rPr>
            </w:pPr>
            <w:r w:rsidRPr="00E47389">
              <w:rPr>
                <w:rFonts w:cs="Arial"/>
                <w:color w:val="000000"/>
                <w:sz w:val="16"/>
                <w:szCs w:val="16"/>
                <w:lang w:eastAsia="fr-CA"/>
              </w:rPr>
              <w:t>1</w:t>
            </w:r>
          </w:p>
        </w:tc>
        <w:tc>
          <w:tcPr>
            <w:tcW w:w="741" w:type="dxa"/>
            <w:tcBorders>
              <w:top w:val="nil"/>
              <w:left w:val="outset" w:sz="6" w:space="0" w:color="D0D7E5"/>
              <w:bottom w:val="nil"/>
              <w:right w:val="outset" w:sz="6" w:space="0" w:color="D0D7E5"/>
            </w:tcBorders>
            <w:shd w:val="clear" w:color="auto" w:fill="FFFFFF"/>
          </w:tcPr>
          <w:p w14:paraId="6CF6E98C" w14:textId="77777777" w:rsidR="00E47389" w:rsidRPr="00E47389" w:rsidRDefault="00E47389" w:rsidP="00E47389">
            <w:pPr>
              <w:jc w:val="center"/>
              <w:rPr>
                <w:rFonts w:cs="Arial"/>
                <w:b/>
                <w:bCs/>
                <w:color w:val="000000"/>
                <w:sz w:val="16"/>
                <w:szCs w:val="16"/>
                <w:lang w:eastAsia="fr-CA"/>
              </w:rPr>
            </w:pPr>
          </w:p>
        </w:tc>
        <w:tc>
          <w:tcPr>
            <w:tcW w:w="741" w:type="dxa"/>
            <w:tcBorders>
              <w:top w:val="outset" w:sz="6" w:space="0" w:color="D0D7E5"/>
              <w:left w:val="outset" w:sz="6" w:space="0" w:color="D0D7E5"/>
              <w:bottom w:val="outset" w:sz="6" w:space="0" w:color="D0D7E5"/>
              <w:right w:val="outset" w:sz="6" w:space="0" w:color="D0D7E5"/>
            </w:tcBorders>
            <w:shd w:val="clear" w:color="auto" w:fill="FFFFFF"/>
          </w:tcPr>
          <w:p w14:paraId="576A8B88" w14:textId="77777777" w:rsidR="00E47389" w:rsidRPr="00E47389" w:rsidRDefault="00E47389" w:rsidP="00E47389">
            <w:pPr>
              <w:rPr>
                <w:rFonts w:cs="Arial"/>
                <w:sz w:val="16"/>
                <w:szCs w:val="16"/>
                <w:lang w:eastAsia="fr-CA"/>
              </w:rPr>
            </w:pPr>
            <w:r w:rsidRPr="00E47389">
              <w:rPr>
                <w:rFonts w:cs="Arial"/>
                <w:color w:val="000000"/>
                <w:sz w:val="16"/>
                <w:szCs w:val="16"/>
                <w:lang w:eastAsia="fr-CA"/>
              </w:rPr>
              <w:t>Toyota</w:t>
            </w:r>
          </w:p>
        </w:tc>
        <w:tc>
          <w:tcPr>
            <w:tcW w:w="992" w:type="dxa"/>
            <w:tcBorders>
              <w:top w:val="outset" w:sz="6" w:space="0" w:color="D0D7E5"/>
              <w:left w:val="outset" w:sz="6" w:space="0" w:color="D0D7E5"/>
              <w:bottom w:val="outset" w:sz="6" w:space="0" w:color="D0D7E5"/>
              <w:right w:val="outset" w:sz="6" w:space="0" w:color="D0D7E5"/>
            </w:tcBorders>
            <w:shd w:val="clear" w:color="auto" w:fill="FFFFFF"/>
          </w:tcPr>
          <w:p w14:paraId="2D77BAFF" w14:textId="77777777" w:rsidR="00E47389" w:rsidRPr="00E47389" w:rsidRDefault="00E47389" w:rsidP="00E47389">
            <w:pPr>
              <w:rPr>
                <w:rFonts w:cs="Arial"/>
                <w:sz w:val="16"/>
                <w:szCs w:val="16"/>
                <w:lang w:eastAsia="fr-CA"/>
              </w:rPr>
            </w:pPr>
            <w:proofErr w:type="spellStart"/>
            <w:r w:rsidRPr="00E47389">
              <w:rPr>
                <w:rFonts w:cs="Arial"/>
                <w:color w:val="000000"/>
                <w:sz w:val="16"/>
                <w:szCs w:val="16"/>
                <w:lang w:eastAsia="fr-CA"/>
              </w:rPr>
              <w:t>Echo</w:t>
            </w:r>
            <w:proofErr w:type="spellEnd"/>
          </w:p>
        </w:tc>
        <w:tc>
          <w:tcPr>
            <w:tcW w:w="709" w:type="dxa"/>
            <w:tcBorders>
              <w:top w:val="outset" w:sz="6" w:space="0" w:color="D0D7E5"/>
              <w:left w:val="outset" w:sz="6" w:space="0" w:color="D0D7E5"/>
              <w:bottom w:val="outset" w:sz="6" w:space="0" w:color="D0D7E5"/>
              <w:right w:val="outset" w:sz="6" w:space="0" w:color="D0D7E5"/>
            </w:tcBorders>
            <w:shd w:val="clear" w:color="auto" w:fill="FFFFFF"/>
          </w:tcPr>
          <w:p w14:paraId="654D9343" w14:textId="77777777" w:rsidR="00E47389" w:rsidRPr="00E47389" w:rsidRDefault="00E47389" w:rsidP="00E47389">
            <w:pPr>
              <w:jc w:val="right"/>
              <w:rPr>
                <w:rFonts w:cs="Arial"/>
                <w:sz w:val="16"/>
                <w:szCs w:val="16"/>
                <w:lang w:eastAsia="fr-CA"/>
              </w:rPr>
            </w:pPr>
            <w:r w:rsidRPr="00E47389">
              <w:rPr>
                <w:rFonts w:cs="Arial"/>
                <w:color w:val="000000"/>
                <w:sz w:val="16"/>
                <w:szCs w:val="16"/>
                <w:lang w:eastAsia="fr-CA"/>
              </w:rPr>
              <w:t>1</w:t>
            </w:r>
          </w:p>
        </w:tc>
      </w:tr>
      <w:tr w:rsidR="00E47389" w:rsidRPr="00E47389" w14:paraId="525D24C9" w14:textId="77777777" w:rsidTr="00CB681C">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9ED38DB" w14:textId="77777777" w:rsidR="00E47389" w:rsidRPr="00E47389" w:rsidRDefault="00E47389" w:rsidP="00E47389">
            <w:pPr>
              <w:rPr>
                <w:rFonts w:cs="Arial"/>
                <w:sz w:val="16"/>
                <w:szCs w:val="16"/>
                <w:lang w:eastAsia="fr-CA"/>
              </w:rPr>
            </w:pPr>
            <w:r w:rsidRPr="00E47389">
              <w:rPr>
                <w:rFonts w:cs="Arial"/>
                <w:color w:val="000000"/>
                <w:sz w:val="16"/>
                <w:szCs w:val="16"/>
                <w:lang w:eastAsia="fr-CA"/>
              </w:rPr>
              <w:t>Mazda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CAB1EF8" w14:textId="77777777" w:rsidR="00E47389" w:rsidRPr="00E47389" w:rsidRDefault="00E47389" w:rsidP="00E47389">
            <w:pPr>
              <w:rPr>
                <w:rFonts w:cs="Arial"/>
                <w:sz w:val="16"/>
                <w:szCs w:val="16"/>
                <w:lang w:eastAsia="fr-CA"/>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BD00222" w14:textId="77777777" w:rsidR="00E47389" w:rsidRPr="00E47389" w:rsidRDefault="00E47389" w:rsidP="00E47389">
            <w:pPr>
              <w:jc w:val="right"/>
              <w:rPr>
                <w:rFonts w:cs="Arial"/>
                <w:sz w:val="16"/>
                <w:szCs w:val="16"/>
                <w:lang w:eastAsia="fr-CA"/>
              </w:rPr>
            </w:pPr>
            <w:r w:rsidRPr="00E47389">
              <w:rPr>
                <w:rFonts w:cs="Arial"/>
                <w:color w:val="000000"/>
                <w:sz w:val="16"/>
                <w:szCs w:val="16"/>
                <w:lang w:eastAsia="fr-CA"/>
              </w:rPr>
              <w:t>1</w:t>
            </w:r>
          </w:p>
        </w:tc>
        <w:tc>
          <w:tcPr>
            <w:tcW w:w="741" w:type="dxa"/>
            <w:tcBorders>
              <w:top w:val="nil"/>
              <w:left w:val="outset" w:sz="6" w:space="0" w:color="D0D7E5"/>
              <w:bottom w:val="nil"/>
              <w:right w:val="nil"/>
            </w:tcBorders>
            <w:shd w:val="clear" w:color="auto" w:fill="FFFFFF"/>
          </w:tcPr>
          <w:p w14:paraId="05EEBDE1" w14:textId="77777777" w:rsidR="00E47389" w:rsidRPr="00E47389" w:rsidRDefault="00054EE7" w:rsidP="00E47389">
            <w:pPr>
              <w:jc w:val="center"/>
              <w:rPr>
                <w:rFonts w:cs="Arial"/>
                <w:b/>
                <w:bCs/>
                <w:color w:val="000000"/>
                <w:sz w:val="16"/>
                <w:szCs w:val="16"/>
                <w:lang w:eastAsia="fr-CA"/>
              </w:rPr>
            </w:pPr>
            <w:r>
              <w:rPr>
                <w:rFonts w:cs="Arial"/>
                <w:b/>
                <w:bCs/>
                <w:noProof/>
                <w:color w:val="000000"/>
                <w:sz w:val="16"/>
                <w:szCs w:val="16"/>
                <w:lang w:eastAsia="fr-CA"/>
              </w:rPr>
              <w:pict w14:anchorId="3E546C57">
                <v:shape id="_x0000_s3062" type="#_x0000_t109" style="position:absolute;left:0;text-align:left;margin-left:.35pt;margin-top:-.3pt;width:186.3pt;height:36.2pt;z-index:251776000;mso-position-horizontal-relative:text;mso-position-vertical-relative:text" fillcolor="white [3212]" stroked="f" strokeweight="1.5pt"/>
              </w:pict>
            </w:r>
          </w:p>
        </w:tc>
        <w:tc>
          <w:tcPr>
            <w:tcW w:w="741" w:type="dxa"/>
            <w:tcBorders>
              <w:top w:val="outset" w:sz="6" w:space="0" w:color="D0D7E5"/>
              <w:left w:val="nil"/>
              <w:bottom w:val="nil"/>
              <w:right w:val="nil"/>
            </w:tcBorders>
            <w:shd w:val="clear" w:color="auto" w:fill="FFFFFF"/>
          </w:tcPr>
          <w:p w14:paraId="32F706F4" w14:textId="77777777" w:rsidR="00E47389" w:rsidRPr="00E47389" w:rsidRDefault="00E47389" w:rsidP="00E47389">
            <w:pPr>
              <w:jc w:val="center"/>
              <w:rPr>
                <w:rFonts w:cs="Arial"/>
                <w:b/>
                <w:bCs/>
                <w:color w:val="000000"/>
                <w:sz w:val="16"/>
                <w:szCs w:val="16"/>
                <w:lang w:eastAsia="fr-CA"/>
              </w:rPr>
            </w:pPr>
          </w:p>
        </w:tc>
        <w:tc>
          <w:tcPr>
            <w:tcW w:w="992" w:type="dxa"/>
            <w:tcBorders>
              <w:top w:val="outset" w:sz="6" w:space="0" w:color="D0D7E5"/>
              <w:left w:val="nil"/>
              <w:bottom w:val="nil"/>
              <w:right w:val="nil"/>
            </w:tcBorders>
            <w:shd w:val="clear" w:color="auto" w:fill="FFFFFF"/>
          </w:tcPr>
          <w:p w14:paraId="49D28A8B" w14:textId="77777777" w:rsidR="00E47389" w:rsidRPr="00E47389" w:rsidRDefault="00E47389" w:rsidP="00E47389">
            <w:pPr>
              <w:jc w:val="right"/>
              <w:rPr>
                <w:rFonts w:cs="Arial"/>
                <w:color w:val="000000"/>
                <w:sz w:val="16"/>
                <w:szCs w:val="16"/>
                <w:lang w:eastAsia="fr-CA"/>
              </w:rPr>
            </w:pPr>
          </w:p>
        </w:tc>
        <w:tc>
          <w:tcPr>
            <w:tcW w:w="709" w:type="dxa"/>
            <w:tcBorders>
              <w:top w:val="outset" w:sz="6" w:space="0" w:color="D0D7E5"/>
              <w:left w:val="nil"/>
              <w:bottom w:val="nil"/>
              <w:right w:val="nil"/>
            </w:tcBorders>
            <w:shd w:val="clear" w:color="auto" w:fill="FFFFFF"/>
          </w:tcPr>
          <w:p w14:paraId="2D19D069" w14:textId="77777777" w:rsidR="00E47389" w:rsidRPr="00E47389" w:rsidRDefault="00E47389" w:rsidP="00E47389">
            <w:pPr>
              <w:jc w:val="right"/>
              <w:rPr>
                <w:rFonts w:cs="Arial"/>
                <w:color w:val="000000"/>
                <w:sz w:val="16"/>
                <w:szCs w:val="16"/>
                <w:lang w:eastAsia="fr-CA"/>
              </w:rPr>
            </w:pPr>
          </w:p>
        </w:tc>
      </w:tr>
      <w:tr w:rsidR="00E47389" w:rsidRPr="00E47389" w14:paraId="0579EB26" w14:textId="77777777" w:rsidTr="00CB681C">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A590849" w14:textId="77777777" w:rsidR="00E47389" w:rsidRPr="00E47389" w:rsidRDefault="00E47389" w:rsidP="00E47389">
            <w:pPr>
              <w:rPr>
                <w:rFonts w:cs="Arial"/>
                <w:sz w:val="16"/>
                <w:szCs w:val="16"/>
                <w:lang w:eastAsia="fr-CA"/>
              </w:rPr>
            </w:pPr>
            <w:r w:rsidRPr="00E47389">
              <w:rPr>
                <w:rFonts w:cs="Arial"/>
                <w:color w:val="000000"/>
                <w:sz w:val="16"/>
                <w:szCs w:val="16"/>
                <w:lang w:eastAsia="fr-CA"/>
              </w:rPr>
              <w:t>Mazda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49FCD7C" w14:textId="77777777" w:rsidR="00E47389" w:rsidRPr="00E47389" w:rsidRDefault="00E47389" w:rsidP="00E47389">
            <w:pPr>
              <w:rPr>
                <w:rFonts w:cs="Arial"/>
                <w:sz w:val="16"/>
                <w:szCs w:val="16"/>
                <w:lang w:eastAsia="fr-CA"/>
              </w:rPr>
            </w:pPr>
            <w:r w:rsidRPr="00E47389">
              <w:rPr>
                <w:rFonts w:cs="Arial"/>
                <w:color w:val="000000"/>
                <w:sz w:val="16"/>
                <w:szCs w:val="16"/>
                <w:lang w:eastAsia="fr-CA"/>
              </w:rPr>
              <w:t>626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19AD648" w14:textId="77777777" w:rsidR="00E47389" w:rsidRPr="00E47389" w:rsidRDefault="00E47389" w:rsidP="00E47389">
            <w:pPr>
              <w:jc w:val="right"/>
              <w:rPr>
                <w:rFonts w:cs="Arial"/>
                <w:sz w:val="16"/>
                <w:szCs w:val="16"/>
                <w:lang w:eastAsia="fr-CA"/>
              </w:rPr>
            </w:pPr>
            <w:r w:rsidRPr="00E47389">
              <w:rPr>
                <w:rFonts w:cs="Arial"/>
                <w:color w:val="000000"/>
                <w:sz w:val="16"/>
                <w:szCs w:val="16"/>
                <w:lang w:eastAsia="fr-CA"/>
              </w:rPr>
              <w:t>3</w:t>
            </w:r>
          </w:p>
        </w:tc>
        <w:tc>
          <w:tcPr>
            <w:tcW w:w="741" w:type="dxa"/>
            <w:tcBorders>
              <w:top w:val="nil"/>
              <w:left w:val="outset" w:sz="6" w:space="0" w:color="D0D7E5"/>
              <w:bottom w:val="outset" w:sz="6" w:space="0" w:color="auto"/>
              <w:right w:val="nil"/>
            </w:tcBorders>
            <w:shd w:val="clear" w:color="auto" w:fill="FFFFFF"/>
          </w:tcPr>
          <w:p w14:paraId="4C1B3F87" w14:textId="77777777" w:rsidR="00E47389" w:rsidRPr="00E47389" w:rsidRDefault="00E47389" w:rsidP="00E47389">
            <w:pPr>
              <w:jc w:val="center"/>
              <w:rPr>
                <w:rFonts w:cs="Arial"/>
                <w:b/>
                <w:bCs/>
                <w:color w:val="000000"/>
                <w:sz w:val="16"/>
                <w:szCs w:val="16"/>
                <w:lang w:eastAsia="fr-CA"/>
              </w:rPr>
            </w:pPr>
          </w:p>
        </w:tc>
        <w:tc>
          <w:tcPr>
            <w:tcW w:w="741" w:type="dxa"/>
            <w:tcBorders>
              <w:top w:val="nil"/>
              <w:left w:val="nil"/>
              <w:bottom w:val="nil"/>
              <w:right w:val="nil"/>
            </w:tcBorders>
            <w:shd w:val="clear" w:color="auto" w:fill="FFFFFF"/>
          </w:tcPr>
          <w:p w14:paraId="4C6100CC" w14:textId="77777777" w:rsidR="00E47389" w:rsidRPr="00E47389" w:rsidRDefault="00E47389" w:rsidP="00E47389">
            <w:pPr>
              <w:jc w:val="center"/>
              <w:rPr>
                <w:rFonts w:cs="Arial"/>
                <w:b/>
                <w:bCs/>
                <w:color w:val="000000"/>
                <w:sz w:val="16"/>
                <w:szCs w:val="16"/>
                <w:lang w:eastAsia="fr-CA"/>
              </w:rPr>
            </w:pPr>
          </w:p>
        </w:tc>
        <w:tc>
          <w:tcPr>
            <w:tcW w:w="992" w:type="dxa"/>
            <w:tcBorders>
              <w:top w:val="nil"/>
              <w:left w:val="nil"/>
              <w:bottom w:val="nil"/>
              <w:right w:val="nil"/>
            </w:tcBorders>
            <w:shd w:val="clear" w:color="auto" w:fill="FFFFFF"/>
          </w:tcPr>
          <w:p w14:paraId="40687B62" w14:textId="77777777" w:rsidR="00E47389" w:rsidRPr="00E47389" w:rsidRDefault="00E47389" w:rsidP="00E47389">
            <w:pPr>
              <w:jc w:val="right"/>
              <w:rPr>
                <w:rFonts w:cs="Arial"/>
                <w:color w:val="000000"/>
                <w:sz w:val="16"/>
                <w:szCs w:val="16"/>
                <w:lang w:eastAsia="fr-CA"/>
              </w:rPr>
            </w:pPr>
          </w:p>
        </w:tc>
        <w:tc>
          <w:tcPr>
            <w:tcW w:w="709" w:type="dxa"/>
            <w:tcBorders>
              <w:top w:val="nil"/>
              <w:left w:val="nil"/>
              <w:bottom w:val="nil"/>
              <w:right w:val="nil"/>
            </w:tcBorders>
            <w:shd w:val="clear" w:color="auto" w:fill="FFFFFF"/>
          </w:tcPr>
          <w:p w14:paraId="03524050" w14:textId="77777777" w:rsidR="00E47389" w:rsidRPr="00E47389" w:rsidRDefault="00E47389" w:rsidP="00E47389">
            <w:pPr>
              <w:jc w:val="right"/>
              <w:rPr>
                <w:rFonts w:cs="Arial"/>
                <w:color w:val="000000"/>
                <w:sz w:val="16"/>
                <w:szCs w:val="16"/>
                <w:lang w:eastAsia="fr-CA"/>
              </w:rPr>
            </w:pPr>
          </w:p>
        </w:tc>
      </w:tr>
    </w:tbl>
    <w:p w14:paraId="313EB91F" w14:textId="77777777" w:rsidR="00CB681C" w:rsidRDefault="00CB681C" w:rsidP="00CB681C">
      <w:pPr>
        <w:pStyle w:val="Listepuces"/>
        <w:rPr>
          <w:b/>
        </w:rPr>
      </w:pPr>
      <w:r>
        <w:rPr>
          <w:b/>
        </w:rPr>
        <w:t>ReqAuto8</w:t>
      </w:r>
    </w:p>
    <w:p w14:paraId="4E509A17" w14:textId="77777777" w:rsidR="00E47389" w:rsidRPr="003B7DE0" w:rsidRDefault="00CB681C" w:rsidP="00CB681C">
      <w:pPr>
        <w:pStyle w:val="Requte"/>
        <w:rPr>
          <w:rStyle w:val="rponse2"/>
        </w:rPr>
      </w:pPr>
      <w:r w:rsidRPr="003B7DE0">
        <w:rPr>
          <w:rStyle w:val="rponse2"/>
        </w:rPr>
        <w:t xml:space="preserve">SELECT </w:t>
      </w:r>
      <w:proofErr w:type="spellStart"/>
      <w:r w:rsidRPr="003B7DE0">
        <w:rPr>
          <w:rStyle w:val="rponse2"/>
        </w:rPr>
        <w:t>AutoMarque</w:t>
      </w:r>
      <w:proofErr w:type="spellEnd"/>
      <w:r w:rsidRPr="003B7DE0">
        <w:rPr>
          <w:rStyle w:val="rponse2"/>
        </w:rPr>
        <w:t xml:space="preserve">, </w:t>
      </w:r>
      <w:proofErr w:type="spellStart"/>
      <w:r w:rsidRPr="003B7DE0">
        <w:rPr>
          <w:rStyle w:val="rponse2"/>
        </w:rPr>
        <w:t>AutoModèle</w:t>
      </w:r>
      <w:proofErr w:type="spellEnd"/>
      <w:r w:rsidRPr="003B7DE0">
        <w:rPr>
          <w:rStyle w:val="rponse2"/>
        </w:rPr>
        <w:t>,</w:t>
      </w:r>
      <w:r w:rsidRPr="003B7DE0">
        <w:rPr>
          <w:rStyle w:val="rponse2"/>
        </w:rPr>
        <w:br/>
      </w:r>
      <w:r w:rsidRPr="003B7DE0">
        <w:rPr>
          <w:rStyle w:val="rponse2"/>
        </w:rPr>
        <w:tab/>
      </w:r>
      <w:r w:rsidRPr="003B7DE0">
        <w:rPr>
          <w:rStyle w:val="rponse2"/>
        </w:rPr>
        <w:tab/>
      </w:r>
      <w:proofErr w:type="gramStart"/>
      <w:r w:rsidRPr="003B7DE0">
        <w:rPr>
          <w:rStyle w:val="rponse2"/>
        </w:rPr>
        <w:t>COUNT(</w:t>
      </w:r>
      <w:proofErr w:type="spellStart"/>
      <w:proofErr w:type="gramEnd"/>
      <w:r w:rsidRPr="003B7DE0">
        <w:rPr>
          <w:rStyle w:val="rponse2"/>
        </w:rPr>
        <w:t>AutoAnnée</w:t>
      </w:r>
      <w:proofErr w:type="spellEnd"/>
      <w:r w:rsidRPr="003B7DE0">
        <w:rPr>
          <w:rStyle w:val="rponse2"/>
        </w:rPr>
        <w:t xml:space="preserve"> &amp; </w:t>
      </w:r>
      <w:proofErr w:type="spellStart"/>
      <w:r w:rsidRPr="003B7DE0">
        <w:rPr>
          <w:rStyle w:val="rponse2"/>
        </w:rPr>
        <w:t>AutoCouleur</w:t>
      </w:r>
      <w:proofErr w:type="spellEnd"/>
      <w:r w:rsidRPr="003B7DE0">
        <w:rPr>
          <w:rStyle w:val="rponse2"/>
        </w:rPr>
        <w:t>) AS Compte</w:t>
      </w:r>
      <w:r w:rsidRPr="003B7DE0">
        <w:rPr>
          <w:rStyle w:val="rponse2"/>
        </w:rPr>
        <w:br/>
        <w:t>FROM Autos</w:t>
      </w:r>
      <w:r w:rsidRPr="003B7DE0">
        <w:rPr>
          <w:rStyle w:val="rponse2"/>
        </w:rPr>
        <w:br/>
        <w:t xml:space="preserve">GROUP BY AUTOMARQUE, </w:t>
      </w:r>
      <w:proofErr w:type="spellStart"/>
      <w:r w:rsidRPr="003B7DE0">
        <w:rPr>
          <w:rStyle w:val="rponse2"/>
        </w:rPr>
        <w:t>AutoModèle</w:t>
      </w:r>
      <w:proofErr w:type="spellEnd"/>
      <w:r w:rsidRPr="003B7DE0">
        <w:rPr>
          <w:rStyle w:val="rponse2"/>
        </w:rPr>
        <w:t>;</w:t>
      </w:r>
    </w:p>
    <w:p w14:paraId="05344C06" w14:textId="77777777" w:rsidR="003B7DE0" w:rsidRPr="003B7DE0" w:rsidRDefault="003B7DE0" w:rsidP="00CB681C">
      <w:pPr>
        <w:pStyle w:val="Requte"/>
        <w:rPr>
          <w:rStyle w:val="rponse2"/>
        </w:rPr>
      </w:pPr>
    </w:p>
    <w:p w14:paraId="42552DF0" w14:textId="77777777" w:rsidR="003B7DE0" w:rsidRDefault="003B7DE0" w:rsidP="00CB681C">
      <w:pPr>
        <w:pStyle w:val="Requte"/>
      </w:pPr>
    </w:p>
    <w:p w14:paraId="58D02D06" w14:textId="77777777" w:rsidR="00E439FE" w:rsidRPr="00955F7D" w:rsidRDefault="00054EE7" w:rsidP="00E439FE">
      <w:pPr>
        <w:pStyle w:val="Listepuces2"/>
      </w:pPr>
      <w:r>
        <w:rPr>
          <w:rFonts w:cs="Arial"/>
          <w:b/>
          <w:bCs/>
          <w:noProof/>
          <w:color w:val="000000"/>
          <w:sz w:val="16"/>
          <w:szCs w:val="16"/>
          <w:lang w:eastAsia="fr-CA"/>
        </w:rPr>
        <w:pict w14:anchorId="47CD18DA">
          <v:shape id="_x0000_s3069" type="#_x0000_t109" style="position:absolute;left:0;text-align:left;margin-left:240.9pt;margin-top:1.65pt;width:34.15pt;height:36.2pt;z-index:251784192" fillcolor="white [3212]" stroked="f" strokeweight="1.5pt"/>
        </w:pict>
      </w:r>
      <w:r w:rsidR="00E439FE">
        <w:t>Résultats :</w:t>
      </w:r>
    </w:p>
    <w:tbl>
      <w:tblPr>
        <w:tblW w:w="0" w:type="auto"/>
        <w:tblCellSpacing w:w="0" w:type="dxa"/>
        <w:tblInd w:w="2298"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45"/>
        <w:gridCol w:w="1119"/>
        <w:gridCol w:w="656"/>
        <w:gridCol w:w="741"/>
        <w:gridCol w:w="741"/>
        <w:gridCol w:w="992"/>
        <w:gridCol w:w="709"/>
      </w:tblGrid>
      <w:tr w:rsidR="00E439FE" w:rsidRPr="00E47389" w14:paraId="305E02BE" w14:textId="77777777" w:rsidTr="008F39BE">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455C1B0B" w14:textId="77777777" w:rsidR="00E439FE" w:rsidRPr="00E47389" w:rsidRDefault="00E439FE" w:rsidP="008F39BE">
            <w:pPr>
              <w:jc w:val="center"/>
              <w:rPr>
                <w:rFonts w:cs="Arial"/>
                <w:b/>
                <w:bCs/>
                <w:sz w:val="16"/>
                <w:szCs w:val="16"/>
                <w:lang w:eastAsia="fr-CA"/>
              </w:rPr>
            </w:pPr>
            <w:r w:rsidRPr="00E47389">
              <w:rPr>
                <w:rFonts w:cs="Arial"/>
                <w:b/>
                <w:bCs/>
                <w:color w:val="000000"/>
                <w:sz w:val="16"/>
                <w:szCs w:val="16"/>
                <w:lang w:eastAsia="fr-CA"/>
              </w:rPr>
              <w:t>Marque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798642FE" w14:textId="77777777" w:rsidR="00E439FE" w:rsidRPr="00E47389" w:rsidRDefault="00E439FE" w:rsidP="008F39BE">
            <w:pPr>
              <w:jc w:val="center"/>
              <w:rPr>
                <w:rFonts w:cs="Arial"/>
                <w:b/>
                <w:bCs/>
                <w:sz w:val="16"/>
                <w:szCs w:val="16"/>
                <w:lang w:eastAsia="fr-CA"/>
              </w:rPr>
            </w:pPr>
            <w:r w:rsidRPr="00E47389">
              <w:rPr>
                <w:rFonts w:cs="Arial"/>
                <w:b/>
                <w:bCs/>
                <w:color w:val="000000"/>
                <w:sz w:val="16"/>
                <w:szCs w:val="16"/>
                <w:lang w:eastAsia="fr-CA"/>
              </w:rPr>
              <w:t>Modèle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2EC50DD9" w14:textId="77777777" w:rsidR="00E439FE" w:rsidRPr="00E47389" w:rsidRDefault="00E439FE" w:rsidP="008F39BE">
            <w:pPr>
              <w:jc w:val="center"/>
              <w:rPr>
                <w:rFonts w:cs="Arial"/>
                <w:b/>
                <w:bCs/>
                <w:sz w:val="16"/>
                <w:szCs w:val="16"/>
                <w:lang w:eastAsia="fr-CA"/>
              </w:rPr>
            </w:pPr>
            <w:r w:rsidRPr="00E47389">
              <w:rPr>
                <w:rFonts w:cs="Arial"/>
                <w:b/>
                <w:bCs/>
                <w:color w:val="000000"/>
                <w:sz w:val="16"/>
                <w:szCs w:val="16"/>
                <w:lang w:eastAsia="fr-CA"/>
              </w:rPr>
              <w:t>Compte</w:t>
            </w:r>
          </w:p>
        </w:tc>
        <w:tc>
          <w:tcPr>
            <w:tcW w:w="741" w:type="dxa"/>
            <w:tcBorders>
              <w:top w:val="outset" w:sz="6" w:space="0" w:color="auto"/>
              <w:left w:val="outset" w:sz="6" w:space="0" w:color="000000"/>
              <w:bottom w:val="nil"/>
              <w:right w:val="outset" w:sz="6" w:space="0" w:color="000000"/>
            </w:tcBorders>
            <w:shd w:val="clear" w:color="auto" w:fill="auto"/>
          </w:tcPr>
          <w:p w14:paraId="58B1162C" w14:textId="77777777" w:rsidR="00E439FE" w:rsidRPr="00E47389" w:rsidRDefault="00E439FE" w:rsidP="008F39BE">
            <w:pPr>
              <w:jc w:val="center"/>
              <w:rPr>
                <w:rFonts w:cs="Arial"/>
                <w:b/>
                <w:bCs/>
                <w:color w:val="000000"/>
                <w:sz w:val="16"/>
                <w:szCs w:val="16"/>
                <w:lang w:eastAsia="fr-CA"/>
              </w:rPr>
            </w:pPr>
          </w:p>
        </w:tc>
        <w:tc>
          <w:tcPr>
            <w:tcW w:w="741" w:type="dxa"/>
            <w:tcBorders>
              <w:top w:val="outset" w:sz="6" w:space="0" w:color="000000"/>
              <w:left w:val="outset" w:sz="6" w:space="0" w:color="000000"/>
              <w:bottom w:val="outset" w:sz="6" w:space="0" w:color="000000"/>
              <w:right w:val="outset" w:sz="6" w:space="0" w:color="000000"/>
            </w:tcBorders>
            <w:shd w:val="clear" w:color="auto" w:fill="C0C0C0"/>
            <w:vAlign w:val="center"/>
          </w:tcPr>
          <w:p w14:paraId="1CAC75BF" w14:textId="77777777" w:rsidR="00E439FE" w:rsidRPr="00E47389" w:rsidRDefault="00E439FE" w:rsidP="008F39BE">
            <w:pPr>
              <w:jc w:val="center"/>
              <w:rPr>
                <w:rFonts w:cs="Arial"/>
                <w:b/>
                <w:bCs/>
                <w:sz w:val="16"/>
                <w:szCs w:val="16"/>
                <w:lang w:eastAsia="fr-CA"/>
              </w:rPr>
            </w:pPr>
            <w:r w:rsidRPr="00E47389">
              <w:rPr>
                <w:rFonts w:cs="Arial"/>
                <w:b/>
                <w:bCs/>
                <w:color w:val="000000"/>
                <w:sz w:val="16"/>
                <w:szCs w:val="16"/>
                <w:lang w:eastAsia="fr-CA"/>
              </w:rPr>
              <w:t>Marque</w:t>
            </w:r>
          </w:p>
        </w:tc>
        <w:tc>
          <w:tcPr>
            <w:tcW w:w="992" w:type="dxa"/>
            <w:tcBorders>
              <w:top w:val="outset" w:sz="6" w:space="0" w:color="000000"/>
              <w:left w:val="outset" w:sz="6" w:space="0" w:color="000000"/>
              <w:bottom w:val="outset" w:sz="6" w:space="0" w:color="000000"/>
              <w:right w:val="outset" w:sz="6" w:space="0" w:color="000000"/>
            </w:tcBorders>
            <w:shd w:val="clear" w:color="auto" w:fill="C0C0C0"/>
            <w:vAlign w:val="center"/>
          </w:tcPr>
          <w:p w14:paraId="1F2DD91C" w14:textId="77777777" w:rsidR="00E439FE" w:rsidRPr="00E47389" w:rsidRDefault="00E439FE" w:rsidP="008F39BE">
            <w:pPr>
              <w:jc w:val="center"/>
              <w:rPr>
                <w:rFonts w:cs="Arial"/>
                <w:b/>
                <w:bCs/>
                <w:sz w:val="16"/>
                <w:szCs w:val="16"/>
                <w:lang w:eastAsia="fr-CA"/>
              </w:rPr>
            </w:pPr>
            <w:r w:rsidRPr="00E47389">
              <w:rPr>
                <w:rFonts w:cs="Arial"/>
                <w:b/>
                <w:bCs/>
                <w:color w:val="000000"/>
                <w:sz w:val="16"/>
                <w:szCs w:val="16"/>
                <w:lang w:eastAsia="fr-CA"/>
              </w:rPr>
              <w:t>Modèle</w:t>
            </w:r>
          </w:p>
        </w:tc>
        <w:tc>
          <w:tcPr>
            <w:tcW w:w="709" w:type="dxa"/>
            <w:tcBorders>
              <w:top w:val="outset" w:sz="6" w:space="0" w:color="000000"/>
              <w:left w:val="outset" w:sz="6" w:space="0" w:color="000000"/>
              <w:bottom w:val="outset" w:sz="6" w:space="0" w:color="000000"/>
              <w:right w:val="outset" w:sz="6" w:space="0" w:color="000000"/>
            </w:tcBorders>
            <w:shd w:val="clear" w:color="auto" w:fill="C0C0C0"/>
            <w:vAlign w:val="center"/>
          </w:tcPr>
          <w:p w14:paraId="3CEECDE8" w14:textId="77777777" w:rsidR="00E439FE" w:rsidRPr="00E47389" w:rsidRDefault="00E439FE" w:rsidP="008F39BE">
            <w:pPr>
              <w:jc w:val="center"/>
              <w:rPr>
                <w:rFonts w:cs="Arial"/>
                <w:b/>
                <w:bCs/>
                <w:sz w:val="16"/>
                <w:szCs w:val="16"/>
                <w:lang w:eastAsia="fr-CA"/>
              </w:rPr>
            </w:pPr>
            <w:r w:rsidRPr="00E47389">
              <w:rPr>
                <w:rFonts w:cs="Arial"/>
                <w:b/>
                <w:bCs/>
                <w:color w:val="000000"/>
                <w:sz w:val="16"/>
                <w:szCs w:val="16"/>
                <w:lang w:eastAsia="fr-CA"/>
              </w:rPr>
              <w:t>Compte</w:t>
            </w:r>
          </w:p>
        </w:tc>
      </w:tr>
      <w:tr w:rsidR="00E439FE" w:rsidRPr="00CB681C" w14:paraId="24CC4DEA" w14:textId="77777777" w:rsidTr="008F39BE">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19BF51D" w14:textId="77777777" w:rsidR="00E439FE" w:rsidRPr="00E47389" w:rsidRDefault="00E439FE" w:rsidP="008F39BE">
            <w:pPr>
              <w:rPr>
                <w:rFonts w:cs="Arial"/>
                <w:sz w:val="16"/>
                <w:szCs w:val="16"/>
                <w:lang w:eastAsia="fr-CA"/>
              </w:rPr>
            </w:pPr>
            <w:r w:rsidRPr="00E47389">
              <w:rPr>
                <w:rFonts w:cs="Arial"/>
                <w:color w:val="000000"/>
                <w:sz w:val="16"/>
                <w:szCs w:val="16"/>
                <w:lang w:eastAsia="fr-CA"/>
              </w:rPr>
              <w:t>Chevrolet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71714F3" w14:textId="77777777" w:rsidR="00E439FE" w:rsidRPr="00E47389" w:rsidRDefault="00E439FE" w:rsidP="008F39BE">
            <w:pPr>
              <w:rPr>
                <w:rFonts w:cs="Arial"/>
                <w:sz w:val="16"/>
                <w:szCs w:val="16"/>
                <w:lang w:eastAsia="fr-CA"/>
              </w:rPr>
            </w:pPr>
            <w:r w:rsidRPr="00E47389">
              <w:rPr>
                <w:rFonts w:cs="Arial"/>
                <w:color w:val="000000"/>
                <w:sz w:val="16"/>
                <w:szCs w:val="16"/>
                <w:lang w:eastAsia="fr-CA"/>
              </w:rPr>
              <w:t>Cavalier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B8BB00E" w14:textId="77777777" w:rsidR="00E439FE" w:rsidRPr="00E47389" w:rsidRDefault="00E439FE" w:rsidP="008F39BE">
            <w:pPr>
              <w:jc w:val="right"/>
              <w:rPr>
                <w:rFonts w:cs="Arial"/>
                <w:sz w:val="16"/>
                <w:szCs w:val="16"/>
                <w:lang w:eastAsia="fr-CA"/>
              </w:rPr>
            </w:pPr>
            <w:r w:rsidRPr="00E47389">
              <w:rPr>
                <w:rFonts w:cs="Arial"/>
                <w:color w:val="000000"/>
                <w:sz w:val="16"/>
                <w:szCs w:val="16"/>
                <w:lang w:eastAsia="fr-CA"/>
              </w:rPr>
              <w:t>2</w:t>
            </w:r>
          </w:p>
        </w:tc>
        <w:tc>
          <w:tcPr>
            <w:tcW w:w="741" w:type="dxa"/>
            <w:tcBorders>
              <w:top w:val="nil"/>
              <w:left w:val="outset" w:sz="6" w:space="0" w:color="D0D7E5"/>
              <w:bottom w:val="nil"/>
              <w:right w:val="outset" w:sz="6" w:space="0" w:color="D0D7E5"/>
            </w:tcBorders>
            <w:shd w:val="clear" w:color="auto" w:fill="FFFFFF"/>
          </w:tcPr>
          <w:p w14:paraId="48EDD3A4" w14:textId="77777777" w:rsidR="00E439FE" w:rsidRPr="00E47389" w:rsidRDefault="00E439FE" w:rsidP="008F39BE">
            <w:pPr>
              <w:jc w:val="center"/>
              <w:rPr>
                <w:rFonts w:cs="Arial"/>
                <w:b/>
                <w:bCs/>
                <w:color w:val="000000"/>
                <w:sz w:val="16"/>
                <w:szCs w:val="16"/>
                <w:lang w:eastAsia="fr-CA"/>
              </w:rPr>
            </w:pPr>
          </w:p>
        </w:tc>
        <w:tc>
          <w:tcPr>
            <w:tcW w:w="741" w:type="dxa"/>
            <w:tcBorders>
              <w:top w:val="outset" w:sz="6" w:space="0" w:color="D0D7E5"/>
              <w:left w:val="outset" w:sz="6" w:space="0" w:color="D0D7E5"/>
              <w:bottom w:val="outset" w:sz="6" w:space="0" w:color="D0D7E5"/>
              <w:right w:val="outset" w:sz="6" w:space="0" w:color="D0D7E5"/>
            </w:tcBorders>
            <w:shd w:val="clear" w:color="auto" w:fill="FFFFFF"/>
          </w:tcPr>
          <w:p w14:paraId="66DD0A26" w14:textId="77777777" w:rsidR="00E439FE" w:rsidRPr="00E47389" w:rsidRDefault="00E439FE" w:rsidP="008F39BE">
            <w:pPr>
              <w:rPr>
                <w:rFonts w:cs="Arial"/>
                <w:sz w:val="16"/>
                <w:szCs w:val="16"/>
                <w:lang w:eastAsia="fr-CA"/>
              </w:rPr>
            </w:pPr>
            <w:r w:rsidRPr="00E47389">
              <w:rPr>
                <w:rFonts w:cs="Arial"/>
                <w:color w:val="000000"/>
                <w:sz w:val="16"/>
                <w:szCs w:val="16"/>
                <w:lang w:eastAsia="fr-CA"/>
              </w:rPr>
              <w:t>Mazda</w:t>
            </w:r>
          </w:p>
        </w:tc>
        <w:tc>
          <w:tcPr>
            <w:tcW w:w="992" w:type="dxa"/>
            <w:tcBorders>
              <w:top w:val="outset" w:sz="6" w:space="0" w:color="D0D7E5"/>
              <w:left w:val="outset" w:sz="6" w:space="0" w:color="D0D7E5"/>
              <w:bottom w:val="outset" w:sz="6" w:space="0" w:color="D0D7E5"/>
              <w:right w:val="outset" w:sz="6" w:space="0" w:color="D0D7E5"/>
            </w:tcBorders>
            <w:shd w:val="clear" w:color="auto" w:fill="FFFFFF"/>
          </w:tcPr>
          <w:p w14:paraId="48DB5043" w14:textId="77777777" w:rsidR="00E439FE" w:rsidRPr="00E47389" w:rsidRDefault="00E439FE" w:rsidP="008F39BE">
            <w:pPr>
              <w:rPr>
                <w:rFonts w:cs="Arial"/>
                <w:sz w:val="16"/>
                <w:szCs w:val="16"/>
                <w:lang w:eastAsia="fr-CA"/>
              </w:rPr>
            </w:pPr>
            <w:r w:rsidRPr="00E47389">
              <w:rPr>
                <w:rFonts w:cs="Arial"/>
                <w:color w:val="000000"/>
                <w:sz w:val="16"/>
                <w:szCs w:val="16"/>
                <w:lang w:eastAsia="fr-CA"/>
              </w:rPr>
              <w:t>Protégé</w:t>
            </w:r>
          </w:p>
        </w:tc>
        <w:tc>
          <w:tcPr>
            <w:tcW w:w="709" w:type="dxa"/>
            <w:tcBorders>
              <w:top w:val="outset" w:sz="6" w:space="0" w:color="D0D7E5"/>
              <w:left w:val="outset" w:sz="6" w:space="0" w:color="D0D7E5"/>
              <w:bottom w:val="outset" w:sz="6" w:space="0" w:color="D0D7E5"/>
              <w:right w:val="outset" w:sz="6" w:space="0" w:color="D0D7E5"/>
            </w:tcBorders>
            <w:shd w:val="clear" w:color="auto" w:fill="FFFFFF"/>
          </w:tcPr>
          <w:p w14:paraId="20A2E8DE" w14:textId="77777777" w:rsidR="00E439FE" w:rsidRPr="00CB681C" w:rsidRDefault="00054EE7" w:rsidP="008F39BE">
            <w:pPr>
              <w:jc w:val="right"/>
              <w:rPr>
                <w:rFonts w:cs="Arial"/>
                <w:b/>
                <w:sz w:val="16"/>
                <w:szCs w:val="16"/>
                <w:lang w:eastAsia="fr-CA"/>
              </w:rPr>
            </w:pPr>
            <w:r>
              <w:rPr>
                <w:rFonts w:cs="Arial"/>
                <w:noProof/>
                <w:color w:val="000000"/>
                <w:sz w:val="16"/>
                <w:szCs w:val="16"/>
                <w:lang w:eastAsia="fr-CA"/>
              </w:rPr>
              <w:pict w14:anchorId="223F3578">
                <v:line id="_x0000_s3067" style="position:absolute;left:0;text-align:left;flip:x;z-index:251782144;mso-position-horizontal-relative:text;mso-position-vertical-relative:text" from="37.95pt,2.7pt" to="76.75pt,2.7pt">
                  <v:stroke endarrow="block"/>
                </v:line>
              </w:pict>
            </w:r>
            <w:r w:rsidR="00E439FE" w:rsidRPr="00CB681C">
              <w:rPr>
                <w:rFonts w:cs="Arial"/>
                <w:b/>
                <w:color w:val="000000"/>
                <w:sz w:val="16"/>
                <w:szCs w:val="16"/>
                <w:lang w:eastAsia="fr-CA"/>
              </w:rPr>
              <w:t>4</w:t>
            </w:r>
          </w:p>
        </w:tc>
      </w:tr>
      <w:tr w:rsidR="00E439FE" w:rsidRPr="00E47389" w14:paraId="167F435A" w14:textId="77777777" w:rsidTr="008F39BE">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CD5C580" w14:textId="77777777" w:rsidR="00E439FE" w:rsidRPr="00E47389" w:rsidRDefault="00E439FE" w:rsidP="008F39BE">
            <w:pPr>
              <w:rPr>
                <w:rFonts w:cs="Arial"/>
                <w:sz w:val="16"/>
                <w:szCs w:val="16"/>
                <w:lang w:eastAsia="fr-CA"/>
              </w:rPr>
            </w:pPr>
            <w:r w:rsidRPr="00E47389">
              <w:rPr>
                <w:rFonts w:cs="Arial"/>
                <w:color w:val="000000"/>
                <w:sz w:val="16"/>
                <w:szCs w:val="16"/>
                <w:lang w:eastAsia="fr-CA"/>
              </w:rPr>
              <w:t>Chevrolet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006A1E2" w14:textId="77777777" w:rsidR="00E439FE" w:rsidRPr="00E47389" w:rsidRDefault="00E439FE" w:rsidP="008F39BE">
            <w:pPr>
              <w:rPr>
                <w:rFonts w:cs="Arial"/>
                <w:sz w:val="16"/>
                <w:szCs w:val="16"/>
                <w:lang w:eastAsia="fr-CA"/>
              </w:rPr>
            </w:pPr>
            <w:r w:rsidRPr="00E47389">
              <w:rPr>
                <w:rFonts w:cs="Arial"/>
                <w:color w:val="000000"/>
                <w:sz w:val="16"/>
                <w:szCs w:val="16"/>
                <w:lang w:eastAsia="fr-CA"/>
              </w:rPr>
              <w:t>Impala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97D2188" w14:textId="77777777" w:rsidR="00E439FE" w:rsidRPr="00E47389" w:rsidRDefault="00E439FE" w:rsidP="008F39BE">
            <w:pPr>
              <w:jc w:val="right"/>
              <w:rPr>
                <w:rFonts w:cs="Arial"/>
                <w:sz w:val="16"/>
                <w:szCs w:val="16"/>
                <w:lang w:eastAsia="fr-CA"/>
              </w:rPr>
            </w:pPr>
            <w:r w:rsidRPr="00E47389">
              <w:rPr>
                <w:rFonts w:cs="Arial"/>
                <w:color w:val="000000"/>
                <w:sz w:val="16"/>
                <w:szCs w:val="16"/>
                <w:lang w:eastAsia="fr-CA"/>
              </w:rPr>
              <w:t>1</w:t>
            </w:r>
          </w:p>
        </w:tc>
        <w:tc>
          <w:tcPr>
            <w:tcW w:w="741" w:type="dxa"/>
            <w:tcBorders>
              <w:top w:val="nil"/>
              <w:left w:val="outset" w:sz="6" w:space="0" w:color="D0D7E5"/>
              <w:bottom w:val="nil"/>
              <w:right w:val="outset" w:sz="6" w:space="0" w:color="D0D7E5"/>
            </w:tcBorders>
            <w:shd w:val="clear" w:color="auto" w:fill="FFFFFF"/>
          </w:tcPr>
          <w:p w14:paraId="307C54B8" w14:textId="77777777" w:rsidR="00E439FE" w:rsidRPr="00E47389" w:rsidRDefault="00E439FE" w:rsidP="008F39BE">
            <w:pPr>
              <w:jc w:val="center"/>
              <w:rPr>
                <w:rFonts w:cs="Arial"/>
                <w:b/>
                <w:bCs/>
                <w:color w:val="000000"/>
                <w:sz w:val="16"/>
                <w:szCs w:val="16"/>
                <w:lang w:eastAsia="fr-CA"/>
              </w:rPr>
            </w:pPr>
          </w:p>
        </w:tc>
        <w:tc>
          <w:tcPr>
            <w:tcW w:w="741" w:type="dxa"/>
            <w:tcBorders>
              <w:top w:val="outset" w:sz="6" w:space="0" w:color="D0D7E5"/>
              <w:left w:val="outset" w:sz="6" w:space="0" w:color="D0D7E5"/>
              <w:bottom w:val="outset" w:sz="6" w:space="0" w:color="D0D7E5"/>
              <w:right w:val="outset" w:sz="6" w:space="0" w:color="D0D7E5"/>
            </w:tcBorders>
            <w:shd w:val="clear" w:color="auto" w:fill="FFFFFF"/>
          </w:tcPr>
          <w:p w14:paraId="2CCAE96B" w14:textId="77777777" w:rsidR="00E439FE" w:rsidRPr="00E47389" w:rsidRDefault="00E439FE" w:rsidP="008F39BE">
            <w:pPr>
              <w:rPr>
                <w:rFonts w:cs="Arial"/>
                <w:sz w:val="16"/>
                <w:szCs w:val="16"/>
                <w:lang w:eastAsia="fr-CA"/>
              </w:rPr>
            </w:pPr>
            <w:r w:rsidRPr="00E47389">
              <w:rPr>
                <w:rFonts w:cs="Arial"/>
                <w:color w:val="000000"/>
                <w:sz w:val="16"/>
                <w:szCs w:val="16"/>
                <w:lang w:eastAsia="fr-CA"/>
              </w:rPr>
              <w:t>Nissan</w:t>
            </w:r>
          </w:p>
        </w:tc>
        <w:tc>
          <w:tcPr>
            <w:tcW w:w="992" w:type="dxa"/>
            <w:tcBorders>
              <w:top w:val="outset" w:sz="6" w:space="0" w:color="D0D7E5"/>
              <w:left w:val="outset" w:sz="6" w:space="0" w:color="D0D7E5"/>
              <w:bottom w:val="outset" w:sz="6" w:space="0" w:color="D0D7E5"/>
              <w:right w:val="outset" w:sz="6" w:space="0" w:color="D0D7E5"/>
            </w:tcBorders>
            <w:shd w:val="clear" w:color="auto" w:fill="FFFFFF"/>
          </w:tcPr>
          <w:p w14:paraId="7F6967CA" w14:textId="77777777" w:rsidR="00E439FE" w:rsidRPr="00E47389" w:rsidRDefault="00E439FE" w:rsidP="008F39BE">
            <w:pPr>
              <w:rPr>
                <w:rFonts w:cs="Arial"/>
                <w:sz w:val="16"/>
                <w:szCs w:val="16"/>
                <w:lang w:eastAsia="fr-CA"/>
              </w:rPr>
            </w:pPr>
          </w:p>
        </w:tc>
        <w:tc>
          <w:tcPr>
            <w:tcW w:w="709" w:type="dxa"/>
            <w:tcBorders>
              <w:top w:val="outset" w:sz="6" w:space="0" w:color="D0D7E5"/>
              <w:left w:val="outset" w:sz="6" w:space="0" w:color="D0D7E5"/>
              <w:bottom w:val="outset" w:sz="6" w:space="0" w:color="D0D7E5"/>
              <w:right w:val="outset" w:sz="6" w:space="0" w:color="D0D7E5"/>
            </w:tcBorders>
            <w:shd w:val="clear" w:color="auto" w:fill="FFFFFF"/>
          </w:tcPr>
          <w:p w14:paraId="09BF99E3" w14:textId="77777777" w:rsidR="00E439FE" w:rsidRPr="00CB681C" w:rsidRDefault="00054EE7" w:rsidP="008F39BE">
            <w:pPr>
              <w:jc w:val="right"/>
              <w:rPr>
                <w:rFonts w:cs="Arial"/>
                <w:b/>
                <w:sz w:val="16"/>
                <w:szCs w:val="16"/>
                <w:lang w:eastAsia="fr-CA"/>
              </w:rPr>
            </w:pPr>
            <w:r>
              <w:rPr>
                <w:rFonts w:cs="Arial"/>
                <w:noProof/>
                <w:color w:val="000000"/>
                <w:sz w:val="16"/>
                <w:szCs w:val="16"/>
                <w:lang w:eastAsia="fr-CA"/>
              </w:rPr>
              <w:pict w14:anchorId="6DF30100">
                <v:line id="_x0000_s3068" style="position:absolute;left:0;text-align:left;flip:x;z-index:251783168;mso-position-horizontal-relative:text;mso-position-vertical-relative:text" from="37.95pt,2.5pt" to="76.75pt,2.5pt">
                  <v:stroke endarrow="block"/>
                </v:line>
              </w:pict>
            </w:r>
            <w:r w:rsidR="00E439FE">
              <w:rPr>
                <w:rFonts w:cs="Arial"/>
                <w:b/>
                <w:color w:val="000000"/>
                <w:sz w:val="16"/>
                <w:szCs w:val="16"/>
                <w:lang w:eastAsia="fr-CA"/>
              </w:rPr>
              <w:t>0</w:t>
            </w:r>
          </w:p>
        </w:tc>
      </w:tr>
      <w:tr w:rsidR="00E439FE" w:rsidRPr="00E47389" w14:paraId="3D5E79BD" w14:textId="77777777" w:rsidTr="008F39BE">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B479BC7" w14:textId="77777777" w:rsidR="00E439FE" w:rsidRPr="00E47389" w:rsidRDefault="00E439FE" w:rsidP="008F39BE">
            <w:pPr>
              <w:rPr>
                <w:rFonts w:cs="Arial"/>
                <w:sz w:val="16"/>
                <w:szCs w:val="16"/>
                <w:lang w:eastAsia="fr-CA"/>
              </w:rPr>
            </w:pPr>
            <w:r w:rsidRPr="00E47389">
              <w:rPr>
                <w:rFonts w:cs="Arial"/>
                <w:color w:val="000000"/>
                <w:sz w:val="16"/>
                <w:szCs w:val="16"/>
                <w:lang w:eastAsia="fr-CA"/>
              </w:rPr>
              <w:t>Chevrolet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52FF117" w14:textId="77777777" w:rsidR="00E439FE" w:rsidRPr="00E47389" w:rsidRDefault="00E439FE" w:rsidP="008F39BE">
            <w:pPr>
              <w:rPr>
                <w:rFonts w:cs="Arial"/>
                <w:sz w:val="16"/>
                <w:szCs w:val="16"/>
                <w:lang w:eastAsia="fr-CA"/>
              </w:rPr>
            </w:pPr>
            <w:proofErr w:type="spellStart"/>
            <w:r w:rsidRPr="00E47389">
              <w:rPr>
                <w:rFonts w:cs="Arial"/>
                <w:color w:val="000000"/>
                <w:sz w:val="16"/>
                <w:szCs w:val="16"/>
                <w:lang w:eastAsia="fr-CA"/>
              </w:rPr>
              <w:t>Sunfire</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B40EA5A" w14:textId="77777777" w:rsidR="00E439FE" w:rsidRPr="00E47389" w:rsidRDefault="00E439FE" w:rsidP="008F39BE">
            <w:pPr>
              <w:jc w:val="right"/>
              <w:rPr>
                <w:rFonts w:cs="Arial"/>
                <w:sz w:val="16"/>
                <w:szCs w:val="16"/>
                <w:lang w:eastAsia="fr-CA"/>
              </w:rPr>
            </w:pPr>
            <w:r w:rsidRPr="00E47389">
              <w:rPr>
                <w:rFonts w:cs="Arial"/>
                <w:color w:val="000000"/>
                <w:sz w:val="16"/>
                <w:szCs w:val="16"/>
                <w:lang w:eastAsia="fr-CA"/>
              </w:rPr>
              <w:t>1</w:t>
            </w:r>
          </w:p>
        </w:tc>
        <w:tc>
          <w:tcPr>
            <w:tcW w:w="741" w:type="dxa"/>
            <w:tcBorders>
              <w:top w:val="nil"/>
              <w:left w:val="outset" w:sz="6" w:space="0" w:color="D0D7E5"/>
              <w:bottom w:val="nil"/>
              <w:right w:val="outset" w:sz="6" w:space="0" w:color="D0D7E5"/>
            </w:tcBorders>
            <w:shd w:val="clear" w:color="auto" w:fill="FFFFFF"/>
          </w:tcPr>
          <w:p w14:paraId="146B6739" w14:textId="77777777" w:rsidR="00E439FE" w:rsidRPr="00E47389" w:rsidRDefault="00E439FE" w:rsidP="008F39BE">
            <w:pPr>
              <w:jc w:val="center"/>
              <w:rPr>
                <w:rFonts w:cs="Arial"/>
                <w:b/>
                <w:bCs/>
                <w:color w:val="000000"/>
                <w:sz w:val="16"/>
                <w:szCs w:val="16"/>
                <w:lang w:eastAsia="fr-CA"/>
              </w:rPr>
            </w:pPr>
          </w:p>
        </w:tc>
        <w:tc>
          <w:tcPr>
            <w:tcW w:w="741" w:type="dxa"/>
            <w:tcBorders>
              <w:top w:val="outset" w:sz="6" w:space="0" w:color="D0D7E5"/>
              <w:left w:val="outset" w:sz="6" w:space="0" w:color="D0D7E5"/>
              <w:bottom w:val="outset" w:sz="6" w:space="0" w:color="D0D7E5"/>
              <w:right w:val="outset" w:sz="6" w:space="0" w:color="D0D7E5"/>
            </w:tcBorders>
            <w:shd w:val="clear" w:color="auto" w:fill="FFFFFF"/>
          </w:tcPr>
          <w:p w14:paraId="7763B817" w14:textId="77777777" w:rsidR="00E439FE" w:rsidRPr="00E47389" w:rsidRDefault="00E439FE" w:rsidP="008F39BE">
            <w:pPr>
              <w:rPr>
                <w:rFonts w:cs="Arial"/>
                <w:sz w:val="16"/>
                <w:szCs w:val="16"/>
                <w:lang w:eastAsia="fr-CA"/>
              </w:rPr>
            </w:pPr>
            <w:r w:rsidRPr="00E47389">
              <w:rPr>
                <w:rFonts w:cs="Arial"/>
                <w:color w:val="000000"/>
                <w:sz w:val="16"/>
                <w:szCs w:val="16"/>
                <w:lang w:eastAsia="fr-CA"/>
              </w:rPr>
              <w:t>Nissan</w:t>
            </w:r>
          </w:p>
        </w:tc>
        <w:tc>
          <w:tcPr>
            <w:tcW w:w="992" w:type="dxa"/>
            <w:tcBorders>
              <w:top w:val="outset" w:sz="6" w:space="0" w:color="D0D7E5"/>
              <w:left w:val="outset" w:sz="6" w:space="0" w:color="D0D7E5"/>
              <w:bottom w:val="outset" w:sz="6" w:space="0" w:color="D0D7E5"/>
              <w:right w:val="outset" w:sz="6" w:space="0" w:color="D0D7E5"/>
            </w:tcBorders>
            <w:shd w:val="clear" w:color="auto" w:fill="FFFFFF"/>
          </w:tcPr>
          <w:p w14:paraId="479A4803" w14:textId="77777777" w:rsidR="00E439FE" w:rsidRPr="00E47389" w:rsidRDefault="00E439FE" w:rsidP="008F39BE">
            <w:pPr>
              <w:rPr>
                <w:rFonts w:cs="Arial"/>
                <w:sz w:val="16"/>
                <w:szCs w:val="16"/>
                <w:lang w:eastAsia="fr-CA"/>
              </w:rPr>
            </w:pPr>
            <w:proofErr w:type="spellStart"/>
            <w:r w:rsidRPr="00E47389">
              <w:rPr>
                <w:rFonts w:cs="Arial"/>
                <w:color w:val="000000"/>
                <w:sz w:val="16"/>
                <w:szCs w:val="16"/>
                <w:lang w:eastAsia="fr-CA"/>
              </w:rPr>
              <w:t>Pathfinder</w:t>
            </w:r>
            <w:proofErr w:type="spellEnd"/>
          </w:p>
        </w:tc>
        <w:tc>
          <w:tcPr>
            <w:tcW w:w="709" w:type="dxa"/>
            <w:tcBorders>
              <w:top w:val="outset" w:sz="6" w:space="0" w:color="D0D7E5"/>
              <w:left w:val="outset" w:sz="6" w:space="0" w:color="D0D7E5"/>
              <w:bottom w:val="outset" w:sz="6" w:space="0" w:color="D0D7E5"/>
              <w:right w:val="outset" w:sz="6" w:space="0" w:color="D0D7E5"/>
            </w:tcBorders>
            <w:shd w:val="clear" w:color="auto" w:fill="FFFFFF"/>
          </w:tcPr>
          <w:p w14:paraId="04C96619" w14:textId="77777777" w:rsidR="00E439FE" w:rsidRPr="00E47389" w:rsidRDefault="00E439FE" w:rsidP="008F39BE">
            <w:pPr>
              <w:jc w:val="right"/>
              <w:rPr>
                <w:rFonts w:cs="Arial"/>
                <w:sz w:val="16"/>
                <w:szCs w:val="16"/>
                <w:lang w:eastAsia="fr-CA"/>
              </w:rPr>
            </w:pPr>
            <w:r w:rsidRPr="00E47389">
              <w:rPr>
                <w:rFonts w:cs="Arial"/>
                <w:color w:val="000000"/>
                <w:sz w:val="16"/>
                <w:szCs w:val="16"/>
                <w:lang w:eastAsia="fr-CA"/>
              </w:rPr>
              <w:t>3</w:t>
            </w:r>
          </w:p>
        </w:tc>
      </w:tr>
      <w:tr w:rsidR="00E439FE" w:rsidRPr="00E47389" w14:paraId="2D701CA5" w14:textId="77777777" w:rsidTr="008F39BE">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C712B63" w14:textId="77777777" w:rsidR="00E439FE" w:rsidRPr="00E47389" w:rsidRDefault="00E439FE" w:rsidP="008F39BE">
            <w:pPr>
              <w:rPr>
                <w:rFonts w:cs="Arial"/>
                <w:sz w:val="16"/>
                <w:szCs w:val="16"/>
                <w:lang w:eastAsia="fr-CA"/>
              </w:rPr>
            </w:pPr>
            <w:r w:rsidRPr="00E47389">
              <w:rPr>
                <w:rFonts w:cs="Arial"/>
                <w:color w:val="000000"/>
                <w:sz w:val="16"/>
                <w:szCs w:val="16"/>
                <w:lang w:eastAsia="fr-CA"/>
              </w:rPr>
              <w:t>Chrysler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C9A6C1A" w14:textId="77777777" w:rsidR="00E439FE" w:rsidRPr="00E47389" w:rsidRDefault="00E439FE" w:rsidP="008F39BE">
            <w:pPr>
              <w:rPr>
                <w:rFonts w:cs="Arial"/>
                <w:sz w:val="16"/>
                <w:szCs w:val="16"/>
                <w:lang w:eastAsia="fr-CA"/>
              </w:rPr>
            </w:pPr>
            <w:proofErr w:type="spellStart"/>
            <w:r w:rsidRPr="00E47389">
              <w:rPr>
                <w:rFonts w:cs="Arial"/>
                <w:color w:val="000000"/>
                <w:sz w:val="16"/>
                <w:szCs w:val="16"/>
                <w:lang w:eastAsia="fr-CA"/>
              </w:rPr>
              <w:t>Intrepid</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B31F417" w14:textId="77777777" w:rsidR="00E439FE" w:rsidRPr="00E47389" w:rsidRDefault="00E439FE" w:rsidP="008F39BE">
            <w:pPr>
              <w:jc w:val="right"/>
              <w:rPr>
                <w:rFonts w:cs="Arial"/>
                <w:sz w:val="16"/>
                <w:szCs w:val="16"/>
                <w:lang w:eastAsia="fr-CA"/>
              </w:rPr>
            </w:pPr>
            <w:r w:rsidRPr="00E47389">
              <w:rPr>
                <w:rFonts w:cs="Arial"/>
                <w:color w:val="000000"/>
                <w:sz w:val="16"/>
                <w:szCs w:val="16"/>
                <w:lang w:eastAsia="fr-CA"/>
              </w:rPr>
              <w:t>1</w:t>
            </w:r>
          </w:p>
        </w:tc>
        <w:tc>
          <w:tcPr>
            <w:tcW w:w="741" w:type="dxa"/>
            <w:tcBorders>
              <w:top w:val="nil"/>
              <w:left w:val="outset" w:sz="6" w:space="0" w:color="D0D7E5"/>
              <w:bottom w:val="nil"/>
              <w:right w:val="outset" w:sz="6" w:space="0" w:color="D0D7E5"/>
            </w:tcBorders>
            <w:shd w:val="clear" w:color="auto" w:fill="FFFFFF"/>
          </w:tcPr>
          <w:p w14:paraId="266DFD9C" w14:textId="77777777" w:rsidR="00E439FE" w:rsidRPr="00E47389" w:rsidRDefault="00E439FE" w:rsidP="008F39BE">
            <w:pPr>
              <w:jc w:val="center"/>
              <w:rPr>
                <w:rFonts w:cs="Arial"/>
                <w:b/>
                <w:bCs/>
                <w:color w:val="000000"/>
                <w:sz w:val="16"/>
                <w:szCs w:val="16"/>
                <w:lang w:eastAsia="fr-CA"/>
              </w:rPr>
            </w:pPr>
          </w:p>
        </w:tc>
        <w:tc>
          <w:tcPr>
            <w:tcW w:w="741" w:type="dxa"/>
            <w:tcBorders>
              <w:top w:val="outset" w:sz="6" w:space="0" w:color="D0D7E5"/>
              <w:left w:val="outset" w:sz="6" w:space="0" w:color="D0D7E5"/>
              <w:bottom w:val="outset" w:sz="6" w:space="0" w:color="D0D7E5"/>
              <w:right w:val="outset" w:sz="6" w:space="0" w:color="D0D7E5"/>
            </w:tcBorders>
            <w:shd w:val="clear" w:color="auto" w:fill="FFFFFF"/>
          </w:tcPr>
          <w:p w14:paraId="64A708AF" w14:textId="77777777" w:rsidR="00E439FE" w:rsidRPr="00E47389" w:rsidRDefault="00E439FE" w:rsidP="008F39BE">
            <w:pPr>
              <w:rPr>
                <w:rFonts w:cs="Arial"/>
                <w:sz w:val="16"/>
                <w:szCs w:val="16"/>
                <w:lang w:eastAsia="fr-CA"/>
              </w:rPr>
            </w:pPr>
            <w:r w:rsidRPr="00E47389">
              <w:rPr>
                <w:rFonts w:cs="Arial"/>
                <w:color w:val="000000"/>
                <w:sz w:val="16"/>
                <w:szCs w:val="16"/>
                <w:lang w:eastAsia="fr-CA"/>
              </w:rPr>
              <w:t>Nissan</w:t>
            </w:r>
          </w:p>
        </w:tc>
        <w:tc>
          <w:tcPr>
            <w:tcW w:w="992" w:type="dxa"/>
            <w:tcBorders>
              <w:top w:val="outset" w:sz="6" w:space="0" w:color="D0D7E5"/>
              <w:left w:val="outset" w:sz="6" w:space="0" w:color="D0D7E5"/>
              <w:bottom w:val="outset" w:sz="6" w:space="0" w:color="D0D7E5"/>
              <w:right w:val="outset" w:sz="6" w:space="0" w:color="D0D7E5"/>
            </w:tcBorders>
            <w:shd w:val="clear" w:color="auto" w:fill="FFFFFF"/>
          </w:tcPr>
          <w:p w14:paraId="7705188F" w14:textId="77777777" w:rsidR="00E439FE" w:rsidRPr="00E47389" w:rsidRDefault="00E439FE" w:rsidP="008F39BE">
            <w:pPr>
              <w:rPr>
                <w:rFonts w:cs="Arial"/>
                <w:sz w:val="16"/>
                <w:szCs w:val="16"/>
                <w:lang w:eastAsia="fr-CA"/>
              </w:rPr>
            </w:pPr>
            <w:proofErr w:type="spellStart"/>
            <w:r w:rsidRPr="00E47389">
              <w:rPr>
                <w:rFonts w:cs="Arial"/>
                <w:color w:val="000000"/>
                <w:sz w:val="16"/>
                <w:szCs w:val="16"/>
                <w:lang w:eastAsia="fr-CA"/>
              </w:rPr>
              <w:t>Sentra</w:t>
            </w:r>
            <w:proofErr w:type="spellEnd"/>
          </w:p>
        </w:tc>
        <w:tc>
          <w:tcPr>
            <w:tcW w:w="709" w:type="dxa"/>
            <w:tcBorders>
              <w:top w:val="outset" w:sz="6" w:space="0" w:color="D0D7E5"/>
              <w:left w:val="outset" w:sz="6" w:space="0" w:color="D0D7E5"/>
              <w:bottom w:val="outset" w:sz="6" w:space="0" w:color="D0D7E5"/>
              <w:right w:val="outset" w:sz="6" w:space="0" w:color="D0D7E5"/>
            </w:tcBorders>
            <w:shd w:val="clear" w:color="auto" w:fill="FFFFFF"/>
          </w:tcPr>
          <w:p w14:paraId="198C10E0" w14:textId="77777777" w:rsidR="00E439FE" w:rsidRPr="00E47389" w:rsidRDefault="00E439FE" w:rsidP="008F39BE">
            <w:pPr>
              <w:jc w:val="right"/>
              <w:rPr>
                <w:rFonts w:cs="Arial"/>
                <w:sz w:val="16"/>
                <w:szCs w:val="16"/>
                <w:lang w:eastAsia="fr-CA"/>
              </w:rPr>
            </w:pPr>
            <w:r w:rsidRPr="00E47389">
              <w:rPr>
                <w:rFonts w:cs="Arial"/>
                <w:color w:val="000000"/>
                <w:sz w:val="16"/>
                <w:szCs w:val="16"/>
                <w:lang w:eastAsia="fr-CA"/>
              </w:rPr>
              <w:t>2</w:t>
            </w:r>
          </w:p>
        </w:tc>
      </w:tr>
      <w:tr w:rsidR="00E439FE" w:rsidRPr="00E47389" w14:paraId="7B340047" w14:textId="77777777" w:rsidTr="008F39BE">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107B36B" w14:textId="77777777" w:rsidR="00E439FE" w:rsidRPr="00E47389" w:rsidRDefault="00E439FE" w:rsidP="008F39BE">
            <w:pPr>
              <w:rPr>
                <w:rFonts w:cs="Arial"/>
                <w:sz w:val="16"/>
                <w:szCs w:val="16"/>
                <w:lang w:eastAsia="fr-CA"/>
              </w:rPr>
            </w:pPr>
            <w:r w:rsidRPr="00E47389">
              <w:rPr>
                <w:rFonts w:cs="Arial"/>
                <w:color w:val="000000"/>
                <w:sz w:val="16"/>
                <w:szCs w:val="16"/>
                <w:lang w:eastAsia="fr-CA"/>
              </w:rPr>
              <w:t>Chrysler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F7AE2AA" w14:textId="77777777" w:rsidR="00E439FE" w:rsidRPr="00E47389" w:rsidRDefault="00E439FE" w:rsidP="008F39BE">
            <w:pPr>
              <w:rPr>
                <w:rFonts w:cs="Arial"/>
                <w:sz w:val="16"/>
                <w:szCs w:val="16"/>
                <w:lang w:eastAsia="fr-CA"/>
              </w:rPr>
            </w:pPr>
            <w:r w:rsidRPr="00E47389">
              <w:rPr>
                <w:rFonts w:cs="Arial"/>
                <w:color w:val="000000"/>
                <w:sz w:val="16"/>
                <w:szCs w:val="16"/>
                <w:lang w:eastAsia="fr-CA"/>
              </w:rPr>
              <w:t>Jeep</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85688F3" w14:textId="77777777" w:rsidR="00E439FE" w:rsidRPr="00E47389" w:rsidRDefault="00E439FE" w:rsidP="008F39BE">
            <w:pPr>
              <w:jc w:val="right"/>
              <w:rPr>
                <w:rFonts w:cs="Arial"/>
                <w:sz w:val="16"/>
                <w:szCs w:val="16"/>
                <w:lang w:eastAsia="fr-CA"/>
              </w:rPr>
            </w:pPr>
            <w:r w:rsidRPr="00E47389">
              <w:rPr>
                <w:rFonts w:cs="Arial"/>
                <w:color w:val="000000"/>
                <w:sz w:val="16"/>
                <w:szCs w:val="16"/>
                <w:lang w:eastAsia="fr-CA"/>
              </w:rPr>
              <w:t>1</w:t>
            </w:r>
          </w:p>
        </w:tc>
        <w:tc>
          <w:tcPr>
            <w:tcW w:w="741" w:type="dxa"/>
            <w:tcBorders>
              <w:top w:val="nil"/>
              <w:left w:val="outset" w:sz="6" w:space="0" w:color="D0D7E5"/>
              <w:bottom w:val="nil"/>
              <w:right w:val="outset" w:sz="6" w:space="0" w:color="D0D7E5"/>
            </w:tcBorders>
            <w:shd w:val="clear" w:color="auto" w:fill="FFFFFF"/>
          </w:tcPr>
          <w:p w14:paraId="7AD0890C" w14:textId="77777777" w:rsidR="00E439FE" w:rsidRPr="00E47389" w:rsidRDefault="00E439FE" w:rsidP="008F39BE">
            <w:pPr>
              <w:jc w:val="center"/>
              <w:rPr>
                <w:rFonts w:cs="Arial"/>
                <w:b/>
                <w:bCs/>
                <w:color w:val="000000"/>
                <w:sz w:val="16"/>
                <w:szCs w:val="16"/>
                <w:lang w:eastAsia="fr-CA"/>
              </w:rPr>
            </w:pPr>
          </w:p>
        </w:tc>
        <w:tc>
          <w:tcPr>
            <w:tcW w:w="741" w:type="dxa"/>
            <w:tcBorders>
              <w:top w:val="outset" w:sz="6" w:space="0" w:color="D0D7E5"/>
              <w:left w:val="outset" w:sz="6" w:space="0" w:color="D0D7E5"/>
              <w:bottom w:val="outset" w:sz="6" w:space="0" w:color="D0D7E5"/>
              <w:right w:val="outset" w:sz="6" w:space="0" w:color="D0D7E5"/>
            </w:tcBorders>
            <w:shd w:val="clear" w:color="auto" w:fill="FFFFFF"/>
          </w:tcPr>
          <w:p w14:paraId="2D268919" w14:textId="77777777" w:rsidR="00E439FE" w:rsidRPr="00E47389" w:rsidRDefault="00E439FE" w:rsidP="008F39BE">
            <w:pPr>
              <w:rPr>
                <w:rFonts w:cs="Arial"/>
                <w:sz w:val="16"/>
                <w:szCs w:val="16"/>
                <w:lang w:eastAsia="fr-CA"/>
              </w:rPr>
            </w:pPr>
            <w:r w:rsidRPr="00E47389">
              <w:rPr>
                <w:rFonts w:cs="Arial"/>
                <w:color w:val="000000"/>
                <w:sz w:val="16"/>
                <w:szCs w:val="16"/>
                <w:lang w:eastAsia="fr-CA"/>
              </w:rPr>
              <w:t>Pontiac</w:t>
            </w:r>
          </w:p>
        </w:tc>
        <w:tc>
          <w:tcPr>
            <w:tcW w:w="992" w:type="dxa"/>
            <w:tcBorders>
              <w:top w:val="outset" w:sz="6" w:space="0" w:color="D0D7E5"/>
              <w:left w:val="outset" w:sz="6" w:space="0" w:color="D0D7E5"/>
              <w:bottom w:val="outset" w:sz="6" w:space="0" w:color="D0D7E5"/>
              <w:right w:val="outset" w:sz="6" w:space="0" w:color="D0D7E5"/>
            </w:tcBorders>
            <w:shd w:val="clear" w:color="auto" w:fill="FFFFFF"/>
          </w:tcPr>
          <w:p w14:paraId="3A6641C0" w14:textId="77777777" w:rsidR="00E439FE" w:rsidRPr="00E47389" w:rsidRDefault="00E439FE" w:rsidP="008F39BE">
            <w:pPr>
              <w:rPr>
                <w:rFonts w:cs="Arial"/>
                <w:sz w:val="16"/>
                <w:szCs w:val="16"/>
                <w:lang w:eastAsia="fr-CA"/>
              </w:rPr>
            </w:pPr>
            <w:proofErr w:type="spellStart"/>
            <w:r w:rsidRPr="00E47389">
              <w:rPr>
                <w:rFonts w:cs="Arial"/>
                <w:color w:val="000000"/>
                <w:sz w:val="16"/>
                <w:szCs w:val="16"/>
                <w:lang w:eastAsia="fr-CA"/>
              </w:rPr>
              <w:t>Lemans</w:t>
            </w:r>
            <w:proofErr w:type="spellEnd"/>
          </w:p>
        </w:tc>
        <w:tc>
          <w:tcPr>
            <w:tcW w:w="709" w:type="dxa"/>
            <w:tcBorders>
              <w:top w:val="outset" w:sz="6" w:space="0" w:color="D0D7E5"/>
              <w:left w:val="outset" w:sz="6" w:space="0" w:color="D0D7E5"/>
              <w:bottom w:val="outset" w:sz="6" w:space="0" w:color="D0D7E5"/>
              <w:right w:val="outset" w:sz="6" w:space="0" w:color="D0D7E5"/>
            </w:tcBorders>
            <w:shd w:val="clear" w:color="auto" w:fill="FFFFFF"/>
          </w:tcPr>
          <w:p w14:paraId="7FF52907" w14:textId="77777777" w:rsidR="00E439FE" w:rsidRPr="00E47389" w:rsidRDefault="00E439FE" w:rsidP="008F39BE">
            <w:pPr>
              <w:jc w:val="right"/>
              <w:rPr>
                <w:rFonts w:cs="Arial"/>
                <w:sz w:val="16"/>
                <w:szCs w:val="16"/>
                <w:lang w:eastAsia="fr-CA"/>
              </w:rPr>
            </w:pPr>
            <w:r w:rsidRPr="00E47389">
              <w:rPr>
                <w:rFonts w:cs="Arial"/>
                <w:color w:val="000000"/>
                <w:sz w:val="16"/>
                <w:szCs w:val="16"/>
                <w:lang w:eastAsia="fr-CA"/>
              </w:rPr>
              <w:t>1</w:t>
            </w:r>
          </w:p>
        </w:tc>
      </w:tr>
      <w:tr w:rsidR="00E439FE" w:rsidRPr="00E47389" w14:paraId="29ECD79B" w14:textId="77777777" w:rsidTr="008F39BE">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4FBA50C" w14:textId="77777777" w:rsidR="00E439FE" w:rsidRPr="00E47389" w:rsidRDefault="00E439FE" w:rsidP="008F39BE">
            <w:pPr>
              <w:rPr>
                <w:rFonts w:cs="Arial"/>
                <w:sz w:val="16"/>
                <w:szCs w:val="16"/>
                <w:lang w:eastAsia="fr-CA"/>
              </w:rPr>
            </w:pPr>
            <w:r w:rsidRPr="00E47389">
              <w:rPr>
                <w:rFonts w:cs="Arial"/>
                <w:color w:val="000000"/>
                <w:sz w:val="16"/>
                <w:szCs w:val="16"/>
                <w:lang w:eastAsia="fr-CA"/>
              </w:rPr>
              <w:t>Chrysler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4F77D93" w14:textId="77777777" w:rsidR="00E439FE" w:rsidRPr="00E47389" w:rsidRDefault="00E439FE" w:rsidP="008F39BE">
            <w:pPr>
              <w:rPr>
                <w:rFonts w:cs="Arial"/>
                <w:sz w:val="16"/>
                <w:szCs w:val="16"/>
                <w:lang w:eastAsia="fr-CA"/>
              </w:rPr>
            </w:pPr>
            <w:r w:rsidRPr="00E47389">
              <w:rPr>
                <w:rFonts w:cs="Arial"/>
                <w:color w:val="000000"/>
                <w:sz w:val="16"/>
                <w:szCs w:val="16"/>
                <w:lang w:eastAsia="fr-CA"/>
              </w:rPr>
              <w:t xml:space="preserve">New </w:t>
            </w:r>
            <w:proofErr w:type="spellStart"/>
            <w:r w:rsidRPr="00E47389">
              <w:rPr>
                <w:rFonts w:cs="Arial"/>
                <w:color w:val="000000"/>
                <w:sz w:val="16"/>
                <w:szCs w:val="16"/>
                <w:lang w:eastAsia="fr-CA"/>
              </w:rPr>
              <w:t>Yorker</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5993D6D" w14:textId="77777777" w:rsidR="00E439FE" w:rsidRPr="00E47389" w:rsidRDefault="00E439FE" w:rsidP="008F39BE">
            <w:pPr>
              <w:jc w:val="right"/>
              <w:rPr>
                <w:rFonts w:cs="Arial"/>
                <w:sz w:val="16"/>
                <w:szCs w:val="16"/>
                <w:lang w:eastAsia="fr-CA"/>
              </w:rPr>
            </w:pPr>
            <w:r w:rsidRPr="00E47389">
              <w:rPr>
                <w:rFonts w:cs="Arial"/>
                <w:color w:val="000000"/>
                <w:sz w:val="16"/>
                <w:szCs w:val="16"/>
                <w:lang w:eastAsia="fr-CA"/>
              </w:rPr>
              <w:t>1</w:t>
            </w:r>
          </w:p>
        </w:tc>
        <w:tc>
          <w:tcPr>
            <w:tcW w:w="741" w:type="dxa"/>
            <w:tcBorders>
              <w:top w:val="nil"/>
              <w:left w:val="outset" w:sz="6" w:space="0" w:color="D0D7E5"/>
              <w:bottom w:val="nil"/>
              <w:right w:val="outset" w:sz="6" w:space="0" w:color="D0D7E5"/>
            </w:tcBorders>
            <w:shd w:val="clear" w:color="auto" w:fill="FFFFFF"/>
          </w:tcPr>
          <w:p w14:paraId="12D67450" w14:textId="77777777" w:rsidR="00E439FE" w:rsidRPr="00E47389" w:rsidRDefault="00E439FE" w:rsidP="008F39BE">
            <w:pPr>
              <w:jc w:val="center"/>
              <w:rPr>
                <w:rFonts w:cs="Arial"/>
                <w:b/>
                <w:bCs/>
                <w:color w:val="000000"/>
                <w:sz w:val="16"/>
                <w:szCs w:val="16"/>
                <w:lang w:eastAsia="fr-CA"/>
              </w:rPr>
            </w:pPr>
          </w:p>
        </w:tc>
        <w:tc>
          <w:tcPr>
            <w:tcW w:w="741" w:type="dxa"/>
            <w:tcBorders>
              <w:top w:val="outset" w:sz="6" w:space="0" w:color="D0D7E5"/>
              <w:left w:val="outset" w:sz="6" w:space="0" w:color="D0D7E5"/>
              <w:bottom w:val="outset" w:sz="6" w:space="0" w:color="D0D7E5"/>
              <w:right w:val="outset" w:sz="6" w:space="0" w:color="D0D7E5"/>
            </w:tcBorders>
            <w:shd w:val="clear" w:color="auto" w:fill="FFFFFF"/>
          </w:tcPr>
          <w:p w14:paraId="4838E253" w14:textId="77777777" w:rsidR="00E439FE" w:rsidRPr="00E47389" w:rsidRDefault="00E439FE" w:rsidP="008F39BE">
            <w:pPr>
              <w:rPr>
                <w:rFonts w:cs="Arial"/>
                <w:sz w:val="16"/>
                <w:szCs w:val="16"/>
                <w:lang w:eastAsia="fr-CA"/>
              </w:rPr>
            </w:pPr>
            <w:r w:rsidRPr="00E47389">
              <w:rPr>
                <w:rFonts w:cs="Arial"/>
                <w:color w:val="000000"/>
                <w:sz w:val="16"/>
                <w:szCs w:val="16"/>
                <w:lang w:eastAsia="fr-CA"/>
              </w:rPr>
              <w:t>Pontiac</w:t>
            </w:r>
          </w:p>
        </w:tc>
        <w:tc>
          <w:tcPr>
            <w:tcW w:w="992" w:type="dxa"/>
            <w:tcBorders>
              <w:top w:val="outset" w:sz="6" w:space="0" w:color="D0D7E5"/>
              <w:left w:val="outset" w:sz="6" w:space="0" w:color="D0D7E5"/>
              <w:bottom w:val="outset" w:sz="6" w:space="0" w:color="D0D7E5"/>
              <w:right w:val="outset" w:sz="6" w:space="0" w:color="D0D7E5"/>
            </w:tcBorders>
            <w:shd w:val="clear" w:color="auto" w:fill="FFFFFF"/>
          </w:tcPr>
          <w:p w14:paraId="494F6C02" w14:textId="77777777" w:rsidR="00E439FE" w:rsidRPr="00E47389" w:rsidRDefault="00E439FE" w:rsidP="008F39BE">
            <w:pPr>
              <w:rPr>
                <w:rFonts w:cs="Arial"/>
                <w:sz w:val="16"/>
                <w:szCs w:val="16"/>
                <w:lang w:eastAsia="fr-CA"/>
              </w:rPr>
            </w:pPr>
            <w:proofErr w:type="spellStart"/>
            <w:r w:rsidRPr="00E47389">
              <w:rPr>
                <w:rFonts w:cs="Arial"/>
                <w:color w:val="000000"/>
                <w:sz w:val="16"/>
                <w:szCs w:val="16"/>
                <w:lang w:eastAsia="fr-CA"/>
              </w:rPr>
              <w:t>Sunfire</w:t>
            </w:r>
            <w:proofErr w:type="spellEnd"/>
          </w:p>
        </w:tc>
        <w:tc>
          <w:tcPr>
            <w:tcW w:w="709" w:type="dxa"/>
            <w:tcBorders>
              <w:top w:val="outset" w:sz="6" w:space="0" w:color="D0D7E5"/>
              <w:left w:val="outset" w:sz="6" w:space="0" w:color="D0D7E5"/>
              <w:bottom w:val="outset" w:sz="6" w:space="0" w:color="D0D7E5"/>
              <w:right w:val="outset" w:sz="6" w:space="0" w:color="D0D7E5"/>
            </w:tcBorders>
            <w:shd w:val="clear" w:color="auto" w:fill="FFFFFF"/>
          </w:tcPr>
          <w:p w14:paraId="06EF6B1C" w14:textId="77777777" w:rsidR="00E439FE" w:rsidRPr="00E47389" w:rsidRDefault="00E439FE" w:rsidP="008F39BE">
            <w:pPr>
              <w:jc w:val="right"/>
              <w:rPr>
                <w:rFonts w:cs="Arial"/>
                <w:sz w:val="16"/>
                <w:szCs w:val="16"/>
                <w:lang w:eastAsia="fr-CA"/>
              </w:rPr>
            </w:pPr>
            <w:r w:rsidRPr="00E47389">
              <w:rPr>
                <w:rFonts w:cs="Arial"/>
                <w:color w:val="000000"/>
                <w:sz w:val="16"/>
                <w:szCs w:val="16"/>
                <w:lang w:eastAsia="fr-CA"/>
              </w:rPr>
              <w:t>2</w:t>
            </w:r>
          </w:p>
        </w:tc>
      </w:tr>
      <w:tr w:rsidR="00E439FE" w:rsidRPr="00E47389" w14:paraId="34D0F8DB" w14:textId="77777777" w:rsidTr="008F39BE">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E182541" w14:textId="77777777" w:rsidR="00E439FE" w:rsidRPr="00E47389" w:rsidRDefault="00E439FE" w:rsidP="008F39BE">
            <w:pPr>
              <w:rPr>
                <w:rFonts w:cs="Arial"/>
                <w:sz w:val="16"/>
                <w:szCs w:val="16"/>
                <w:lang w:eastAsia="fr-CA"/>
              </w:rPr>
            </w:pPr>
            <w:r w:rsidRPr="00E47389">
              <w:rPr>
                <w:rFonts w:cs="Arial"/>
                <w:color w:val="000000"/>
                <w:sz w:val="16"/>
                <w:szCs w:val="16"/>
                <w:lang w:eastAsia="fr-CA"/>
              </w:rPr>
              <w:t>Chrysler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F5A278B" w14:textId="77777777" w:rsidR="00E439FE" w:rsidRPr="00E47389" w:rsidRDefault="00E439FE" w:rsidP="008F39BE">
            <w:pPr>
              <w:rPr>
                <w:rFonts w:cs="Arial"/>
                <w:sz w:val="16"/>
                <w:szCs w:val="16"/>
                <w:lang w:eastAsia="fr-CA"/>
              </w:rPr>
            </w:pPr>
            <w:r w:rsidRPr="00E47389">
              <w:rPr>
                <w:rFonts w:cs="Arial"/>
                <w:color w:val="000000"/>
                <w:sz w:val="16"/>
                <w:szCs w:val="16"/>
                <w:lang w:eastAsia="fr-CA"/>
              </w:rPr>
              <w:t>Voyager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0AC064B" w14:textId="77777777" w:rsidR="00E439FE" w:rsidRPr="00E47389" w:rsidRDefault="00E439FE" w:rsidP="008F39BE">
            <w:pPr>
              <w:jc w:val="right"/>
              <w:rPr>
                <w:rFonts w:cs="Arial"/>
                <w:sz w:val="16"/>
                <w:szCs w:val="16"/>
                <w:lang w:eastAsia="fr-CA"/>
              </w:rPr>
            </w:pPr>
            <w:r w:rsidRPr="00E47389">
              <w:rPr>
                <w:rFonts w:cs="Arial"/>
                <w:color w:val="000000"/>
                <w:sz w:val="16"/>
                <w:szCs w:val="16"/>
                <w:lang w:eastAsia="fr-CA"/>
              </w:rPr>
              <w:t>1</w:t>
            </w:r>
          </w:p>
        </w:tc>
        <w:tc>
          <w:tcPr>
            <w:tcW w:w="741" w:type="dxa"/>
            <w:tcBorders>
              <w:top w:val="nil"/>
              <w:left w:val="outset" w:sz="6" w:space="0" w:color="D0D7E5"/>
              <w:bottom w:val="nil"/>
              <w:right w:val="outset" w:sz="6" w:space="0" w:color="D0D7E5"/>
            </w:tcBorders>
            <w:shd w:val="clear" w:color="auto" w:fill="FFFFFF"/>
          </w:tcPr>
          <w:p w14:paraId="227A3C65" w14:textId="77777777" w:rsidR="00E439FE" w:rsidRPr="00E47389" w:rsidRDefault="00E439FE" w:rsidP="008F39BE">
            <w:pPr>
              <w:jc w:val="center"/>
              <w:rPr>
                <w:rFonts w:cs="Arial"/>
                <w:b/>
                <w:bCs/>
                <w:color w:val="000000"/>
                <w:sz w:val="16"/>
                <w:szCs w:val="16"/>
                <w:lang w:eastAsia="fr-CA"/>
              </w:rPr>
            </w:pPr>
          </w:p>
        </w:tc>
        <w:tc>
          <w:tcPr>
            <w:tcW w:w="741" w:type="dxa"/>
            <w:tcBorders>
              <w:top w:val="outset" w:sz="6" w:space="0" w:color="D0D7E5"/>
              <w:left w:val="outset" w:sz="6" w:space="0" w:color="D0D7E5"/>
              <w:bottom w:val="outset" w:sz="6" w:space="0" w:color="D0D7E5"/>
              <w:right w:val="outset" w:sz="6" w:space="0" w:color="D0D7E5"/>
            </w:tcBorders>
            <w:shd w:val="clear" w:color="auto" w:fill="FFFFFF"/>
          </w:tcPr>
          <w:p w14:paraId="466BBDAA" w14:textId="77777777" w:rsidR="00E439FE" w:rsidRPr="00E47389" w:rsidRDefault="00E439FE" w:rsidP="008F39BE">
            <w:pPr>
              <w:rPr>
                <w:rFonts w:cs="Arial"/>
                <w:sz w:val="16"/>
                <w:szCs w:val="16"/>
                <w:lang w:eastAsia="fr-CA"/>
              </w:rPr>
            </w:pPr>
            <w:r w:rsidRPr="00E47389">
              <w:rPr>
                <w:rFonts w:cs="Arial"/>
                <w:color w:val="000000"/>
                <w:sz w:val="16"/>
                <w:szCs w:val="16"/>
                <w:lang w:eastAsia="fr-CA"/>
              </w:rPr>
              <w:t>Suzuki</w:t>
            </w:r>
          </w:p>
        </w:tc>
        <w:tc>
          <w:tcPr>
            <w:tcW w:w="992" w:type="dxa"/>
            <w:tcBorders>
              <w:top w:val="outset" w:sz="6" w:space="0" w:color="D0D7E5"/>
              <w:left w:val="outset" w:sz="6" w:space="0" w:color="D0D7E5"/>
              <w:bottom w:val="outset" w:sz="6" w:space="0" w:color="D0D7E5"/>
              <w:right w:val="outset" w:sz="6" w:space="0" w:color="D0D7E5"/>
            </w:tcBorders>
            <w:shd w:val="clear" w:color="auto" w:fill="FFFFFF"/>
          </w:tcPr>
          <w:p w14:paraId="2E580DD5" w14:textId="77777777" w:rsidR="00E439FE" w:rsidRPr="00E47389" w:rsidRDefault="00E439FE" w:rsidP="008F39BE">
            <w:pPr>
              <w:rPr>
                <w:rFonts w:cs="Arial"/>
                <w:sz w:val="16"/>
                <w:szCs w:val="16"/>
                <w:lang w:eastAsia="fr-CA"/>
              </w:rPr>
            </w:pPr>
            <w:r w:rsidRPr="00E47389">
              <w:rPr>
                <w:rFonts w:cs="Arial"/>
                <w:color w:val="000000"/>
                <w:sz w:val="16"/>
                <w:szCs w:val="16"/>
                <w:lang w:eastAsia="fr-CA"/>
              </w:rPr>
              <w:t>Kia</w:t>
            </w:r>
          </w:p>
        </w:tc>
        <w:tc>
          <w:tcPr>
            <w:tcW w:w="709" w:type="dxa"/>
            <w:tcBorders>
              <w:top w:val="outset" w:sz="6" w:space="0" w:color="D0D7E5"/>
              <w:left w:val="outset" w:sz="6" w:space="0" w:color="D0D7E5"/>
              <w:bottom w:val="outset" w:sz="6" w:space="0" w:color="D0D7E5"/>
              <w:right w:val="outset" w:sz="6" w:space="0" w:color="D0D7E5"/>
            </w:tcBorders>
            <w:shd w:val="clear" w:color="auto" w:fill="FFFFFF"/>
          </w:tcPr>
          <w:p w14:paraId="03176D83" w14:textId="77777777" w:rsidR="00E439FE" w:rsidRPr="00E47389" w:rsidRDefault="00E439FE" w:rsidP="008F39BE">
            <w:pPr>
              <w:jc w:val="right"/>
              <w:rPr>
                <w:rFonts w:cs="Arial"/>
                <w:sz w:val="16"/>
                <w:szCs w:val="16"/>
                <w:lang w:eastAsia="fr-CA"/>
              </w:rPr>
            </w:pPr>
            <w:r w:rsidRPr="00E47389">
              <w:rPr>
                <w:rFonts w:cs="Arial"/>
                <w:color w:val="000000"/>
                <w:sz w:val="16"/>
                <w:szCs w:val="16"/>
                <w:lang w:eastAsia="fr-CA"/>
              </w:rPr>
              <w:t>1</w:t>
            </w:r>
          </w:p>
        </w:tc>
      </w:tr>
      <w:tr w:rsidR="00E439FE" w:rsidRPr="00E47389" w14:paraId="15F4364A" w14:textId="77777777" w:rsidTr="008F39BE">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FE7C13A" w14:textId="77777777" w:rsidR="00E439FE" w:rsidRPr="00E47389" w:rsidRDefault="00E439FE" w:rsidP="008F39BE">
            <w:pPr>
              <w:rPr>
                <w:rFonts w:cs="Arial"/>
                <w:sz w:val="16"/>
                <w:szCs w:val="16"/>
                <w:lang w:eastAsia="fr-CA"/>
              </w:rPr>
            </w:pPr>
            <w:r w:rsidRPr="00E47389">
              <w:rPr>
                <w:rFonts w:cs="Arial"/>
                <w:color w:val="000000"/>
                <w:sz w:val="16"/>
                <w:szCs w:val="16"/>
                <w:lang w:eastAsia="fr-CA"/>
              </w:rPr>
              <w:t>Daewoo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8ECAC7C" w14:textId="77777777" w:rsidR="00E439FE" w:rsidRPr="00E47389" w:rsidRDefault="00E439FE" w:rsidP="008F39BE">
            <w:pPr>
              <w:rPr>
                <w:rFonts w:cs="Arial"/>
                <w:sz w:val="16"/>
                <w:szCs w:val="16"/>
                <w:lang w:eastAsia="fr-CA"/>
              </w:rPr>
            </w:pPr>
            <w:proofErr w:type="spellStart"/>
            <w:r w:rsidRPr="00E47389">
              <w:rPr>
                <w:rFonts w:cs="Arial"/>
                <w:color w:val="000000"/>
                <w:sz w:val="16"/>
                <w:szCs w:val="16"/>
                <w:lang w:eastAsia="fr-CA"/>
              </w:rPr>
              <w:t>Lemans</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AA1BF6D" w14:textId="77777777" w:rsidR="00E439FE" w:rsidRPr="00E47389" w:rsidRDefault="00E439FE" w:rsidP="008F39BE">
            <w:pPr>
              <w:jc w:val="right"/>
              <w:rPr>
                <w:rFonts w:cs="Arial"/>
                <w:sz w:val="16"/>
                <w:szCs w:val="16"/>
                <w:lang w:eastAsia="fr-CA"/>
              </w:rPr>
            </w:pPr>
            <w:r w:rsidRPr="00E47389">
              <w:rPr>
                <w:rFonts w:cs="Arial"/>
                <w:color w:val="000000"/>
                <w:sz w:val="16"/>
                <w:szCs w:val="16"/>
                <w:lang w:eastAsia="fr-CA"/>
              </w:rPr>
              <w:t>1</w:t>
            </w:r>
          </w:p>
        </w:tc>
        <w:tc>
          <w:tcPr>
            <w:tcW w:w="741" w:type="dxa"/>
            <w:tcBorders>
              <w:top w:val="nil"/>
              <w:left w:val="outset" w:sz="6" w:space="0" w:color="D0D7E5"/>
              <w:bottom w:val="nil"/>
              <w:right w:val="outset" w:sz="6" w:space="0" w:color="D0D7E5"/>
            </w:tcBorders>
            <w:shd w:val="clear" w:color="auto" w:fill="FFFFFF"/>
          </w:tcPr>
          <w:p w14:paraId="2A39A326" w14:textId="77777777" w:rsidR="00E439FE" w:rsidRPr="00E47389" w:rsidRDefault="00E439FE" w:rsidP="008F39BE">
            <w:pPr>
              <w:jc w:val="center"/>
              <w:rPr>
                <w:rFonts w:cs="Arial"/>
                <w:b/>
                <w:bCs/>
                <w:color w:val="000000"/>
                <w:sz w:val="16"/>
                <w:szCs w:val="16"/>
                <w:lang w:eastAsia="fr-CA"/>
              </w:rPr>
            </w:pPr>
          </w:p>
        </w:tc>
        <w:tc>
          <w:tcPr>
            <w:tcW w:w="741" w:type="dxa"/>
            <w:tcBorders>
              <w:top w:val="outset" w:sz="6" w:space="0" w:color="D0D7E5"/>
              <w:left w:val="outset" w:sz="6" w:space="0" w:color="D0D7E5"/>
              <w:bottom w:val="outset" w:sz="6" w:space="0" w:color="D0D7E5"/>
              <w:right w:val="outset" w:sz="6" w:space="0" w:color="D0D7E5"/>
            </w:tcBorders>
            <w:shd w:val="clear" w:color="auto" w:fill="FFFFFF"/>
          </w:tcPr>
          <w:p w14:paraId="0034A7AC" w14:textId="77777777" w:rsidR="00E439FE" w:rsidRPr="00E47389" w:rsidRDefault="00E439FE" w:rsidP="008F39BE">
            <w:pPr>
              <w:rPr>
                <w:rFonts w:cs="Arial"/>
                <w:sz w:val="16"/>
                <w:szCs w:val="16"/>
                <w:lang w:eastAsia="fr-CA"/>
              </w:rPr>
            </w:pPr>
            <w:r w:rsidRPr="00E47389">
              <w:rPr>
                <w:rFonts w:cs="Arial"/>
                <w:color w:val="000000"/>
                <w:sz w:val="16"/>
                <w:szCs w:val="16"/>
                <w:lang w:eastAsia="fr-CA"/>
              </w:rPr>
              <w:t>Toyota</w:t>
            </w:r>
          </w:p>
        </w:tc>
        <w:tc>
          <w:tcPr>
            <w:tcW w:w="992" w:type="dxa"/>
            <w:tcBorders>
              <w:top w:val="outset" w:sz="6" w:space="0" w:color="D0D7E5"/>
              <w:left w:val="outset" w:sz="6" w:space="0" w:color="D0D7E5"/>
              <w:bottom w:val="outset" w:sz="6" w:space="0" w:color="D0D7E5"/>
              <w:right w:val="outset" w:sz="6" w:space="0" w:color="D0D7E5"/>
            </w:tcBorders>
            <w:shd w:val="clear" w:color="auto" w:fill="FFFFFF"/>
          </w:tcPr>
          <w:p w14:paraId="7F11342B" w14:textId="77777777" w:rsidR="00E439FE" w:rsidRPr="00E47389" w:rsidRDefault="00E439FE" w:rsidP="008F39BE">
            <w:pPr>
              <w:rPr>
                <w:rFonts w:cs="Arial"/>
                <w:sz w:val="16"/>
                <w:szCs w:val="16"/>
                <w:lang w:eastAsia="fr-CA"/>
              </w:rPr>
            </w:pPr>
            <w:proofErr w:type="spellStart"/>
            <w:r w:rsidRPr="00E47389">
              <w:rPr>
                <w:rFonts w:cs="Arial"/>
                <w:color w:val="000000"/>
                <w:sz w:val="16"/>
                <w:szCs w:val="16"/>
                <w:lang w:eastAsia="fr-CA"/>
              </w:rPr>
              <w:t>Camry</w:t>
            </w:r>
            <w:proofErr w:type="spellEnd"/>
          </w:p>
        </w:tc>
        <w:tc>
          <w:tcPr>
            <w:tcW w:w="709" w:type="dxa"/>
            <w:tcBorders>
              <w:top w:val="outset" w:sz="6" w:space="0" w:color="D0D7E5"/>
              <w:left w:val="outset" w:sz="6" w:space="0" w:color="D0D7E5"/>
              <w:bottom w:val="outset" w:sz="6" w:space="0" w:color="D0D7E5"/>
              <w:right w:val="outset" w:sz="6" w:space="0" w:color="D0D7E5"/>
            </w:tcBorders>
            <w:shd w:val="clear" w:color="auto" w:fill="FFFFFF"/>
          </w:tcPr>
          <w:p w14:paraId="520B48C9" w14:textId="77777777" w:rsidR="00E439FE" w:rsidRPr="00E47389" w:rsidRDefault="00E439FE" w:rsidP="008F39BE">
            <w:pPr>
              <w:jc w:val="right"/>
              <w:rPr>
                <w:rFonts w:cs="Arial"/>
                <w:sz w:val="16"/>
                <w:szCs w:val="16"/>
                <w:lang w:eastAsia="fr-CA"/>
              </w:rPr>
            </w:pPr>
            <w:r w:rsidRPr="00E47389">
              <w:rPr>
                <w:rFonts w:cs="Arial"/>
                <w:color w:val="000000"/>
                <w:sz w:val="16"/>
                <w:szCs w:val="16"/>
                <w:lang w:eastAsia="fr-CA"/>
              </w:rPr>
              <w:t>3</w:t>
            </w:r>
          </w:p>
        </w:tc>
      </w:tr>
      <w:tr w:rsidR="00E439FE" w:rsidRPr="00E47389" w14:paraId="0091C8F8" w14:textId="77777777" w:rsidTr="008F39BE">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4D3849B" w14:textId="77777777" w:rsidR="00E439FE" w:rsidRPr="00E47389" w:rsidRDefault="00E439FE" w:rsidP="008F39BE">
            <w:pPr>
              <w:rPr>
                <w:rFonts w:cs="Arial"/>
                <w:sz w:val="16"/>
                <w:szCs w:val="16"/>
                <w:lang w:eastAsia="fr-CA"/>
              </w:rPr>
            </w:pPr>
            <w:r w:rsidRPr="00E47389">
              <w:rPr>
                <w:rFonts w:cs="Arial"/>
                <w:color w:val="000000"/>
                <w:sz w:val="16"/>
                <w:szCs w:val="16"/>
                <w:lang w:eastAsia="fr-CA"/>
              </w:rPr>
              <w:t>Ford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1931256" w14:textId="77777777" w:rsidR="00E439FE" w:rsidRPr="00E47389" w:rsidRDefault="00E439FE" w:rsidP="008F39BE">
            <w:pPr>
              <w:rPr>
                <w:rFonts w:cs="Arial"/>
                <w:sz w:val="16"/>
                <w:szCs w:val="16"/>
                <w:lang w:eastAsia="fr-CA"/>
              </w:rPr>
            </w:pPr>
            <w:r w:rsidRPr="00E47389">
              <w:rPr>
                <w:rFonts w:cs="Arial"/>
                <w:color w:val="000000"/>
                <w:sz w:val="16"/>
                <w:szCs w:val="16"/>
                <w:lang w:eastAsia="fr-CA"/>
              </w:rPr>
              <w:t>Grand Marquis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23359E4" w14:textId="77777777" w:rsidR="00E439FE" w:rsidRPr="00E47389" w:rsidRDefault="00E439FE" w:rsidP="008F39BE">
            <w:pPr>
              <w:jc w:val="right"/>
              <w:rPr>
                <w:rFonts w:cs="Arial"/>
                <w:sz w:val="16"/>
                <w:szCs w:val="16"/>
                <w:lang w:eastAsia="fr-CA"/>
              </w:rPr>
            </w:pPr>
            <w:r w:rsidRPr="00E47389">
              <w:rPr>
                <w:rFonts w:cs="Arial"/>
                <w:color w:val="000000"/>
                <w:sz w:val="16"/>
                <w:szCs w:val="16"/>
                <w:lang w:eastAsia="fr-CA"/>
              </w:rPr>
              <w:t>2</w:t>
            </w:r>
          </w:p>
        </w:tc>
        <w:tc>
          <w:tcPr>
            <w:tcW w:w="741" w:type="dxa"/>
            <w:tcBorders>
              <w:top w:val="nil"/>
              <w:left w:val="outset" w:sz="6" w:space="0" w:color="D0D7E5"/>
              <w:bottom w:val="nil"/>
              <w:right w:val="outset" w:sz="6" w:space="0" w:color="D0D7E5"/>
            </w:tcBorders>
            <w:shd w:val="clear" w:color="auto" w:fill="FFFFFF"/>
          </w:tcPr>
          <w:p w14:paraId="570C41D7" w14:textId="77777777" w:rsidR="00E439FE" w:rsidRPr="00E47389" w:rsidRDefault="00E439FE" w:rsidP="008F39BE">
            <w:pPr>
              <w:jc w:val="center"/>
              <w:rPr>
                <w:rFonts w:cs="Arial"/>
                <w:b/>
                <w:bCs/>
                <w:color w:val="000000"/>
                <w:sz w:val="16"/>
                <w:szCs w:val="16"/>
                <w:lang w:eastAsia="fr-CA"/>
              </w:rPr>
            </w:pPr>
          </w:p>
        </w:tc>
        <w:tc>
          <w:tcPr>
            <w:tcW w:w="741" w:type="dxa"/>
            <w:tcBorders>
              <w:top w:val="outset" w:sz="6" w:space="0" w:color="D0D7E5"/>
              <w:left w:val="outset" w:sz="6" w:space="0" w:color="D0D7E5"/>
              <w:bottom w:val="outset" w:sz="6" w:space="0" w:color="D0D7E5"/>
              <w:right w:val="outset" w:sz="6" w:space="0" w:color="D0D7E5"/>
            </w:tcBorders>
            <w:shd w:val="clear" w:color="auto" w:fill="FFFFFF"/>
          </w:tcPr>
          <w:p w14:paraId="0C46AFEC" w14:textId="77777777" w:rsidR="00E439FE" w:rsidRPr="00E47389" w:rsidRDefault="00E439FE" w:rsidP="008F39BE">
            <w:pPr>
              <w:rPr>
                <w:rFonts w:cs="Arial"/>
                <w:sz w:val="16"/>
                <w:szCs w:val="16"/>
                <w:lang w:eastAsia="fr-CA"/>
              </w:rPr>
            </w:pPr>
            <w:r w:rsidRPr="00E47389">
              <w:rPr>
                <w:rFonts w:cs="Arial"/>
                <w:color w:val="000000"/>
                <w:sz w:val="16"/>
                <w:szCs w:val="16"/>
                <w:lang w:eastAsia="fr-CA"/>
              </w:rPr>
              <w:t>Toyota</w:t>
            </w:r>
          </w:p>
        </w:tc>
        <w:tc>
          <w:tcPr>
            <w:tcW w:w="992" w:type="dxa"/>
            <w:tcBorders>
              <w:top w:val="outset" w:sz="6" w:space="0" w:color="D0D7E5"/>
              <w:left w:val="outset" w:sz="6" w:space="0" w:color="D0D7E5"/>
              <w:bottom w:val="outset" w:sz="6" w:space="0" w:color="D0D7E5"/>
              <w:right w:val="outset" w:sz="6" w:space="0" w:color="D0D7E5"/>
            </w:tcBorders>
            <w:shd w:val="clear" w:color="auto" w:fill="FFFFFF"/>
          </w:tcPr>
          <w:p w14:paraId="0ED7A9E8" w14:textId="77777777" w:rsidR="00E439FE" w:rsidRPr="00E47389" w:rsidRDefault="00E439FE" w:rsidP="008F39BE">
            <w:pPr>
              <w:rPr>
                <w:rFonts w:cs="Arial"/>
                <w:sz w:val="16"/>
                <w:szCs w:val="16"/>
                <w:lang w:eastAsia="fr-CA"/>
              </w:rPr>
            </w:pPr>
            <w:r w:rsidRPr="00E47389">
              <w:rPr>
                <w:rFonts w:cs="Arial"/>
                <w:color w:val="000000"/>
                <w:sz w:val="16"/>
                <w:szCs w:val="16"/>
                <w:lang w:eastAsia="fr-CA"/>
              </w:rPr>
              <w:t>Corolla</w:t>
            </w:r>
          </w:p>
        </w:tc>
        <w:tc>
          <w:tcPr>
            <w:tcW w:w="709" w:type="dxa"/>
            <w:tcBorders>
              <w:top w:val="outset" w:sz="6" w:space="0" w:color="D0D7E5"/>
              <w:left w:val="outset" w:sz="6" w:space="0" w:color="D0D7E5"/>
              <w:bottom w:val="outset" w:sz="6" w:space="0" w:color="D0D7E5"/>
              <w:right w:val="outset" w:sz="6" w:space="0" w:color="D0D7E5"/>
            </w:tcBorders>
            <w:shd w:val="clear" w:color="auto" w:fill="FFFFFF"/>
          </w:tcPr>
          <w:p w14:paraId="029DF377" w14:textId="77777777" w:rsidR="00E439FE" w:rsidRPr="00E47389" w:rsidRDefault="00E439FE" w:rsidP="008F39BE">
            <w:pPr>
              <w:jc w:val="right"/>
              <w:rPr>
                <w:rFonts w:cs="Arial"/>
                <w:sz w:val="16"/>
                <w:szCs w:val="16"/>
                <w:lang w:eastAsia="fr-CA"/>
              </w:rPr>
            </w:pPr>
            <w:r w:rsidRPr="00E47389">
              <w:rPr>
                <w:rFonts w:cs="Arial"/>
                <w:color w:val="000000"/>
                <w:sz w:val="16"/>
                <w:szCs w:val="16"/>
                <w:lang w:eastAsia="fr-CA"/>
              </w:rPr>
              <w:t>1</w:t>
            </w:r>
          </w:p>
        </w:tc>
      </w:tr>
      <w:tr w:rsidR="00E439FE" w:rsidRPr="00E47389" w14:paraId="476FFA6D" w14:textId="77777777" w:rsidTr="008F39BE">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3D77011" w14:textId="77777777" w:rsidR="00E439FE" w:rsidRPr="00E47389" w:rsidRDefault="00E439FE" w:rsidP="008F39BE">
            <w:pPr>
              <w:rPr>
                <w:rFonts w:cs="Arial"/>
                <w:sz w:val="16"/>
                <w:szCs w:val="16"/>
                <w:lang w:eastAsia="fr-CA"/>
              </w:rPr>
            </w:pPr>
            <w:r w:rsidRPr="00E47389">
              <w:rPr>
                <w:rFonts w:cs="Arial"/>
                <w:color w:val="000000"/>
                <w:sz w:val="16"/>
                <w:szCs w:val="16"/>
                <w:lang w:eastAsia="fr-CA"/>
              </w:rPr>
              <w:t>Ford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AF31FD4" w14:textId="77777777" w:rsidR="00E439FE" w:rsidRPr="00E47389" w:rsidRDefault="00E439FE" w:rsidP="008F39BE">
            <w:pPr>
              <w:rPr>
                <w:rFonts w:cs="Arial"/>
                <w:sz w:val="16"/>
                <w:szCs w:val="16"/>
                <w:lang w:eastAsia="fr-CA"/>
              </w:rPr>
            </w:pPr>
            <w:r w:rsidRPr="00E47389">
              <w:rPr>
                <w:rFonts w:cs="Arial"/>
                <w:color w:val="000000"/>
                <w:sz w:val="16"/>
                <w:szCs w:val="16"/>
                <w:lang w:eastAsia="fr-CA"/>
              </w:rPr>
              <w:t>Mercury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C18BECA" w14:textId="77777777" w:rsidR="00E439FE" w:rsidRPr="00E47389" w:rsidRDefault="00E439FE" w:rsidP="008F39BE">
            <w:pPr>
              <w:jc w:val="right"/>
              <w:rPr>
                <w:rFonts w:cs="Arial"/>
                <w:sz w:val="16"/>
                <w:szCs w:val="16"/>
                <w:lang w:eastAsia="fr-CA"/>
              </w:rPr>
            </w:pPr>
            <w:r w:rsidRPr="00E47389">
              <w:rPr>
                <w:rFonts w:cs="Arial"/>
                <w:color w:val="000000"/>
                <w:sz w:val="16"/>
                <w:szCs w:val="16"/>
                <w:lang w:eastAsia="fr-CA"/>
              </w:rPr>
              <w:t>1</w:t>
            </w:r>
          </w:p>
        </w:tc>
        <w:tc>
          <w:tcPr>
            <w:tcW w:w="741" w:type="dxa"/>
            <w:tcBorders>
              <w:top w:val="nil"/>
              <w:left w:val="outset" w:sz="6" w:space="0" w:color="D0D7E5"/>
              <w:bottom w:val="nil"/>
              <w:right w:val="outset" w:sz="6" w:space="0" w:color="D0D7E5"/>
            </w:tcBorders>
            <w:shd w:val="clear" w:color="auto" w:fill="FFFFFF"/>
          </w:tcPr>
          <w:p w14:paraId="6C5C1CC1" w14:textId="77777777" w:rsidR="00E439FE" w:rsidRPr="00E47389" w:rsidRDefault="00E439FE" w:rsidP="008F39BE">
            <w:pPr>
              <w:jc w:val="center"/>
              <w:rPr>
                <w:rFonts w:cs="Arial"/>
                <w:b/>
                <w:bCs/>
                <w:color w:val="000000"/>
                <w:sz w:val="16"/>
                <w:szCs w:val="16"/>
                <w:lang w:eastAsia="fr-CA"/>
              </w:rPr>
            </w:pPr>
          </w:p>
        </w:tc>
        <w:tc>
          <w:tcPr>
            <w:tcW w:w="741" w:type="dxa"/>
            <w:tcBorders>
              <w:top w:val="outset" w:sz="6" w:space="0" w:color="D0D7E5"/>
              <w:left w:val="outset" w:sz="6" w:space="0" w:color="D0D7E5"/>
              <w:bottom w:val="outset" w:sz="6" w:space="0" w:color="D0D7E5"/>
              <w:right w:val="outset" w:sz="6" w:space="0" w:color="D0D7E5"/>
            </w:tcBorders>
            <w:shd w:val="clear" w:color="auto" w:fill="FFFFFF"/>
          </w:tcPr>
          <w:p w14:paraId="24C7FBFF" w14:textId="77777777" w:rsidR="00E439FE" w:rsidRPr="00E47389" w:rsidRDefault="00E439FE" w:rsidP="008F39BE">
            <w:pPr>
              <w:rPr>
                <w:rFonts w:cs="Arial"/>
                <w:sz w:val="16"/>
                <w:szCs w:val="16"/>
                <w:lang w:eastAsia="fr-CA"/>
              </w:rPr>
            </w:pPr>
            <w:r w:rsidRPr="00E47389">
              <w:rPr>
                <w:rFonts w:cs="Arial"/>
                <w:color w:val="000000"/>
                <w:sz w:val="16"/>
                <w:szCs w:val="16"/>
                <w:lang w:eastAsia="fr-CA"/>
              </w:rPr>
              <w:t>Toyota</w:t>
            </w:r>
          </w:p>
        </w:tc>
        <w:tc>
          <w:tcPr>
            <w:tcW w:w="992" w:type="dxa"/>
            <w:tcBorders>
              <w:top w:val="outset" w:sz="6" w:space="0" w:color="D0D7E5"/>
              <w:left w:val="outset" w:sz="6" w:space="0" w:color="D0D7E5"/>
              <w:bottom w:val="outset" w:sz="6" w:space="0" w:color="D0D7E5"/>
              <w:right w:val="outset" w:sz="6" w:space="0" w:color="D0D7E5"/>
            </w:tcBorders>
            <w:shd w:val="clear" w:color="auto" w:fill="FFFFFF"/>
          </w:tcPr>
          <w:p w14:paraId="271B1E0F" w14:textId="77777777" w:rsidR="00E439FE" w:rsidRPr="00E47389" w:rsidRDefault="00E439FE" w:rsidP="008F39BE">
            <w:pPr>
              <w:rPr>
                <w:rFonts w:cs="Arial"/>
                <w:sz w:val="16"/>
                <w:szCs w:val="16"/>
                <w:lang w:eastAsia="fr-CA"/>
              </w:rPr>
            </w:pPr>
            <w:proofErr w:type="spellStart"/>
            <w:r w:rsidRPr="00E47389">
              <w:rPr>
                <w:rFonts w:cs="Arial"/>
                <w:color w:val="000000"/>
                <w:sz w:val="16"/>
                <w:szCs w:val="16"/>
                <w:lang w:eastAsia="fr-CA"/>
              </w:rPr>
              <w:t>Echo</w:t>
            </w:r>
            <w:proofErr w:type="spellEnd"/>
          </w:p>
        </w:tc>
        <w:tc>
          <w:tcPr>
            <w:tcW w:w="709" w:type="dxa"/>
            <w:tcBorders>
              <w:top w:val="outset" w:sz="6" w:space="0" w:color="D0D7E5"/>
              <w:left w:val="outset" w:sz="6" w:space="0" w:color="D0D7E5"/>
              <w:bottom w:val="outset" w:sz="6" w:space="0" w:color="D0D7E5"/>
              <w:right w:val="outset" w:sz="6" w:space="0" w:color="D0D7E5"/>
            </w:tcBorders>
            <w:shd w:val="clear" w:color="auto" w:fill="FFFFFF"/>
          </w:tcPr>
          <w:p w14:paraId="565CF6AC" w14:textId="77777777" w:rsidR="00E439FE" w:rsidRPr="00E47389" w:rsidRDefault="00E439FE" w:rsidP="008F39BE">
            <w:pPr>
              <w:jc w:val="right"/>
              <w:rPr>
                <w:rFonts w:cs="Arial"/>
                <w:sz w:val="16"/>
                <w:szCs w:val="16"/>
                <w:lang w:eastAsia="fr-CA"/>
              </w:rPr>
            </w:pPr>
            <w:r w:rsidRPr="00E47389">
              <w:rPr>
                <w:rFonts w:cs="Arial"/>
                <w:color w:val="000000"/>
                <w:sz w:val="16"/>
                <w:szCs w:val="16"/>
                <w:lang w:eastAsia="fr-CA"/>
              </w:rPr>
              <w:t>1</w:t>
            </w:r>
          </w:p>
        </w:tc>
      </w:tr>
      <w:tr w:rsidR="00E439FE" w:rsidRPr="00E47389" w14:paraId="5F0EF101" w14:textId="77777777" w:rsidTr="008F39BE">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DE70E8D" w14:textId="77777777" w:rsidR="00E439FE" w:rsidRPr="00E47389" w:rsidRDefault="00E439FE" w:rsidP="008F39BE">
            <w:pPr>
              <w:rPr>
                <w:rFonts w:cs="Arial"/>
                <w:sz w:val="16"/>
                <w:szCs w:val="16"/>
                <w:lang w:eastAsia="fr-CA"/>
              </w:rPr>
            </w:pPr>
            <w:r w:rsidRPr="00E47389">
              <w:rPr>
                <w:rFonts w:cs="Arial"/>
                <w:color w:val="000000"/>
                <w:sz w:val="16"/>
                <w:szCs w:val="16"/>
                <w:lang w:eastAsia="fr-CA"/>
              </w:rPr>
              <w:t>Mazda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42600BB" w14:textId="77777777" w:rsidR="00E439FE" w:rsidRPr="00E47389" w:rsidRDefault="00E439FE" w:rsidP="008F39BE">
            <w:pPr>
              <w:rPr>
                <w:rFonts w:cs="Arial"/>
                <w:sz w:val="16"/>
                <w:szCs w:val="16"/>
                <w:lang w:eastAsia="fr-CA"/>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0F6C0AE" w14:textId="77777777" w:rsidR="00E439FE" w:rsidRPr="00E47389" w:rsidRDefault="00E439FE" w:rsidP="008F39BE">
            <w:pPr>
              <w:jc w:val="right"/>
              <w:rPr>
                <w:rFonts w:cs="Arial"/>
                <w:sz w:val="16"/>
                <w:szCs w:val="16"/>
                <w:lang w:eastAsia="fr-CA"/>
              </w:rPr>
            </w:pPr>
            <w:r w:rsidRPr="00E47389">
              <w:rPr>
                <w:rFonts w:cs="Arial"/>
                <w:color w:val="000000"/>
                <w:sz w:val="16"/>
                <w:szCs w:val="16"/>
                <w:lang w:eastAsia="fr-CA"/>
              </w:rPr>
              <w:t>1</w:t>
            </w:r>
          </w:p>
        </w:tc>
        <w:tc>
          <w:tcPr>
            <w:tcW w:w="741" w:type="dxa"/>
            <w:tcBorders>
              <w:top w:val="nil"/>
              <w:left w:val="outset" w:sz="6" w:space="0" w:color="D0D7E5"/>
              <w:bottom w:val="nil"/>
              <w:right w:val="nil"/>
            </w:tcBorders>
            <w:shd w:val="clear" w:color="auto" w:fill="FFFFFF"/>
          </w:tcPr>
          <w:p w14:paraId="654A9645" w14:textId="77777777" w:rsidR="00E439FE" w:rsidRPr="00E47389" w:rsidRDefault="00054EE7" w:rsidP="008F39BE">
            <w:pPr>
              <w:jc w:val="center"/>
              <w:rPr>
                <w:rFonts w:cs="Arial"/>
                <w:b/>
                <w:bCs/>
                <w:color w:val="000000"/>
                <w:sz w:val="16"/>
                <w:szCs w:val="16"/>
                <w:lang w:eastAsia="fr-CA"/>
              </w:rPr>
            </w:pPr>
            <w:r>
              <w:rPr>
                <w:rFonts w:cs="Arial"/>
                <w:b/>
                <w:bCs/>
                <w:noProof/>
                <w:color w:val="000000"/>
                <w:sz w:val="16"/>
                <w:szCs w:val="16"/>
                <w:lang w:eastAsia="fr-CA"/>
              </w:rPr>
              <w:pict w14:anchorId="1E7A56FC">
                <v:shape id="_x0000_s3066" type="#_x0000_t109" style="position:absolute;left:0;text-align:left;margin-left:.35pt;margin-top:-.3pt;width:186.3pt;height:26.6pt;z-index:251781120;mso-position-horizontal-relative:text;mso-position-vertical-relative:text" fillcolor="white [3212]" stroked="f" strokeweight="1.5pt"/>
              </w:pict>
            </w:r>
          </w:p>
        </w:tc>
        <w:tc>
          <w:tcPr>
            <w:tcW w:w="741" w:type="dxa"/>
            <w:tcBorders>
              <w:top w:val="outset" w:sz="6" w:space="0" w:color="D0D7E5"/>
              <w:left w:val="nil"/>
              <w:bottom w:val="nil"/>
              <w:right w:val="nil"/>
            </w:tcBorders>
            <w:shd w:val="clear" w:color="auto" w:fill="FFFFFF"/>
          </w:tcPr>
          <w:p w14:paraId="7973C4B5" w14:textId="77777777" w:rsidR="00E439FE" w:rsidRPr="00E47389" w:rsidRDefault="00E439FE" w:rsidP="008F39BE">
            <w:pPr>
              <w:jc w:val="center"/>
              <w:rPr>
                <w:rFonts w:cs="Arial"/>
                <w:b/>
                <w:bCs/>
                <w:color w:val="000000"/>
                <w:sz w:val="16"/>
                <w:szCs w:val="16"/>
                <w:lang w:eastAsia="fr-CA"/>
              </w:rPr>
            </w:pPr>
          </w:p>
        </w:tc>
        <w:tc>
          <w:tcPr>
            <w:tcW w:w="992" w:type="dxa"/>
            <w:tcBorders>
              <w:top w:val="outset" w:sz="6" w:space="0" w:color="D0D7E5"/>
              <w:left w:val="nil"/>
              <w:bottom w:val="nil"/>
              <w:right w:val="nil"/>
            </w:tcBorders>
            <w:shd w:val="clear" w:color="auto" w:fill="FFFFFF"/>
          </w:tcPr>
          <w:p w14:paraId="694E4651" w14:textId="77777777" w:rsidR="00E439FE" w:rsidRPr="00E47389" w:rsidRDefault="00E439FE" w:rsidP="008F39BE">
            <w:pPr>
              <w:jc w:val="right"/>
              <w:rPr>
                <w:rFonts w:cs="Arial"/>
                <w:color w:val="000000"/>
                <w:sz w:val="16"/>
                <w:szCs w:val="16"/>
                <w:lang w:eastAsia="fr-CA"/>
              </w:rPr>
            </w:pPr>
          </w:p>
        </w:tc>
        <w:tc>
          <w:tcPr>
            <w:tcW w:w="709" w:type="dxa"/>
            <w:tcBorders>
              <w:top w:val="outset" w:sz="6" w:space="0" w:color="D0D7E5"/>
              <w:left w:val="nil"/>
              <w:bottom w:val="nil"/>
              <w:right w:val="nil"/>
            </w:tcBorders>
            <w:shd w:val="clear" w:color="auto" w:fill="FFFFFF"/>
          </w:tcPr>
          <w:p w14:paraId="7AEC8749" w14:textId="77777777" w:rsidR="00E439FE" w:rsidRPr="00E47389" w:rsidRDefault="00E439FE" w:rsidP="008F39BE">
            <w:pPr>
              <w:jc w:val="right"/>
              <w:rPr>
                <w:rFonts w:cs="Arial"/>
                <w:color w:val="000000"/>
                <w:sz w:val="16"/>
                <w:szCs w:val="16"/>
                <w:lang w:eastAsia="fr-CA"/>
              </w:rPr>
            </w:pPr>
          </w:p>
        </w:tc>
      </w:tr>
      <w:tr w:rsidR="00E439FE" w:rsidRPr="00E47389" w14:paraId="294D8E6D" w14:textId="77777777" w:rsidTr="008F39BE">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B40AC5F" w14:textId="77777777" w:rsidR="00E439FE" w:rsidRPr="00E47389" w:rsidRDefault="00E439FE" w:rsidP="008F39BE">
            <w:pPr>
              <w:rPr>
                <w:rFonts w:cs="Arial"/>
                <w:sz w:val="16"/>
                <w:szCs w:val="16"/>
                <w:lang w:eastAsia="fr-CA"/>
              </w:rPr>
            </w:pPr>
            <w:r w:rsidRPr="00E47389">
              <w:rPr>
                <w:rFonts w:cs="Arial"/>
                <w:color w:val="000000"/>
                <w:sz w:val="16"/>
                <w:szCs w:val="16"/>
                <w:lang w:eastAsia="fr-CA"/>
              </w:rPr>
              <w:t>Mazda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B219FC3" w14:textId="77777777" w:rsidR="00E439FE" w:rsidRPr="00E47389" w:rsidRDefault="00E439FE" w:rsidP="008F39BE">
            <w:pPr>
              <w:rPr>
                <w:rFonts w:cs="Arial"/>
                <w:sz w:val="16"/>
                <w:szCs w:val="16"/>
                <w:lang w:eastAsia="fr-CA"/>
              </w:rPr>
            </w:pPr>
            <w:r w:rsidRPr="00E47389">
              <w:rPr>
                <w:rFonts w:cs="Arial"/>
                <w:color w:val="000000"/>
                <w:sz w:val="16"/>
                <w:szCs w:val="16"/>
                <w:lang w:eastAsia="fr-CA"/>
              </w:rPr>
              <w:t>626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3FAE138" w14:textId="77777777" w:rsidR="00E439FE" w:rsidRPr="00E47389" w:rsidRDefault="00E439FE" w:rsidP="008F39BE">
            <w:pPr>
              <w:jc w:val="right"/>
              <w:rPr>
                <w:rFonts w:cs="Arial"/>
                <w:sz w:val="16"/>
                <w:szCs w:val="16"/>
                <w:lang w:eastAsia="fr-CA"/>
              </w:rPr>
            </w:pPr>
            <w:r w:rsidRPr="00E47389">
              <w:rPr>
                <w:rFonts w:cs="Arial"/>
                <w:color w:val="000000"/>
                <w:sz w:val="16"/>
                <w:szCs w:val="16"/>
                <w:lang w:eastAsia="fr-CA"/>
              </w:rPr>
              <w:t>3</w:t>
            </w:r>
          </w:p>
        </w:tc>
        <w:tc>
          <w:tcPr>
            <w:tcW w:w="741" w:type="dxa"/>
            <w:tcBorders>
              <w:top w:val="nil"/>
              <w:left w:val="outset" w:sz="6" w:space="0" w:color="D0D7E5"/>
              <w:bottom w:val="outset" w:sz="6" w:space="0" w:color="auto"/>
              <w:right w:val="nil"/>
            </w:tcBorders>
            <w:shd w:val="clear" w:color="auto" w:fill="FFFFFF"/>
          </w:tcPr>
          <w:p w14:paraId="3A9EF1F8" w14:textId="77777777" w:rsidR="00E439FE" w:rsidRPr="00E47389" w:rsidRDefault="00E439FE" w:rsidP="008F39BE">
            <w:pPr>
              <w:jc w:val="center"/>
              <w:rPr>
                <w:rFonts w:cs="Arial"/>
                <w:b/>
                <w:bCs/>
                <w:color w:val="000000"/>
                <w:sz w:val="16"/>
                <w:szCs w:val="16"/>
                <w:lang w:eastAsia="fr-CA"/>
              </w:rPr>
            </w:pPr>
          </w:p>
        </w:tc>
        <w:tc>
          <w:tcPr>
            <w:tcW w:w="741" w:type="dxa"/>
            <w:tcBorders>
              <w:top w:val="nil"/>
              <w:left w:val="nil"/>
              <w:bottom w:val="nil"/>
              <w:right w:val="nil"/>
            </w:tcBorders>
            <w:shd w:val="clear" w:color="auto" w:fill="FFFFFF"/>
          </w:tcPr>
          <w:p w14:paraId="7EB57BA6" w14:textId="77777777" w:rsidR="00E439FE" w:rsidRPr="00E47389" w:rsidRDefault="00E439FE" w:rsidP="008F39BE">
            <w:pPr>
              <w:jc w:val="center"/>
              <w:rPr>
                <w:rFonts w:cs="Arial"/>
                <w:b/>
                <w:bCs/>
                <w:color w:val="000000"/>
                <w:sz w:val="16"/>
                <w:szCs w:val="16"/>
                <w:lang w:eastAsia="fr-CA"/>
              </w:rPr>
            </w:pPr>
          </w:p>
        </w:tc>
        <w:tc>
          <w:tcPr>
            <w:tcW w:w="992" w:type="dxa"/>
            <w:tcBorders>
              <w:top w:val="nil"/>
              <w:left w:val="nil"/>
              <w:bottom w:val="nil"/>
              <w:right w:val="nil"/>
            </w:tcBorders>
            <w:shd w:val="clear" w:color="auto" w:fill="FFFFFF"/>
          </w:tcPr>
          <w:p w14:paraId="1355973A" w14:textId="77777777" w:rsidR="00E439FE" w:rsidRPr="00E47389" w:rsidRDefault="00E439FE" w:rsidP="008F39BE">
            <w:pPr>
              <w:jc w:val="right"/>
              <w:rPr>
                <w:rFonts w:cs="Arial"/>
                <w:color w:val="000000"/>
                <w:sz w:val="16"/>
                <w:szCs w:val="16"/>
                <w:lang w:eastAsia="fr-CA"/>
              </w:rPr>
            </w:pPr>
          </w:p>
        </w:tc>
        <w:tc>
          <w:tcPr>
            <w:tcW w:w="709" w:type="dxa"/>
            <w:tcBorders>
              <w:top w:val="nil"/>
              <w:left w:val="nil"/>
              <w:bottom w:val="nil"/>
              <w:right w:val="nil"/>
            </w:tcBorders>
            <w:shd w:val="clear" w:color="auto" w:fill="FFFFFF"/>
          </w:tcPr>
          <w:p w14:paraId="559752BA" w14:textId="77777777" w:rsidR="00E439FE" w:rsidRPr="00E47389" w:rsidRDefault="00E439FE" w:rsidP="008F39BE">
            <w:pPr>
              <w:jc w:val="right"/>
              <w:rPr>
                <w:rFonts w:cs="Arial"/>
                <w:color w:val="000000"/>
                <w:sz w:val="16"/>
                <w:szCs w:val="16"/>
                <w:lang w:eastAsia="fr-CA"/>
              </w:rPr>
            </w:pPr>
          </w:p>
        </w:tc>
      </w:tr>
    </w:tbl>
    <w:p w14:paraId="1F5DB1CF" w14:textId="77777777" w:rsidR="003B7DE0" w:rsidRDefault="003B7DE0" w:rsidP="00E439FE">
      <w:pPr>
        <w:pStyle w:val="Listepuces2"/>
      </w:pPr>
      <w:r>
        <w:t>Pourquoi?</w:t>
      </w:r>
    </w:p>
    <w:p w14:paraId="687B0D3E" w14:textId="77777777" w:rsidR="00E439FE" w:rsidRDefault="00E439FE" w:rsidP="003B7DE0">
      <w:pPr>
        <w:pStyle w:val="Requte"/>
        <w:pBdr>
          <w:left w:val="single" w:sz="12" w:space="5" w:color="auto"/>
        </w:pBdr>
        <w:rPr>
          <w:rStyle w:val="rponse"/>
        </w:rPr>
      </w:pPr>
      <w:r w:rsidRPr="003B7DE0">
        <w:rPr>
          <w:rStyle w:val="rponse"/>
        </w:rPr>
        <w:t xml:space="preserve">Parce que </w:t>
      </w:r>
      <w:r w:rsidR="00AF63AE" w:rsidRPr="003B7DE0">
        <w:rPr>
          <w:rStyle w:val="rponse"/>
        </w:rPr>
        <w:t>Count Protégé (20-1999blanc, 21-2000bleu, 22-2001rouge, 27-blanc) donne 4 et Nissan avec pas de marque n’a pas de couleur non plus, donc =0.</w:t>
      </w:r>
    </w:p>
    <w:p w14:paraId="53B7E275" w14:textId="77777777" w:rsidR="003B7DE0" w:rsidRDefault="003B7DE0" w:rsidP="003B7DE0">
      <w:pPr>
        <w:pStyle w:val="Requte"/>
        <w:pBdr>
          <w:left w:val="single" w:sz="12" w:space="5" w:color="auto"/>
        </w:pBdr>
        <w:rPr>
          <w:rStyle w:val="rponse"/>
        </w:rPr>
      </w:pPr>
    </w:p>
    <w:p w14:paraId="507781AA" w14:textId="77777777" w:rsidR="003B7DE0" w:rsidRDefault="003B7DE0" w:rsidP="003B7DE0">
      <w:pPr>
        <w:pStyle w:val="Requte"/>
        <w:pBdr>
          <w:left w:val="single" w:sz="12" w:space="5" w:color="auto"/>
        </w:pBdr>
        <w:rPr>
          <w:rStyle w:val="rponse"/>
        </w:rPr>
      </w:pPr>
    </w:p>
    <w:p w14:paraId="13B62476" w14:textId="77777777" w:rsidR="003B7DE0" w:rsidRDefault="003B7DE0" w:rsidP="003B7DE0">
      <w:pPr>
        <w:pStyle w:val="Requte"/>
        <w:pBdr>
          <w:left w:val="single" w:sz="12" w:space="5" w:color="auto"/>
        </w:pBdr>
        <w:rPr>
          <w:rStyle w:val="rponse"/>
        </w:rPr>
      </w:pPr>
    </w:p>
    <w:p w14:paraId="4DA18434" w14:textId="77777777" w:rsidR="003B7DE0" w:rsidRDefault="003B7DE0" w:rsidP="003B7DE0">
      <w:pPr>
        <w:pStyle w:val="Requte"/>
        <w:pBdr>
          <w:left w:val="single" w:sz="12" w:space="5" w:color="auto"/>
        </w:pBdr>
        <w:rPr>
          <w:rStyle w:val="rponse"/>
        </w:rPr>
      </w:pPr>
    </w:p>
    <w:p w14:paraId="4859A7B7" w14:textId="77777777" w:rsidR="003B7DE0" w:rsidRPr="003B7DE0" w:rsidRDefault="003B7DE0" w:rsidP="003B7DE0">
      <w:pPr>
        <w:pStyle w:val="Requte"/>
        <w:pBdr>
          <w:left w:val="single" w:sz="12" w:space="5" w:color="auto"/>
        </w:pBdr>
        <w:rPr>
          <w:rStyle w:val="rponse"/>
        </w:rPr>
      </w:pPr>
    </w:p>
    <w:p w14:paraId="3283F5BE" w14:textId="77777777" w:rsidR="00AF63AE" w:rsidRDefault="00AF63AE" w:rsidP="00AF63AE">
      <w:pPr>
        <w:pStyle w:val="Norme"/>
        <w:rPr>
          <w:caps w:val="0"/>
        </w:rPr>
      </w:pPr>
      <w:r>
        <w:t>R</w:t>
      </w:r>
      <w:r>
        <w:rPr>
          <w:caps w:val="0"/>
        </w:rPr>
        <w:t>emarque</w:t>
      </w:r>
    </w:p>
    <w:p w14:paraId="0B7740D6" w14:textId="77777777" w:rsidR="00AF63AE" w:rsidRDefault="00AF63AE" w:rsidP="00AF63AE">
      <w:pPr>
        <w:pStyle w:val="Normetexte"/>
        <w:ind w:left="142" w:right="4"/>
      </w:pPr>
      <w:r>
        <w:t xml:space="preserve">Quand une fonction d’agrégat est présente dans la liste de </w:t>
      </w:r>
      <w:r w:rsidRPr="00AF63AE">
        <w:rPr>
          <w:i/>
        </w:rPr>
        <w:t>SELECT</w:t>
      </w:r>
      <w:r>
        <w:t xml:space="preserve">, la présence de tout champ dans cette liste </w:t>
      </w:r>
      <w:r w:rsidRPr="00AF63AE">
        <w:rPr>
          <w:b/>
          <w:u w:val="single"/>
        </w:rPr>
        <w:t>oblige</w:t>
      </w:r>
      <w:r>
        <w:t xml:space="preserve"> l’utilisation du </w:t>
      </w:r>
      <w:r>
        <w:rPr>
          <w:i/>
        </w:rPr>
        <w:t>GROUP BY</w:t>
      </w:r>
      <w:r>
        <w:t xml:space="preserve"> présentant ce ou ces champs.</w:t>
      </w:r>
    </w:p>
    <w:p w14:paraId="78FEF7CD" w14:textId="77777777" w:rsidR="00AF63AE" w:rsidRDefault="00AF63AE" w:rsidP="00AF63AE">
      <w:pPr>
        <w:pStyle w:val="Norme"/>
        <w:rPr>
          <w:caps w:val="0"/>
        </w:rPr>
      </w:pPr>
      <w:r>
        <w:t>c</w:t>
      </w:r>
      <w:r>
        <w:rPr>
          <w:caps w:val="0"/>
        </w:rPr>
        <w:t>onseil</w:t>
      </w:r>
    </w:p>
    <w:p w14:paraId="68757E2A" w14:textId="77777777" w:rsidR="00AF63AE" w:rsidRPr="00AF63AE" w:rsidRDefault="00AF63AE" w:rsidP="00AF63AE">
      <w:pPr>
        <w:pStyle w:val="Normetexte"/>
        <w:numPr>
          <w:ilvl w:val="0"/>
          <w:numId w:val="24"/>
        </w:numPr>
        <w:ind w:left="567" w:right="4"/>
        <w:jc w:val="left"/>
      </w:pPr>
      <w:r>
        <w:t xml:space="preserve">Faire le </w:t>
      </w:r>
      <w:r w:rsidRPr="00AF63AE">
        <w:rPr>
          <w:i/>
        </w:rPr>
        <w:t>SELECT</w:t>
      </w:r>
      <w:r>
        <w:t xml:space="preserve"> sans </w:t>
      </w:r>
      <w:r w:rsidRPr="00AF63AE">
        <w:rPr>
          <w:i/>
        </w:rPr>
        <w:t>GROUP BY</w:t>
      </w:r>
      <w:r>
        <w:t xml:space="preserve"> avec tous les champs et expressions impliquées, en appliquant des </w:t>
      </w:r>
      <w:r>
        <w:rPr>
          <w:i/>
        </w:rPr>
        <w:t xml:space="preserve">ORDER BY </w:t>
      </w:r>
      <w:r>
        <w:t>(pour voir ce qui sera regroupé)</w:t>
      </w:r>
      <w:r>
        <w:rPr>
          <w:i/>
        </w:rPr>
        <w:t>.</w:t>
      </w:r>
    </w:p>
    <w:p w14:paraId="7E75F37C" w14:textId="77777777" w:rsidR="00AF63AE" w:rsidRDefault="00AF63AE" w:rsidP="00AF63AE">
      <w:pPr>
        <w:pStyle w:val="Normetexte"/>
        <w:numPr>
          <w:ilvl w:val="0"/>
          <w:numId w:val="24"/>
        </w:numPr>
        <w:ind w:left="567" w:right="4"/>
        <w:jc w:val="left"/>
      </w:pPr>
      <w:r>
        <w:t xml:space="preserve">Appliquer (ajouter) le </w:t>
      </w:r>
      <w:r>
        <w:rPr>
          <w:i/>
        </w:rPr>
        <w:t>GROUP BY</w:t>
      </w:r>
      <w:r>
        <w:t xml:space="preserve"> et les fonctions d’agrégat.</w:t>
      </w:r>
    </w:p>
    <w:p w14:paraId="0E0AE146" w14:textId="77777777" w:rsidR="003B7DE0" w:rsidRDefault="003B7DE0">
      <w:r>
        <w:br w:type="page"/>
      </w:r>
    </w:p>
    <w:p w14:paraId="5270EC68" w14:textId="77777777" w:rsidR="003B7DE0" w:rsidRDefault="003B7DE0" w:rsidP="003B7DE0">
      <w:pPr>
        <w:pStyle w:val="Titre4"/>
      </w:pPr>
      <w:r>
        <w:t>Fonctions MAX et MIN</w:t>
      </w:r>
    </w:p>
    <w:p w14:paraId="512A318A" w14:textId="77777777" w:rsidR="00C21448" w:rsidRDefault="00C21448" w:rsidP="00C21448">
      <w:pPr>
        <w:pStyle w:val="Listepuces"/>
        <w:rPr>
          <w:b/>
        </w:rPr>
      </w:pPr>
      <w:r>
        <w:rPr>
          <w:b/>
        </w:rPr>
        <w:t>ReqAuto9</w:t>
      </w:r>
    </w:p>
    <w:p w14:paraId="5ABB5A37" w14:textId="77777777" w:rsidR="00C21448" w:rsidRPr="00C73C01" w:rsidRDefault="00C21448" w:rsidP="00C21448">
      <w:pPr>
        <w:pStyle w:val="Requte"/>
        <w:rPr>
          <w:rStyle w:val="rponse2"/>
        </w:rPr>
      </w:pPr>
      <w:r w:rsidRPr="00C73C01">
        <w:rPr>
          <w:rStyle w:val="rponse2"/>
        </w:rPr>
        <w:t xml:space="preserve">SELECT </w:t>
      </w:r>
      <w:proofErr w:type="spellStart"/>
      <w:r w:rsidRPr="00C73C01">
        <w:rPr>
          <w:rStyle w:val="rponse2"/>
        </w:rPr>
        <w:t>AutoModèle</w:t>
      </w:r>
      <w:proofErr w:type="spellEnd"/>
      <w:r w:rsidRPr="00C73C01">
        <w:rPr>
          <w:rStyle w:val="rponse2"/>
        </w:rPr>
        <w:t>, MAX(</w:t>
      </w:r>
      <w:proofErr w:type="spellStart"/>
      <w:r w:rsidRPr="00C73C01">
        <w:rPr>
          <w:rStyle w:val="rponse2"/>
        </w:rPr>
        <w:t>AutoPrix</w:t>
      </w:r>
      <w:proofErr w:type="spellEnd"/>
      <w:r w:rsidRPr="00C73C01">
        <w:rPr>
          <w:rStyle w:val="rponse2"/>
        </w:rPr>
        <w:t>) AS Gros, MIN(</w:t>
      </w:r>
      <w:proofErr w:type="spellStart"/>
      <w:r w:rsidRPr="00C73C01">
        <w:rPr>
          <w:rStyle w:val="rponse2"/>
        </w:rPr>
        <w:t>AutoPrix</w:t>
      </w:r>
      <w:proofErr w:type="spellEnd"/>
      <w:r w:rsidRPr="00C73C01">
        <w:rPr>
          <w:rStyle w:val="rponse2"/>
        </w:rPr>
        <w:t>) AS Petit</w:t>
      </w:r>
      <w:r w:rsidRPr="00C73C01">
        <w:rPr>
          <w:rStyle w:val="rponse2"/>
        </w:rPr>
        <w:br/>
        <w:t>FROM Autos</w:t>
      </w:r>
      <w:r w:rsidRPr="00C73C01">
        <w:rPr>
          <w:rStyle w:val="rponse2"/>
        </w:rPr>
        <w:br/>
        <w:t xml:space="preserve">GROUP BY </w:t>
      </w:r>
      <w:proofErr w:type="spellStart"/>
      <w:r w:rsidRPr="00C73C01">
        <w:rPr>
          <w:rStyle w:val="rponse2"/>
        </w:rPr>
        <w:t>AutoModèle</w:t>
      </w:r>
      <w:proofErr w:type="spellEnd"/>
      <w:r w:rsidRPr="00C73C01">
        <w:rPr>
          <w:rStyle w:val="rponse2"/>
        </w:rPr>
        <w:t>;</w:t>
      </w:r>
    </w:p>
    <w:p w14:paraId="6080DD13" w14:textId="77777777" w:rsidR="00C73C01" w:rsidRPr="00C73C01" w:rsidRDefault="00C73C01" w:rsidP="00C21448">
      <w:pPr>
        <w:pStyle w:val="Requte"/>
        <w:rPr>
          <w:rStyle w:val="rponse2"/>
        </w:rPr>
      </w:pPr>
    </w:p>
    <w:p w14:paraId="4AAE0DB9" w14:textId="77777777" w:rsidR="00C73C01" w:rsidRPr="00C73C01" w:rsidRDefault="00C73C01" w:rsidP="00C21448">
      <w:pPr>
        <w:pStyle w:val="Requte"/>
        <w:rPr>
          <w:rStyle w:val="rponse2"/>
        </w:rPr>
      </w:pPr>
    </w:p>
    <w:p w14:paraId="12515AA9" w14:textId="77777777" w:rsidR="00C73C01" w:rsidRPr="00C73C01" w:rsidRDefault="00C73C01" w:rsidP="00C21448">
      <w:pPr>
        <w:pStyle w:val="Requte"/>
        <w:rPr>
          <w:rStyle w:val="rponse2"/>
        </w:rPr>
      </w:pPr>
    </w:p>
    <w:p w14:paraId="560FC0D0" w14:textId="77777777" w:rsidR="00C21448" w:rsidRPr="003B7DE0" w:rsidRDefault="00C21448" w:rsidP="00C21448">
      <w:pPr>
        <w:pStyle w:val="Listepuces2"/>
      </w:pPr>
      <w:r>
        <w:t>Résultats :</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19"/>
        <w:gridCol w:w="906"/>
        <w:gridCol w:w="906"/>
      </w:tblGrid>
      <w:tr w:rsidR="00C21448" w:rsidRPr="00C21448" w14:paraId="68852305" w14:textId="77777777" w:rsidTr="00C21448">
        <w:trPr>
          <w:tblHeader/>
          <w:tblCellSpacing w:w="0"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3564C6FA" w14:textId="77777777" w:rsidR="00C21448" w:rsidRPr="00C21448" w:rsidRDefault="00C21448" w:rsidP="00C21448">
            <w:pPr>
              <w:jc w:val="center"/>
              <w:rPr>
                <w:rFonts w:cs="Arial"/>
                <w:b/>
                <w:bCs/>
                <w:sz w:val="16"/>
                <w:szCs w:val="16"/>
                <w:lang w:eastAsia="fr-CA"/>
              </w:rPr>
            </w:pPr>
            <w:r w:rsidRPr="00C21448">
              <w:rPr>
                <w:rFonts w:cs="Arial"/>
                <w:b/>
                <w:bCs/>
                <w:color w:val="000000"/>
                <w:sz w:val="16"/>
                <w:szCs w:val="16"/>
                <w:lang w:eastAsia="fr-CA"/>
              </w:rPr>
              <w:t>Modèle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76322F5F" w14:textId="77777777" w:rsidR="00C21448" w:rsidRPr="00C21448" w:rsidRDefault="00C21448" w:rsidP="00C21448">
            <w:pPr>
              <w:jc w:val="center"/>
              <w:rPr>
                <w:rFonts w:cs="Arial"/>
                <w:b/>
                <w:bCs/>
                <w:sz w:val="16"/>
                <w:szCs w:val="16"/>
                <w:lang w:eastAsia="fr-CA"/>
              </w:rPr>
            </w:pPr>
            <w:r w:rsidRPr="00C21448">
              <w:rPr>
                <w:rFonts w:cs="Arial"/>
                <w:b/>
                <w:bCs/>
                <w:color w:val="000000"/>
                <w:sz w:val="16"/>
                <w:szCs w:val="16"/>
                <w:lang w:eastAsia="fr-CA"/>
              </w:rPr>
              <w:t>Gros</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7E504572" w14:textId="77777777" w:rsidR="00C21448" w:rsidRPr="00C21448" w:rsidRDefault="00C21448" w:rsidP="00C21448">
            <w:pPr>
              <w:jc w:val="center"/>
              <w:rPr>
                <w:rFonts w:cs="Arial"/>
                <w:b/>
                <w:bCs/>
                <w:sz w:val="16"/>
                <w:szCs w:val="16"/>
                <w:lang w:eastAsia="fr-CA"/>
              </w:rPr>
            </w:pPr>
            <w:r w:rsidRPr="00C21448">
              <w:rPr>
                <w:rFonts w:cs="Arial"/>
                <w:b/>
                <w:bCs/>
                <w:color w:val="000000"/>
                <w:sz w:val="16"/>
                <w:szCs w:val="16"/>
                <w:lang w:eastAsia="fr-CA"/>
              </w:rPr>
              <w:t>Petit</w:t>
            </w:r>
          </w:p>
        </w:tc>
      </w:tr>
      <w:tr w:rsidR="00C21448" w:rsidRPr="00C21448" w14:paraId="3F765642" w14:textId="77777777" w:rsidTr="00C21448">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69D535A" w14:textId="77777777" w:rsidR="00C21448" w:rsidRPr="00C21448" w:rsidRDefault="00C21448" w:rsidP="00C21448">
            <w:pPr>
              <w:rPr>
                <w:rFonts w:cs="Arial"/>
                <w:sz w:val="16"/>
                <w:szCs w:val="16"/>
                <w:lang w:eastAsia="fr-CA"/>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C938A0C" w14:textId="77777777" w:rsidR="00C21448" w:rsidRPr="00C21448" w:rsidRDefault="00C21448" w:rsidP="00C21448">
            <w:pPr>
              <w:jc w:val="right"/>
              <w:rPr>
                <w:rFonts w:cs="Arial"/>
                <w:sz w:val="16"/>
                <w:szCs w:val="16"/>
                <w:lang w:eastAsia="fr-CA"/>
              </w:rPr>
            </w:pPr>
            <w:r w:rsidRPr="00C21448">
              <w:rPr>
                <w:rFonts w:cs="Arial"/>
                <w:color w:val="000000"/>
                <w:sz w:val="16"/>
                <w:szCs w:val="16"/>
                <w:lang w:eastAsia="fr-CA"/>
              </w:rPr>
              <w:t>19 000,00 $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323CCD7" w14:textId="77777777" w:rsidR="00C21448" w:rsidRPr="00C21448" w:rsidRDefault="00C21448" w:rsidP="00C21448">
            <w:pPr>
              <w:jc w:val="right"/>
              <w:rPr>
                <w:rFonts w:cs="Arial"/>
                <w:sz w:val="16"/>
                <w:szCs w:val="16"/>
                <w:lang w:eastAsia="fr-CA"/>
              </w:rPr>
            </w:pPr>
            <w:r w:rsidRPr="00C21448">
              <w:rPr>
                <w:rFonts w:cs="Arial"/>
                <w:color w:val="000000"/>
                <w:sz w:val="16"/>
                <w:szCs w:val="16"/>
                <w:lang w:eastAsia="fr-CA"/>
              </w:rPr>
              <w:t>19 000,00 $</w:t>
            </w:r>
          </w:p>
        </w:tc>
      </w:tr>
      <w:tr w:rsidR="00C21448" w:rsidRPr="00C21448" w14:paraId="54DD1BFD" w14:textId="77777777" w:rsidTr="00C21448">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9D7E916" w14:textId="77777777" w:rsidR="00C21448" w:rsidRPr="00C21448" w:rsidRDefault="00C21448" w:rsidP="00C21448">
            <w:pPr>
              <w:rPr>
                <w:rFonts w:cs="Arial"/>
                <w:sz w:val="16"/>
                <w:szCs w:val="16"/>
                <w:lang w:eastAsia="fr-CA"/>
              </w:rPr>
            </w:pPr>
            <w:r w:rsidRPr="00C21448">
              <w:rPr>
                <w:rFonts w:cs="Arial"/>
                <w:color w:val="000000"/>
                <w:sz w:val="16"/>
                <w:szCs w:val="16"/>
                <w:lang w:eastAsia="fr-CA"/>
              </w:rPr>
              <w:t>626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B15B2EE" w14:textId="77777777" w:rsidR="00C21448" w:rsidRPr="00C21448" w:rsidRDefault="00C21448" w:rsidP="00C21448">
            <w:pPr>
              <w:jc w:val="right"/>
              <w:rPr>
                <w:rFonts w:cs="Arial"/>
                <w:sz w:val="16"/>
                <w:szCs w:val="16"/>
                <w:lang w:eastAsia="fr-CA"/>
              </w:rPr>
            </w:pPr>
            <w:r w:rsidRPr="00C21448">
              <w:rPr>
                <w:rFonts w:cs="Arial"/>
                <w:color w:val="000000"/>
                <w:sz w:val="16"/>
                <w:szCs w:val="16"/>
                <w:lang w:eastAsia="fr-CA"/>
              </w:rPr>
              <w:t>26 795,00 $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A7E284D" w14:textId="77777777" w:rsidR="00C21448" w:rsidRPr="00C21448" w:rsidRDefault="00C21448" w:rsidP="00C21448">
            <w:pPr>
              <w:jc w:val="right"/>
              <w:rPr>
                <w:rFonts w:cs="Arial"/>
                <w:sz w:val="16"/>
                <w:szCs w:val="16"/>
                <w:lang w:eastAsia="fr-CA"/>
              </w:rPr>
            </w:pPr>
            <w:r w:rsidRPr="00C21448">
              <w:rPr>
                <w:rFonts w:cs="Arial"/>
                <w:color w:val="000000"/>
                <w:sz w:val="16"/>
                <w:szCs w:val="16"/>
                <w:lang w:eastAsia="fr-CA"/>
              </w:rPr>
              <w:t>25 600,00 $</w:t>
            </w:r>
          </w:p>
        </w:tc>
      </w:tr>
      <w:tr w:rsidR="00C21448" w:rsidRPr="00C21448" w14:paraId="5A27162E" w14:textId="77777777" w:rsidTr="00C21448">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187A93A" w14:textId="77777777" w:rsidR="00C21448" w:rsidRPr="00C21448" w:rsidRDefault="00C21448" w:rsidP="00C21448">
            <w:pPr>
              <w:rPr>
                <w:rFonts w:cs="Arial"/>
                <w:sz w:val="16"/>
                <w:szCs w:val="16"/>
                <w:lang w:eastAsia="fr-CA"/>
              </w:rPr>
            </w:pPr>
            <w:proofErr w:type="spellStart"/>
            <w:r w:rsidRPr="00C21448">
              <w:rPr>
                <w:rFonts w:cs="Arial"/>
                <w:color w:val="000000"/>
                <w:sz w:val="16"/>
                <w:szCs w:val="16"/>
                <w:lang w:eastAsia="fr-CA"/>
              </w:rPr>
              <w:t>Camry</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C73FAA1" w14:textId="77777777" w:rsidR="00C21448" w:rsidRPr="00C21448" w:rsidRDefault="00C21448" w:rsidP="00C21448">
            <w:pPr>
              <w:jc w:val="right"/>
              <w:rPr>
                <w:rFonts w:cs="Arial"/>
                <w:sz w:val="16"/>
                <w:szCs w:val="16"/>
                <w:lang w:eastAsia="fr-CA"/>
              </w:rPr>
            </w:pPr>
            <w:r w:rsidRPr="00C21448">
              <w:rPr>
                <w:rFonts w:cs="Arial"/>
                <w:color w:val="000000"/>
                <w:sz w:val="16"/>
                <w:szCs w:val="16"/>
                <w:lang w:eastAsia="fr-CA"/>
              </w:rPr>
              <w:t>29 000,00 $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8629CD2" w14:textId="77777777" w:rsidR="00C21448" w:rsidRPr="00C21448" w:rsidRDefault="00C21448" w:rsidP="00C21448">
            <w:pPr>
              <w:jc w:val="right"/>
              <w:rPr>
                <w:rFonts w:cs="Arial"/>
                <w:sz w:val="16"/>
                <w:szCs w:val="16"/>
                <w:lang w:eastAsia="fr-CA"/>
              </w:rPr>
            </w:pPr>
            <w:r w:rsidRPr="00C21448">
              <w:rPr>
                <w:rFonts w:cs="Arial"/>
                <w:color w:val="000000"/>
                <w:sz w:val="16"/>
                <w:szCs w:val="16"/>
                <w:lang w:eastAsia="fr-CA"/>
              </w:rPr>
              <w:t>0,00 $</w:t>
            </w:r>
          </w:p>
        </w:tc>
      </w:tr>
      <w:tr w:rsidR="00C21448" w:rsidRPr="00C21448" w14:paraId="26B71C2A" w14:textId="77777777" w:rsidTr="00C21448">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88AC026" w14:textId="77777777" w:rsidR="00C21448" w:rsidRPr="00C21448" w:rsidRDefault="00C21448" w:rsidP="00C21448">
            <w:pPr>
              <w:rPr>
                <w:rFonts w:cs="Arial"/>
                <w:sz w:val="16"/>
                <w:szCs w:val="16"/>
                <w:lang w:eastAsia="fr-CA"/>
              </w:rPr>
            </w:pPr>
            <w:r w:rsidRPr="00C21448">
              <w:rPr>
                <w:rFonts w:cs="Arial"/>
                <w:color w:val="000000"/>
                <w:sz w:val="16"/>
                <w:szCs w:val="16"/>
                <w:lang w:eastAsia="fr-CA"/>
              </w:rPr>
              <w:t>Cavalier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DFA38AF" w14:textId="77777777" w:rsidR="00C21448" w:rsidRPr="00C21448" w:rsidRDefault="00C21448" w:rsidP="00C21448">
            <w:pPr>
              <w:jc w:val="right"/>
              <w:rPr>
                <w:rFonts w:cs="Arial"/>
                <w:sz w:val="16"/>
                <w:szCs w:val="16"/>
                <w:lang w:eastAsia="fr-CA"/>
              </w:rPr>
            </w:pPr>
            <w:r w:rsidRPr="00C21448">
              <w:rPr>
                <w:rFonts w:cs="Arial"/>
                <w:color w:val="000000"/>
                <w:sz w:val="16"/>
                <w:szCs w:val="16"/>
                <w:lang w:eastAsia="fr-CA"/>
              </w:rPr>
              <w:t>18 795,00 $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35D8B55" w14:textId="77777777" w:rsidR="00C21448" w:rsidRPr="00C21448" w:rsidRDefault="00C21448" w:rsidP="00C21448">
            <w:pPr>
              <w:jc w:val="right"/>
              <w:rPr>
                <w:rFonts w:cs="Arial"/>
                <w:sz w:val="16"/>
                <w:szCs w:val="16"/>
                <w:lang w:eastAsia="fr-CA"/>
              </w:rPr>
            </w:pPr>
            <w:r w:rsidRPr="00C21448">
              <w:rPr>
                <w:rFonts w:cs="Arial"/>
                <w:color w:val="000000"/>
                <w:sz w:val="16"/>
                <w:szCs w:val="16"/>
                <w:lang w:eastAsia="fr-CA"/>
              </w:rPr>
              <w:t>17 500,00 $</w:t>
            </w:r>
          </w:p>
        </w:tc>
      </w:tr>
      <w:tr w:rsidR="00C21448" w:rsidRPr="00C21448" w14:paraId="72926BA6" w14:textId="77777777" w:rsidTr="00C21448">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9C03A64" w14:textId="77777777" w:rsidR="00C21448" w:rsidRPr="00C21448" w:rsidRDefault="00C21448" w:rsidP="00C21448">
            <w:pPr>
              <w:rPr>
                <w:rFonts w:cs="Arial"/>
                <w:sz w:val="16"/>
                <w:szCs w:val="16"/>
                <w:lang w:eastAsia="fr-CA"/>
              </w:rPr>
            </w:pPr>
            <w:r w:rsidRPr="00C21448">
              <w:rPr>
                <w:rFonts w:cs="Arial"/>
                <w:color w:val="000000"/>
                <w:sz w:val="16"/>
                <w:szCs w:val="16"/>
                <w:lang w:eastAsia="fr-CA"/>
              </w:rPr>
              <w:t>Corolla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E8D04F1" w14:textId="77777777" w:rsidR="00C21448" w:rsidRPr="00C21448" w:rsidRDefault="00C21448" w:rsidP="00C21448">
            <w:pPr>
              <w:jc w:val="right"/>
              <w:rPr>
                <w:rFonts w:cs="Arial"/>
                <w:sz w:val="16"/>
                <w:szCs w:val="16"/>
                <w:lang w:eastAsia="fr-CA"/>
              </w:rPr>
            </w:pPr>
            <w:r w:rsidRPr="00C21448">
              <w:rPr>
                <w:rFonts w:cs="Arial"/>
                <w:color w:val="000000"/>
                <w:sz w:val="16"/>
                <w:szCs w:val="16"/>
                <w:lang w:eastAsia="fr-CA"/>
              </w:rPr>
              <w:t>19 500,00 $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30359A2" w14:textId="77777777" w:rsidR="00C21448" w:rsidRPr="00C21448" w:rsidRDefault="00C21448" w:rsidP="00C21448">
            <w:pPr>
              <w:jc w:val="right"/>
              <w:rPr>
                <w:rFonts w:cs="Arial"/>
                <w:sz w:val="16"/>
                <w:szCs w:val="16"/>
                <w:lang w:eastAsia="fr-CA"/>
              </w:rPr>
            </w:pPr>
            <w:r w:rsidRPr="00C21448">
              <w:rPr>
                <w:rFonts w:cs="Arial"/>
                <w:color w:val="000000"/>
                <w:sz w:val="16"/>
                <w:szCs w:val="16"/>
                <w:lang w:eastAsia="fr-CA"/>
              </w:rPr>
              <w:t>19 500,00 $</w:t>
            </w:r>
          </w:p>
        </w:tc>
      </w:tr>
      <w:tr w:rsidR="00C21448" w:rsidRPr="00C21448" w14:paraId="45B2BFB4" w14:textId="77777777" w:rsidTr="00C21448">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638AA4D" w14:textId="77777777" w:rsidR="00C21448" w:rsidRPr="00C21448" w:rsidRDefault="00C21448" w:rsidP="00C21448">
            <w:pPr>
              <w:rPr>
                <w:rFonts w:cs="Arial"/>
                <w:sz w:val="16"/>
                <w:szCs w:val="16"/>
                <w:lang w:eastAsia="fr-CA"/>
              </w:rPr>
            </w:pPr>
            <w:proofErr w:type="spellStart"/>
            <w:r w:rsidRPr="00C21448">
              <w:rPr>
                <w:rFonts w:cs="Arial"/>
                <w:color w:val="000000"/>
                <w:sz w:val="16"/>
                <w:szCs w:val="16"/>
                <w:lang w:eastAsia="fr-CA"/>
              </w:rPr>
              <w:t>Echo</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6EA347F" w14:textId="77777777" w:rsidR="00C21448" w:rsidRPr="00C21448" w:rsidRDefault="00C21448" w:rsidP="00C21448">
            <w:pPr>
              <w:jc w:val="right"/>
              <w:rPr>
                <w:rFonts w:cs="Arial"/>
                <w:sz w:val="16"/>
                <w:szCs w:val="16"/>
                <w:lang w:eastAsia="fr-CA"/>
              </w:rPr>
            </w:pPr>
            <w:r w:rsidRPr="00C21448">
              <w:rPr>
                <w:rFonts w:cs="Arial"/>
                <w:color w:val="000000"/>
                <w:sz w:val="16"/>
                <w:szCs w:val="16"/>
                <w:lang w:eastAsia="fr-CA"/>
              </w:rPr>
              <w:t>15 995,00 $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1ECD4F7" w14:textId="77777777" w:rsidR="00C21448" w:rsidRPr="00C21448" w:rsidRDefault="00C21448" w:rsidP="00C21448">
            <w:pPr>
              <w:jc w:val="right"/>
              <w:rPr>
                <w:rFonts w:cs="Arial"/>
                <w:sz w:val="16"/>
                <w:szCs w:val="16"/>
                <w:lang w:eastAsia="fr-CA"/>
              </w:rPr>
            </w:pPr>
            <w:r w:rsidRPr="00C21448">
              <w:rPr>
                <w:rFonts w:cs="Arial"/>
                <w:color w:val="000000"/>
                <w:sz w:val="16"/>
                <w:szCs w:val="16"/>
                <w:lang w:eastAsia="fr-CA"/>
              </w:rPr>
              <w:t>15 995,00 $</w:t>
            </w:r>
          </w:p>
        </w:tc>
      </w:tr>
      <w:tr w:rsidR="00C21448" w:rsidRPr="00C21448" w14:paraId="7766D1FA" w14:textId="77777777" w:rsidTr="00C21448">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5712A2A" w14:textId="77777777" w:rsidR="00C21448" w:rsidRPr="00C21448" w:rsidRDefault="00C21448" w:rsidP="00C21448">
            <w:pPr>
              <w:rPr>
                <w:rFonts w:cs="Arial"/>
                <w:sz w:val="16"/>
                <w:szCs w:val="16"/>
                <w:lang w:eastAsia="fr-CA"/>
              </w:rPr>
            </w:pPr>
            <w:r w:rsidRPr="00C21448">
              <w:rPr>
                <w:rFonts w:cs="Arial"/>
                <w:color w:val="000000"/>
                <w:sz w:val="16"/>
                <w:szCs w:val="16"/>
                <w:lang w:eastAsia="fr-CA"/>
              </w:rPr>
              <w:t>Grand Marquis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16B7BEE" w14:textId="77777777" w:rsidR="00C21448" w:rsidRPr="00C21448" w:rsidRDefault="00C21448" w:rsidP="00C21448">
            <w:pPr>
              <w:jc w:val="right"/>
              <w:rPr>
                <w:rFonts w:cs="Arial"/>
                <w:sz w:val="16"/>
                <w:szCs w:val="16"/>
                <w:lang w:eastAsia="fr-CA"/>
              </w:rPr>
            </w:pPr>
            <w:r w:rsidRPr="00C21448">
              <w:rPr>
                <w:rFonts w:cs="Arial"/>
                <w:color w:val="000000"/>
                <w:sz w:val="16"/>
                <w:szCs w:val="16"/>
                <w:lang w:eastAsia="fr-CA"/>
              </w:rPr>
              <w:t>29 995,00 $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37E17E0" w14:textId="77777777" w:rsidR="00C21448" w:rsidRPr="00C21448" w:rsidRDefault="00C21448" w:rsidP="00C21448">
            <w:pPr>
              <w:jc w:val="right"/>
              <w:rPr>
                <w:rFonts w:cs="Arial"/>
                <w:sz w:val="16"/>
                <w:szCs w:val="16"/>
                <w:lang w:eastAsia="fr-CA"/>
              </w:rPr>
            </w:pPr>
            <w:r w:rsidRPr="00C21448">
              <w:rPr>
                <w:rFonts w:cs="Arial"/>
                <w:color w:val="000000"/>
                <w:sz w:val="16"/>
                <w:szCs w:val="16"/>
                <w:lang w:eastAsia="fr-CA"/>
              </w:rPr>
              <w:t>26 500,00 $</w:t>
            </w:r>
          </w:p>
        </w:tc>
      </w:tr>
      <w:tr w:rsidR="00C21448" w:rsidRPr="00C21448" w14:paraId="7E46C16B" w14:textId="77777777" w:rsidTr="00C21448">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E924959" w14:textId="77777777" w:rsidR="00C21448" w:rsidRPr="00C21448" w:rsidRDefault="00C21448" w:rsidP="00C21448">
            <w:pPr>
              <w:rPr>
                <w:rFonts w:cs="Arial"/>
                <w:sz w:val="16"/>
                <w:szCs w:val="16"/>
                <w:lang w:eastAsia="fr-CA"/>
              </w:rPr>
            </w:pPr>
            <w:r w:rsidRPr="00C21448">
              <w:rPr>
                <w:rFonts w:cs="Arial"/>
                <w:color w:val="000000"/>
                <w:sz w:val="16"/>
                <w:szCs w:val="16"/>
                <w:lang w:eastAsia="fr-CA"/>
              </w:rPr>
              <w:t>Impala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D14B9F8" w14:textId="77777777" w:rsidR="00C21448" w:rsidRPr="00C21448" w:rsidRDefault="00C21448" w:rsidP="00C21448">
            <w:pPr>
              <w:jc w:val="right"/>
              <w:rPr>
                <w:rFonts w:cs="Arial"/>
                <w:sz w:val="16"/>
                <w:szCs w:val="16"/>
                <w:lang w:eastAsia="fr-CA"/>
              </w:rPr>
            </w:pPr>
            <w:r w:rsidRPr="00C21448">
              <w:rPr>
                <w:rFonts w:cs="Arial"/>
                <w:color w:val="000000"/>
                <w:sz w:val="16"/>
                <w:szCs w:val="16"/>
                <w:lang w:eastAsia="fr-CA"/>
              </w:rPr>
              <w:t>8 000,00 $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F2F2260" w14:textId="77777777" w:rsidR="00C21448" w:rsidRPr="00C21448" w:rsidRDefault="00C21448" w:rsidP="00C21448">
            <w:pPr>
              <w:jc w:val="right"/>
              <w:rPr>
                <w:rFonts w:cs="Arial"/>
                <w:sz w:val="16"/>
                <w:szCs w:val="16"/>
                <w:lang w:eastAsia="fr-CA"/>
              </w:rPr>
            </w:pPr>
            <w:r w:rsidRPr="00C21448">
              <w:rPr>
                <w:rFonts w:cs="Arial"/>
                <w:color w:val="000000"/>
                <w:sz w:val="16"/>
                <w:szCs w:val="16"/>
                <w:lang w:eastAsia="fr-CA"/>
              </w:rPr>
              <w:t>8 000,00 $</w:t>
            </w:r>
          </w:p>
        </w:tc>
      </w:tr>
      <w:tr w:rsidR="00C21448" w:rsidRPr="00C21448" w14:paraId="2CAE1D65" w14:textId="77777777" w:rsidTr="00C21448">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B773282" w14:textId="77777777" w:rsidR="00C21448" w:rsidRPr="00C21448" w:rsidRDefault="00C21448" w:rsidP="00C21448">
            <w:pPr>
              <w:rPr>
                <w:rFonts w:cs="Arial"/>
                <w:sz w:val="16"/>
                <w:szCs w:val="16"/>
                <w:lang w:eastAsia="fr-CA"/>
              </w:rPr>
            </w:pPr>
            <w:proofErr w:type="spellStart"/>
            <w:r w:rsidRPr="00C21448">
              <w:rPr>
                <w:rFonts w:cs="Arial"/>
                <w:color w:val="000000"/>
                <w:sz w:val="16"/>
                <w:szCs w:val="16"/>
                <w:lang w:eastAsia="fr-CA"/>
              </w:rPr>
              <w:t>Intrepid</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6D9A32F" w14:textId="77777777" w:rsidR="00C21448" w:rsidRPr="00C21448" w:rsidRDefault="00C21448" w:rsidP="00C21448">
            <w:pPr>
              <w:jc w:val="right"/>
              <w:rPr>
                <w:rFonts w:cs="Arial"/>
                <w:sz w:val="16"/>
                <w:szCs w:val="16"/>
                <w:lang w:eastAsia="fr-CA"/>
              </w:rPr>
            </w:pPr>
            <w:r w:rsidRPr="00C21448">
              <w:rPr>
                <w:rFonts w:cs="Arial"/>
                <w:color w:val="000000"/>
                <w:sz w:val="16"/>
                <w:szCs w:val="16"/>
                <w:lang w:eastAsia="fr-CA"/>
              </w:rPr>
              <w:t>25 000,00 $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6560297" w14:textId="77777777" w:rsidR="00C21448" w:rsidRPr="00C21448" w:rsidRDefault="00C21448" w:rsidP="00C21448">
            <w:pPr>
              <w:jc w:val="right"/>
              <w:rPr>
                <w:rFonts w:cs="Arial"/>
                <w:sz w:val="16"/>
                <w:szCs w:val="16"/>
                <w:lang w:eastAsia="fr-CA"/>
              </w:rPr>
            </w:pPr>
            <w:r w:rsidRPr="00C21448">
              <w:rPr>
                <w:rFonts w:cs="Arial"/>
                <w:color w:val="000000"/>
                <w:sz w:val="16"/>
                <w:szCs w:val="16"/>
                <w:lang w:eastAsia="fr-CA"/>
              </w:rPr>
              <w:t>25 000,00 $</w:t>
            </w:r>
          </w:p>
        </w:tc>
      </w:tr>
      <w:tr w:rsidR="00C21448" w:rsidRPr="00C21448" w14:paraId="439B4E43" w14:textId="77777777" w:rsidTr="00C21448">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EAA6A8F" w14:textId="77777777" w:rsidR="00C21448" w:rsidRPr="00C21448" w:rsidRDefault="00C21448" w:rsidP="00C21448">
            <w:pPr>
              <w:rPr>
                <w:rFonts w:cs="Arial"/>
                <w:sz w:val="16"/>
                <w:szCs w:val="16"/>
                <w:lang w:eastAsia="fr-CA"/>
              </w:rPr>
            </w:pPr>
            <w:r w:rsidRPr="00C21448">
              <w:rPr>
                <w:rFonts w:cs="Arial"/>
                <w:color w:val="000000"/>
                <w:sz w:val="16"/>
                <w:szCs w:val="16"/>
                <w:lang w:eastAsia="fr-CA"/>
              </w:rPr>
              <w:t>Jeep</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AC6B2A2" w14:textId="77777777" w:rsidR="00C21448" w:rsidRPr="00C21448" w:rsidRDefault="00C21448" w:rsidP="00C21448">
            <w:pPr>
              <w:jc w:val="right"/>
              <w:rPr>
                <w:rFonts w:cs="Arial"/>
                <w:sz w:val="16"/>
                <w:szCs w:val="16"/>
                <w:lang w:eastAsia="fr-CA"/>
              </w:rPr>
            </w:pPr>
            <w:r w:rsidRPr="00C21448">
              <w:rPr>
                <w:rFonts w:cs="Arial"/>
                <w:color w:val="000000"/>
                <w:sz w:val="16"/>
                <w:szCs w:val="16"/>
                <w:lang w:eastAsia="fr-CA"/>
              </w:rPr>
              <w:t>25 495,00 $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3BFE405" w14:textId="77777777" w:rsidR="00C21448" w:rsidRPr="00C21448" w:rsidRDefault="00C21448" w:rsidP="00C21448">
            <w:pPr>
              <w:jc w:val="right"/>
              <w:rPr>
                <w:rFonts w:cs="Arial"/>
                <w:sz w:val="16"/>
                <w:szCs w:val="16"/>
                <w:lang w:eastAsia="fr-CA"/>
              </w:rPr>
            </w:pPr>
            <w:r w:rsidRPr="00C21448">
              <w:rPr>
                <w:rFonts w:cs="Arial"/>
                <w:color w:val="000000"/>
                <w:sz w:val="16"/>
                <w:szCs w:val="16"/>
                <w:lang w:eastAsia="fr-CA"/>
              </w:rPr>
              <w:t>25 495,00 $</w:t>
            </w:r>
          </w:p>
        </w:tc>
      </w:tr>
      <w:tr w:rsidR="00C21448" w:rsidRPr="00C21448" w14:paraId="4B16ED3F" w14:textId="77777777" w:rsidTr="00C21448">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8162DE4" w14:textId="77777777" w:rsidR="00C21448" w:rsidRPr="00C21448" w:rsidRDefault="00C21448" w:rsidP="00C21448">
            <w:pPr>
              <w:rPr>
                <w:rFonts w:cs="Arial"/>
                <w:sz w:val="16"/>
                <w:szCs w:val="16"/>
                <w:lang w:eastAsia="fr-CA"/>
              </w:rPr>
            </w:pPr>
            <w:r w:rsidRPr="00C21448">
              <w:rPr>
                <w:rFonts w:cs="Arial"/>
                <w:color w:val="000000"/>
                <w:sz w:val="16"/>
                <w:szCs w:val="16"/>
                <w:lang w:eastAsia="fr-CA"/>
              </w:rPr>
              <w:t>Kia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5EB5D98" w14:textId="77777777" w:rsidR="00C21448" w:rsidRPr="00C21448" w:rsidRDefault="00C21448" w:rsidP="00C21448">
            <w:pPr>
              <w:jc w:val="right"/>
              <w:rPr>
                <w:rFonts w:cs="Arial"/>
                <w:sz w:val="16"/>
                <w:szCs w:val="16"/>
                <w:lang w:eastAsia="fr-CA"/>
              </w:rPr>
            </w:pPr>
            <w:r w:rsidRPr="00C21448">
              <w:rPr>
                <w:rFonts w:cs="Arial"/>
                <w:color w:val="000000"/>
                <w:sz w:val="16"/>
                <w:szCs w:val="16"/>
                <w:lang w:eastAsia="fr-CA"/>
              </w:rPr>
              <w:t>23 500,00 $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1725AEB" w14:textId="77777777" w:rsidR="00C21448" w:rsidRPr="00C21448" w:rsidRDefault="00C21448" w:rsidP="00C21448">
            <w:pPr>
              <w:jc w:val="right"/>
              <w:rPr>
                <w:rFonts w:cs="Arial"/>
                <w:sz w:val="16"/>
                <w:szCs w:val="16"/>
                <w:lang w:eastAsia="fr-CA"/>
              </w:rPr>
            </w:pPr>
            <w:r w:rsidRPr="00C21448">
              <w:rPr>
                <w:rFonts w:cs="Arial"/>
                <w:color w:val="000000"/>
                <w:sz w:val="16"/>
                <w:szCs w:val="16"/>
                <w:lang w:eastAsia="fr-CA"/>
              </w:rPr>
              <w:t>23 500,00 $</w:t>
            </w:r>
          </w:p>
        </w:tc>
      </w:tr>
      <w:tr w:rsidR="00C21448" w:rsidRPr="00C21448" w14:paraId="2EAC5DDE" w14:textId="77777777" w:rsidTr="00C21448">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99857BD" w14:textId="77777777" w:rsidR="00C21448" w:rsidRPr="00C21448" w:rsidRDefault="00C21448" w:rsidP="00C21448">
            <w:pPr>
              <w:rPr>
                <w:rFonts w:cs="Arial"/>
                <w:sz w:val="16"/>
                <w:szCs w:val="16"/>
                <w:lang w:eastAsia="fr-CA"/>
              </w:rPr>
            </w:pPr>
            <w:proofErr w:type="spellStart"/>
            <w:r w:rsidRPr="00C21448">
              <w:rPr>
                <w:rFonts w:cs="Arial"/>
                <w:color w:val="000000"/>
                <w:sz w:val="16"/>
                <w:szCs w:val="16"/>
                <w:lang w:eastAsia="fr-CA"/>
              </w:rPr>
              <w:t>Lemans</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46ABCEE" w14:textId="77777777" w:rsidR="00C21448" w:rsidRPr="00C21448" w:rsidRDefault="00C21448" w:rsidP="00C21448">
            <w:pPr>
              <w:jc w:val="right"/>
              <w:rPr>
                <w:rFonts w:cs="Arial"/>
                <w:sz w:val="16"/>
                <w:szCs w:val="16"/>
                <w:lang w:eastAsia="fr-CA"/>
              </w:rPr>
            </w:pPr>
            <w:r w:rsidRPr="00C21448">
              <w:rPr>
                <w:rFonts w:cs="Arial"/>
                <w:color w:val="000000"/>
                <w:sz w:val="16"/>
                <w:szCs w:val="16"/>
                <w:lang w:eastAsia="fr-CA"/>
              </w:rPr>
              <w:t>28 795,00 $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DDEFD68" w14:textId="77777777" w:rsidR="00C21448" w:rsidRPr="00C21448" w:rsidRDefault="00C21448" w:rsidP="00C21448">
            <w:pPr>
              <w:jc w:val="right"/>
              <w:rPr>
                <w:rFonts w:cs="Arial"/>
                <w:sz w:val="16"/>
                <w:szCs w:val="16"/>
                <w:lang w:eastAsia="fr-CA"/>
              </w:rPr>
            </w:pPr>
            <w:r w:rsidRPr="00C21448">
              <w:rPr>
                <w:rFonts w:cs="Arial"/>
                <w:color w:val="000000"/>
                <w:sz w:val="16"/>
                <w:szCs w:val="16"/>
                <w:lang w:eastAsia="fr-CA"/>
              </w:rPr>
              <w:t>11 995,00 $</w:t>
            </w:r>
          </w:p>
        </w:tc>
      </w:tr>
      <w:tr w:rsidR="00C21448" w:rsidRPr="00C21448" w14:paraId="2E0B8556" w14:textId="77777777" w:rsidTr="00C21448">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599D462" w14:textId="77777777" w:rsidR="00C21448" w:rsidRPr="00C21448" w:rsidRDefault="00C21448" w:rsidP="00C21448">
            <w:pPr>
              <w:rPr>
                <w:rFonts w:cs="Arial"/>
                <w:sz w:val="16"/>
                <w:szCs w:val="16"/>
                <w:lang w:eastAsia="fr-CA"/>
              </w:rPr>
            </w:pPr>
            <w:r w:rsidRPr="00C21448">
              <w:rPr>
                <w:rFonts w:cs="Arial"/>
                <w:color w:val="000000"/>
                <w:sz w:val="16"/>
                <w:szCs w:val="16"/>
                <w:lang w:eastAsia="fr-CA"/>
              </w:rPr>
              <w:t>Mercury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9757910" w14:textId="77777777" w:rsidR="00C21448" w:rsidRPr="00C21448" w:rsidRDefault="00C21448" w:rsidP="00C21448">
            <w:pPr>
              <w:jc w:val="right"/>
              <w:rPr>
                <w:rFonts w:cs="Arial"/>
                <w:sz w:val="16"/>
                <w:szCs w:val="16"/>
                <w:lang w:eastAsia="fr-CA"/>
              </w:rPr>
            </w:pPr>
            <w:r w:rsidRPr="00C21448">
              <w:rPr>
                <w:rFonts w:cs="Arial"/>
                <w:color w:val="000000"/>
                <w:sz w:val="16"/>
                <w:szCs w:val="16"/>
                <w:lang w:eastAsia="fr-CA"/>
              </w:rPr>
              <w:t>33 995,00 $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AB21CE6" w14:textId="77777777" w:rsidR="00C21448" w:rsidRPr="00C21448" w:rsidRDefault="00C21448" w:rsidP="00C21448">
            <w:pPr>
              <w:jc w:val="right"/>
              <w:rPr>
                <w:rFonts w:cs="Arial"/>
                <w:sz w:val="16"/>
                <w:szCs w:val="16"/>
                <w:lang w:eastAsia="fr-CA"/>
              </w:rPr>
            </w:pPr>
            <w:r w:rsidRPr="00C21448">
              <w:rPr>
                <w:rFonts w:cs="Arial"/>
                <w:color w:val="000000"/>
                <w:sz w:val="16"/>
                <w:szCs w:val="16"/>
                <w:lang w:eastAsia="fr-CA"/>
              </w:rPr>
              <w:t>33 995,00 $</w:t>
            </w:r>
          </w:p>
        </w:tc>
      </w:tr>
      <w:tr w:rsidR="00C21448" w:rsidRPr="00C21448" w14:paraId="6CE27E44" w14:textId="77777777" w:rsidTr="00C21448">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B070FA9" w14:textId="77777777" w:rsidR="00C21448" w:rsidRPr="00C21448" w:rsidRDefault="00C21448" w:rsidP="00C21448">
            <w:pPr>
              <w:rPr>
                <w:rFonts w:cs="Arial"/>
                <w:sz w:val="16"/>
                <w:szCs w:val="16"/>
                <w:lang w:eastAsia="fr-CA"/>
              </w:rPr>
            </w:pPr>
            <w:r w:rsidRPr="00C21448">
              <w:rPr>
                <w:rFonts w:cs="Arial"/>
                <w:color w:val="000000"/>
                <w:sz w:val="16"/>
                <w:szCs w:val="16"/>
                <w:lang w:eastAsia="fr-CA"/>
              </w:rPr>
              <w:t xml:space="preserve">New </w:t>
            </w:r>
            <w:proofErr w:type="spellStart"/>
            <w:r w:rsidRPr="00C21448">
              <w:rPr>
                <w:rFonts w:cs="Arial"/>
                <w:color w:val="000000"/>
                <w:sz w:val="16"/>
                <w:szCs w:val="16"/>
                <w:lang w:eastAsia="fr-CA"/>
              </w:rPr>
              <w:t>Yorker</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8F06A96" w14:textId="77777777" w:rsidR="00C21448" w:rsidRPr="00C21448" w:rsidRDefault="00C21448" w:rsidP="00C21448">
            <w:pPr>
              <w:jc w:val="right"/>
              <w:rPr>
                <w:rFonts w:cs="Arial"/>
                <w:sz w:val="16"/>
                <w:szCs w:val="16"/>
                <w:lang w:eastAsia="fr-CA"/>
              </w:rPr>
            </w:pPr>
            <w:r w:rsidRPr="00C21448">
              <w:rPr>
                <w:rFonts w:cs="Arial"/>
                <w:color w:val="000000"/>
                <w:sz w:val="16"/>
                <w:szCs w:val="16"/>
                <w:lang w:eastAsia="fr-CA"/>
              </w:rPr>
              <w:t>18 995,00 $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A35CC11" w14:textId="77777777" w:rsidR="00C21448" w:rsidRPr="00C21448" w:rsidRDefault="00C21448" w:rsidP="00C21448">
            <w:pPr>
              <w:jc w:val="right"/>
              <w:rPr>
                <w:rFonts w:cs="Arial"/>
                <w:sz w:val="16"/>
                <w:szCs w:val="16"/>
                <w:lang w:eastAsia="fr-CA"/>
              </w:rPr>
            </w:pPr>
            <w:r w:rsidRPr="00C21448">
              <w:rPr>
                <w:rFonts w:cs="Arial"/>
                <w:color w:val="000000"/>
                <w:sz w:val="16"/>
                <w:szCs w:val="16"/>
                <w:lang w:eastAsia="fr-CA"/>
              </w:rPr>
              <w:t>18 995,00 $</w:t>
            </w:r>
          </w:p>
        </w:tc>
      </w:tr>
      <w:tr w:rsidR="00C21448" w:rsidRPr="00C21448" w14:paraId="7EA5FF83" w14:textId="77777777" w:rsidTr="00C21448">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812EB97" w14:textId="77777777" w:rsidR="00C21448" w:rsidRPr="00C21448" w:rsidRDefault="00C21448" w:rsidP="00C21448">
            <w:pPr>
              <w:rPr>
                <w:rFonts w:cs="Arial"/>
                <w:sz w:val="16"/>
                <w:szCs w:val="16"/>
                <w:lang w:eastAsia="fr-CA"/>
              </w:rPr>
            </w:pPr>
            <w:proofErr w:type="spellStart"/>
            <w:r w:rsidRPr="00C21448">
              <w:rPr>
                <w:rFonts w:cs="Arial"/>
                <w:color w:val="000000"/>
                <w:sz w:val="16"/>
                <w:szCs w:val="16"/>
                <w:lang w:eastAsia="fr-CA"/>
              </w:rPr>
              <w:t>Pathfinder</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8E4E77C" w14:textId="77777777" w:rsidR="00C21448" w:rsidRPr="00C21448" w:rsidRDefault="00C21448" w:rsidP="00C21448">
            <w:pPr>
              <w:jc w:val="right"/>
              <w:rPr>
                <w:rFonts w:cs="Arial"/>
                <w:sz w:val="16"/>
                <w:szCs w:val="16"/>
                <w:lang w:eastAsia="fr-CA"/>
              </w:rPr>
            </w:pPr>
            <w:r w:rsidRPr="00C21448">
              <w:rPr>
                <w:rFonts w:cs="Arial"/>
                <w:color w:val="000000"/>
                <w:sz w:val="16"/>
                <w:szCs w:val="16"/>
                <w:lang w:eastAsia="fr-CA"/>
              </w:rPr>
              <w:t>38 995,00 $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0913B8B" w14:textId="77777777" w:rsidR="00C21448" w:rsidRPr="00C21448" w:rsidRDefault="00C21448" w:rsidP="00C21448">
            <w:pPr>
              <w:jc w:val="right"/>
              <w:rPr>
                <w:rFonts w:cs="Arial"/>
                <w:sz w:val="16"/>
                <w:szCs w:val="16"/>
                <w:lang w:eastAsia="fr-CA"/>
              </w:rPr>
            </w:pPr>
            <w:r w:rsidRPr="00C21448">
              <w:rPr>
                <w:rFonts w:cs="Arial"/>
                <w:color w:val="000000"/>
                <w:sz w:val="16"/>
                <w:szCs w:val="16"/>
                <w:lang w:eastAsia="fr-CA"/>
              </w:rPr>
              <w:t>20 000,00 $</w:t>
            </w:r>
          </w:p>
        </w:tc>
      </w:tr>
      <w:tr w:rsidR="00C21448" w:rsidRPr="00C21448" w14:paraId="7371070C" w14:textId="77777777" w:rsidTr="00C21448">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1483163" w14:textId="77777777" w:rsidR="00C21448" w:rsidRPr="00C21448" w:rsidRDefault="00C21448" w:rsidP="00C21448">
            <w:pPr>
              <w:rPr>
                <w:rFonts w:cs="Arial"/>
                <w:sz w:val="16"/>
                <w:szCs w:val="16"/>
                <w:lang w:eastAsia="fr-CA"/>
              </w:rPr>
            </w:pPr>
            <w:r w:rsidRPr="00C21448">
              <w:rPr>
                <w:rFonts w:cs="Arial"/>
                <w:color w:val="000000"/>
                <w:sz w:val="16"/>
                <w:szCs w:val="16"/>
                <w:lang w:eastAsia="fr-CA"/>
              </w:rPr>
              <w:t>Protégé</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99B72EB" w14:textId="77777777" w:rsidR="00C21448" w:rsidRPr="00C21448" w:rsidRDefault="00C21448" w:rsidP="00C21448">
            <w:pPr>
              <w:jc w:val="right"/>
              <w:rPr>
                <w:rFonts w:cs="Arial"/>
                <w:sz w:val="16"/>
                <w:szCs w:val="16"/>
                <w:lang w:eastAsia="fr-CA"/>
              </w:rPr>
            </w:pPr>
            <w:r w:rsidRPr="00C21448">
              <w:rPr>
                <w:rFonts w:cs="Arial"/>
                <w:color w:val="000000"/>
                <w:sz w:val="16"/>
                <w:szCs w:val="16"/>
                <w:lang w:eastAsia="fr-CA"/>
              </w:rPr>
              <w:t>17 450,00 $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B944D95" w14:textId="77777777" w:rsidR="00C21448" w:rsidRPr="00C21448" w:rsidRDefault="00C21448" w:rsidP="00C21448">
            <w:pPr>
              <w:jc w:val="right"/>
              <w:rPr>
                <w:rFonts w:cs="Arial"/>
                <w:sz w:val="16"/>
                <w:szCs w:val="16"/>
                <w:lang w:eastAsia="fr-CA"/>
              </w:rPr>
            </w:pPr>
            <w:r w:rsidRPr="00C21448">
              <w:rPr>
                <w:rFonts w:cs="Arial"/>
                <w:color w:val="000000"/>
                <w:sz w:val="16"/>
                <w:szCs w:val="16"/>
                <w:lang w:eastAsia="fr-CA"/>
              </w:rPr>
              <w:t>15 500,00 $</w:t>
            </w:r>
          </w:p>
        </w:tc>
      </w:tr>
      <w:tr w:rsidR="00C21448" w:rsidRPr="00C21448" w14:paraId="79BC841F" w14:textId="77777777" w:rsidTr="00C21448">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22840DC" w14:textId="77777777" w:rsidR="00C21448" w:rsidRPr="00C21448" w:rsidRDefault="00C21448" w:rsidP="00C21448">
            <w:pPr>
              <w:rPr>
                <w:rFonts w:cs="Arial"/>
                <w:sz w:val="16"/>
                <w:szCs w:val="16"/>
                <w:lang w:eastAsia="fr-CA"/>
              </w:rPr>
            </w:pPr>
            <w:proofErr w:type="spellStart"/>
            <w:r w:rsidRPr="00C21448">
              <w:rPr>
                <w:rFonts w:cs="Arial"/>
                <w:color w:val="000000"/>
                <w:sz w:val="16"/>
                <w:szCs w:val="16"/>
                <w:lang w:eastAsia="fr-CA"/>
              </w:rPr>
              <w:t>Sentra</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D4D082B" w14:textId="77777777" w:rsidR="00C21448" w:rsidRPr="00C21448" w:rsidRDefault="00C21448" w:rsidP="00C21448">
            <w:pPr>
              <w:jc w:val="right"/>
              <w:rPr>
                <w:rFonts w:cs="Arial"/>
                <w:sz w:val="16"/>
                <w:szCs w:val="16"/>
                <w:lang w:eastAsia="fr-CA"/>
              </w:rPr>
            </w:pPr>
            <w:r w:rsidRPr="00C21448">
              <w:rPr>
                <w:rFonts w:cs="Arial"/>
                <w:color w:val="000000"/>
                <w:sz w:val="16"/>
                <w:szCs w:val="16"/>
                <w:lang w:eastAsia="fr-CA"/>
              </w:rPr>
              <w:t>14 000,00 $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F3F4811" w14:textId="77777777" w:rsidR="00C21448" w:rsidRPr="00C21448" w:rsidRDefault="00C21448" w:rsidP="00C21448">
            <w:pPr>
              <w:jc w:val="right"/>
              <w:rPr>
                <w:rFonts w:cs="Arial"/>
                <w:sz w:val="16"/>
                <w:szCs w:val="16"/>
                <w:lang w:eastAsia="fr-CA"/>
              </w:rPr>
            </w:pPr>
            <w:r w:rsidRPr="00C21448">
              <w:rPr>
                <w:rFonts w:cs="Arial"/>
                <w:color w:val="000000"/>
                <w:sz w:val="16"/>
                <w:szCs w:val="16"/>
                <w:lang w:eastAsia="fr-CA"/>
              </w:rPr>
              <w:t>13 565,00 $</w:t>
            </w:r>
          </w:p>
        </w:tc>
      </w:tr>
      <w:tr w:rsidR="00C21448" w:rsidRPr="00C21448" w14:paraId="7485A309" w14:textId="77777777" w:rsidTr="00C21448">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0259232" w14:textId="77777777" w:rsidR="00C21448" w:rsidRPr="00C21448" w:rsidRDefault="00C21448" w:rsidP="00C21448">
            <w:pPr>
              <w:rPr>
                <w:rFonts w:cs="Arial"/>
                <w:sz w:val="16"/>
                <w:szCs w:val="16"/>
                <w:lang w:eastAsia="fr-CA"/>
              </w:rPr>
            </w:pPr>
            <w:proofErr w:type="spellStart"/>
            <w:r w:rsidRPr="00C21448">
              <w:rPr>
                <w:rFonts w:cs="Arial"/>
                <w:color w:val="000000"/>
                <w:sz w:val="16"/>
                <w:szCs w:val="16"/>
                <w:lang w:eastAsia="fr-CA"/>
              </w:rPr>
              <w:t>Sunfire</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C666899" w14:textId="77777777" w:rsidR="00C21448" w:rsidRPr="00C21448" w:rsidRDefault="00C21448" w:rsidP="00C21448">
            <w:pPr>
              <w:jc w:val="right"/>
              <w:rPr>
                <w:rFonts w:cs="Arial"/>
                <w:sz w:val="16"/>
                <w:szCs w:val="16"/>
                <w:lang w:eastAsia="fr-CA"/>
              </w:rPr>
            </w:pPr>
            <w:r w:rsidRPr="00C21448">
              <w:rPr>
                <w:rFonts w:cs="Arial"/>
                <w:color w:val="000000"/>
                <w:sz w:val="16"/>
                <w:szCs w:val="16"/>
                <w:lang w:eastAsia="fr-CA"/>
              </w:rPr>
              <w:t>20 000,00 $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FC786A8" w14:textId="77777777" w:rsidR="00C21448" w:rsidRPr="00C21448" w:rsidRDefault="00C21448" w:rsidP="00C21448">
            <w:pPr>
              <w:jc w:val="right"/>
              <w:rPr>
                <w:rFonts w:cs="Arial"/>
                <w:sz w:val="16"/>
                <w:szCs w:val="16"/>
                <w:lang w:eastAsia="fr-CA"/>
              </w:rPr>
            </w:pPr>
            <w:r w:rsidRPr="00C21448">
              <w:rPr>
                <w:rFonts w:cs="Arial"/>
                <w:color w:val="000000"/>
                <w:sz w:val="16"/>
                <w:szCs w:val="16"/>
                <w:lang w:eastAsia="fr-CA"/>
              </w:rPr>
              <w:t>19 500,00 $</w:t>
            </w:r>
          </w:p>
        </w:tc>
      </w:tr>
      <w:tr w:rsidR="00C21448" w:rsidRPr="00C21448" w14:paraId="571A77EF" w14:textId="77777777" w:rsidTr="00C21448">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5CC7F77" w14:textId="77777777" w:rsidR="00C21448" w:rsidRPr="00C21448" w:rsidRDefault="00C21448" w:rsidP="00C21448">
            <w:pPr>
              <w:rPr>
                <w:rFonts w:cs="Arial"/>
                <w:sz w:val="16"/>
                <w:szCs w:val="16"/>
                <w:lang w:eastAsia="fr-CA"/>
              </w:rPr>
            </w:pPr>
            <w:r w:rsidRPr="00C21448">
              <w:rPr>
                <w:rFonts w:cs="Arial"/>
                <w:color w:val="000000"/>
                <w:sz w:val="16"/>
                <w:szCs w:val="16"/>
                <w:lang w:eastAsia="fr-CA"/>
              </w:rPr>
              <w:t>Voyager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142C0FC" w14:textId="77777777" w:rsidR="00C21448" w:rsidRPr="00C21448" w:rsidRDefault="00C21448" w:rsidP="00C21448">
            <w:pPr>
              <w:jc w:val="right"/>
              <w:rPr>
                <w:rFonts w:cs="Arial"/>
                <w:sz w:val="16"/>
                <w:szCs w:val="16"/>
                <w:lang w:eastAsia="fr-CA"/>
              </w:rPr>
            </w:pPr>
            <w:r w:rsidRPr="00C21448">
              <w:rPr>
                <w:rFonts w:cs="Arial"/>
                <w:color w:val="000000"/>
                <w:sz w:val="16"/>
                <w:szCs w:val="16"/>
                <w:lang w:eastAsia="fr-CA"/>
              </w:rPr>
              <w:t>32 000,00 $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8F26BB3" w14:textId="77777777" w:rsidR="00C21448" w:rsidRPr="00C21448" w:rsidRDefault="00C21448" w:rsidP="00C21448">
            <w:pPr>
              <w:jc w:val="right"/>
              <w:rPr>
                <w:rFonts w:cs="Arial"/>
                <w:sz w:val="16"/>
                <w:szCs w:val="16"/>
                <w:lang w:eastAsia="fr-CA"/>
              </w:rPr>
            </w:pPr>
            <w:r w:rsidRPr="00C21448">
              <w:rPr>
                <w:rFonts w:cs="Arial"/>
                <w:color w:val="000000"/>
                <w:sz w:val="16"/>
                <w:szCs w:val="16"/>
                <w:lang w:eastAsia="fr-CA"/>
              </w:rPr>
              <w:t>32 000,00 $</w:t>
            </w:r>
          </w:p>
        </w:tc>
      </w:tr>
    </w:tbl>
    <w:p w14:paraId="2D77F7B9" w14:textId="77777777" w:rsidR="00C21448" w:rsidRDefault="00C21448" w:rsidP="00C21448">
      <w:pPr>
        <w:pStyle w:val="Listepuces"/>
      </w:pPr>
      <w:r w:rsidRPr="00C21448">
        <w:rPr>
          <w:i/>
        </w:rPr>
        <w:t>MAX</w:t>
      </w:r>
      <w:r>
        <w:t> : plus grande valeur dans ce champ parmi les enregistrements regroupés.</w:t>
      </w:r>
    </w:p>
    <w:p w14:paraId="6E673D42" w14:textId="77777777" w:rsidR="00C21448" w:rsidRDefault="00C21448" w:rsidP="00C21448">
      <w:pPr>
        <w:pStyle w:val="Listepuces"/>
      </w:pPr>
      <w:r w:rsidRPr="00C21448">
        <w:rPr>
          <w:i/>
        </w:rPr>
        <w:t>M</w:t>
      </w:r>
      <w:r>
        <w:rPr>
          <w:i/>
        </w:rPr>
        <w:t>IN</w:t>
      </w:r>
      <w:r>
        <w:t> : plus petite valeur dans ce champ parmi les enregistrements regroupés.</w:t>
      </w:r>
    </w:p>
    <w:p w14:paraId="09A61101" w14:textId="77777777" w:rsidR="00C21448" w:rsidRDefault="00C21448" w:rsidP="00C21448">
      <w:pPr>
        <w:pStyle w:val="Listepuces"/>
        <w:numPr>
          <w:ilvl w:val="0"/>
          <w:numId w:val="0"/>
        </w:numPr>
        <w:ind w:left="360" w:hanging="360"/>
      </w:pPr>
    </w:p>
    <w:p w14:paraId="42E708F0" w14:textId="77777777" w:rsidR="00C21448" w:rsidRDefault="00C21448" w:rsidP="00C21448">
      <w:pPr>
        <w:pStyle w:val="Listepuces"/>
      </w:pPr>
      <w:r>
        <w:t>On peut  aussi faire :</w:t>
      </w:r>
    </w:p>
    <w:p w14:paraId="344EB428" w14:textId="77777777" w:rsidR="00C21448" w:rsidRDefault="00C21448" w:rsidP="00C21448">
      <w:pPr>
        <w:pStyle w:val="Paragraphedeliste"/>
      </w:pPr>
    </w:p>
    <w:p w14:paraId="4A623B9F" w14:textId="77777777" w:rsidR="00D9661A" w:rsidRDefault="00054EE7" w:rsidP="00C21448">
      <w:pPr>
        <w:pStyle w:val="Requte"/>
      </w:pPr>
      <w:r>
        <w:rPr>
          <w:noProof/>
          <w:lang w:eastAsia="fr-CA"/>
        </w:rPr>
        <w:pict w14:anchorId="5667D04C">
          <v:shape id="_x0000_s3070" type="#_x0000_t62" style="position:absolute;margin-left:331.5pt;margin-top:16.6pt;width:90pt;height:41.25pt;z-index:251785216" adj="-18360,2042" filled="f" strokeweight="1.5pt">
            <v:textbox>
              <w:txbxContent>
                <w:p w14:paraId="3CA67499" w14:textId="77777777" w:rsidR="00352CB3" w:rsidRDefault="00352CB3">
                  <w:r>
                    <w:t>Expression calculée</w:t>
                  </w:r>
                </w:p>
              </w:txbxContent>
            </v:textbox>
          </v:shape>
        </w:pict>
      </w:r>
      <w:r w:rsidR="00C21448">
        <w:t xml:space="preserve">SELECT </w:t>
      </w:r>
      <w:proofErr w:type="spellStart"/>
      <w:r w:rsidR="00C21448">
        <w:t>AutoMarque</w:t>
      </w:r>
      <w:proofErr w:type="spellEnd"/>
      <w:r w:rsidR="00C21448">
        <w:t>, MIN(</w:t>
      </w:r>
      <w:proofErr w:type="spellStart"/>
      <w:r w:rsidR="00C21448">
        <w:t>AutoPrix</w:t>
      </w:r>
      <w:proofErr w:type="spellEnd"/>
      <w:r w:rsidR="00C21448">
        <w:t>/100)</w:t>
      </w:r>
      <w:r w:rsidR="000267D2">
        <w:t xml:space="preserve"> AS MIN,</w:t>
      </w:r>
      <w:r w:rsidR="000267D2">
        <w:br/>
      </w:r>
      <w:r w:rsidR="000267D2">
        <w:tab/>
      </w:r>
      <w:r w:rsidR="000267D2">
        <w:tab/>
      </w:r>
      <w:proofErr w:type="gramStart"/>
      <w:r w:rsidR="00C21448">
        <w:t>MAX(</w:t>
      </w:r>
      <w:proofErr w:type="spellStart"/>
      <w:proofErr w:type="gramEnd"/>
      <w:r w:rsidR="000267D2">
        <w:t>AutoPrix</w:t>
      </w:r>
      <w:proofErr w:type="spellEnd"/>
      <w:r w:rsidR="000267D2">
        <w:t xml:space="preserve"> *100</w:t>
      </w:r>
      <w:r w:rsidR="00C21448">
        <w:t>)</w:t>
      </w:r>
      <w:r w:rsidR="000267D2">
        <w:t xml:space="preserve"> AS Max</w:t>
      </w:r>
      <w:r w:rsidR="000267D2">
        <w:br/>
        <w:t>FROM Autos</w:t>
      </w:r>
      <w:r w:rsidR="000267D2">
        <w:br/>
        <w:t xml:space="preserve">GROUP BY </w:t>
      </w:r>
      <w:proofErr w:type="spellStart"/>
      <w:r w:rsidR="000267D2">
        <w:t>AutoMarque</w:t>
      </w:r>
      <w:proofErr w:type="spellEnd"/>
      <w:r w:rsidR="000267D2">
        <w:t>;</w:t>
      </w:r>
    </w:p>
    <w:p w14:paraId="35961B7A" w14:textId="77777777" w:rsidR="00D9661A" w:rsidRDefault="00D9661A">
      <w:pPr>
        <w:rPr>
          <w:rFonts w:ascii="Courier New" w:hAnsi="Courier New"/>
        </w:rPr>
      </w:pPr>
      <w:r>
        <w:br w:type="page"/>
      </w:r>
    </w:p>
    <w:p w14:paraId="5AA8F38E" w14:textId="77777777" w:rsidR="00C21448" w:rsidRPr="00200B4A" w:rsidRDefault="00D9661A" w:rsidP="00D9661A">
      <w:pPr>
        <w:pStyle w:val="Titre4"/>
      </w:pPr>
      <w:r w:rsidRPr="00200B4A">
        <w:t>SUM et AVG</w:t>
      </w:r>
    </w:p>
    <w:p w14:paraId="1E947F6E" w14:textId="77777777" w:rsidR="00D9661A" w:rsidRDefault="00951646" w:rsidP="00D9661A">
      <w:pPr>
        <w:pStyle w:val="Listepuces"/>
      </w:pPr>
      <w:r>
        <w:t>La fonction SOMME totalise les valeurs numériques contenues dans un champ spécifié dans la requête.</w:t>
      </w:r>
    </w:p>
    <w:p w14:paraId="41E96791" w14:textId="77777777" w:rsidR="00951646" w:rsidRDefault="00951646" w:rsidP="00951646">
      <w:pPr>
        <w:pStyle w:val="Listepuces2"/>
      </w:pPr>
      <w:r>
        <w:t>Les enregistrements ayant une valeur nulle dans ce champ sont ignorés.</w:t>
      </w:r>
    </w:p>
    <w:p w14:paraId="3236FFE4" w14:textId="77777777" w:rsidR="00951646" w:rsidRDefault="00951646" w:rsidP="00951646">
      <w:pPr>
        <w:pStyle w:val="Listepuces"/>
      </w:pPr>
      <w:r>
        <w:t>La fonction MOYENNE évalue la moyenne des valeurs numériques non nulles, pour un champ</w:t>
      </w:r>
      <w:r w:rsidR="006A1BE9">
        <w:t xml:space="preserve"> (ou expression spécifié).</w:t>
      </w:r>
    </w:p>
    <w:p w14:paraId="03039BFB" w14:textId="77777777" w:rsidR="006A1BE9" w:rsidRDefault="006A1BE9" w:rsidP="006A1BE9">
      <w:pPr>
        <w:pStyle w:val="Listepuces"/>
        <w:rPr>
          <w:b/>
        </w:rPr>
      </w:pPr>
      <w:r>
        <w:rPr>
          <w:b/>
        </w:rPr>
        <w:t>ReqAuto10</w:t>
      </w:r>
    </w:p>
    <w:p w14:paraId="3C83B0F8" w14:textId="77777777" w:rsidR="006A1BE9" w:rsidRPr="00200B4A" w:rsidRDefault="00496779" w:rsidP="006A1BE9">
      <w:pPr>
        <w:pStyle w:val="Requte"/>
        <w:rPr>
          <w:rStyle w:val="rponse2"/>
        </w:rPr>
      </w:pPr>
      <w:r w:rsidRPr="00200B4A">
        <w:rPr>
          <w:rStyle w:val="rponse2"/>
        </w:rPr>
        <w:t xml:space="preserve">SELECT </w:t>
      </w:r>
      <w:proofErr w:type="spellStart"/>
      <w:r w:rsidRPr="00200B4A">
        <w:rPr>
          <w:rStyle w:val="rponse2"/>
        </w:rPr>
        <w:t>AutoMarque</w:t>
      </w:r>
      <w:proofErr w:type="spellEnd"/>
      <w:r w:rsidR="006A1BE9" w:rsidRPr="00200B4A">
        <w:rPr>
          <w:rStyle w:val="rponse2"/>
        </w:rPr>
        <w:t xml:space="preserve">, </w:t>
      </w:r>
      <w:proofErr w:type="spellStart"/>
      <w:r w:rsidR="006A1BE9" w:rsidRPr="00200B4A">
        <w:rPr>
          <w:rStyle w:val="rponse2"/>
        </w:rPr>
        <w:t>AutoModèle</w:t>
      </w:r>
      <w:proofErr w:type="spellEnd"/>
      <w:r w:rsidR="006A1BE9" w:rsidRPr="00200B4A">
        <w:rPr>
          <w:rStyle w:val="rponse2"/>
        </w:rPr>
        <w:t>,</w:t>
      </w:r>
      <w:r w:rsidR="006A1BE9" w:rsidRPr="00200B4A">
        <w:rPr>
          <w:rStyle w:val="rponse2"/>
        </w:rPr>
        <w:br/>
      </w:r>
      <w:r w:rsidR="006A1BE9" w:rsidRPr="00200B4A">
        <w:rPr>
          <w:rStyle w:val="rponse2"/>
        </w:rPr>
        <w:tab/>
      </w:r>
      <w:r w:rsidR="006A1BE9" w:rsidRPr="00200B4A">
        <w:rPr>
          <w:rStyle w:val="rponse2"/>
        </w:rPr>
        <w:tab/>
        <w:t>COUNT(</w:t>
      </w:r>
      <w:proofErr w:type="spellStart"/>
      <w:r w:rsidR="006A1BE9" w:rsidRPr="00200B4A">
        <w:rPr>
          <w:rStyle w:val="rponse2"/>
        </w:rPr>
        <w:t>AutoPuissance</w:t>
      </w:r>
      <w:proofErr w:type="spellEnd"/>
      <w:r w:rsidR="006A1BE9" w:rsidRPr="00200B4A">
        <w:rPr>
          <w:rStyle w:val="rponse2"/>
        </w:rPr>
        <w:t>) AS Nb,</w:t>
      </w:r>
      <w:r w:rsidR="006A1BE9" w:rsidRPr="00200B4A">
        <w:rPr>
          <w:rStyle w:val="rponse2"/>
        </w:rPr>
        <w:br/>
      </w:r>
      <w:r w:rsidR="006A1BE9" w:rsidRPr="00200B4A">
        <w:rPr>
          <w:rStyle w:val="rponse2"/>
        </w:rPr>
        <w:tab/>
      </w:r>
      <w:r w:rsidR="006A1BE9" w:rsidRPr="00200B4A">
        <w:rPr>
          <w:rStyle w:val="rponse2"/>
        </w:rPr>
        <w:tab/>
        <w:t>SUM(</w:t>
      </w:r>
      <w:proofErr w:type="spellStart"/>
      <w:r w:rsidR="006A1BE9" w:rsidRPr="00200B4A">
        <w:rPr>
          <w:rStyle w:val="rponse2"/>
        </w:rPr>
        <w:t>AutoPuissance</w:t>
      </w:r>
      <w:proofErr w:type="spellEnd"/>
      <w:r w:rsidR="006A1BE9" w:rsidRPr="00200B4A">
        <w:rPr>
          <w:rStyle w:val="rponse2"/>
        </w:rPr>
        <w:t>) AS Somme,</w:t>
      </w:r>
      <w:r w:rsidR="006A1BE9" w:rsidRPr="00200B4A">
        <w:rPr>
          <w:rStyle w:val="rponse2"/>
        </w:rPr>
        <w:br/>
      </w:r>
      <w:r w:rsidR="006A1BE9" w:rsidRPr="00200B4A">
        <w:rPr>
          <w:rStyle w:val="rponse2"/>
        </w:rPr>
        <w:tab/>
      </w:r>
      <w:r w:rsidR="006A1BE9" w:rsidRPr="00200B4A">
        <w:rPr>
          <w:rStyle w:val="rponse2"/>
        </w:rPr>
        <w:tab/>
        <w:t>AVG(</w:t>
      </w:r>
      <w:proofErr w:type="spellStart"/>
      <w:r w:rsidR="006A1BE9" w:rsidRPr="00200B4A">
        <w:rPr>
          <w:rStyle w:val="rponse2"/>
        </w:rPr>
        <w:t>AutoPuissance</w:t>
      </w:r>
      <w:proofErr w:type="spellEnd"/>
      <w:r w:rsidR="006A1BE9" w:rsidRPr="00200B4A">
        <w:rPr>
          <w:rStyle w:val="rponse2"/>
        </w:rPr>
        <w:t>) AS Moyenne</w:t>
      </w:r>
      <w:r w:rsidR="006A1BE9" w:rsidRPr="00200B4A">
        <w:rPr>
          <w:rStyle w:val="rponse2"/>
        </w:rPr>
        <w:br/>
        <w:t>FROM Autos</w:t>
      </w:r>
      <w:r w:rsidR="006A1BE9" w:rsidRPr="00200B4A">
        <w:rPr>
          <w:rStyle w:val="rponse2"/>
        </w:rPr>
        <w:br/>
        <w:t xml:space="preserve">GROUP BY </w:t>
      </w:r>
      <w:proofErr w:type="spellStart"/>
      <w:r w:rsidR="006A1BE9" w:rsidRPr="00200B4A">
        <w:rPr>
          <w:rStyle w:val="rponse2"/>
        </w:rPr>
        <w:t>AutoMarque</w:t>
      </w:r>
      <w:proofErr w:type="spellEnd"/>
      <w:r w:rsidR="006A1BE9" w:rsidRPr="00200B4A">
        <w:rPr>
          <w:rStyle w:val="rponse2"/>
        </w:rPr>
        <w:t xml:space="preserve">, </w:t>
      </w:r>
      <w:proofErr w:type="spellStart"/>
      <w:r w:rsidR="006A1BE9" w:rsidRPr="00200B4A">
        <w:rPr>
          <w:rStyle w:val="rponse2"/>
        </w:rPr>
        <w:t>AutoModèle</w:t>
      </w:r>
      <w:proofErr w:type="spellEnd"/>
      <w:r w:rsidR="006A1BE9" w:rsidRPr="00200B4A">
        <w:rPr>
          <w:rStyle w:val="rponse2"/>
        </w:rPr>
        <w:t>;</w:t>
      </w:r>
    </w:p>
    <w:p w14:paraId="2328EA32" w14:textId="77777777" w:rsidR="00200B4A" w:rsidRPr="00200B4A" w:rsidRDefault="00200B4A" w:rsidP="006A1BE9">
      <w:pPr>
        <w:pStyle w:val="Requte"/>
        <w:rPr>
          <w:rStyle w:val="rponse2"/>
        </w:rPr>
      </w:pPr>
    </w:p>
    <w:p w14:paraId="73AD514F" w14:textId="77777777" w:rsidR="00200B4A" w:rsidRPr="00200B4A" w:rsidRDefault="00200B4A" w:rsidP="006A1BE9">
      <w:pPr>
        <w:pStyle w:val="Requte"/>
        <w:rPr>
          <w:rStyle w:val="rponse2"/>
        </w:rPr>
      </w:pPr>
    </w:p>
    <w:p w14:paraId="5B153909" w14:textId="77777777" w:rsidR="00200B4A" w:rsidRPr="00200B4A" w:rsidRDefault="00200B4A" w:rsidP="006A1BE9">
      <w:pPr>
        <w:pStyle w:val="Requte"/>
        <w:rPr>
          <w:rStyle w:val="rponse2"/>
        </w:rPr>
      </w:pPr>
    </w:p>
    <w:p w14:paraId="5839F97E" w14:textId="77777777" w:rsidR="00200B4A" w:rsidRPr="00200B4A" w:rsidRDefault="00200B4A" w:rsidP="006A1BE9">
      <w:pPr>
        <w:pStyle w:val="Requte"/>
        <w:rPr>
          <w:rStyle w:val="rponse2"/>
        </w:rPr>
      </w:pPr>
    </w:p>
    <w:p w14:paraId="43252DD7" w14:textId="77777777" w:rsidR="00200B4A" w:rsidRPr="00200B4A" w:rsidRDefault="00200B4A" w:rsidP="006A1BE9">
      <w:pPr>
        <w:pStyle w:val="Requte"/>
        <w:rPr>
          <w:rStyle w:val="rponse2"/>
        </w:rPr>
      </w:pPr>
    </w:p>
    <w:p w14:paraId="045C6D7F" w14:textId="77777777" w:rsidR="00B91F6E" w:rsidRPr="00D9661A" w:rsidRDefault="00B91F6E" w:rsidP="00B91F6E">
      <w:pPr>
        <w:pStyle w:val="Listepuces2"/>
      </w:pPr>
      <w:r>
        <w:t>Résultats :</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29"/>
        <w:gridCol w:w="1400"/>
        <w:gridCol w:w="323"/>
        <w:gridCol w:w="751"/>
        <w:gridCol w:w="933"/>
      </w:tblGrid>
      <w:tr w:rsidR="00B91F6E" w:rsidRPr="00B91F6E" w14:paraId="70399F21" w14:textId="77777777" w:rsidTr="00B91F6E">
        <w:trPr>
          <w:tblHeader/>
          <w:tblCellSpacing w:w="0"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68E15330" w14:textId="77777777" w:rsidR="00B91F6E" w:rsidRPr="00B91F6E" w:rsidRDefault="00B91F6E" w:rsidP="00B91F6E">
            <w:pPr>
              <w:jc w:val="center"/>
              <w:rPr>
                <w:rFonts w:ascii="Times New Roman" w:hAnsi="Times New Roman"/>
                <w:b/>
                <w:bCs/>
                <w:szCs w:val="24"/>
                <w:lang w:eastAsia="fr-CA"/>
              </w:rPr>
            </w:pPr>
            <w:r w:rsidRPr="00B91F6E">
              <w:rPr>
                <w:rFonts w:ascii="Calibri" w:hAnsi="Calibri"/>
                <w:b/>
                <w:bCs/>
                <w:color w:val="000000"/>
                <w:sz w:val="22"/>
                <w:szCs w:val="22"/>
                <w:lang w:eastAsia="fr-CA"/>
              </w:rPr>
              <w:t>Marque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27413F2B" w14:textId="77777777" w:rsidR="00B91F6E" w:rsidRPr="00B91F6E" w:rsidRDefault="00B91F6E" w:rsidP="00B91F6E">
            <w:pPr>
              <w:jc w:val="center"/>
              <w:rPr>
                <w:rFonts w:ascii="Times New Roman" w:hAnsi="Times New Roman"/>
                <w:b/>
                <w:bCs/>
                <w:szCs w:val="24"/>
                <w:lang w:eastAsia="fr-CA"/>
              </w:rPr>
            </w:pPr>
            <w:r w:rsidRPr="00B91F6E">
              <w:rPr>
                <w:rFonts w:ascii="Calibri" w:hAnsi="Calibri"/>
                <w:b/>
                <w:bCs/>
                <w:color w:val="000000"/>
                <w:sz w:val="22"/>
                <w:szCs w:val="22"/>
                <w:lang w:eastAsia="fr-CA"/>
              </w:rPr>
              <w:t>Modèle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0D210939" w14:textId="77777777" w:rsidR="00B91F6E" w:rsidRPr="00B91F6E" w:rsidRDefault="00B91F6E" w:rsidP="00B91F6E">
            <w:pPr>
              <w:jc w:val="center"/>
              <w:rPr>
                <w:rFonts w:ascii="Times New Roman" w:hAnsi="Times New Roman"/>
                <w:b/>
                <w:bCs/>
                <w:szCs w:val="24"/>
                <w:lang w:eastAsia="fr-CA"/>
              </w:rPr>
            </w:pPr>
            <w:r w:rsidRPr="00B91F6E">
              <w:rPr>
                <w:rFonts w:ascii="Calibri" w:hAnsi="Calibri"/>
                <w:b/>
                <w:bCs/>
                <w:color w:val="000000"/>
                <w:sz w:val="22"/>
                <w:szCs w:val="22"/>
                <w:lang w:eastAsia="fr-CA"/>
              </w:rPr>
              <w:t>Nb</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476B96D0" w14:textId="77777777" w:rsidR="00B91F6E" w:rsidRPr="00B91F6E" w:rsidRDefault="00B91F6E" w:rsidP="00B91F6E">
            <w:pPr>
              <w:jc w:val="center"/>
              <w:rPr>
                <w:rFonts w:ascii="Times New Roman" w:hAnsi="Times New Roman"/>
                <w:b/>
                <w:bCs/>
                <w:szCs w:val="24"/>
                <w:lang w:eastAsia="fr-CA"/>
              </w:rPr>
            </w:pPr>
            <w:r w:rsidRPr="00B91F6E">
              <w:rPr>
                <w:rFonts w:ascii="Calibri" w:hAnsi="Calibri"/>
                <w:b/>
                <w:bCs/>
                <w:color w:val="000000"/>
                <w:sz w:val="22"/>
                <w:szCs w:val="22"/>
                <w:lang w:eastAsia="fr-CA"/>
              </w:rPr>
              <w:t>Somme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058591DE" w14:textId="77777777" w:rsidR="00B91F6E" w:rsidRPr="00B91F6E" w:rsidRDefault="00B91F6E" w:rsidP="00B91F6E">
            <w:pPr>
              <w:jc w:val="center"/>
              <w:rPr>
                <w:rFonts w:ascii="Times New Roman" w:hAnsi="Times New Roman"/>
                <w:b/>
                <w:bCs/>
                <w:szCs w:val="24"/>
                <w:lang w:eastAsia="fr-CA"/>
              </w:rPr>
            </w:pPr>
            <w:r w:rsidRPr="00B91F6E">
              <w:rPr>
                <w:rFonts w:ascii="Calibri" w:hAnsi="Calibri"/>
                <w:b/>
                <w:bCs/>
                <w:color w:val="000000"/>
                <w:sz w:val="22"/>
                <w:szCs w:val="22"/>
                <w:lang w:eastAsia="fr-CA"/>
              </w:rPr>
              <w:t>Moyenne</w:t>
            </w:r>
          </w:p>
        </w:tc>
      </w:tr>
      <w:tr w:rsidR="00B91F6E" w:rsidRPr="00B91F6E" w14:paraId="5B501B07" w14:textId="77777777" w:rsidTr="00B91F6E">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D9A98A4" w14:textId="77777777" w:rsidR="00B91F6E" w:rsidRPr="00B91F6E" w:rsidRDefault="00B91F6E" w:rsidP="00B91F6E">
            <w:pPr>
              <w:rPr>
                <w:rFonts w:ascii="Times New Roman" w:hAnsi="Times New Roman"/>
                <w:szCs w:val="24"/>
                <w:lang w:eastAsia="fr-CA"/>
              </w:rPr>
            </w:pPr>
            <w:r w:rsidRPr="00B91F6E">
              <w:rPr>
                <w:rFonts w:ascii="Calibri" w:hAnsi="Calibri"/>
                <w:color w:val="000000"/>
                <w:sz w:val="22"/>
                <w:szCs w:val="22"/>
                <w:lang w:eastAsia="fr-CA"/>
              </w:rPr>
              <w:t>Chevrolet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EDEBBE5" w14:textId="77777777" w:rsidR="00B91F6E" w:rsidRPr="00B91F6E" w:rsidRDefault="00B91F6E" w:rsidP="00B91F6E">
            <w:pPr>
              <w:rPr>
                <w:rFonts w:ascii="Times New Roman" w:hAnsi="Times New Roman"/>
                <w:szCs w:val="24"/>
                <w:lang w:eastAsia="fr-CA"/>
              </w:rPr>
            </w:pPr>
            <w:r w:rsidRPr="00B91F6E">
              <w:rPr>
                <w:rFonts w:ascii="Calibri" w:hAnsi="Calibri"/>
                <w:color w:val="000000"/>
                <w:sz w:val="22"/>
                <w:szCs w:val="22"/>
                <w:lang w:eastAsia="fr-CA"/>
              </w:rPr>
              <w:t>Cavalier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1DB24D3" w14:textId="77777777" w:rsidR="00B91F6E" w:rsidRPr="00B91F6E" w:rsidRDefault="00B91F6E" w:rsidP="00B91F6E">
            <w:pPr>
              <w:jc w:val="right"/>
              <w:rPr>
                <w:rFonts w:ascii="Times New Roman" w:hAnsi="Times New Roman"/>
                <w:szCs w:val="24"/>
                <w:lang w:eastAsia="fr-CA"/>
              </w:rPr>
            </w:pPr>
            <w:r w:rsidRPr="00B91F6E">
              <w:rPr>
                <w:rFonts w:ascii="Calibri" w:hAnsi="Calibri"/>
                <w:color w:val="000000"/>
                <w:sz w:val="22"/>
                <w:szCs w:val="22"/>
                <w:lang w:eastAsia="fr-CA"/>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F2063F4" w14:textId="77777777" w:rsidR="00B91F6E" w:rsidRPr="00B91F6E" w:rsidRDefault="00B91F6E" w:rsidP="00B91F6E">
            <w:pPr>
              <w:jc w:val="right"/>
              <w:rPr>
                <w:rFonts w:ascii="Times New Roman" w:hAnsi="Times New Roman"/>
                <w:szCs w:val="24"/>
                <w:lang w:eastAsia="fr-CA"/>
              </w:rPr>
            </w:pPr>
            <w:r w:rsidRPr="00B91F6E">
              <w:rPr>
                <w:rFonts w:ascii="Calibri" w:hAnsi="Calibri"/>
                <w:color w:val="000000"/>
                <w:sz w:val="22"/>
                <w:szCs w:val="22"/>
                <w:lang w:eastAsia="fr-CA"/>
              </w:rPr>
              <w:t>230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8A77569" w14:textId="77777777" w:rsidR="00B91F6E" w:rsidRPr="00B91F6E" w:rsidRDefault="00B91F6E" w:rsidP="00B91F6E">
            <w:pPr>
              <w:jc w:val="right"/>
              <w:rPr>
                <w:rFonts w:ascii="Times New Roman" w:hAnsi="Times New Roman"/>
                <w:szCs w:val="24"/>
                <w:lang w:eastAsia="fr-CA"/>
              </w:rPr>
            </w:pPr>
            <w:r w:rsidRPr="00B91F6E">
              <w:rPr>
                <w:rFonts w:ascii="Calibri" w:hAnsi="Calibri"/>
                <w:color w:val="000000"/>
                <w:sz w:val="22"/>
                <w:szCs w:val="22"/>
                <w:lang w:eastAsia="fr-CA"/>
              </w:rPr>
              <w:t>115</w:t>
            </w:r>
          </w:p>
        </w:tc>
      </w:tr>
      <w:tr w:rsidR="00B91F6E" w:rsidRPr="00B91F6E" w14:paraId="3D2B62FA" w14:textId="77777777" w:rsidTr="00B91F6E">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B29CC3D" w14:textId="77777777" w:rsidR="00B91F6E" w:rsidRPr="00B91F6E" w:rsidRDefault="00B91F6E" w:rsidP="00B91F6E">
            <w:pPr>
              <w:rPr>
                <w:rFonts w:ascii="Times New Roman" w:hAnsi="Times New Roman"/>
                <w:szCs w:val="24"/>
                <w:lang w:eastAsia="fr-CA"/>
              </w:rPr>
            </w:pPr>
            <w:r w:rsidRPr="00B91F6E">
              <w:rPr>
                <w:rFonts w:ascii="Calibri" w:hAnsi="Calibri"/>
                <w:color w:val="000000"/>
                <w:sz w:val="22"/>
                <w:szCs w:val="22"/>
                <w:lang w:eastAsia="fr-CA"/>
              </w:rPr>
              <w:t>Chevrolet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D8CFAD3" w14:textId="77777777" w:rsidR="00B91F6E" w:rsidRPr="00B91F6E" w:rsidRDefault="00B91F6E" w:rsidP="00B91F6E">
            <w:pPr>
              <w:rPr>
                <w:rFonts w:ascii="Times New Roman" w:hAnsi="Times New Roman"/>
                <w:szCs w:val="24"/>
                <w:lang w:eastAsia="fr-CA"/>
              </w:rPr>
            </w:pPr>
            <w:r w:rsidRPr="00B91F6E">
              <w:rPr>
                <w:rFonts w:ascii="Calibri" w:hAnsi="Calibri"/>
                <w:color w:val="000000"/>
                <w:sz w:val="22"/>
                <w:szCs w:val="22"/>
                <w:lang w:eastAsia="fr-CA"/>
              </w:rPr>
              <w:t>Impala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47F7979" w14:textId="77777777" w:rsidR="00B91F6E" w:rsidRPr="00B91F6E" w:rsidRDefault="00B91F6E" w:rsidP="00B91F6E">
            <w:pPr>
              <w:jc w:val="right"/>
              <w:rPr>
                <w:rFonts w:ascii="Times New Roman" w:hAnsi="Times New Roman"/>
                <w:szCs w:val="24"/>
                <w:lang w:eastAsia="fr-CA"/>
              </w:rPr>
            </w:pPr>
            <w:r w:rsidRPr="00B91F6E">
              <w:rPr>
                <w:rFonts w:ascii="Calibri" w:hAnsi="Calibri"/>
                <w:color w:val="000000"/>
                <w:sz w:val="22"/>
                <w:szCs w:val="22"/>
                <w:lang w:eastAsia="fr-CA"/>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963E482" w14:textId="77777777" w:rsidR="00B91F6E" w:rsidRPr="00B91F6E" w:rsidRDefault="00B91F6E" w:rsidP="00B91F6E">
            <w:pPr>
              <w:jc w:val="right"/>
              <w:rPr>
                <w:rFonts w:ascii="Times New Roman" w:hAnsi="Times New Roman"/>
                <w:szCs w:val="24"/>
                <w:lang w:eastAsia="fr-CA"/>
              </w:rPr>
            </w:pPr>
            <w:r w:rsidRPr="00B91F6E">
              <w:rPr>
                <w:rFonts w:ascii="Calibri" w:hAnsi="Calibri"/>
                <w:color w:val="000000"/>
                <w:sz w:val="22"/>
                <w:szCs w:val="22"/>
                <w:lang w:eastAsia="fr-CA"/>
              </w:rPr>
              <w:t>145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84228FE" w14:textId="77777777" w:rsidR="00B91F6E" w:rsidRPr="00B91F6E" w:rsidRDefault="00B91F6E" w:rsidP="00B91F6E">
            <w:pPr>
              <w:jc w:val="right"/>
              <w:rPr>
                <w:rFonts w:ascii="Times New Roman" w:hAnsi="Times New Roman"/>
                <w:szCs w:val="24"/>
                <w:lang w:eastAsia="fr-CA"/>
              </w:rPr>
            </w:pPr>
            <w:r w:rsidRPr="00B91F6E">
              <w:rPr>
                <w:rFonts w:ascii="Calibri" w:hAnsi="Calibri"/>
                <w:color w:val="000000"/>
                <w:sz w:val="22"/>
                <w:szCs w:val="22"/>
                <w:lang w:eastAsia="fr-CA"/>
              </w:rPr>
              <w:t>145</w:t>
            </w:r>
          </w:p>
        </w:tc>
      </w:tr>
      <w:tr w:rsidR="00B91F6E" w:rsidRPr="00B91F6E" w14:paraId="387A1DE1" w14:textId="77777777" w:rsidTr="00B91F6E">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480EE55" w14:textId="77777777" w:rsidR="00B91F6E" w:rsidRPr="00B91F6E" w:rsidRDefault="00B91F6E" w:rsidP="00B91F6E">
            <w:pPr>
              <w:rPr>
                <w:rFonts w:ascii="Times New Roman" w:hAnsi="Times New Roman"/>
                <w:szCs w:val="24"/>
                <w:lang w:eastAsia="fr-CA"/>
              </w:rPr>
            </w:pPr>
            <w:r w:rsidRPr="00B91F6E">
              <w:rPr>
                <w:rFonts w:ascii="Calibri" w:hAnsi="Calibri"/>
                <w:color w:val="000000"/>
                <w:sz w:val="22"/>
                <w:szCs w:val="22"/>
                <w:lang w:eastAsia="fr-CA"/>
              </w:rPr>
              <w:t>Chevrolet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14400BB" w14:textId="77777777" w:rsidR="00B91F6E" w:rsidRPr="00B91F6E" w:rsidRDefault="00B91F6E" w:rsidP="00B91F6E">
            <w:pPr>
              <w:rPr>
                <w:rFonts w:ascii="Times New Roman" w:hAnsi="Times New Roman"/>
                <w:szCs w:val="24"/>
                <w:lang w:eastAsia="fr-CA"/>
              </w:rPr>
            </w:pPr>
            <w:proofErr w:type="spellStart"/>
            <w:r w:rsidRPr="00B91F6E">
              <w:rPr>
                <w:rFonts w:ascii="Calibri" w:hAnsi="Calibri"/>
                <w:color w:val="000000"/>
                <w:sz w:val="22"/>
                <w:szCs w:val="22"/>
                <w:lang w:eastAsia="fr-CA"/>
              </w:rPr>
              <w:t>Sunfire</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8DCD535" w14:textId="77777777" w:rsidR="00B91F6E" w:rsidRPr="00B91F6E" w:rsidRDefault="00B91F6E" w:rsidP="00B91F6E">
            <w:pPr>
              <w:jc w:val="right"/>
              <w:rPr>
                <w:rFonts w:ascii="Times New Roman" w:hAnsi="Times New Roman"/>
                <w:szCs w:val="24"/>
                <w:lang w:eastAsia="fr-CA"/>
              </w:rPr>
            </w:pPr>
            <w:r w:rsidRPr="00B91F6E">
              <w:rPr>
                <w:rFonts w:ascii="Calibri" w:hAnsi="Calibri"/>
                <w:color w:val="000000"/>
                <w:sz w:val="22"/>
                <w:szCs w:val="22"/>
                <w:lang w:eastAsia="fr-CA"/>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AEC32D6" w14:textId="77777777" w:rsidR="00B91F6E" w:rsidRPr="00B91F6E" w:rsidRDefault="00B91F6E" w:rsidP="00B91F6E">
            <w:pPr>
              <w:jc w:val="right"/>
              <w:rPr>
                <w:rFonts w:ascii="Times New Roman" w:hAnsi="Times New Roman"/>
                <w:szCs w:val="24"/>
                <w:lang w:eastAsia="fr-CA"/>
              </w:rPr>
            </w:pPr>
            <w:r w:rsidRPr="00B91F6E">
              <w:rPr>
                <w:rFonts w:ascii="Calibri" w:hAnsi="Calibri"/>
                <w:color w:val="000000"/>
                <w:sz w:val="22"/>
                <w:szCs w:val="22"/>
                <w:lang w:eastAsia="fr-CA"/>
              </w:rPr>
              <w:t>115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2671AC1" w14:textId="77777777" w:rsidR="00B91F6E" w:rsidRPr="00B91F6E" w:rsidRDefault="00B91F6E" w:rsidP="00B91F6E">
            <w:pPr>
              <w:jc w:val="right"/>
              <w:rPr>
                <w:rFonts w:ascii="Times New Roman" w:hAnsi="Times New Roman"/>
                <w:szCs w:val="24"/>
                <w:lang w:eastAsia="fr-CA"/>
              </w:rPr>
            </w:pPr>
            <w:r w:rsidRPr="00B91F6E">
              <w:rPr>
                <w:rFonts w:ascii="Calibri" w:hAnsi="Calibri"/>
                <w:color w:val="000000"/>
                <w:sz w:val="22"/>
                <w:szCs w:val="22"/>
                <w:lang w:eastAsia="fr-CA"/>
              </w:rPr>
              <w:t>115</w:t>
            </w:r>
          </w:p>
        </w:tc>
      </w:tr>
      <w:tr w:rsidR="00B91F6E" w:rsidRPr="00B91F6E" w14:paraId="2ECA6932" w14:textId="77777777" w:rsidTr="00B91F6E">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FD90A51" w14:textId="77777777" w:rsidR="00B91F6E" w:rsidRPr="00B91F6E" w:rsidRDefault="00B91F6E" w:rsidP="00B91F6E">
            <w:pPr>
              <w:rPr>
                <w:rFonts w:ascii="Times New Roman" w:hAnsi="Times New Roman"/>
                <w:szCs w:val="24"/>
                <w:lang w:eastAsia="fr-CA"/>
              </w:rPr>
            </w:pPr>
            <w:r w:rsidRPr="00B91F6E">
              <w:rPr>
                <w:rFonts w:ascii="Calibri" w:hAnsi="Calibri"/>
                <w:color w:val="000000"/>
                <w:sz w:val="22"/>
                <w:szCs w:val="22"/>
                <w:lang w:eastAsia="fr-CA"/>
              </w:rPr>
              <w:t>Chrysler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46DAD81" w14:textId="77777777" w:rsidR="00B91F6E" w:rsidRPr="00B91F6E" w:rsidRDefault="00B91F6E" w:rsidP="00B91F6E">
            <w:pPr>
              <w:rPr>
                <w:rFonts w:ascii="Times New Roman" w:hAnsi="Times New Roman"/>
                <w:szCs w:val="24"/>
                <w:lang w:eastAsia="fr-CA"/>
              </w:rPr>
            </w:pPr>
            <w:proofErr w:type="spellStart"/>
            <w:r w:rsidRPr="00B91F6E">
              <w:rPr>
                <w:rFonts w:ascii="Calibri" w:hAnsi="Calibri"/>
                <w:color w:val="000000"/>
                <w:sz w:val="22"/>
                <w:szCs w:val="22"/>
                <w:lang w:eastAsia="fr-CA"/>
              </w:rPr>
              <w:t>Intrepid</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EA5ECCD" w14:textId="77777777" w:rsidR="00B91F6E" w:rsidRPr="00B91F6E" w:rsidRDefault="00B91F6E" w:rsidP="00B91F6E">
            <w:pPr>
              <w:jc w:val="right"/>
              <w:rPr>
                <w:rFonts w:ascii="Times New Roman" w:hAnsi="Times New Roman"/>
                <w:szCs w:val="24"/>
                <w:lang w:eastAsia="fr-CA"/>
              </w:rPr>
            </w:pPr>
            <w:r w:rsidRPr="00B91F6E">
              <w:rPr>
                <w:rFonts w:ascii="Calibri" w:hAnsi="Calibri"/>
                <w:color w:val="000000"/>
                <w:sz w:val="22"/>
                <w:szCs w:val="22"/>
                <w:lang w:eastAsia="fr-CA"/>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E7A647E" w14:textId="77777777" w:rsidR="00B91F6E" w:rsidRPr="00B91F6E" w:rsidRDefault="00B91F6E" w:rsidP="00B91F6E">
            <w:pPr>
              <w:jc w:val="right"/>
              <w:rPr>
                <w:rFonts w:ascii="Times New Roman" w:hAnsi="Times New Roman"/>
                <w:szCs w:val="24"/>
                <w:lang w:eastAsia="fr-CA"/>
              </w:rPr>
            </w:pPr>
            <w:r w:rsidRPr="00B91F6E">
              <w:rPr>
                <w:rFonts w:ascii="Calibri" w:hAnsi="Calibri"/>
                <w:color w:val="000000"/>
                <w:sz w:val="22"/>
                <w:szCs w:val="22"/>
                <w:lang w:eastAsia="fr-CA"/>
              </w:rPr>
              <w:t>160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86DFE87" w14:textId="77777777" w:rsidR="00B91F6E" w:rsidRPr="00B91F6E" w:rsidRDefault="00B91F6E" w:rsidP="00B91F6E">
            <w:pPr>
              <w:jc w:val="right"/>
              <w:rPr>
                <w:rFonts w:ascii="Times New Roman" w:hAnsi="Times New Roman"/>
                <w:szCs w:val="24"/>
                <w:lang w:eastAsia="fr-CA"/>
              </w:rPr>
            </w:pPr>
            <w:r w:rsidRPr="00B91F6E">
              <w:rPr>
                <w:rFonts w:ascii="Calibri" w:hAnsi="Calibri"/>
                <w:color w:val="000000"/>
                <w:sz w:val="22"/>
                <w:szCs w:val="22"/>
                <w:lang w:eastAsia="fr-CA"/>
              </w:rPr>
              <w:t>160</w:t>
            </w:r>
          </w:p>
        </w:tc>
      </w:tr>
      <w:tr w:rsidR="00B91F6E" w:rsidRPr="00B91F6E" w14:paraId="4A65D585" w14:textId="77777777" w:rsidTr="00B91F6E">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6326939" w14:textId="77777777" w:rsidR="00B91F6E" w:rsidRPr="00B91F6E" w:rsidRDefault="00B91F6E" w:rsidP="00B91F6E">
            <w:pPr>
              <w:rPr>
                <w:rFonts w:ascii="Times New Roman" w:hAnsi="Times New Roman"/>
                <w:szCs w:val="24"/>
                <w:lang w:eastAsia="fr-CA"/>
              </w:rPr>
            </w:pPr>
            <w:r w:rsidRPr="00B91F6E">
              <w:rPr>
                <w:rFonts w:ascii="Calibri" w:hAnsi="Calibri"/>
                <w:color w:val="000000"/>
                <w:sz w:val="22"/>
                <w:szCs w:val="22"/>
                <w:lang w:eastAsia="fr-CA"/>
              </w:rPr>
              <w:t>Chrysler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6FB832D" w14:textId="77777777" w:rsidR="00B91F6E" w:rsidRPr="00B91F6E" w:rsidRDefault="00B91F6E" w:rsidP="00B91F6E">
            <w:pPr>
              <w:rPr>
                <w:rFonts w:ascii="Times New Roman" w:hAnsi="Times New Roman"/>
                <w:szCs w:val="24"/>
                <w:lang w:eastAsia="fr-CA"/>
              </w:rPr>
            </w:pPr>
            <w:r w:rsidRPr="00B91F6E">
              <w:rPr>
                <w:rFonts w:ascii="Calibri" w:hAnsi="Calibri"/>
                <w:color w:val="000000"/>
                <w:sz w:val="22"/>
                <w:szCs w:val="22"/>
                <w:lang w:eastAsia="fr-CA"/>
              </w:rPr>
              <w:t>Jeep</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9E43C87" w14:textId="77777777" w:rsidR="00B91F6E" w:rsidRPr="00B91F6E" w:rsidRDefault="00B91F6E" w:rsidP="00B91F6E">
            <w:pPr>
              <w:jc w:val="right"/>
              <w:rPr>
                <w:rFonts w:ascii="Times New Roman" w:hAnsi="Times New Roman"/>
                <w:szCs w:val="24"/>
                <w:lang w:eastAsia="fr-CA"/>
              </w:rPr>
            </w:pPr>
            <w:r w:rsidRPr="00B91F6E">
              <w:rPr>
                <w:rFonts w:ascii="Calibri" w:hAnsi="Calibri"/>
                <w:color w:val="000000"/>
                <w:sz w:val="22"/>
                <w:szCs w:val="22"/>
                <w:lang w:eastAsia="fr-CA"/>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3F2BF2A" w14:textId="77777777" w:rsidR="00B91F6E" w:rsidRPr="00B91F6E" w:rsidRDefault="00B91F6E" w:rsidP="00B91F6E">
            <w:pPr>
              <w:jc w:val="right"/>
              <w:rPr>
                <w:rFonts w:ascii="Times New Roman" w:hAnsi="Times New Roman"/>
                <w:szCs w:val="24"/>
                <w:lang w:eastAsia="fr-CA"/>
              </w:rPr>
            </w:pPr>
            <w:r w:rsidRPr="00B91F6E">
              <w:rPr>
                <w:rFonts w:ascii="Calibri" w:hAnsi="Calibri"/>
                <w:color w:val="000000"/>
                <w:sz w:val="22"/>
                <w:szCs w:val="22"/>
                <w:lang w:eastAsia="fr-CA"/>
              </w:rPr>
              <w:t>135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29C89F9" w14:textId="77777777" w:rsidR="00B91F6E" w:rsidRPr="00B91F6E" w:rsidRDefault="00B91F6E" w:rsidP="00B91F6E">
            <w:pPr>
              <w:jc w:val="right"/>
              <w:rPr>
                <w:rFonts w:ascii="Times New Roman" w:hAnsi="Times New Roman"/>
                <w:szCs w:val="24"/>
                <w:lang w:eastAsia="fr-CA"/>
              </w:rPr>
            </w:pPr>
            <w:r w:rsidRPr="00B91F6E">
              <w:rPr>
                <w:rFonts w:ascii="Calibri" w:hAnsi="Calibri"/>
                <w:color w:val="000000"/>
                <w:sz w:val="22"/>
                <w:szCs w:val="22"/>
                <w:lang w:eastAsia="fr-CA"/>
              </w:rPr>
              <w:t>135</w:t>
            </w:r>
          </w:p>
        </w:tc>
      </w:tr>
      <w:tr w:rsidR="00B91F6E" w:rsidRPr="00B91F6E" w14:paraId="33B137D1" w14:textId="77777777" w:rsidTr="00B91F6E">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FBD34C6" w14:textId="77777777" w:rsidR="00B91F6E" w:rsidRPr="00B91F6E" w:rsidRDefault="00B91F6E" w:rsidP="00B91F6E">
            <w:pPr>
              <w:rPr>
                <w:rFonts w:ascii="Times New Roman" w:hAnsi="Times New Roman"/>
                <w:szCs w:val="24"/>
                <w:lang w:eastAsia="fr-CA"/>
              </w:rPr>
            </w:pPr>
            <w:r w:rsidRPr="00B91F6E">
              <w:rPr>
                <w:rFonts w:ascii="Calibri" w:hAnsi="Calibri"/>
                <w:color w:val="000000"/>
                <w:sz w:val="22"/>
                <w:szCs w:val="22"/>
                <w:lang w:eastAsia="fr-CA"/>
              </w:rPr>
              <w:t>Chrysler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89E5829" w14:textId="77777777" w:rsidR="00B91F6E" w:rsidRPr="00B91F6E" w:rsidRDefault="00B91F6E" w:rsidP="00B91F6E">
            <w:pPr>
              <w:rPr>
                <w:rFonts w:ascii="Times New Roman" w:hAnsi="Times New Roman"/>
                <w:szCs w:val="24"/>
                <w:lang w:eastAsia="fr-CA"/>
              </w:rPr>
            </w:pPr>
            <w:r w:rsidRPr="00B91F6E">
              <w:rPr>
                <w:rFonts w:ascii="Calibri" w:hAnsi="Calibri"/>
                <w:color w:val="000000"/>
                <w:sz w:val="22"/>
                <w:szCs w:val="22"/>
                <w:lang w:eastAsia="fr-CA"/>
              </w:rPr>
              <w:t xml:space="preserve">New </w:t>
            </w:r>
            <w:proofErr w:type="spellStart"/>
            <w:r w:rsidRPr="00B91F6E">
              <w:rPr>
                <w:rFonts w:ascii="Calibri" w:hAnsi="Calibri"/>
                <w:color w:val="000000"/>
                <w:sz w:val="22"/>
                <w:szCs w:val="22"/>
                <w:lang w:eastAsia="fr-CA"/>
              </w:rPr>
              <w:t>Yorker</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DA8FAA1" w14:textId="77777777" w:rsidR="00B91F6E" w:rsidRPr="00B91F6E" w:rsidRDefault="00B91F6E" w:rsidP="00B91F6E">
            <w:pPr>
              <w:jc w:val="right"/>
              <w:rPr>
                <w:rFonts w:ascii="Times New Roman" w:hAnsi="Times New Roman"/>
                <w:szCs w:val="24"/>
                <w:lang w:eastAsia="fr-CA"/>
              </w:rPr>
            </w:pPr>
            <w:r w:rsidRPr="00B91F6E">
              <w:rPr>
                <w:rFonts w:ascii="Calibri" w:hAnsi="Calibri"/>
                <w:color w:val="000000"/>
                <w:sz w:val="22"/>
                <w:szCs w:val="22"/>
                <w:lang w:eastAsia="fr-CA"/>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6A3D53E" w14:textId="77777777" w:rsidR="00B91F6E" w:rsidRPr="00B91F6E" w:rsidRDefault="00B91F6E" w:rsidP="00B91F6E">
            <w:pPr>
              <w:jc w:val="right"/>
              <w:rPr>
                <w:rFonts w:ascii="Times New Roman" w:hAnsi="Times New Roman"/>
                <w:szCs w:val="24"/>
                <w:lang w:eastAsia="fr-CA"/>
              </w:rPr>
            </w:pPr>
            <w:r w:rsidRPr="00B91F6E">
              <w:rPr>
                <w:rFonts w:ascii="Calibri" w:hAnsi="Calibri"/>
                <w:color w:val="000000"/>
                <w:sz w:val="22"/>
                <w:szCs w:val="22"/>
                <w:lang w:eastAsia="fr-CA"/>
              </w:rPr>
              <w:t>165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63894CC" w14:textId="77777777" w:rsidR="00B91F6E" w:rsidRPr="00B91F6E" w:rsidRDefault="00B91F6E" w:rsidP="00B91F6E">
            <w:pPr>
              <w:jc w:val="right"/>
              <w:rPr>
                <w:rFonts w:ascii="Times New Roman" w:hAnsi="Times New Roman"/>
                <w:szCs w:val="24"/>
                <w:lang w:eastAsia="fr-CA"/>
              </w:rPr>
            </w:pPr>
            <w:r w:rsidRPr="00B91F6E">
              <w:rPr>
                <w:rFonts w:ascii="Calibri" w:hAnsi="Calibri"/>
                <w:color w:val="000000"/>
                <w:sz w:val="22"/>
                <w:szCs w:val="22"/>
                <w:lang w:eastAsia="fr-CA"/>
              </w:rPr>
              <w:t>165</w:t>
            </w:r>
          </w:p>
        </w:tc>
      </w:tr>
      <w:tr w:rsidR="00B91F6E" w:rsidRPr="00B91F6E" w14:paraId="261E6116" w14:textId="77777777" w:rsidTr="00B91F6E">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0B7215F" w14:textId="77777777" w:rsidR="00B91F6E" w:rsidRPr="00B91F6E" w:rsidRDefault="00B91F6E" w:rsidP="00B91F6E">
            <w:pPr>
              <w:rPr>
                <w:rFonts w:ascii="Times New Roman" w:hAnsi="Times New Roman"/>
                <w:szCs w:val="24"/>
                <w:lang w:eastAsia="fr-CA"/>
              </w:rPr>
            </w:pPr>
            <w:r w:rsidRPr="00B91F6E">
              <w:rPr>
                <w:rFonts w:ascii="Calibri" w:hAnsi="Calibri"/>
                <w:color w:val="000000"/>
                <w:sz w:val="22"/>
                <w:szCs w:val="22"/>
                <w:lang w:eastAsia="fr-CA"/>
              </w:rPr>
              <w:t>Chrysler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C88082F" w14:textId="77777777" w:rsidR="00B91F6E" w:rsidRPr="00B91F6E" w:rsidRDefault="00B91F6E" w:rsidP="00B91F6E">
            <w:pPr>
              <w:rPr>
                <w:rFonts w:ascii="Times New Roman" w:hAnsi="Times New Roman"/>
                <w:szCs w:val="24"/>
                <w:lang w:eastAsia="fr-CA"/>
              </w:rPr>
            </w:pPr>
            <w:r w:rsidRPr="00B91F6E">
              <w:rPr>
                <w:rFonts w:ascii="Calibri" w:hAnsi="Calibri"/>
                <w:color w:val="000000"/>
                <w:sz w:val="22"/>
                <w:szCs w:val="22"/>
                <w:lang w:eastAsia="fr-CA"/>
              </w:rPr>
              <w:t>Voyager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9AEE8A4" w14:textId="77777777" w:rsidR="00B91F6E" w:rsidRPr="00B91F6E" w:rsidRDefault="00B91F6E" w:rsidP="00B91F6E">
            <w:pPr>
              <w:jc w:val="right"/>
              <w:rPr>
                <w:rFonts w:ascii="Times New Roman" w:hAnsi="Times New Roman"/>
                <w:szCs w:val="24"/>
                <w:lang w:eastAsia="fr-CA"/>
              </w:rPr>
            </w:pPr>
            <w:r w:rsidRPr="00B91F6E">
              <w:rPr>
                <w:rFonts w:ascii="Calibri" w:hAnsi="Calibri"/>
                <w:color w:val="000000"/>
                <w:sz w:val="22"/>
                <w:szCs w:val="22"/>
                <w:lang w:eastAsia="fr-CA"/>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61F8EE8" w14:textId="77777777" w:rsidR="00B91F6E" w:rsidRPr="00B91F6E" w:rsidRDefault="00B91F6E" w:rsidP="00B91F6E">
            <w:pPr>
              <w:jc w:val="right"/>
              <w:rPr>
                <w:rFonts w:ascii="Times New Roman" w:hAnsi="Times New Roman"/>
                <w:szCs w:val="24"/>
                <w:lang w:eastAsia="fr-CA"/>
              </w:rPr>
            </w:pPr>
            <w:r w:rsidRPr="00B91F6E">
              <w:rPr>
                <w:rFonts w:ascii="Calibri" w:hAnsi="Calibri"/>
                <w:color w:val="000000"/>
                <w:sz w:val="22"/>
                <w:szCs w:val="22"/>
                <w:lang w:eastAsia="fr-CA"/>
              </w:rPr>
              <w:t>165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3BA1E04" w14:textId="77777777" w:rsidR="00B91F6E" w:rsidRPr="00B91F6E" w:rsidRDefault="00B91F6E" w:rsidP="00B91F6E">
            <w:pPr>
              <w:jc w:val="right"/>
              <w:rPr>
                <w:rFonts w:ascii="Times New Roman" w:hAnsi="Times New Roman"/>
                <w:szCs w:val="24"/>
                <w:lang w:eastAsia="fr-CA"/>
              </w:rPr>
            </w:pPr>
            <w:r w:rsidRPr="00B91F6E">
              <w:rPr>
                <w:rFonts w:ascii="Calibri" w:hAnsi="Calibri"/>
                <w:color w:val="000000"/>
                <w:sz w:val="22"/>
                <w:szCs w:val="22"/>
                <w:lang w:eastAsia="fr-CA"/>
              </w:rPr>
              <w:t>165</w:t>
            </w:r>
          </w:p>
        </w:tc>
      </w:tr>
      <w:tr w:rsidR="00B91F6E" w:rsidRPr="00B91F6E" w14:paraId="390810E9" w14:textId="77777777" w:rsidTr="00B91F6E">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67F5677" w14:textId="77777777" w:rsidR="00B91F6E" w:rsidRPr="00B91F6E" w:rsidRDefault="00B91F6E" w:rsidP="00B91F6E">
            <w:pPr>
              <w:rPr>
                <w:rFonts w:ascii="Times New Roman" w:hAnsi="Times New Roman"/>
                <w:szCs w:val="24"/>
                <w:lang w:eastAsia="fr-CA"/>
              </w:rPr>
            </w:pPr>
            <w:r w:rsidRPr="00B91F6E">
              <w:rPr>
                <w:rFonts w:ascii="Calibri" w:hAnsi="Calibri"/>
                <w:color w:val="000000"/>
                <w:sz w:val="22"/>
                <w:szCs w:val="22"/>
                <w:lang w:eastAsia="fr-CA"/>
              </w:rPr>
              <w:t>Daewoo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E250C65" w14:textId="77777777" w:rsidR="00B91F6E" w:rsidRPr="00B91F6E" w:rsidRDefault="00B91F6E" w:rsidP="00B91F6E">
            <w:pPr>
              <w:rPr>
                <w:rFonts w:ascii="Times New Roman" w:hAnsi="Times New Roman"/>
                <w:szCs w:val="24"/>
                <w:lang w:eastAsia="fr-CA"/>
              </w:rPr>
            </w:pPr>
            <w:proofErr w:type="spellStart"/>
            <w:r w:rsidRPr="00B91F6E">
              <w:rPr>
                <w:rFonts w:ascii="Calibri" w:hAnsi="Calibri"/>
                <w:color w:val="000000"/>
                <w:sz w:val="22"/>
                <w:szCs w:val="22"/>
                <w:lang w:eastAsia="fr-CA"/>
              </w:rPr>
              <w:t>Lemans</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E59273A" w14:textId="77777777" w:rsidR="00B91F6E" w:rsidRPr="00B91F6E" w:rsidRDefault="00B91F6E" w:rsidP="00B91F6E">
            <w:pPr>
              <w:jc w:val="right"/>
              <w:rPr>
                <w:rFonts w:ascii="Times New Roman" w:hAnsi="Times New Roman"/>
                <w:szCs w:val="24"/>
                <w:lang w:eastAsia="fr-CA"/>
              </w:rPr>
            </w:pPr>
            <w:r w:rsidRPr="00B91F6E">
              <w:rPr>
                <w:rFonts w:ascii="Calibri" w:hAnsi="Calibri"/>
                <w:color w:val="000000"/>
                <w:sz w:val="22"/>
                <w:szCs w:val="22"/>
                <w:lang w:eastAsia="fr-CA"/>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D42C02C" w14:textId="77777777" w:rsidR="00B91F6E" w:rsidRPr="00B91F6E" w:rsidRDefault="00B91F6E" w:rsidP="00B91F6E">
            <w:pPr>
              <w:jc w:val="right"/>
              <w:rPr>
                <w:rFonts w:ascii="Times New Roman" w:hAnsi="Times New Roman"/>
                <w:szCs w:val="24"/>
                <w:lang w:eastAsia="fr-CA"/>
              </w:rPr>
            </w:pPr>
            <w:r w:rsidRPr="00B91F6E">
              <w:rPr>
                <w:rFonts w:ascii="Calibri" w:hAnsi="Calibri"/>
                <w:color w:val="000000"/>
                <w:sz w:val="22"/>
                <w:szCs w:val="22"/>
                <w:lang w:eastAsia="fr-CA"/>
              </w:rPr>
              <w:t>90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4D34B9A" w14:textId="77777777" w:rsidR="00B91F6E" w:rsidRPr="00B91F6E" w:rsidRDefault="00B91F6E" w:rsidP="00B91F6E">
            <w:pPr>
              <w:jc w:val="right"/>
              <w:rPr>
                <w:rFonts w:ascii="Times New Roman" w:hAnsi="Times New Roman"/>
                <w:szCs w:val="24"/>
                <w:lang w:eastAsia="fr-CA"/>
              </w:rPr>
            </w:pPr>
            <w:r w:rsidRPr="00B91F6E">
              <w:rPr>
                <w:rFonts w:ascii="Calibri" w:hAnsi="Calibri"/>
                <w:color w:val="000000"/>
                <w:sz w:val="22"/>
                <w:szCs w:val="22"/>
                <w:lang w:eastAsia="fr-CA"/>
              </w:rPr>
              <w:t>90</w:t>
            </w:r>
          </w:p>
        </w:tc>
      </w:tr>
      <w:tr w:rsidR="00B91F6E" w:rsidRPr="00B91F6E" w14:paraId="78487E6A" w14:textId="77777777" w:rsidTr="00B91F6E">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57D9CCE" w14:textId="77777777" w:rsidR="00B91F6E" w:rsidRPr="00B91F6E" w:rsidRDefault="00B91F6E" w:rsidP="00B91F6E">
            <w:pPr>
              <w:rPr>
                <w:rFonts w:ascii="Times New Roman" w:hAnsi="Times New Roman"/>
                <w:szCs w:val="24"/>
                <w:lang w:eastAsia="fr-CA"/>
              </w:rPr>
            </w:pPr>
            <w:r w:rsidRPr="00B91F6E">
              <w:rPr>
                <w:rFonts w:ascii="Calibri" w:hAnsi="Calibri"/>
                <w:color w:val="000000"/>
                <w:sz w:val="22"/>
                <w:szCs w:val="22"/>
                <w:lang w:eastAsia="fr-CA"/>
              </w:rPr>
              <w:t>Ford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EF53C5D" w14:textId="77777777" w:rsidR="00B91F6E" w:rsidRPr="00B91F6E" w:rsidRDefault="00B91F6E" w:rsidP="00B91F6E">
            <w:pPr>
              <w:rPr>
                <w:rFonts w:ascii="Times New Roman" w:hAnsi="Times New Roman"/>
                <w:szCs w:val="24"/>
                <w:lang w:eastAsia="fr-CA"/>
              </w:rPr>
            </w:pPr>
            <w:r w:rsidRPr="00B91F6E">
              <w:rPr>
                <w:rFonts w:ascii="Calibri" w:hAnsi="Calibri"/>
                <w:color w:val="000000"/>
                <w:sz w:val="22"/>
                <w:szCs w:val="22"/>
                <w:lang w:eastAsia="fr-CA"/>
              </w:rPr>
              <w:t>Grand Marquis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1199818" w14:textId="77777777" w:rsidR="00B91F6E" w:rsidRPr="00B91F6E" w:rsidRDefault="00B91F6E" w:rsidP="00B91F6E">
            <w:pPr>
              <w:jc w:val="right"/>
              <w:rPr>
                <w:rFonts w:ascii="Times New Roman" w:hAnsi="Times New Roman"/>
                <w:szCs w:val="24"/>
                <w:lang w:eastAsia="fr-CA"/>
              </w:rPr>
            </w:pPr>
            <w:r w:rsidRPr="00B91F6E">
              <w:rPr>
                <w:rFonts w:ascii="Calibri" w:hAnsi="Calibri"/>
                <w:color w:val="000000"/>
                <w:sz w:val="22"/>
                <w:szCs w:val="22"/>
                <w:lang w:eastAsia="fr-CA"/>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DECC888" w14:textId="77777777" w:rsidR="00B91F6E" w:rsidRPr="00B91F6E" w:rsidRDefault="00B91F6E" w:rsidP="00B91F6E">
            <w:pPr>
              <w:jc w:val="right"/>
              <w:rPr>
                <w:rFonts w:ascii="Times New Roman" w:hAnsi="Times New Roman"/>
                <w:szCs w:val="24"/>
                <w:lang w:eastAsia="fr-CA"/>
              </w:rPr>
            </w:pPr>
            <w:r w:rsidRPr="00B91F6E">
              <w:rPr>
                <w:rFonts w:ascii="Calibri" w:hAnsi="Calibri"/>
                <w:color w:val="000000"/>
                <w:sz w:val="22"/>
                <w:szCs w:val="22"/>
                <w:lang w:eastAsia="fr-CA"/>
              </w:rPr>
              <w:t>340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FD5CDE3" w14:textId="77777777" w:rsidR="00B91F6E" w:rsidRPr="00B91F6E" w:rsidRDefault="00B91F6E" w:rsidP="00B91F6E">
            <w:pPr>
              <w:jc w:val="right"/>
              <w:rPr>
                <w:rFonts w:ascii="Times New Roman" w:hAnsi="Times New Roman"/>
                <w:szCs w:val="24"/>
                <w:lang w:eastAsia="fr-CA"/>
              </w:rPr>
            </w:pPr>
            <w:r w:rsidRPr="00B91F6E">
              <w:rPr>
                <w:rFonts w:ascii="Calibri" w:hAnsi="Calibri"/>
                <w:color w:val="000000"/>
                <w:sz w:val="22"/>
                <w:szCs w:val="22"/>
                <w:lang w:eastAsia="fr-CA"/>
              </w:rPr>
              <w:t>170</w:t>
            </w:r>
          </w:p>
        </w:tc>
      </w:tr>
      <w:tr w:rsidR="00B91F6E" w:rsidRPr="00B91F6E" w14:paraId="7CB2B9A2" w14:textId="77777777" w:rsidTr="00B91F6E">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0269994" w14:textId="77777777" w:rsidR="00B91F6E" w:rsidRPr="00B91F6E" w:rsidRDefault="00B91F6E" w:rsidP="00B91F6E">
            <w:pPr>
              <w:rPr>
                <w:rFonts w:ascii="Times New Roman" w:hAnsi="Times New Roman"/>
                <w:szCs w:val="24"/>
                <w:lang w:eastAsia="fr-CA"/>
              </w:rPr>
            </w:pPr>
            <w:r w:rsidRPr="00B91F6E">
              <w:rPr>
                <w:rFonts w:ascii="Calibri" w:hAnsi="Calibri"/>
                <w:color w:val="000000"/>
                <w:sz w:val="22"/>
                <w:szCs w:val="22"/>
                <w:lang w:eastAsia="fr-CA"/>
              </w:rPr>
              <w:t>Ford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3DE79FD" w14:textId="77777777" w:rsidR="00B91F6E" w:rsidRPr="00B91F6E" w:rsidRDefault="00B91F6E" w:rsidP="00B91F6E">
            <w:pPr>
              <w:rPr>
                <w:rFonts w:ascii="Times New Roman" w:hAnsi="Times New Roman"/>
                <w:szCs w:val="24"/>
                <w:lang w:eastAsia="fr-CA"/>
              </w:rPr>
            </w:pPr>
            <w:r w:rsidRPr="00B91F6E">
              <w:rPr>
                <w:rFonts w:ascii="Calibri" w:hAnsi="Calibri"/>
                <w:color w:val="000000"/>
                <w:sz w:val="22"/>
                <w:szCs w:val="22"/>
                <w:lang w:eastAsia="fr-CA"/>
              </w:rPr>
              <w:t>Mercury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8FAB3BA" w14:textId="77777777" w:rsidR="00B91F6E" w:rsidRPr="00B91F6E" w:rsidRDefault="00B91F6E" w:rsidP="00B91F6E">
            <w:pPr>
              <w:jc w:val="right"/>
              <w:rPr>
                <w:rFonts w:ascii="Times New Roman" w:hAnsi="Times New Roman"/>
                <w:szCs w:val="24"/>
                <w:lang w:eastAsia="fr-CA"/>
              </w:rPr>
            </w:pPr>
            <w:r w:rsidRPr="00B91F6E">
              <w:rPr>
                <w:rFonts w:ascii="Calibri" w:hAnsi="Calibri"/>
                <w:color w:val="000000"/>
                <w:sz w:val="22"/>
                <w:szCs w:val="22"/>
                <w:lang w:eastAsia="fr-CA"/>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4CDD816" w14:textId="77777777" w:rsidR="00B91F6E" w:rsidRPr="00B91F6E" w:rsidRDefault="00B91F6E" w:rsidP="00B91F6E">
            <w:pPr>
              <w:jc w:val="right"/>
              <w:rPr>
                <w:rFonts w:ascii="Times New Roman" w:hAnsi="Times New Roman"/>
                <w:szCs w:val="24"/>
                <w:lang w:eastAsia="fr-CA"/>
              </w:rPr>
            </w:pPr>
            <w:r w:rsidRPr="00B91F6E">
              <w:rPr>
                <w:rFonts w:ascii="Calibri" w:hAnsi="Calibri"/>
                <w:color w:val="000000"/>
                <w:sz w:val="22"/>
                <w:szCs w:val="22"/>
                <w:lang w:eastAsia="fr-CA"/>
              </w:rPr>
              <w:t>175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7E7A507" w14:textId="77777777" w:rsidR="00B91F6E" w:rsidRPr="00B91F6E" w:rsidRDefault="00B91F6E" w:rsidP="00B91F6E">
            <w:pPr>
              <w:jc w:val="right"/>
              <w:rPr>
                <w:rFonts w:ascii="Times New Roman" w:hAnsi="Times New Roman"/>
                <w:szCs w:val="24"/>
                <w:lang w:eastAsia="fr-CA"/>
              </w:rPr>
            </w:pPr>
            <w:r w:rsidRPr="00B91F6E">
              <w:rPr>
                <w:rFonts w:ascii="Calibri" w:hAnsi="Calibri"/>
                <w:color w:val="000000"/>
                <w:sz w:val="22"/>
                <w:szCs w:val="22"/>
                <w:lang w:eastAsia="fr-CA"/>
              </w:rPr>
              <w:t>175</w:t>
            </w:r>
          </w:p>
        </w:tc>
      </w:tr>
      <w:tr w:rsidR="00B91F6E" w:rsidRPr="00B91F6E" w14:paraId="50F2DB11" w14:textId="77777777" w:rsidTr="00B91F6E">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F886F9D" w14:textId="77777777" w:rsidR="00B91F6E" w:rsidRPr="00B91F6E" w:rsidRDefault="00B91F6E" w:rsidP="00B91F6E">
            <w:pPr>
              <w:rPr>
                <w:rFonts w:ascii="Times New Roman" w:hAnsi="Times New Roman"/>
                <w:szCs w:val="24"/>
                <w:lang w:eastAsia="fr-CA"/>
              </w:rPr>
            </w:pPr>
            <w:r w:rsidRPr="00B91F6E">
              <w:rPr>
                <w:rFonts w:ascii="Calibri" w:hAnsi="Calibri"/>
                <w:color w:val="000000"/>
                <w:sz w:val="22"/>
                <w:szCs w:val="22"/>
                <w:lang w:eastAsia="fr-CA"/>
              </w:rPr>
              <w:t>Mazda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02ECC4D" w14:textId="77777777" w:rsidR="00B91F6E" w:rsidRPr="00B91F6E" w:rsidRDefault="00B91F6E" w:rsidP="00B91F6E">
            <w:pPr>
              <w:rPr>
                <w:rFonts w:ascii="Times New Roman" w:hAnsi="Times New Roman"/>
                <w:szCs w:val="24"/>
                <w:lang w:eastAsia="fr-CA"/>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E607FF5" w14:textId="77777777" w:rsidR="00B91F6E" w:rsidRPr="00B91F6E" w:rsidRDefault="00B91F6E" w:rsidP="00B91F6E">
            <w:pPr>
              <w:jc w:val="right"/>
              <w:rPr>
                <w:rFonts w:ascii="Times New Roman" w:hAnsi="Times New Roman"/>
                <w:szCs w:val="24"/>
                <w:lang w:eastAsia="fr-CA"/>
              </w:rPr>
            </w:pPr>
            <w:r w:rsidRPr="00B91F6E">
              <w:rPr>
                <w:rFonts w:ascii="Calibri" w:hAnsi="Calibri"/>
                <w:color w:val="000000"/>
                <w:sz w:val="22"/>
                <w:szCs w:val="22"/>
                <w:lang w:eastAsia="fr-CA"/>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719DFF9" w14:textId="77777777" w:rsidR="00B91F6E" w:rsidRPr="00B91F6E" w:rsidRDefault="00B91F6E" w:rsidP="00B91F6E">
            <w:pPr>
              <w:jc w:val="right"/>
              <w:rPr>
                <w:rFonts w:ascii="Times New Roman" w:hAnsi="Times New Roman"/>
                <w:szCs w:val="24"/>
                <w:lang w:eastAsia="fr-CA"/>
              </w:rPr>
            </w:pPr>
            <w:r w:rsidRPr="00B91F6E">
              <w:rPr>
                <w:rFonts w:ascii="Calibri" w:hAnsi="Calibri"/>
                <w:color w:val="000000"/>
                <w:sz w:val="22"/>
                <w:szCs w:val="22"/>
                <w:lang w:eastAsia="fr-CA"/>
              </w:rPr>
              <w:t>135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6B24AF8" w14:textId="77777777" w:rsidR="00B91F6E" w:rsidRPr="00B91F6E" w:rsidRDefault="00B91F6E" w:rsidP="00B91F6E">
            <w:pPr>
              <w:jc w:val="right"/>
              <w:rPr>
                <w:rFonts w:ascii="Times New Roman" w:hAnsi="Times New Roman"/>
                <w:szCs w:val="24"/>
                <w:lang w:eastAsia="fr-CA"/>
              </w:rPr>
            </w:pPr>
            <w:r w:rsidRPr="00B91F6E">
              <w:rPr>
                <w:rFonts w:ascii="Calibri" w:hAnsi="Calibri"/>
                <w:color w:val="000000"/>
                <w:sz w:val="22"/>
                <w:szCs w:val="22"/>
                <w:lang w:eastAsia="fr-CA"/>
              </w:rPr>
              <w:t>135</w:t>
            </w:r>
          </w:p>
        </w:tc>
      </w:tr>
      <w:tr w:rsidR="00B91F6E" w:rsidRPr="00B91F6E" w14:paraId="0F0E4015" w14:textId="77777777" w:rsidTr="00B91F6E">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FCB0640" w14:textId="77777777" w:rsidR="00B91F6E" w:rsidRPr="00B91F6E" w:rsidRDefault="00B91F6E" w:rsidP="00B91F6E">
            <w:pPr>
              <w:rPr>
                <w:rFonts w:ascii="Times New Roman" w:hAnsi="Times New Roman"/>
                <w:szCs w:val="24"/>
                <w:lang w:eastAsia="fr-CA"/>
              </w:rPr>
            </w:pPr>
            <w:r w:rsidRPr="00B91F6E">
              <w:rPr>
                <w:rFonts w:ascii="Calibri" w:hAnsi="Calibri"/>
                <w:color w:val="000000"/>
                <w:sz w:val="22"/>
                <w:szCs w:val="22"/>
                <w:lang w:eastAsia="fr-CA"/>
              </w:rPr>
              <w:t>Mazda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ABB8E60" w14:textId="77777777" w:rsidR="00B91F6E" w:rsidRPr="00B91F6E" w:rsidRDefault="00B91F6E" w:rsidP="00B91F6E">
            <w:pPr>
              <w:rPr>
                <w:rFonts w:ascii="Times New Roman" w:hAnsi="Times New Roman"/>
                <w:szCs w:val="24"/>
                <w:lang w:eastAsia="fr-CA"/>
              </w:rPr>
            </w:pPr>
            <w:r w:rsidRPr="00B91F6E">
              <w:rPr>
                <w:rFonts w:ascii="Calibri" w:hAnsi="Calibri"/>
                <w:color w:val="000000"/>
                <w:sz w:val="22"/>
                <w:szCs w:val="22"/>
                <w:lang w:eastAsia="fr-CA"/>
              </w:rPr>
              <w:t>626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85203DF" w14:textId="77777777" w:rsidR="00B91F6E" w:rsidRPr="00B91F6E" w:rsidRDefault="00B91F6E" w:rsidP="00B91F6E">
            <w:pPr>
              <w:jc w:val="right"/>
              <w:rPr>
                <w:rFonts w:ascii="Times New Roman" w:hAnsi="Times New Roman"/>
                <w:szCs w:val="24"/>
                <w:lang w:eastAsia="fr-CA"/>
              </w:rPr>
            </w:pPr>
            <w:r w:rsidRPr="00B91F6E">
              <w:rPr>
                <w:rFonts w:ascii="Calibri" w:hAnsi="Calibri"/>
                <w:color w:val="000000"/>
                <w:sz w:val="22"/>
                <w:szCs w:val="22"/>
                <w:lang w:eastAsia="fr-CA"/>
              </w:rPr>
              <w:t>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D6B3364" w14:textId="77777777" w:rsidR="00B91F6E" w:rsidRPr="00B91F6E" w:rsidRDefault="00B91F6E" w:rsidP="00B91F6E">
            <w:pPr>
              <w:jc w:val="right"/>
              <w:rPr>
                <w:rFonts w:ascii="Times New Roman" w:hAnsi="Times New Roman"/>
                <w:szCs w:val="24"/>
                <w:lang w:eastAsia="fr-CA"/>
              </w:rPr>
            </w:pPr>
            <w:r w:rsidRPr="00B91F6E">
              <w:rPr>
                <w:rFonts w:ascii="Calibri" w:hAnsi="Calibri"/>
                <w:color w:val="000000"/>
                <w:sz w:val="22"/>
                <w:szCs w:val="22"/>
                <w:lang w:eastAsia="fr-CA"/>
              </w:rPr>
              <w:t>465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49F51B5" w14:textId="77777777" w:rsidR="00B91F6E" w:rsidRPr="00B91F6E" w:rsidRDefault="00B91F6E" w:rsidP="00B91F6E">
            <w:pPr>
              <w:jc w:val="right"/>
              <w:rPr>
                <w:rFonts w:ascii="Times New Roman" w:hAnsi="Times New Roman"/>
                <w:szCs w:val="24"/>
                <w:lang w:eastAsia="fr-CA"/>
              </w:rPr>
            </w:pPr>
            <w:r w:rsidRPr="00B91F6E">
              <w:rPr>
                <w:rFonts w:ascii="Calibri" w:hAnsi="Calibri"/>
                <w:color w:val="000000"/>
                <w:sz w:val="22"/>
                <w:szCs w:val="22"/>
                <w:lang w:eastAsia="fr-CA"/>
              </w:rPr>
              <w:t>155</w:t>
            </w:r>
          </w:p>
        </w:tc>
      </w:tr>
      <w:tr w:rsidR="00B91F6E" w:rsidRPr="00B91F6E" w14:paraId="24E79D92" w14:textId="77777777" w:rsidTr="00B91F6E">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0BD295E" w14:textId="77777777" w:rsidR="00B91F6E" w:rsidRPr="00B91F6E" w:rsidRDefault="00B91F6E" w:rsidP="00B91F6E">
            <w:pPr>
              <w:rPr>
                <w:rFonts w:ascii="Times New Roman" w:hAnsi="Times New Roman"/>
                <w:szCs w:val="24"/>
                <w:lang w:eastAsia="fr-CA"/>
              </w:rPr>
            </w:pPr>
            <w:r w:rsidRPr="00B91F6E">
              <w:rPr>
                <w:rFonts w:ascii="Calibri" w:hAnsi="Calibri"/>
                <w:color w:val="000000"/>
                <w:sz w:val="22"/>
                <w:szCs w:val="22"/>
                <w:lang w:eastAsia="fr-CA"/>
              </w:rPr>
              <w:t>Mazda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3E8B66A" w14:textId="77777777" w:rsidR="00B91F6E" w:rsidRPr="00B91F6E" w:rsidRDefault="00B91F6E" w:rsidP="00B91F6E">
            <w:pPr>
              <w:rPr>
                <w:rFonts w:ascii="Times New Roman" w:hAnsi="Times New Roman"/>
                <w:szCs w:val="24"/>
                <w:lang w:eastAsia="fr-CA"/>
              </w:rPr>
            </w:pPr>
            <w:r w:rsidRPr="00B91F6E">
              <w:rPr>
                <w:rFonts w:ascii="Calibri" w:hAnsi="Calibri"/>
                <w:color w:val="000000"/>
                <w:sz w:val="22"/>
                <w:szCs w:val="22"/>
                <w:lang w:eastAsia="fr-CA"/>
              </w:rPr>
              <w:t>Protégé</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1AAF458" w14:textId="77777777" w:rsidR="00B91F6E" w:rsidRPr="00B91F6E" w:rsidRDefault="00B91F6E" w:rsidP="00B91F6E">
            <w:pPr>
              <w:jc w:val="right"/>
              <w:rPr>
                <w:rFonts w:ascii="Times New Roman" w:hAnsi="Times New Roman"/>
                <w:szCs w:val="24"/>
                <w:lang w:eastAsia="fr-CA"/>
              </w:rPr>
            </w:pPr>
            <w:r w:rsidRPr="00B91F6E">
              <w:rPr>
                <w:rFonts w:ascii="Calibri" w:hAnsi="Calibri"/>
                <w:color w:val="000000"/>
                <w:sz w:val="22"/>
                <w:szCs w:val="22"/>
                <w:lang w:eastAsia="fr-CA"/>
              </w:rPr>
              <w:t>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66CCD21" w14:textId="77777777" w:rsidR="00B91F6E" w:rsidRPr="00B91F6E" w:rsidRDefault="00B91F6E" w:rsidP="00B91F6E">
            <w:pPr>
              <w:jc w:val="right"/>
              <w:rPr>
                <w:rFonts w:ascii="Times New Roman" w:hAnsi="Times New Roman"/>
                <w:szCs w:val="24"/>
                <w:lang w:eastAsia="fr-CA"/>
              </w:rPr>
            </w:pPr>
            <w:r w:rsidRPr="00B91F6E">
              <w:rPr>
                <w:rFonts w:ascii="Calibri" w:hAnsi="Calibri"/>
                <w:color w:val="000000"/>
                <w:sz w:val="22"/>
                <w:szCs w:val="22"/>
                <w:lang w:eastAsia="fr-CA"/>
              </w:rPr>
              <w:t>490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70639E3" w14:textId="77777777" w:rsidR="00B91F6E" w:rsidRPr="00B91F6E" w:rsidRDefault="00B91F6E" w:rsidP="00B91F6E">
            <w:pPr>
              <w:jc w:val="right"/>
              <w:rPr>
                <w:rFonts w:ascii="Times New Roman" w:hAnsi="Times New Roman"/>
                <w:szCs w:val="24"/>
                <w:lang w:eastAsia="fr-CA"/>
              </w:rPr>
            </w:pPr>
            <w:r w:rsidRPr="00B91F6E">
              <w:rPr>
                <w:rFonts w:ascii="Calibri" w:hAnsi="Calibri"/>
                <w:color w:val="000000"/>
                <w:sz w:val="22"/>
                <w:szCs w:val="22"/>
                <w:lang w:eastAsia="fr-CA"/>
              </w:rPr>
              <w:t>122,5</w:t>
            </w:r>
          </w:p>
        </w:tc>
      </w:tr>
      <w:tr w:rsidR="00B91F6E" w:rsidRPr="00B91F6E" w14:paraId="7BC0A005" w14:textId="77777777" w:rsidTr="00B91F6E">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494B74A" w14:textId="77777777" w:rsidR="00B91F6E" w:rsidRPr="00B91F6E" w:rsidRDefault="00B91F6E" w:rsidP="00B91F6E">
            <w:pPr>
              <w:rPr>
                <w:rFonts w:ascii="Times New Roman" w:hAnsi="Times New Roman"/>
                <w:szCs w:val="24"/>
                <w:lang w:eastAsia="fr-CA"/>
              </w:rPr>
            </w:pPr>
            <w:r w:rsidRPr="00B91F6E">
              <w:rPr>
                <w:rFonts w:ascii="Calibri" w:hAnsi="Calibri"/>
                <w:color w:val="000000"/>
                <w:sz w:val="22"/>
                <w:szCs w:val="22"/>
                <w:lang w:eastAsia="fr-CA"/>
              </w:rPr>
              <w:t>Nissan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8487623" w14:textId="77777777" w:rsidR="00B91F6E" w:rsidRPr="00B91F6E" w:rsidRDefault="00B91F6E" w:rsidP="00B91F6E">
            <w:pPr>
              <w:rPr>
                <w:rFonts w:ascii="Times New Roman" w:hAnsi="Times New Roman"/>
                <w:szCs w:val="24"/>
                <w:lang w:eastAsia="fr-CA"/>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EE8F7E7" w14:textId="77777777" w:rsidR="00B91F6E" w:rsidRPr="00B91F6E" w:rsidRDefault="00B91F6E" w:rsidP="00B91F6E">
            <w:pPr>
              <w:jc w:val="right"/>
              <w:rPr>
                <w:rFonts w:ascii="Times New Roman" w:hAnsi="Times New Roman"/>
                <w:szCs w:val="24"/>
                <w:lang w:eastAsia="fr-CA"/>
              </w:rPr>
            </w:pPr>
            <w:r w:rsidRPr="00B91F6E">
              <w:rPr>
                <w:rFonts w:ascii="Calibri" w:hAnsi="Calibri"/>
                <w:color w:val="000000"/>
                <w:sz w:val="22"/>
                <w:szCs w:val="22"/>
                <w:lang w:eastAsia="fr-CA"/>
              </w:rPr>
              <w:t>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A7B34EE" w14:textId="77777777" w:rsidR="00B91F6E" w:rsidRPr="00B91F6E" w:rsidRDefault="00B91F6E" w:rsidP="00B91F6E">
            <w:pPr>
              <w:jc w:val="right"/>
              <w:rPr>
                <w:rFonts w:ascii="Times New Roman" w:hAnsi="Times New Roman"/>
                <w:szCs w:val="24"/>
                <w:lang w:eastAsia="fr-CA"/>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3AA6A66" w14:textId="77777777" w:rsidR="00B91F6E" w:rsidRPr="00B91F6E" w:rsidRDefault="00B91F6E" w:rsidP="00B91F6E">
            <w:pPr>
              <w:jc w:val="right"/>
              <w:rPr>
                <w:rFonts w:ascii="Times New Roman" w:hAnsi="Times New Roman"/>
                <w:szCs w:val="24"/>
                <w:lang w:eastAsia="fr-CA"/>
              </w:rPr>
            </w:pPr>
          </w:p>
        </w:tc>
      </w:tr>
      <w:tr w:rsidR="00B91F6E" w:rsidRPr="00B91F6E" w14:paraId="34F24017" w14:textId="77777777" w:rsidTr="00B91F6E">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7C7DF45" w14:textId="77777777" w:rsidR="00B91F6E" w:rsidRPr="00B91F6E" w:rsidRDefault="00B91F6E" w:rsidP="00B91F6E">
            <w:pPr>
              <w:rPr>
                <w:rFonts w:ascii="Times New Roman" w:hAnsi="Times New Roman"/>
                <w:szCs w:val="24"/>
                <w:lang w:eastAsia="fr-CA"/>
              </w:rPr>
            </w:pPr>
            <w:r>
              <w:rPr>
                <w:rFonts w:ascii="Times New Roman" w:hAnsi="Times New Roman"/>
                <w:szCs w:val="24"/>
                <w:lang w:eastAsia="fr-CA"/>
              </w:rPr>
              <w: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9CD32DB" w14:textId="77777777" w:rsidR="00B91F6E" w:rsidRPr="00B91F6E" w:rsidRDefault="00B91F6E" w:rsidP="00B91F6E">
            <w:pPr>
              <w:rPr>
                <w:rFonts w:ascii="Times New Roman" w:hAnsi="Times New Roman"/>
                <w:szCs w:val="24"/>
                <w:lang w:eastAsia="fr-CA"/>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024DEC4" w14:textId="77777777" w:rsidR="00B91F6E" w:rsidRPr="00B91F6E" w:rsidRDefault="00B91F6E" w:rsidP="00B91F6E">
            <w:pPr>
              <w:jc w:val="right"/>
              <w:rPr>
                <w:rFonts w:ascii="Times New Roman" w:hAnsi="Times New Roman"/>
                <w:szCs w:val="24"/>
                <w:lang w:eastAsia="fr-CA"/>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182CB8F" w14:textId="77777777" w:rsidR="00B91F6E" w:rsidRPr="00B91F6E" w:rsidRDefault="00B91F6E" w:rsidP="00B91F6E">
            <w:pPr>
              <w:jc w:val="right"/>
              <w:rPr>
                <w:rFonts w:ascii="Times New Roman" w:hAnsi="Times New Roman"/>
                <w:szCs w:val="24"/>
                <w:lang w:eastAsia="fr-CA"/>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1C81C4B" w14:textId="77777777" w:rsidR="00B91F6E" w:rsidRPr="00B91F6E" w:rsidRDefault="00B91F6E" w:rsidP="00B91F6E">
            <w:pPr>
              <w:jc w:val="right"/>
              <w:rPr>
                <w:rFonts w:ascii="Times New Roman" w:hAnsi="Times New Roman"/>
                <w:szCs w:val="24"/>
                <w:lang w:eastAsia="fr-CA"/>
              </w:rPr>
            </w:pPr>
          </w:p>
        </w:tc>
      </w:tr>
    </w:tbl>
    <w:p w14:paraId="4C9179D6" w14:textId="77777777" w:rsidR="00031C5B" w:rsidRDefault="00031C5B" w:rsidP="00031C5B">
      <w:pPr>
        <w:pStyle w:val="Listepuces"/>
      </w:pPr>
      <w:r>
        <w:br w:type="page"/>
      </w:r>
    </w:p>
    <w:p w14:paraId="03FBEB86" w14:textId="77777777" w:rsidR="00B91F6E" w:rsidRDefault="00031C5B" w:rsidP="00031C5B">
      <w:pPr>
        <w:pStyle w:val="Titre4"/>
      </w:pPr>
      <w:r>
        <w:t>FIRST et LAST</w:t>
      </w:r>
    </w:p>
    <w:p w14:paraId="728732EB" w14:textId="77777777" w:rsidR="00031C5B" w:rsidRDefault="00200B4A" w:rsidP="00031C5B">
      <w:pPr>
        <w:pStyle w:val="Listepuces"/>
      </w:pPr>
      <w:r>
        <w:t>Renvoie la première (ou dernière) valeur trouvée dans un champ (ou expression) des enregistrements résultants de la requête.</w:t>
      </w:r>
    </w:p>
    <w:p w14:paraId="47B946E6" w14:textId="77777777" w:rsidR="00200B4A" w:rsidRDefault="00200B4A" w:rsidP="00200B4A">
      <w:pPr>
        <w:pStyle w:val="Listepuces2"/>
      </w:pPr>
      <w:r>
        <w:t xml:space="preserve">PREMIER et DERNIER tiennent compte </w:t>
      </w:r>
      <w:r w:rsidR="00F9105E">
        <w:t>des</w:t>
      </w:r>
      <w:r>
        <w:t xml:space="preserve"> regroupements présents.</w:t>
      </w:r>
    </w:p>
    <w:p w14:paraId="29E1C431" w14:textId="77777777" w:rsidR="00200B4A" w:rsidRPr="00200B4A" w:rsidRDefault="00200B4A" w:rsidP="00200B4A">
      <w:pPr>
        <w:pStyle w:val="Listepuces"/>
      </w:pPr>
      <w:r>
        <w:rPr>
          <w:b/>
        </w:rPr>
        <w:t>ReqAuto11</w:t>
      </w:r>
    </w:p>
    <w:p w14:paraId="55304F16" w14:textId="77777777" w:rsidR="00200B4A" w:rsidRDefault="00200B4A" w:rsidP="00200B4A">
      <w:pPr>
        <w:pStyle w:val="Requte"/>
      </w:pPr>
      <w:r>
        <w:t>SELECT FIRST(</w:t>
      </w:r>
      <w:proofErr w:type="spellStart"/>
      <w:r>
        <w:t>AutoPrix</w:t>
      </w:r>
      <w:proofErr w:type="spellEnd"/>
      <w:r>
        <w:t xml:space="preserve">) AS </w:t>
      </w:r>
      <w:proofErr w:type="spellStart"/>
      <w:r>
        <w:t>Premier</w:t>
      </w:r>
      <w:r w:rsidR="006C3B0C">
        <w:t>DeAutoPrix</w:t>
      </w:r>
      <w:proofErr w:type="spellEnd"/>
      <w:r>
        <w:t>, LAST(</w:t>
      </w:r>
      <w:proofErr w:type="spellStart"/>
      <w:r>
        <w:t>AutoModèle</w:t>
      </w:r>
      <w:proofErr w:type="spellEnd"/>
      <w:r>
        <w:t>)</w:t>
      </w:r>
      <w:r w:rsidR="006C3B0C">
        <w:t xml:space="preserve"> AS </w:t>
      </w:r>
      <w:proofErr w:type="spellStart"/>
      <w:r w:rsidR="006C3B0C">
        <w:t>DernierDeAutoModèle</w:t>
      </w:r>
      <w:proofErr w:type="spellEnd"/>
      <w:r>
        <w:t>,</w:t>
      </w:r>
      <w:r>
        <w:br/>
      </w:r>
      <w:r>
        <w:tab/>
      </w:r>
      <w:r>
        <w:tab/>
        <w:t>MAX(</w:t>
      </w:r>
      <w:proofErr w:type="spellStart"/>
      <w:r>
        <w:t>Auto</w:t>
      </w:r>
      <w:r w:rsidR="006C3B0C">
        <w:t>Année</w:t>
      </w:r>
      <w:proofErr w:type="spellEnd"/>
      <w:r w:rsidR="006C3B0C">
        <w:t xml:space="preserve">) AS </w:t>
      </w:r>
      <w:proofErr w:type="spellStart"/>
      <w:r w:rsidR="006C3B0C">
        <w:t>MaxDeAutoAnnée</w:t>
      </w:r>
      <w:proofErr w:type="spellEnd"/>
      <w:r>
        <w:t xml:space="preserve">, </w:t>
      </w:r>
      <w:proofErr w:type="spellStart"/>
      <w:r>
        <w:t>AutoMarque</w:t>
      </w:r>
      <w:proofErr w:type="spellEnd"/>
      <w:r>
        <w:br/>
        <w:t>FROM Autos</w:t>
      </w:r>
      <w:r>
        <w:br/>
        <w:t xml:space="preserve">GROUP BY </w:t>
      </w:r>
      <w:proofErr w:type="spellStart"/>
      <w:r>
        <w:t>AutoMarque</w:t>
      </w:r>
      <w:proofErr w:type="spellEnd"/>
      <w:r>
        <w:br/>
        <w:t>ORDER BY LAST(</w:t>
      </w:r>
      <w:proofErr w:type="spellStart"/>
      <w:r>
        <w:t>AutoModèle</w:t>
      </w:r>
      <w:proofErr w:type="spellEnd"/>
      <w:r>
        <w:t>);</w:t>
      </w:r>
    </w:p>
    <w:p w14:paraId="3956DD2E" w14:textId="77777777" w:rsidR="00200B4A" w:rsidRPr="00031C5B" w:rsidRDefault="00200B4A" w:rsidP="00200B4A">
      <w:pPr>
        <w:pStyle w:val="Listepuces2"/>
      </w:pPr>
      <w:r>
        <w:t>Résultats :</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73"/>
        <w:gridCol w:w="1959"/>
        <w:gridCol w:w="1595"/>
        <w:gridCol w:w="850"/>
      </w:tblGrid>
      <w:tr w:rsidR="00200B4A" w:rsidRPr="00200B4A" w14:paraId="16F046C6" w14:textId="77777777" w:rsidTr="00122A2B">
        <w:trPr>
          <w:tblHeader/>
          <w:tblCellSpacing w:w="0"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546FED8D" w14:textId="77777777" w:rsidR="00200B4A" w:rsidRPr="00200B4A" w:rsidRDefault="00200B4A" w:rsidP="00200B4A">
            <w:pPr>
              <w:jc w:val="center"/>
              <w:rPr>
                <w:rFonts w:ascii="Times New Roman" w:hAnsi="Times New Roman"/>
                <w:b/>
                <w:bCs/>
                <w:sz w:val="20"/>
                <w:lang w:eastAsia="fr-CA"/>
              </w:rPr>
            </w:pPr>
            <w:proofErr w:type="spellStart"/>
            <w:r w:rsidRPr="00200B4A">
              <w:rPr>
                <w:rFonts w:ascii="Calibri" w:hAnsi="Calibri"/>
                <w:b/>
                <w:bCs/>
                <w:color w:val="000000"/>
                <w:sz w:val="20"/>
                <w:lang w:eastAsia="fr-CA"/>
              </w:rPr>
              <w:t>PremierDeAutoPrix</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64F90AC5" w14:textId="77777777" w:rsidR="00200B4A" w:rsidRPr="00200B4A" w:rsidRDefault="00200B4A" w:rsidP="00200B4A">
            <w:pPr>
              <w:jc w:val="center"/>
              <w:rPr>
                <w:rFonts w:ascii="Times New Roman" w:hAnsi="Times New Roman"/>
                <w:b/>
                <w:bCs/>
                <w:sz w:val="20"/>
                <w:lang w:eastAsia="fr-CA"/>
              </w:rPr>
            </w:pPr>
            <w:proofErr w:type="spellStart"/>
            <w:r w:rsidRPr="00200B4A">
              <w:rPr>
                <w:rFonts w:ascii="Calibri" w:hAnsi="Calibri"/>
                <w:b/>
                <w:bCs/>
                <w:color w:val="000000"/>
                <w:sz w:val="20"/>
                <w:lang w:eastAsia="fr-CA"/>
              </w:rPr>
              <w:t>DernierDeAutoModèle</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411F0B85" w14:textId="77777777" w:rsidR="00200B4A" w:rsidRPr="00200B4A" w:rsidRDefault="00200B4A" w:rsidP="00200B4A">
            <w:pPr>
              <w:jc w:val="center"/>
              <w:rPr>
                <w:rFonts w:ascii="Times New Roman" w:hAnsi="Times New Roman"/>
                <w:b/>
                <w:bCs/>
                <w:sz w:val="20"/>
                <w:lang w:eastAsia="fr-CA"/>
              </w:rPr>
            </w:pPr>
            <w:proofErr w:type="spellStart"/>
            <w:r w:rsidRPr="00200B4A">
              <w:rPr>
                <w:rFonts w:ascii="Calibri" w:hAnsi="Calibri"/>
                <w:b/>
                <w:bCs/>
                <w:color w:val="000000"/>
                <w:sz w:val="20"/>
                <w:lang w:eastAsia="fr-CA"/>
              </w:rPr>
              <w:t>MaxDeAutoAnnée</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5F09D2FE" w14:textId="77777777" w:rsidR="00200B4A" w:rsidRPr="00200B4A" w:rsidRDefault="00200B4A" w:rsidP="00200B4A">
            <w:pPr>
              <w:jc w:val="center"/>
              <w:rPr>
                <w:rFonts w:ascii="Times New Roman" w:hAnsi="Times New Roman"/>
                <w:b/>
                <w:bCs/>
                <w:sz w:val="20"/>
                <w:lang w:eastAsia="fr-CA"/>
              </w:rPr>
            </w:pPr>
            <w:r w:rsidRPr="00200B4A">
              <w:rPr>
                <w:rFonts w:ascii="Calibri" w:hAnsi="Calibri"/>
                <w:b/>
                <w:bCs/>
                <w:color w:val="000000"/>
                <w:sz w:val="20"/>
                <w:lang w:eastAsia="fr-CA"/>
              </w:rPr>
              <w:t>Marque</w:t>
            </w:r>
          </w:p>
        </w:tc>
      </w:tr>
      <w:tr w:rsidR="00200B4A" w:rsidRPr="00200B4A" w14:paraId="342E938F" w14:textId="77777777" w:rsidTr="00122A2B">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AD7CE02" w14:textId="77777777" w:rsidR="00200B4A" w:rsidRPr="00200B4A" w:rsidRDefault="00200B4A" w:rsidP="00200B4A">
            <w:pPr>
              <w:jc w:val="right"/>
              <w:rPr>
                <w:rFonts w:ascii="Times New Roman" w:hAnsi="Times New Roman"/>
                <w:sz w:val="20"/>
                <w:lang w:eastAsia="fr-CA"/>
              </w:rPr>
            </w:pPr>
            <w:r w:rsidRPr="00200B4A">
              <w:rPr>
                <w:rFonts w:ascii="Calibri" w:hAnsi="Calibri"/>
                <w:color w:val="000000"/>
                <w:sz w:val="20"/>
                <w:lang w:eastAsia="fr-CA"/>
              </w:rPr>
              <w:t>26 795,00 $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406DF6B" w14:textId="77777777" w:rsidR="00200B4A" w:rsidRPr="00200B4A" w:rsidRDefault="00200B4A" w:rsidP="00200B4A">
            <w:pPr>
              <w:rPr>
                <w:rFonts w:ascii="Times New Roman" w:hAnsi="Times New Roman"/>
                <w:sz w:val="20"/>
                <w:lang w:eastAsia="fr-CA"/>
              </w:rPr>
            </w:pPr>
            <w:r w:rsidRPr="00200B4A">
              <w:rPr>
                <w:rFonts w:ascii="Calibri" w:hAnsi="Calibri"/>
                <w:color w:val="000000"/>
                <w:sz w:val="20"/>
                <w:lang w:eastAsia="fr-CA"/>
              </w:rPr>
              <w:t>626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6B5EAA7" w14:textId="77777777" w:rsidR="00200B4A" w:rsidRPr="00200B4A" w:rsidRDefault="00200B4A" w:rsidP="00200B4A">
            <w:pPr>
              <w:rPr>
                <w:rFonts w:ascii="Times New Roman" w:hAnsi="Times New Roman"/>
                <w:sz w:val="20"/>
                <w:lang w:eastAsia="fr-CA"/>
              </w:rPr>
            </w:pPr>
            <w:r w:rsidRPr="00200B4A">
              <w:rPr>
                <w:rFonts w:ascii="Calibri" w:hAnsi="Calibri"/>
                <w:color w:val="000000"/>
                <w:sz w:val="20"/>
                <w:lang w:eastAsia="fr-CA"/>
              </w:rPr>
              <w:t>2001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BF80041" w14:textId="77777777" w:rsidR="00200B4A" w:rsidRPr="00200B4A" w:rsidRDefault="00200B4A" w:rsidP="00200B4A">
            <w:pPr>
              <w:rPr>
                <w:rFonts w:ascii="Times New Roman" w:hAnsi="Times New Roman"/>
                <w:sz w:val="20"/>
                <w:lang w:eastAsia="fr-CA"/>
              </w:rPr>
            </w:pPr>
            <w:r w:rsidRPr="00200B4A">
              <w:rPr>
                <w:rFonts w:ascii="Calibri" w:hAnsi="Calibri"/>
                <w:color w:val="000000"/>
                <w:sz w:val="20"/>
                <w:lang w:eastAsia="fr-CA"/>
              </w:rPr>
              <w:t>Mazda</w:t>
            </w:r>
          </w:p>
        </w:tc>
      </w:tr>
      <w:tr w:rsidR="00200B4A" w:rsidRPr="00200B4A" w14:paraId="02102E28" w14:textId="77777777" w:rsidTr="00122A2B">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9DF9589" w14:textId="77777777" w:rsidR="00200B4A" w:rsidRPr="00200B4A" w:rsidRDefault="00200B4A" w:rsidP="00200B4A">
            <w:pPr>
              <w:jc w:val="right"/>
              <w:rPr>
                <w:rFonts w:ascii="Times New Roman" w:hAnsi="Times New Roman"/>
                <w:sz w:val="20"/>
                <w:lang w:eastAsia="fr-CA"/>
              </w:rPr>
            </w:pPr>
            <w:r w:rsidRPr="00200B4A">
              <w:rPr>
                <w:rFonts w:ascii="Calibri" w:hAnsi="Calibri"/>
                <w:color w:val="000000"/>
                <w:sz w:val="20"/>
                <w:lang w:eastAsia="fr-CA"/>
              </w:rPr>
              <w:t>19 500,00 $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17898A4" w14:textId="77777777" w:rsidR="00200B4A" w:rsidRPr="00200B4A" w:rsidRDefault="00200B4A" w:rsidP="00200B4A">
            <w:pPr>
              <w:rPr>
                <w:rFonts w:ascii="Times New Roman" w:hAnsi="Times New Roman"/>
                <w:sz w:val="20"/>
                <w:lang w:eastAsia="fr-CA"/>
              </w:rPr>
            </w:pPr>
            <w:proofErr w:type="spellStart"/>
            <w:r w:rsidRPr="00200B4A">
              <w:rPr>
                <w:rFonts w:ascii="Calibri" w:hAnsi="Calibri"/>
                <w:color w:val="000000"/>
                <w:sz w:val="20"/>
                <w:lang w:eastAsia="fr-CA"/>
              </w:rPr>
              <w:t>Camry</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A848665" w14:textId="77777777" w:rsidR="00200B4A" w:rsidRPr="00200B4A" w:rsidRDefault="00200B4A" w:rsidP="00200B4A">
            <w:pPr>
              <w:rPr>
                <w:rFonts w:ascii="Times New Roman" w:hAnsi="Times New Roman"/>
                <w:sz w:val="20"/>
                <w:lang w:eastAsia="fr-CA"/>
              </w:rPr>
            </w:pPr>
            <w:r w:rsidRPr="00200B4A">
              <w:rPr>
                <w:rFonts w:ascii="Calibri" w:hAnsi="Calibri"/>
                <w:color w:val="000000"/>
                <w:sz w:val="20"/>
                <w:lang w:eastAsia="fr-CA"/>
              </w:rPr>
              <w:t>2001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924C116" w14:textId="77777777" w:rsidR="00200B4A" w:rsidRPr="00200B4A" w:rsidRDefault="00200B4A" w:rsidP="00200B4A">
            <w:pPr>
              <w:rPr>
                <w:rFonts w:ascii="Times New Roman" w:hAnsi="Times New Roman"/>
                <w:sz w:val="20"/>
                <w:lang w:eastAsia="fr-CA"/>
              </w:rPr>
            </w:pPr>
            <w:r w:rsidRPr="00200B4A">
              <w:rPr>
                <w:rFonts w:ascii="Calibri" w:hAnsi="Calibri"/>
                <w:color w:val="000000"/>
                <w:sz w:val="20"/>
                <w:lang w:eastAsia="fr-CA"/>
              </w:rPr>
              <w:t>Toyota</w:t>
            </w:r>
          </w:p>
        </w:tc>
      </w:tr>
      <w:tr w:rsidR="00200B4A" w:rsidRPr="00200B4A" w14:paraId="69751A73" w14:textId="77777777" w:rsidTr="00122A2B">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1C75ABF" w14:textId="77777777" w:rsidR="00200B4A" w:rsidRPr="00200B4A" w:rsidRDefault="00200B4A" w:rsidP="00200B4A">
            <w:pPr>
              <w:jc w:val="right"/>
              <w:rPr>
                <w:rFonts w:ascii="Times New Roman" w:hAnsi="Times New Roman"/>
                <w:sz w:val="20"/>
                <w:lang w:eastAsia="fr-CA"/>
              </w:rPr>
            </w:pPr>
            <w:r w:rsidRPr="00200B4A">
              <w:rPr>
                <w:rFonts w:ascii="Calibri" w:hAnsi="Calibri"/>
                <w:color w:val="000000"/>
                <w:sz w:val="20"/>
                <w:lang w:eastAsia="fr-CA"/>
              </w:rPr>
              <w:t>18 795,00 $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7F11D4B" w14:textId="77777777" w:rsidR="00200B4A" w:rsidRPr="00200B4A" w:rsidRDefault="00200B4A" w:rsidP="00200B4A">
            <w:pPr>
              <w:rPr>
                <w:rFonts w:ascii="Times New Roman" w:hAnsi="Times New Roman"/>
                <w:sz w:val="20"/>
                <w:lang w:eastAsia="fr-CA"/>
              </w:rPr>
            </w:pPr>
            <w:r w:rsidRPr="00200B4A">
              <w:rPr>
                <w:rFonts w:ascii="Calibri" w:hAnsi="Calibri"/>
                <w:color w:val="000000"/>
                <w:sz w:val="20"/>
                <w:lang w:eastAsia="fr-CA"/>
              </w:rPr>
              <w:t>Cavalier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7FD90CD" w14:textId="77777777" w:rsidR="00200B4A" w:rsidRPr="00200B4A" w:rsidRDefault="00200B4A" w:rsidP="00200B4A">
            <w:pPr>
              <w:rPr>
                <w:rFonts w:ascii="Times New Roman" w:hAnsi="Times New Roman"/>
                <w:sz w:val="20"/>
                <w:lang w:eastAsia="fr-CA"/>
              </w:rPr>
            </w:pPr>
            <w:r w:rsidRPr="00200B4A">
              <w:rPr>
                <w:rFonts w:ascii="Calibri" w:hAnsi="Calibri"/>
                <w:color w:val="000000"/>
                <w:sz w:val="20"/>
                <w:lang w:eastAsia="fr-CA"/>
              </w:rPr>
              <w:t>2001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5A8D80B" w14:textId="77777777" w:rsidR="00200B4A" w:rsidRPr="00200B4A" w:rsidRDefault="00200B4A" w:rsidP="00200B4A">
            <w:pPr>
              <w:rPr>
                <w:rFonts w:ascii="Times New Roman" w:hAnsi="Times New Roman"/>
                <w:sz w:val="20"/>
                <w:lang w:eastAsia="fr-CA"/>
              </w:rPr>
            </w:pPr>
            <w:r w:rsidRPr="00200B4A">
              <w:rPr>
                <w:rFonts w:ascii="Calibri" w:hAnsi="Calibri"/>
                <w:color w:val="000000"/>
                <w:sz w:val="20"/>
                <w:lang w:eastAsia="fr-CA"/>
              </w:rPr>
              <w:t>Chevrolet</w:t>
            </w:r>
          </w:p>
        </w:tc>
      </w:tr>
      <w:tr w:rsidR="00200B4A" w:rsidRPr="00200B4A" w14:paraId="5D48246A" w14:textId="77777777" w:rsidTr="00122A2B">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C84A2BD" w14:textId="77777777" w:rsidR="00200B4A" w:rsidRPr="00200B4A" w:rsidRDefault="00200B4A" w:rsidP="00200B4A">
            <w:pPr>
              <w:jc w:val="right"/>
              <w:rPr>
                <w:rFonts w:ascii="Times New Roman" w:hAnsi="Times New Roman"/>
                <w:sz w:val="20"/>
                <w:lang w:eastAsia="fr-CA"/>
              </w:rPr>
            </w:pPr>
            <w:r w:rsidRPr="00200B4A">
              <w:rPr>
                <w:rFonts w:ascii="Calibri" w:hAnsi="Calibri"/>
                <w:color w:val="000000"/>
                <w:sz w:val="20"/>
                <w:lang w:eastAsia="fr-CA"/>
              </w:rPr>
              <w:t>26 500,00 $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7641B42" w14:textId="77777777" w:rsidR="00200B4A" w:rsidRPr="00200B4A" w:rsidRDefault="00200B4A" w:rsidP="00200B4A">
            <w:pPr>
              <w:rPr>
                <w:rFonts w:ascii="Times New Roman" w:hAnsi="Times New Roman"/>
                <w:sz w:val="20"/>
                <w:lang w:eastAsia="fr-CA"/>
              </w:rPr>
            </w:pPr>
            <w:r w:rsidRPr="00200B4A">
              <w:rPr>
                <w:rFonts w:ascii="Calibri" w:hAnsi="Calibri"/>
                <w:color w:val="000000"/>
                <w:sz w:val="20"/>
                <w:lang w:eastAsia="fr-CA"/>
              </w:rPr>
              <w:t>Grand Marquis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6766A58" w14:textId="77777777" w:rsidR="00200B4A" w:rsidRPr="00200B4A" w:rsidRDefault="00200B4A" w:rsidP="00200B4A">
            <w:pPr>
              <w:rPr>
                <w:rFonts w:ascii="Times New Roman" w:hAnsi="Times New Roman"/>
                <w:sz w:val="20"/>
                <w:lang w:eastAsia="fr-CA"/>
              </w:rPr>
            </w:pPr>
            <w:r w:rsidRPr="00200B4A">
              <w:rPr>
                <w:rFonts w:ascii="Calibri" w:hAnsi="Calibri"/>
                <w:color w:val="000000"/>
                <w:sz w:val="20"/>
                <w:lang w:eastAsia="fr-CA"/>
              </w:rPr>
              <w:t>2001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7DABB17" w14:textId="77777777" w:rsidR="00200B4A" w:rsidRPr="00200B4A" w:rsidRDefault="00200B4A" w:rsidP="00200B4A">
            <w:pPr>
              <w:rPr>
                <w:rFonts w:ascii="Times New Roman" w:hAnsi="Times New Roman"/>
                <w:sz w:val="20"/>
                <w:lang w:eastAsia="fr-CA"/>
              </w:rPr>
            </w:pPr>
            <w:r w:rsidRPr="00200B4A">
              <w:rPr>
                <w:rFonts w:ascii="Calibri" w:hAnsi="Calibri"/>
                <w:color w:val="000000"/>
                <w:sz w:val="20"/>
                <w:lang w:eastAsia="fr-CA"/>
              </w:rPr>
              <w:t>Ford</w:t>
            </w:r>
          </w:p>
        </w:tc>
      </w:tr>
      <w:tr w:rsidR="00200B4A" w:rsidRPr="00200B4A" w14:paraId="394006BD" w14:textId="77777777" w:rsidTr="00122A2B">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3A9E627" w14:textId="77777777" w:rsidR="00200B4A" w:rsidRPr="00200B4A" w:rsidRDefault="00200B4A" w:rsidP="00200B4A">
            <w:pPr>
              <w:jc w:val="right"/>
              <w:rPr>
                <w:rFonts w:ascii="Times New Roman" w:hAnsi="Times New Roman"/>
                <w:sz w:val="20"/>
                <w:lang w:eastAsia="fr-CA"/>
              </w:rPr>
            </w:pPr>
            <w:r w:rsidRPr="00200B4A">
              <w:rPr>
                <w:rFonts w:ascii="Calibri" w:hAnsi="Calibri"/>
                <w:color w:val="000000"/>
                <w:sz w:val="20"/>
                <w:lang w:eastAsia="fr-CA"/>
              </w:rPr>
              <w:t>23 500,00 $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7EF325F" w14:textId="77777777" w:rsidR="00200B4A" w:rsidRPr="00200B4A" w:rsidRDefault="00200B4A" w:rsidP="00200B4A">
            <w:pPr>
              <w:rPr>
                <w:rFonts w:ascii="Times New Roman" w:hAnsi="Times New Roman"/>
                <w:sz w:val="20"/>
                <w:lang w:eastAsia="fr-CA"/>
              </w:rPr>
            </w:pPr>
            <w:r w:rsidRPr="00200B4A">
              <w:rPr>
                <w:rFonts w:ascii="Calibri" w:hAnsi="Calibri"/>
                <w:color w:val="000000"/>
                <w:sz w:val="20"/>
                <w:lang w:eastAsia="fr-CA"/>
              </w:rPr>
              <w:t>Kia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E6C35EF" w14:textId="77777777" w:rsidR="00200B4A" w:rsidRPr="00200B4A" w:rsidRDefault="00200B4A" w:rsidP="00200B4A">
            <w:pPr>
              <w:rPr>
                <w:rFonts w:ascii="Times New Roman" w:hAnsi="Times New Roman"/>
                <w:sz w:val="20"/>
                <w:lang w:eastAsia="fr-CA"/>
              </w:rPr>
            </w:pPr>
            <w:r w:rsidRPr="00200B4A">
              <w:rPr>
                <w:rFonts w:ascii="Calibri" w:hAnsi="Calibri"/>
                <w:color w:val="000000"/>
                <w:sz w:val="20"/>
                <w:lang w:eastAsia="fr-CA"/>
              </w:rPr>
              <w:t>2000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85E0058" w14:textId="77777777" w:rsidR="00200B4A" w:rsidRPr="00200B4A" w:rsidRDefault="00200B4A" w:rsidP="00200B4A">
            <w:pPr>
              <w:rPr>
                <w:rFonts w:ascii="Times New Roman" w:hAnsi="Times New Roman"/>
                <w:sz w:val="20"/>
                <w:lang w:eastAsia="fr-CA"/>
              </w:rPr>
            </w:pPr>
            <w:r w:rsidRPr="00200B4A">
              <w:rPr>
                <w:rFonts w:ascii="Calibri" w:hAnsi="Calibri"/>
                <w:color w:val="000000"/>
                <w:sz w:val="20"/>
                <w:lang w:eastAsia="fr-CA"/>
              </w:rPr>
              <w:t>Suzuki</w:t>
            </w:r>
          </w:p>
        </w:tc>
      </w:tr>
      <w:tr w:rsidR="00200B4A" w:rsidRPr="00200B4A" w14:paraId="062A567B" w14:textId="77777777" w:rsidTr="00122A2B">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84F412C" w14:textId="77777777" w:rsidR="00200B4A" w:rsidRPr="00200B4A" w:rsidRDefault="00200B4A" w:rsidP="00200B4A">
            <w:pPr>
              <w:jc w:val="right"/>
              <w:rPr>
                <w:rFonts w:ascii="Times New Roman" w:hAnsi="Times New Roman"/>
                <w:sz w:val="20"/>
                <w:lang w:eastAsia="fr-CA"/>
              </w:rPr>
            </w:pPr>
            <w:r w:rsidRPr="00200B4A">
              <w:rPr>
                <w:rFonts w:ascii="Calibri" w:hAnsi="Calibri"/>
                <w:color w:val="000000"/>
                <w:sz w:val="20"/>
                <w:lang w:eastAsia="fr-CA"/>
              </w:rPr>
              <w:t>11 995,00 $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3841DE2" w14:textId="77777777" w:rsidR="00200B4A" w:rsidRPr="00200B4A" w:rsidRDefault="00200B4A" w:rsidP="00200B4A">
            <w:pPr>
              <w:rPr>
                <w:rFonts w:ascii="Times New Roman" w:hAnsi="Times New Roman"/>
                <w:sz w:val="20"/>
                <w:lang w:eastAsia="fr-CA"/>
              </w:rPr>
            </w:pPr>
            <w:proofErr w:type="spellStart"/>
            <w:r w:rsidRPr="00200B4A">
              <w:rPr>
                <w:rFonts w:ascii="Calibri" w:hAnsi="Calibri"/>
                <w:color w:val="000000"/>
                <w:sz w:val="20"/>
                <w:lang w:eastAsia="fr-CA"/>
              </w:rPr>
              <w:t>Lemans</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E7B4C55" w14:textId="77777777" w:rsidR="00200B4A" w:rsidRPr="00200B4A" w:rsidRDefault="00200B4A" w:rsidP="00200B4A">
            <w:pPr>
              <w:rPr>
                <w:rFonts w:ascii="Times New Roman" w:hAnsi="Times New Roman"/>
                <w:sz w:val="20"/>
                <w:lang w:eastAsia="fr-CA"/>
              </w:rPr>
            </w:pPr>
            <w:r w:rsidRPr="00200B4A">
              <w:rPr>
                <w:rFonts w:ascii="Calibri" w:hAnsi="Calibri"/>
                <w:color w:val="000000"/>
                <w:sz w:val="20"/>
                <w:lang w:eastAsia="fr-CA"/>
              </w:rPr>
              <w:t>2001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B2C1B91" w14:textId="77777777" w:rsidR="00200B4A" w:rsidRPr="00200B4A" w:rsidRDefault="00200B4A" w:rsidP="00200B4A">
            <w:pPr>
              <w:rPr>
                <w:rFonts w:ascii="Times New Roman" w:hAnsi="Times New Roman"/>
                <w:sz w:val="20"/>
                <w:lang w:eastAsia="fr-CA"/>
              </w:rPr>
            </w:pPr>
            <w:r w:rsidRPr="00200B4A">
              <w:rPr>
                <w:rFonts w:ascii="Calibri" w:hAnsi="Calibri"/>
                <w:color w:val="000000"/>
                <w:sz w:val="20"/>
                <w:lang w:eastAsia="fr-CA"/>
              </w:rPr>
              <w:t>Daewoo</w:t>
            </w:r>
          </w:p>
        </w:tc>
      </w:tr>
      <w:tr w:rsidR="00200B4A" w:rsidRPr="00200B4A" w14:paraId="25E58C7D" w14:textId="77777777" w:rsidTr="00122A2B">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1446721" w14:textId="77777777" w:rsidR="00200B4A" w:rsidRPr="00200B4A" w:rsidRDefault="00200B4A" w:rsidP="00200B4A">
            <w:pPr>
              <w:jc w:val="right"/>
              <w:rPr>
                <w:rFonts w:ascii="Times New Roman" w:hAnsi="Times New Roman"/>
                <w:sz w:val="20"/>
                <w:lang w:eastAsia="fr-CA"/>
              </w:rPr>
            </w:pPr>
            <w:r w:rsidRPr="00200B4A">
              <w:rPr>
                <w:rFonts w:ascii="Calibri" w:hAnsi="Calibri"/>
                <w:color w:val="000000"/>
                <w:sz w:val="20"/>
                <w:lang w:eastAsia="fr-CA"/>
              </w:rPr>
              <w:t>25 000,00 $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8352A8A" w14:textId="77777777" w:rsidR="00200B4A" w:rsidRPr="00200B4A" w:rsidRDefault="00200B4A" w:rsidP="00200B4A">
            <w:pPr>
              <w:rPr>
                <w:rFonts w:ascii="Times New Roman" w:hAnsi="Times New Roman"/>
                <w:sz w:val="20"/>
                <w:lang w:eastAsia="fr-CA"/>
              </w:rPr>
            </w:pPr>
            <w:r w:rsidRPr="00200B4A">
              <w:rPr>
                <w:rFonts w:ascii="Calibri" w:hAnsi="Calibri"/>
                <w:color w:val="000000"/>
                <w:sz w:val="20"/>
                <w:lang w:eastAsia="fr-CA"/>
              </w:rPr>
              <w:t xml:space="preserve">New </w:t>
            </w:r>
            <w:proofErr w:type="spellStart"/>
            <w:r w:rsidRPr="00200B4A">
              <w:rPr>
                <w:rFonts w:ascii="Calibri" w:hAnsi="Calibri"/>
                <w:color w:val="000000"/>
                <w:sz w:val="20"/>
                <w:lang w:eastAsia="fr-CA"/>
              </w:rPr>
              <w:t>Yorker</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AADC9E7" w14:textId="77777777" w:rsidR="00200B4A" w:rsidRPr="00200B4A" w:rsidRDefault="00200B4A" w:rsidP="00200B4A">
            <w:pPr>
              <w:rPr>
                <w:rFonts w:ascii="Times New Roman" w:hAnsi="Times New Roman"/>
                <w:sz w:val="20"/>
                <w:lang w:eastAsia="fr-CA"/>
              </w:rPr>
            </w:pPr>
            <w:r w:rsidRPr="00200B4A">
              <w:rPr>
                <w:rFonts w:ascii="Calibri" w:hAnsi="Calibri"/>
                <w:color w:val="000000"/>
                <w:sz w:val="20"/>
                <w:lang w:eastAsia="fr-CA"/>
              </w:rPr>
              <w:t>2001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8274742" w14:textId="77777777" w:rsidR="00200B4A" w:rsidRPr="00200B4A" w:rsidRDefault="00200B4A" w:rsidP="00200B4A">
            <w:pPr>
              <w:rPr>
                <w:rFonts w:ascii="Times New Roman" w:hAnsi="Times New Roman"/>
                <w:sz w:val="20"/>
                <w:lang w:eastAsia="fr-CA"/>
              </w:rPr>
            </w:pPr>
            <w:r w:rsidRPr="00200B4A">
              <w:rPr>
                <w:rFonts w:ascii="Calibri" w:hAnsi="Calibri"/>
                <w:color w:val="000000"/>
                <w:sz w:val="20"/>
                <w:lang w:eastAsia="fr-CA"/>
              </w:rPr>
              <w:t>Chrysler</w:t>
            </w:r>
          </w:p>
        </w:tc>
      </w:tr>
      <w:tr w:rsidR="00200B4A" w:rsidRPr="00200B4A" w14:paraId="4A82BCB1" w14:textId="77777777" w:rsidTr="00122A2B">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24B6542" w14:textId="77777777" w:rsidR="00200B4A" w:rsidRPr="00200B4A" w:rsidRDefault="00200B4A" w:rsidP="00200B4A">
            <w:pPr>
              <w:jc w:val="right"/>
              <w:rPr>
                <w:rFonts w:ascii="Times New Roman" w:hAnsi="Times New Roman"/>
                <w:sz w:val="20"/>
                <w:lang w:eastAsia="fr-CA"/>
              </w:rPr>
            </w:pPr>
            <w:r w:rsidRPr="00200B4A">
              <w:rPr>
                <w:rFonts w:ascii="Calibri" w:hAnsi="Calibri"/>
                <w:color w:val="000000"/>
                <w:sz w:val="20"/>
                <w:lang w:eastAsia="fr-CA"/>
              </w:rPr>
              <w:t>13 565,00 $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1788A9D" w14:textId="77777777" w:rsidR="00200B4A" w:rsidRPr="00200B4A" w:rsidRDefault="00200B4A" w:rsidP="00200B4A">
            <w:pPr>
              <w:rPr>
                <w:rFonts w:ascii="Times New Roman" w:hAnsi="Times New Roman"/>
                <w:sz w:val="20"/>
                <w:lang w:eastAsia="fr-CA"/>
              </w:rPr>
            </w:pPr>
            <w:proofErr w:type="spellStart"/>
            <w:r w:rsidRPr="00200B4A">
              <w:rPr>
                <w:rFonts w:ascii="Calibri" w:hAnsi="Calibri"/>
                <w:color w:val="000000"/>
                <w:sz w:val="20"/>
                <w:lang w:eastAsia="fr-CA"/>
              </w:rPr>
              <w:t>Pathfinder</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86A89C5" w14:textId="77777777" w:rsidR="00200B4A" w:rsidRPr="00200B4A" w:rsidRDefault="00200B4A" w:rsidP="00200B4A">
            <w:pPr>
              <w:rPr>
                <w:rFonts w:ascii="Times New Roman" w:hAnsi="Times New Roman"/>
                <w:sz w:val="20"/>
                <w:lang w:eastAsia="fr-CA"/>
              </w:rPr>
            </w:pPr>
            <w:r w:rsidRPr="00200B4A">
              <w:rPr>
                <w:rFonts w:ascii="Calibri" w:hAnsi="Calibri"/>
                <w:color w:val="000000"/>
                <w:sz w:val="20"/>
                <w:lang w:eastAsia="fr-CA"/>
              </w:rPr>
              <w:t>2001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A341126" w14:textId="77777777" w:rsidR="00200B4A" w:rsidRPr="00200B4A" w:rsidRDefault="00200B4A" w:rsidP="00200B4A">
            <w:pPr>
              <w:rPr>
                <w:rFonts w:ascii="Times New Roman" w:hAnsi="Times New Roman"/>
                <w:sz w:val="20"/>
                <w:lang w:eastAsia="fr-CA"/>
              </w:rPr>
            </w:pPr>
            <w:r w:rsidRPr="00200B4A">
              <w:rPr>
                <w:rFonts w:ascii="Calibri" w:hAnsi="Calibri"/>
                <w:color w:val="000000"/>
                <w:sz w:val="20"/>
                <w:lang w:eastAsia="fr-CA"/>
              </w:rPr>
              <w:t>Nissan</w:t>
            </w:r>
          </w:p>
        </w:tc>
      </w:tr>
      <w:tr w:rsidR="00200B4A" w:rsidRPr="00200B4A" w14:paraId="02B22EB6" w14:textId="77777777" w:rsidTr="00122A2B">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48D9CA2" w14:textId="77777777" w:rsidR="00200B4A" w:rsidRPr="00200B4A" w:rsidRDefault="00200B4A" w:rsidP="00200B4A">
            <w:pPr>
              <w:jc w:val="right"/>
              <w:rPr>
                <w:rFonts w:ascii="Times New Roman" w:hAnsi="Times New Roman"/>
                <w:sz w:val="20"/>
                <w:lang w:eastAsia="fr-CA"/>
              </w:rPr>
            </w:pPr>
            <w:r w:rsidRPr="00200B4A">
              <w:rPr>
                <w:rFonts w:ascii="Calibri" w:hAnsi="Calibri"/>
                <w:color w:val="000000"/>
                <w:sz w:val="20"/>
                <w:lang w:eastAsia="fr-CA"/>
              </w:rPr>
              <w:t>28 795,00 $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7BEAD86" w14:textId="77777777" w:rsidR="00200B4A" w:rsidRPr="00200B4A" w:rsidRDefault="00200B4A" w:rsidP="00200B4A">
            <w:pPr>
              <w:rPr>
                <w:rFonts w:ascii="Times New Roman" w:hAnsi="Times New Roman"/>
                <w:sz w:val="20"/>
                <w:lang w:eastAsia="fr-CA"/>
              </w:rPr>
            </w:pPr>
            <w:proofErr w:type="spellStart"/>
            <w:r w:rsidRPr="00200B4A">
              <w:rPr>
                <w:rFonts w:ascii="Calibri" w:hAnsi="Calibri"/>
                <w:color w:val="000000"/>
                <w:sz w:val="20"/>
                <w:lang w:eastAsia="fr-CA"/>
              </w:rPr>
              <w:t>Sunfire</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913A9C7" w14:textId="77777777" w:rsidR="00200B4A" w:rsidRPr="00200B4A" w:rsidRDefault="00200B4A" w:rsidP="00200B4A">
            <w:pPr>
              <w:rPr>
                <w:rFonts w:ascii="Times New Roman" w:hAnsi="Times New Roman"/>
                <w:sz w:val="20"/>
                <w:lang w:eastAsia="fr-CA"/>
              </w:rPr>
            </w:pPr>
            <w:r w:rsidRPr="00200B4A">
              <w:rPr>
                <w:rFonts w:ascii="Calibri" w:hAnsi="Calibri"/>
                <w:color w:val="000000"/>
                <w:sz w:val="20"/>
                <w:lang w:eastAsia="fr-CA"/>
              </w:rPr>
              <w:t>2001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264DE54" w14:textId="77777777" w:rsidR="00200B4A" w:rsidRPr="00200B4A" w:rsidRDefault="00200B4A" w:rsidP="00200B4A">
            <w:pPr>
              <w:rPr>
                <w:rFonts w:ascii="Times New Roman" w:hAnsi="Times New Roman"/>
                <w:sz w:val="20"/>
                <w:lang w:eastAsia="fr-CA"/>
              </w:rPr>
            </w:pPr>
            <w:r w:rsidRPr="00200B4A">
              <w:rPr>
                <w:rFonts w:ascii="Calibri" w:hAnsi="Calibri"/>
                <w:color w:val="000000"/>
                <w:sz w:val="20"/>
                <w:lang w:eastAsia="fr-CA"/>
              </w:rPr>
              <w:t>Pontiac</w:t>
            </w:r>
          </w:p>
        </w:tc>
      </w:tr>
    </w:tbl>
    <w:p w14:paraId="08B6A8B4" w14:textId="77777777" w:rsidR="00E272DC" w:rsidRDefault="00054EE7">
      <w:r>
        <w:rPr>
          <w:noProof/>
          <w:lang w:eastAsia="fr-CA"/>
        </w:rPr>
        <w:pict w14:anchorId="67AEC9C6">
          <v:shape id="_x0000_s3072" type="#_x0000_t202" style="position:absolute;margin-left:256.5pt;margin-top:7.7pt;width:117pt;height:22.5pt;z-index:251787264;mso-position-horizontal-relative:text;mso-position-vertical-relative:text" filled="f" strokeweight="1.5pt">
            <v:textbox>
              <w:txbxContent>
                <w:p w14:paraId="52E797D5" w14:textId="77777777" w:rsidR="00352CB3" w:rsidRDefault="00352CB3">
                  <w:r>
                    <w:t>Trié sur ce champ</w:t>
                  </w:r>
                </w:p>
              </w:txbxContent>
            </v:textbox>
          </v:shape>
        </w:pict>
      </w:r>
      <w:r>
        <w:rPr>
          <w:noProof/>
          <w:lang w:eastAsia="fr-CA"/>
        </w:rPr>
        <w:pict w14:anchorId="377FACC9">
          <v:shape id="_x0000_s3071" type="#_x0000_t32" style="position:absolute;margin-left:220.5pt;margin-top:0;width:36pt;height:24pt;z-index:251786240;mso-position-horizontal-relative:text;mso-position-vertical-relative:text" o:connectortype="straight" strokeweight="1.5pt">
            <v:stroke endarrow="block"/>
          </v:shape>
        </w:pict>
      </w:r>
    </w:p>
    <w:p w14:paraId="6272B7CA" w14:textId="77777777" w:rsidR="00F9105E" w:rsidRDefault="00F9105E" w:rsidP="00F9105E">
      <w:pPr>
        <w:pStyle w:val="Listepuces2"/>
        <w:numPr>
          <w:ilvl w:val="0"/>
          <w:numId w:val="0"/>
        </w:numPr>
        <w:ind w:left="714" w:hanging="357"/>
      </w:pPr>
    </w:p>
    <w:p w14:paraId="6601AC45" w14:textId="77777777" w:rsidR="00F9105E" w:rsidRDefault="00122A2B" w:rsidP="00122A2B">
      <w:pPr>
        <w:pStyle w:val="Norme"/>
      </w:pPr>
      <w:r>
        <w:t>Attention</w:t>
      </w:r>
    </w:p>
    <w:p w14:paraId="693AB332" w14:textId="77777777" w:rsidR="00200B4A" w:rsidRDefault="00122A2B" w:rsidP="00122A2B">
      <w:pPr>
        <w:pStyle w:val="Normetexte"/>
      </w:pPr>
      <w:r>
        <w:t xml:space="preserve">Si FIRST ou LAST ne fait pas partie d’une </w:t>
      </w:r>
      <w:r w:rsidR="00EE055E">
        <w:t xml:space="preserve">instruction </w:t>
      </w:r>
      <w:r>
        <w:t>avec regroupement et/ou le champ impliqué n’est pas déjà trié, la valeur dans ce champ de sortie n’a pas nécessairement de signification utile.</w:t>
      </w:r>
    </w:p>
    <w:p w14:paraId="0BF98718" w14:textId="77777777" w:rsidR="00122A2B" w:rsidRDefault="00122A2B">
      <w:pPr>
        <w:rPr>
          <w:b/>
          <w:u w:val="single"/>
        </w:rPr>
      </w:pPr>
      <w:r>
        <w:br w:type="page"/>
      </w:r>
    </w:p>
    <w:p w14:paraId="7EC055D8" w14:textId="77777777" w:rsidR="00122A2B" w:rsidRDefault="00122A2B" w:rsidP="00122A2B">
      <w:pPr>
        <w:pStyle w:val="Titre3"/>
      </w:pPr>
      <w:r>
        <w:t>Expression</w:t>
      </w:r>
    </w:p>
    <w:p w14:paraId="33AA2D2A" w14:textId="77777777" w:rsidR="00122A2B" w:rsidRDefault="00122A2B" w:rsidP="00122A2B">
      <w:pPr>
        <w:pStyle w:val="Listepuces"/>
      </w:pPr>
      <w:r>
        <w:t>Access-SQL nous offre beaucoup de fonctions intégrées, qui peuvent être utilisées dans des instructions SQL.</w:t>
      </w:r>
    </w:p>
    <w:p w14:paraId="22937B1A" w14:textId="77777777" w:rsidR="00122A2B" w:rsidRDefault="00122A2B" w:rsidP="00122A2B">
      <w:pPr>
        <w:pStyle w:val="Listepuces"/>
      </w:pPr>
      <w:r>
        <w:t>Par exemple, pour les dates :</w:t>
      </w:r>
    </w:p>
    <w:p w14:paraId="0EE65BEE" w14:textId="77777777" w:rsidR="00122A2B" w:rsidRDefault="00122A2B" w:rsidP="00122A2B">
      <w:pPr>
        <w:pStyle w:val="Listepuces2"/>
        <w:tabs>
          <w:tab w:val="left" w:pos="6237"/>
        </w:tabs>
      </w:pPr>
      <w:r>
        <w:t>Année(</w:t>
      </w:r>
      <w:proofErr w:type="spellStart"/>
      <w:r w:rsidR="00B50927">
        <w:t>exp_date</w:t>
      </w:r>
      <w:proofErr w:type="spellEnd"/>
      <w:r>
        <w:t>)</w:t>
      </w:r>
      <w:r>
        <w:tab/>
      </w:r>
      <w:proofErr w:type="spellStart"/>
      <w:r>
        <w:t>Year</w:t>
      </w:r>
      <w:proofErr w:type="spellEnd"/>
      <w:r>
        <w:t>(</w:t>
      </w:r>
      <w:proofErr w:type="spellStart"/>
      <w:r w:rsidR="00B50927">
        <w:t>exp_date</w:t>
      </w:r>
      <w:proofErr w:type="spellEnd"/>
      <w:r>
        <w:t>)</w:t>
      </w:r>
    </w:p>
    <w:p w14:paraId="366177E1" w14:textId="77777777" w:rsidR="00122A2B" w:rsidRDefault="00122A2B" w:rsidP="00122A2B">
      <w:pPr>
        <w:pStyle w:val="Listepuces2"/>
        <w:tabs>
          <w:tab w:val="left" w:pos="6237"/>
        </w:tabs>
      </w:pPr>
      <w:r>
        <w:t>Date()</w:t>
      </w:r>
      <w:r>
        <w:tab/>
      </w:r>
      <w:proofErr w:type="gramStart"/>
      <w:r>
        <w:t>Date(</w:t>
      </w:r>
      <w:proofErr w:type="gramEnd"/>
      <w:r>
        <w:t>)</w:t>
      </w:r>
    </w:p>
    <w:p w14:paraId="5440B1FA" w14:textId="77777777" w:rsidR="00122A2B" w:rsidRDefault="00122A2B" w:rsidP="00122A2B">
      <w:pPr>
        <w:pStyle w:val="Listepuces2"/>
        <w:tabs>
          <w:tab w:val="left" w:pos="6237"/>
        </w:tabs>
      </w:pPr>
      <w:proofErr w:type="spellStart"/>
      <w:r>
        <w:t>EstDate</w:t>
      </w:r>
      <w:proofErr w:type="spellEnd"/>
      <w:r>
        <w:t>(</w:t>
      </w:r>
      <w:proofErr w:type="spellStart"/>
      <w:r>
        <w:t>exp</w:t>
      </w:r>
      <w:r w:rsidR="00B50927">
        <w:t>_date</w:t>
      </w:r>
      <w:proofErr w:type="spellEnd"/>
      <w:r>
        <w:t>)</w:t>
      </w:r>
      <w:r>
        <w:tab/>
      </w:r>
      <w:proofErr w:type="spellStart"/>
      <w:r>
        <w:t>IsDate</w:t>
      </w:r>
      <w:proofErr w:type="spellEnd"/>
      <w:r>
        <w:t>(</w:t>
      </w:r>
      <w:proofErr w:type="spellStart"/>
      <w:r w:rsidR="00B50927">
        <w:t>exp_date</w:t>
      </w:r>
      <w:proofErr w:type="spellEnd"/>
      <w:r>
        <w:t>)</w:t>
      </w:r>
    </w:p>
    <w:p w14:paraId="50F8A959" w14:textId="77777777" w:rsidR="00122A2B" w:rsidRDefault="00122A2B" w:rsidP="00122A2B">
      <w:pPr>
        <w:pStyle w:val="Listepuces2"/>
        <w:tabs>
          <w:tab w:val="left" w:pos="6237"/>
        </w:tabs>
      </w:pPr>
      <w:r>
        <w:t>Maintenant()</w:t>
      </w:r>
      <w:r>
        <w:tab/>
      </w:r>
      <w:proofErr w:type="spellStart"/>
      <w:proofErr w:type="gramStart"/>
      <w:r>
        <w:t>Now</w:t>
      </w:r>
      <w:proofErr w:type="spellEnd"/>
      <w:r>
        <w:t>(</w:t>
      </w:r>
      <w:proofErr w:type="gramEnd"/>
      <w:r>
        <w:t>)</w:t>
      </w:r>
    </w:p>
    <w:p w14:paraId="6E8599E4" w14:textId="77777777" w:rsidR="00122A2B" w:rsidRDefault="00122A2B" w:rsidP="00122A2B">
      <w:pPr>
        <w:pStyle w:val="Listepuces2"/>
        <w:tabs>
          <w:tab w:val="left" w:pos="6237"/>
        </w:tabs>
      </w:pPr>
      <w:r>
        <w:t>Mois(</w:t>
      </w:r>
      <w:proofErr w:type="spellStart"/>
      <w:r>
        <w:t>exp_date</w:t>
      </w:r>
      <w:proofErr w:type="spellEnd"/>
      <w:r>
        <w:t>)</w:t>
      </w:r>
      <w:r>
        <w:tab/>
        <w:t>Mois(</w:t>
      </w:r>
      <w:proofErr w:type="spellStart"/>
      <w:r w:rsidR="00B50927">
        <w:t>exp_date</w:t>
      </w:r>
      <w:proofErr w:type="spellEnd"/>
      <w:r>
        <w:t>)</w:t>
      </w:r>
    </w:p>
    <w:p w14:paraId="166DA283" w14:textId="77777777" w:rsidR="00CB3E22" w:rsidRPr="00CB3E22" w:rsidRDefault="00CB3E22" w:rsidP="00CB3E22"/>
    <w:p w14:paraId="0700379C" w14:textId="77777777" w:rsidR="00CB3E22" w:rsidRPr="00CB3E22" w:rsidRDefault="00CB3E22" w:rsidP="00CB3E22"/>
    <w:p w14:paraId="2E62221B" w14:textId="77777777" w:rsidR="00B50927" w:rsidRDefault="00B50927" w:rsidP="00122A2B">
      <w:pPr>
        <w:pStyle w:val="Listepuces2"/>
        <w:tabs>
          <w:tab w:val="left" w:pos="6237"/>
        </w:tabs>
      </w:pPr>
      <w:proofErr w:type="spellStart"/>
      <w:proofErr w:type="gramStart"/>
      <w:r>
        <w:t>MonthName</w:t>
      </w:r>
      <w:proofErr w:type="spellEnd"/>
      <w:r>
        <w:t>(</w:t>
      </w:r>
      <w:proofErr w:type="spellStart"/>
      <w:proofErr w:type="gramEnd"/>
      <w:r>
        <w:t>month</w:t>
      </w:r>
      <w:proofErr w:type="spellEnd"/>
      <w:r w:rsidR="00CB3E22">
        <w:t xml:space="preserve"> [; </w:t>
      </w:r>
      <w:proofErr w:type="spellStart"/>
      <w:r w:rsidR="00CB3E22">
        <w:t>abbreviate</w:t>
      </w:r>
      <w:proofErr w:type="spellEnd"/>
      <w:r w:rsidR="00CB3E22">
        <w:t>]</w:t>
      </w:r>
      <w:r>
        <w:t>)</w:t>
      </w:r>
      <w:r w:rsidR="00CB3E22">
        <w:tab/>
        <w:t xml:space="preserve">où </w:t>
      </w:r>
      <w:proofErr w:type="spellStart"/>
      <w:r w:rsidR="00CB3E22">
        <w:t>abbreviate</w:t>
      </w:r>
      <w:proofErr w:type="spellEnd"/>
      <w:r w:rsidR="00CB3E22">
        <w:t xml:space="preserve"> est un booléen</w:t>
      </w:r>
    </w:p>
    <w:p w14:paraId="05C335C3" w14:textId="77777777" w:rsidR="00CB3E22" w:rsidRPr="009E3CC1" w:rsidRDefault="00CB3E22" w:rsidP="00122A2B">
      <w:pPr>
        <w:pStyle w:val="Listepuces2"/>
        <w:tabs>
          <w:tab w:val="left" w:pos="6237"/>
        </w:tabs>
        <w:rPr>
          <w:lang w:val="en-CA"/>
        </w:rPr>
      </w:pPr>
      <w:proofErr w:type="spellStart"/>
      <w:r w:rsidRPr="009E3CC1">
        <w:rPr>
          <w:lang w:val="en-CA"/>
        </w:rPr>
        <w:t>DateDiff</w:t>
      </w:r>
      <w:proofErr w:type="spellEnd"/>
      <w:r w:rsidRPr="009E3CC1">
        <w:rPr>
          <w:lang w:val="en-CA"/>
        </w:rPr>
        <w:t>(</w:t>
      </w:r>
      <w:proofErr w:type="spellStart"/>
      <w:r w:rsidRPr="009E3CC1">
        <w:rPr>
          <w:lang w:val="en-CA"/>
        </w:rPr>
        <w:t>intervalle</w:t>
      </w:r>
      <w:proofErr w:type="spellEnd"/>
      <w:r w:rsidRPr="009E3CC1">
        <w:rPr>
          <w:lang w:val="en-CA"/>
        </w:rPr>
        <w:t>; date1; date2 [;</w:t>
      </w:r>
      <w:proofErr w:type="spellStart"/>
      <w:r w:rsidRPr="009E3CC1">
        <w:rPr>
          <w:lang w:val="en-CA"/>
        </w:rPr>
        <w:t>firstweekday</w:t>
      </w:r>
      <w:proofErr w:type="spellEnd"/>
      <w:r w:rsidRPr="009E3CC1">
        <w:rPr>
          <w:lang w:val="en-CA"/>
        </w:rPr>
        <w:t xml:space="preserve">; </w:t>
      </w:r>
      <w:proofErr w:type="spellStart"/>
      <w:r w:rsidRPr="009E3CC1">
        <w:rPr>
          <w:lang w:val="en-CA"/>
        </w:rPr>
        <w:t>firstweek</w:t>
      </w:r>
      <w:proofErr w:type="spellEnd"/>
      <w:r w:rsidRPr="009E3CC1">
        <w:rPr>
          <w:lang w:val="en-CA"/>
        </w:rPr>
        <w:t>])</w:t>
      </w:r>
    </w:p>
    <w:p w14:paraId="2CF2260D" w14:textId="77777777" w:rsidR="00CB3E22" w:rsidRDefault="00CB3E22" w:rsidP="00CB3E22">
      <w:pPr>
        <w:pStyle w:val="Norme"/>
      </w:pPr>
      <w:r>
        <w:t>Attention</w:t>
      </w:r>
    </w:p>
    <w:p w14:paraId="60AA7AA4" w14:textId="77777777" w:rsidR="00CB3E22" w:rsidRDefault="00CB3E22" w:rsidP="00CB3E22">
      <w:pPr>
        <w:pStyle w:val="Normetexte"/>
        <w:numPr>
          <w:ilvl w:val="0"/>
          <w:numId w:val="11"/>
        </w:numPr>
        <w:ind w:left="567" w:right="4"/>
        <w:jc w:val="left"/>
      </w:pPr>
      <w:r>
        <w:t>Les fonctions intégrées ne font pas partie des mots réservés de SQL</w:t>
      </w:r>
    </w:p>
    <w:p w14:paraId="072FCF15" w14:textId="77777777" w:rsidR="00CB3E22" w:rsidRDefault="00CB3E22" w:rsidP="00CB3E22">
      <w:pPr>
        <w:pStyle w:val="Normetexte"/>
        <w:numPr>
          <w:ilvl w:val="0"/>
          <w:numId w:val="11"/>
        </w:numPr>
        <w:ind w:left="567" w:right="4"/>
        <w:jc w:val="left"/>
      </w:pPr>
      <w:r>
        <w:t>Selon le SGBD utilisé, ces mêmes fonctions peuvent avoir des nom</w:t>
      </w:r>
      <w:r w:rsidR="00EE055E">
        <w:t>s différents (ou ne pas exister</w:t>
      </w:r>
      <w:r>
        <w:t>)</w:t>
      </w:r>
    </w:p>
    <w:p w14:paraId="50280283" w14:textId="77777777" w:rsidR="00CB3E22" w:rsidRDefault="00CB3E22" w:rsidP="00CB3E22">
      <w:pPr>
        <w:pStyle w:val="Normetexte"/>
        <w:numPr>
          <w:ilvl w:val="0"/>
          <w:numId w:val="11"/>
        </w:numPr>
        <w:ind w:left="567" w:right="4"/>
        <w:jc w:val="left"/>
      </w:pPr>
      <w:r>
        <w:t>Leur emploi rend l’instruction SQL moins portable d’un SGBD à un autre…</w:t>
      </w:r>
    </w:p>
    <w:p w14:paraId="29F54A09" w14:textId="77777777" w:rsidR="00CB3E22" w:rsidRDefault="000A589E" w:rsidP="00CB3E22">
      <w:pPr>
        <w:pStyle w:val="Listepuces"/>
        <w:rPr>
          <w:b/>
        </w:rPr>
      </w:pPr>
      <w:proofErr w:type="spellStart"/>
      <w:r>
        <w:rPr>
          <w:b/>
        </w:rPr>
        <w:t>ReqM</w:t>
      </w:r>
      <w:proofErr w:type="spellEnd"/>
    </w:p>
    <w:p w14:paraId="42260B11" w14:textId="77777777" w:rsidR="00CB3E22" w:rsidRPr="00272F13" w:rsidRDefault="00CB3E22" w:rsidP="00CB3E22">
      <w:pPr>
        <w:pStyle w:val="Requte"/>
        <w:rPr>
          <w:rStyle w:val="rponse2"/>
        </w:rPr>
      </w:pPr>
      <w:r w:rsidRPr="00272F13">
        <w:rPr>
          <w:rStyle w:val="rponse2"/>
        </w:rPr>
        <w:t xml:space="preserve">SELECT </w:t>
      </w:r>
      <w:proofErr w:type="spellStart"/>
      <w:r w:rsidRPr="00272F13">
        <w:rPr>
          <w:rStyle w:val="rponse2"/>
        </w:rPr>
        <w:t>ClientNom</w:t>
      </w:r>
      <w:proofErr w:type="spellEnd"/>
      <w:r w:rsidRPr="00272F13">
        <w:rPr>
          <w:rStyle w:val="rponse2"/>
        </w:rPr>
        <w:t xml:space="preserve">, </w:t>
      </w:r>
      <w:proofErr w:type="spellStart"/>
      <w:r w:rsidRPr="00272F13">
        <w:rPr>
          <w:rStyle w:val="rponse2"/>
        </w:rPr>
        <w:t>ClientDepuis</w:t>
      </w:r>
      <w:proofErr w:type="spellEnd"/>
      <w:r w:rsidRPr="00272F13">
        <w:rPr>
          <w:rStyle w:val="rponse2"/>
        </w:rPr>
        <w:t xml:space="preserve">, </w:t>
      </w:r>
      <w:proofErr w:type="spellStart"/>
      <w:proofErr w:type="gramStart"/>
      <w:r w:rsidRPr="00272F13">
        <w:rPr>
          <w:rStyle w:val="rponse2"/>
        </w:rPr>
        <w:t>Month</w:t>
      </w:r>
      <w:proofErr w:type="spellEnd"/>
      <w:r w:rsidRPr="00272F13">
        <w:rPr>
          <w:rStyle w:val="rponse2"/>
        </w:rPr>
        <w:t>(</w:t>
      </w:r>
      <w:proofErr w:type="spellStart"/>
      <w:proofErr w:type="gramEnd"/>
      <w:r w:rsidRPr="00272F13">
        <w:rPr>
          <w:rStyle w:val="rponse2"/>
        </w:rPr>
        <w:t>ClientDepuis</w:t>
      </w:r>
      <w:proofErr w:type="spellEnd"/>
      <w:r w:rsidRPr="00272F13">
        <w:rPr>
          <w:rStyle w:val="rponse2"/>
        </w:rPr>
        <w:t>) AS Mois,</w:t>
      </w:r>
      <w:r w:rsidRPr="00272F13">
        <w:rPr>
          <w:rStyle w:val="rponse2"/>
        </w:rPr>
        <w:br/>
      </w:r>
      <w:r w:rsidRPr="00272F13">
        <w:rPr>
          <w:rStyle w:val="rponse2"/>
        </w:rPr>
        <w:tab/>
      </w:r>
      <w:r w:rsidRPr="00272F13">
        <w:rPr>
          <w:rStyle w:val="rponse2"/>
        </w:rPr>
        <w:tab/>
      </w:r>
      <w:r w:rsidRPr="00272F13">
        <w:rPr>
          <w:rStyle w:val="rponse2"/>
        </w:rPr>
        <w:tab/>
      </w:r>
      <w:proofErr w:type="spellStart"/>
      <w:r w:rsidRPr="00272F13">
        <w:rPr>
          <w:rStyle w:val="rponse2"/>
        </w:rPr>
        <w:t>MonthName</w:t>
      </w:r>
      <w:proofErr w:type="spellEnd"/>
      <w:r w:rsidRPr="00272F13">
        <w:rPr>
          <w:rStyle w:val="rponse2"/>
        </w:rPr>
        <w:t>(</w:t>
      </w:r>
      <w:proofErr w:type="spellStart"/>
      <w:r w:rsidRPr="00272F13">
        <w:rPr>
          <w:rStyle w:val="rponse2"/>
        </w:rPr>
        <w:t>Month</w:t>
      </w:r>
      <w:proofErr w:type="spellEnd"/>
      <w:r w:rsidRPr="00272F13">
        <w:rPr>
          <w:rStyle w:val="rponse2"/>
        </w:rPr>
        <w:t>(</w:t>
      </w:r>
      <w:proofErr w:type="spellStart"/>
      <w:r w:rsidRPr="00272F13">
        <w:rPr>
          <w:rStyle w:val="rponse2"/>
        </w:rPr>
        <w:t>ClientDepuis</w:t>
      </w:r>
      <w:proofErr w:type="spellEnd"/>
      <w:r w:rsidRPr="00272F13">
        <w:rPr>
          <w:rStyle w:val="rponse2"/>
        </w:rPr>
        <w:t xml:space="preserve">)) AS </w:t>
      </w:r>
      <w:proofErr w:type="spellStart"/>
      <w:r w:rsidRPr="00272F13">
        <w:rPr>
          <w:rStyle w:val="rponse2"/>
        </w:rPr>
        <w:t>LeMois</w:t>
      </w:r>
      <w:proofErr w:type="spellEnd"/>
      <w:r w:rsidRPr="00272F13">
        <w:rPr>
          <w:rStyle w:val="rponse2"/>
        </w:rPr>
        <w:br/>
        <w:t>FROM Clients;</w:t>
      </w:r>
    </w:p>
    <w:p w14:paraId="4883762C" w14:textId="77777777" w:rsidR="00272F13" w:rsidRPr="00272F13" w:rsidRDefault="00272F13" w:rsidP="00CB3E22">
      <w:pPr>
        <w:pStyle w:val="Requte"/>
        <w:rPr>
          <w:rStyle w:val="rponse2"/>
        </w:rPr>
      </w:pPr>
    </w:p>
    <w:p w14:paraId="76595E82" w14:textId="77777777" w:rsidR="00272F13" w:rsidRPr="00272F13" w:rsidRDefault="00272F13" w:rsidP="00CB3E22">
      <w:pPr>
        <w:pStyle w:val="Requte"/>
        <w:rPr>
          <w:rStyle w:val="rponse2"/>
        </w:rPr>
      </w:pPr>
    </w:p>
    <w:p w14:paraId="5D8B89FA" w14:textId="77777777" w:rsidR="00272F13" w:rsidRDefault="00272F13" w:rsidP="00CB3E22">
      <w:pPr>
        <w:pStyle w:val="Requte"/>
        <w:rPr>
          <w:rStyle w:val="rponse2"/>
        </w:rPr>
      </w:pPr>
    </w:p>
    <w:p w14:paraId="4D391343" w14:textId="77777777" w:rsidR="00272F13" w:rsidRPr="00272F13" w:rsidRDefault="00272F13" w:rsidP="00272F13">
      <w:pPr>
        <w:pStyle w:val="Listepuces2"/>
      </w:pPr>
      <w:r w:rsidRPr="00272F13">
        <w:rPr>
          <w:rStyle w:val="rponse2"/>
          <w:rFonts w:ascii="Arial" w:hAnsi="Arial"/>
          <w:u w:val="none"/>
        </w:rPr>
        <w:t>Résultats :</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46"/>
        <w:gridCol w:w="902"/>
        <w:gridCol w:w="389"/>
        <w:gridCol w:w="767"/>
      </w:tblGrid>
      <w:tr w:rsidR="00272F13" w:rsidRPr="00272F13" w14:paraId="5C32C174" w14:textId="77777777" w:rsidTr="00272F13">
        <w:trPr>
          <w:tblHeader/>
          <w:tblCellSpacing w:w="0"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21A4CA35" w14:textId="77777777" w:rsidR="00272F13" w:rsidRPr="00272F13" w:rsidRDefault="00272F13" w:rsidP="00272F13">
            <w:pPr>
              <w:jc w:val="center"/>
              <w:rPr>
                <w:rFonts w:ascii="Times New Roman" w:hAnsi="Times New Roman"/>
                <w:b/>
                <w:bCs/>
                <w:sz w:val="16"/>
                <w:szCs w:val="16"/>
                <w:lang w:eastAsia="fr-CA"/>
              </w:rPr>
            </w:pPr>
            <w:proofErr w:type="spellStart"/>
            <w:r w:rsidRPr="00272F13">
              <w:rPr>
                <w:rFonts w:ascii="Calibri" w:hAnsi="Calibri"/>
                <w:b/>
                <w:bCs/>
                <w:color w:val="000000"/>
                <w:sz w:val="16"/>
                <w:szCs w:val="16"/>
                <w:lang w:eastAsia="fr-CA"/>
              </w:rPr>
              <w:t>ClientNom</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49EE1710" w14:textId="77777777" w:rsidR="00272F13" w:rsidRPr="00272F13" w:rsidRDefault="00272F13" w:rsidP="00272F13">
            <w:pPr>
              <w:jc w:val="center"/>
              <w:rPr>
                <w:rFonts w:ascii="Times New Roman" w:hAnsi="Times New Roman"/>
                <w:b/>
                <w:bCs/>
                <w:sz w:val="16"/>
                <w:szCs w:val="16"/>
                <w:lang w:eastAsia="fr-CA"/>
              </w:rPr>
            </w:pPr>
            <w:proofErr w:type="spellStart"/>
            <w:r w:rsidRPr="00272F13">
              <w:rPr>
                <w:rFonts w:ascii="Calibri" w:hAnsi="Calibri"/>
                <w:b/>
                <w:bCs/>
                <w:color w:val="000000"/>
                <w:sz w:val="16"/>
                <w:szCs w:val="16"/>
                <w:lang w:eastAsia="fr-CA"/>
              </w:rPr>
              <w:t>ClientDepuis</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4DF7A969" w14:textId="77777777" w:rsidR="00272F13" w:rsidRPr="00272F13" w:rsidRDefault="00272F13" w:rsidP="00272F13">
            <w:pPr>
              <w:jc w:val="center"/>
              <w:rPr>
                <w:rFonts w:ascii="Times New Roman" w:hAnsi="Times New Roman"/>
                <w:b/>
                <w:bCs/>
                <w:sz w:val="16"/>
                <w:szCs w:val="16"/>
                <w:lang w:eastAsia="fr-CA"/>
              </w:rPr>
            </w:pPr>
            <w:r w:rsidRPr="00272F13">
              <w:rPr>
                <w:rFonts w:ascii="Calibri" w:hAnsi="Calibri"/>
                <w:b/>
                <w:bCs/>
                <w:color w:val="000000"/>
                <w:sz w:val="16"/>
                <w:szCs w:val="16"/>
                <w:lang w:eastAsia="fr-CA"/>
              </w:rPr>
              <w:t>Mois</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312B10DD" w14:textId="77777777" w:rsidR="00272F13" w:rsidRPr="00272F13" w:rsidRDefault="00272F13" w:rsidP="00272F13">
            <w:pPr>
              <w:jc w:val="center"/>
              <w:rPr>
                <w:rFonts w:ascii="Times New Roman" w:hAnsi="Times New Roman"/>
                <w:b/>
                <w:bCs/>
                <w:sz w:val="16"/>
                <w:szCs w:val="16"/>
                <w:lang w:eastAsia="fr-CA"/>
              </w:rPr>
            </w:pPr>
            <w:proofErr w:type="spellStart"/>
            <w:r w:rsidRPr="00272F13">
              <w:rPr>
                <w:rFonts w:ascii="Calibri" w:hAnsi="Calibri"/>
                <w:b/>
                <w:bCs/>
                <w:color w:val="000000"/>
                <w:sz w:val="16"/>
                <w:szCs w:val="16"/>
                <w:lang w:eastAsia="fr-CA"/>
              </w:rPr>
              <w:t>LeMois</w:t>
            </w:r>
            <w:proofErr w:type="spellEnd"/>
          </w:p>
        </w:tc>
      </w:tr>
      <w:tr w:rsidR="00272F13" w:rsidRPr="00272F13" w14:paraId="7D8977F4" w14:textId="77777777" w:rsidTr="00272F13">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23470CF" w14:textId="77777777" w:rsidR="00272F13" w:rsidRPr="00272F13" w:rsidRDefault="00272F13" w:rsidP="00272F13">
            <w:pPr>
              <w:rPr>
                <w:rFonts w:ascii="Times New Roman" w:hAnsi="Times New Roman"/>
                <w:sz w:val="16"/>
                <w:szCs w:val="16"/>
                <w:lang w:eastAsia="fr-CA"/>
              </w:rPr>
            </w:pPr>
            <w:r w:rsidRPr="00272F13">
              <w:rPr>
                <w:rFonts w:ascii="Calibri" w:hAnsi="Calibri"/>
                <w:color w:val="000000"/>
                <w:sz w:val="16"/>
                <w:szCs w:val="16"/>
                <w:lang w:eastAsia="fr-CA"/>
              </w:rPr>
              <w:t>Animaux Câlins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0D87DBB" w14:textId="77777777" w:rsidR="00272F13" w:rsidRPr="00272F13" w:rsidRDefault="00272F13" w:rsidP="00272F13">
            <w:pPr>
              <w:jc w:val="right"/>
              <w:rPr>
                <w:rFonts w:ascii="Times New Roman" w:hAnsi="Times New Roman"/>
                <w:sz w:val="16"/>
                <w:szCs w:val="16"/>
                <w:lang w:eastAsia="fr-CA"/>
              </w:rPr>
            </w:pPr>
            <w:r w:rsidRPr="00272F13">
              <w:rPr>
                <w:rFonts w:ascii="Calibri" w:hAnsi="Calibri"/>
                <w:color w:val="000000"/>
                <w:sz w:val="16"/>
                <w:szCs w:val="16"/>
                <w:lang w:eastAsia="fr-CA"/>
              </w:rPr>
              <w:t>1995-03-19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C5C422E" w14:textId="77777777" w:rsidR="00272F13" w:rsidRPr="00272F13" w:rsidRDefault="00272F13" w:rsidP="00272F13">
            <w:pPr>
              <w:jc w:val="right"/>
              <w:rPr>
                <w:rFonts w:ascii="Times New Roman" w:hAnsi="Times New Roman"/>
                <w:sz w:val="16"/>
                <w:szCs w:val="16"/>
                <w:lang w:eastAsia="fr-CA"/>
              </w:rPr>
            </w:pPr>
            <w:r w:rsidRPr="00272F13">
              <w:rPr>
                <w:rFonts w:ascii="Calibri" w:hAnsi="Calibri"/>
                <w:color w:val="000000"/>
                <w:sz w:val="16"/>
                <w:szCs w:val="16"/>
                <w:lang w:eastAsia="fr-CA"/>
              </w:rPr>
              <w:t>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A63B0FC" w14:textId="77777777" w:rsidR="00272F13" w:rsidRPr="00272F13" w:rsidRDefault="00272F13" w:rsidP="00272F13">
            <w:pPr>
              <w:rPr>
                <w:rFonts w:ascii="Times New Roman" w:hAnsi="Times New Roman"/>
                <w:sz w:val="16"/>
                <w:szCs w:val="16"/>
                <w:lang w:eastAsia="fr-CA"/>
              </w:rPr>
            </w:pPr>
            <w:r w:rsidRPr="00272F13">
              <w:rPr>
                <w:rFonts w:ascii="Calibri" w:hAnsi="Calibri"/>
                <w:color w:val="000000"/>
                <w:sz w:val="16"/>
                <w:szCs w:val="16"/>
                <w:lang w:eastAsia="fr-CA"/>
              </w:rPr>
              <w:t>mars</w:t>
            </w:r>
          </w:p>
        </w:tc>
      </w:tr>
      <w:tr w:rsidR="00272F13" w:rsidRPr="00272F13" w14:paraId="7393CE69" w14:textId="77777777" w:rsidTr="00272F13">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DCBC5A0" w14:textId="77777777" w:rsidR="00272F13" w:rsidRPr="00272F13" w:rsidRDefault="00272F13" w:rsidP="00272F13">
            <w:pPr>
              <w:rPr>
                <w:rFonts w:ascii="Times New Roman" w:hAnsi="Times New Roman"/>
                <w:sz w:val="16"/>
                <w:szCs w:val="16"/>
                <w:lang w:eastAsia="fr-CA"/>
              </w:rPr>
            </w:pPr>
            <w:r w:rsidRPr="00272F13">
              <w:rPr>
                <w:rFonts w:ascii="Calibri" w:hAnsi="Calibri"/>
                <w:color w:val="000000"/>
                <w:sz w:val="16"/>
                <w:szCs w:val="16"/>
                <w:lang w:eastAsia="fr-CA"/>
              </w:rPr>
              <w:t>Jean Adams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D6959E0" w14:textId="77777777" w:rsidR="00272F13" w:rsidRPr="00272F13" w:rsidRDefault="00272F13" w:rsidP="00272F13">
            <w:pPr>
              <w:jc w:val="right"/>
              <w:rPr>
                <w:rFonts w:ascii="Times New Roman" w:hAnsi="Times New Roman"/>
                <w:sz w:val="16"/>
                <w:szCs w:val="16"/>
                <w:lang w:eastAsia="fr-CA"/>
              </w:rPr>
            </w:pPr>
            <w:r w:rsidRPr="00272F13">
              <w:rPr>
                <w:rFonts w:ascii="Calibri" w:hAnsi="Calibri"/>
                <w:color w:val="000000"/>
                <w:sz w:val="16"/>
                <w:szCs w:val="16"/>
                <w:lang w:eastAsia="fr-CA"/>
              </w:rPr>
              <w:t>1993-01-01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DA9BC8B" w14:textId="77777777" w:rsidR="00272F13" w:rsidRPr="00272F13" w:rsidRDefault="00272F13" w:rsidP="00272F13">
            <w:pPr>
              <w:jc w:val="right"/>
              <w:rPr>
                <w:rFonts w:ascii="Times New Roman" w:hAnsi="Times New Roman"/>
                <w:sz w:val="16"/>
                <w:szCs w:val="16"/>
                <w:lang w:eastAsia="fr-CA"/>
              </w:rPr>
            </w:pPr>
            <w:r w:rsidRPr="00272F13">
              <w:rPr>
                <w:rFonts w:ascii="Calibri" w:hAnsi="Calibri"/>
                <w:color w:val="000000"/>
                <w:sz w:val="16"/>
                <w:szCs w:val="16"/>
                <w:lang w:eastAsia="fr-CA"/>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3B2F5FE" w14:textId="77777777" w:rsidR="00272F13" w:rsidRPr="00272F13" w:rsidRDefault="00272F13" w:rsidP="00272F13">
            <w:pPr>
              <w:rPr>
                <w:rFonts w:ascii="Times New Roman" w:hAnsi="Times New Roman"/>
                <w:sz w:val="16"/>
                <w:szCs w:val="16"/>
                <w:lang w:eastAsia="fr-CA"/>
              </w:rPr>
            </w:pPr>
            <w:r w:rsidRPr="00272F13">
              <w:rPr>
                <w:rFonts w:ascii="Calibri" w:hAnsi="Calibri"/>
                <w:color w:val="000000"/>
                <w:sz w:val="16"/>
                <w:szCs w:val="16"/>
                <w:lang w:eastAsia="fr-CA"/>
              </w:rPr>
              <w:t>janvier</w:t>
            </w:r>
          </w:p>
        </w:tc>
      </w:tr>
      <w:tr w:rsidR="00272F13" w:rsidRPr="00272F13" w14:paraId="5AFA21E3" w14:textId="77777777" w:rsidTr="00272F13">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8629ABE" w14:textId="77777777" w:rsidR="00272F13" w:rsidRPr="00272F13" w:rsidRDefault="00272F13" w:rsidP="00272F13">
            <w:pPr>
              <w:rPr>
                <w:rFonts w:ascii="Times New Roman" w:hAnsi="Times New Roman"/>
                <w:sz w:val="16"/>
                <w:szCs w:val="16"/>
                <w:lang w:eastAsia="fr-CA"/>
              </w:rPr>
            </w:pPr>
            <w:r w:rsidRPr="00272F13">
              <w:rPr>
                <w:rFonts w:ascii="Calibri" w:hAnsi="Calibri"/>
                <w:color w:val="000000"/>
                <w:sz w:val="16"/>
                <w:szCs w:val="16"/>
                <w:lang w:eastAsia="fr-CA"/>
              </w:rPr>
              <w:t>Bruce Adams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9D72398" w14:textId="77777777" w:rsidR="00272F13" w:rsidRPr="00272F13" w:rsidRDefault="00272F13" w:rsidP="00272F13">
            <w:pPr>
              <w:jc w:val="right"/>
              <w:rPr>
                <w:rFonts w:ascii="Times New Roman" w:hAnsi="Times New Roman"/>
                <w:sz w:val="16"/>
                <w:szCs w:val="16"/>
                <w:lang w:eastAsia="fr-CA"/>
              </w:rPr>
            </w:pPr>
            <w:r w:rsidRPr="00272F13">
              <w:rPr>
                <w:rFonts w:ascii="Calibri" w:hAnsi="Calibri"/>
                <w:color w:val="000000"/>
                <w:sz w:val="16"/>
                <w:szCs w:val="16"/>
                <w:lang w:eastAsia="fr-CA"/>
              </w:rPr>
              <w:t>1992-10-22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D7D5D60" w14:textId="77777777" w:rsidR="00272F13" w:rsidRPr="00272F13" w:rsidRDefault="00272F13" w:rsidP="00272F13">
            <w:pPr>
              <w:jc w:val="right"/>
              <w:rPr>
                <w:rFonts w:ascii="Times New Roman" w:hAnsi="Times New Roman"/>
                <w:sz w:val="16"/>
                <w:szCs w:val="16"/>
                <w:lang w:eastAsia="fr-CA"/>
              </w:rPr>
            </w:pPr>
            <w:r w:rsidRPr="00272F13">
              <w:rPr>
                <w:rFonts w:ascii="Calibri" w:hAnsi="Calibri"/>
                <w:color w:val="000000"/>
                <w:sz w:val="16"/>
                <w:szCs w:val="16"/>
                <w:lang w:eastAsia="fr-CA"/>
              </w:rPr>
              <w:t>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D741FF1" w14:textId="77777777" w:rsidR="00272F13" w:rsidRPr="00272F13" w:rsidRDefault="00272F13" w:rsidP="00272F13">
            <w:pPr>
              <w:rPr>
                <w:rFonts w:ascii="Times New Roman" w:hAnsi="Times New Roman"/>
                <w:sz w:val="16"/>
                <w:szCs w:val="16"/>
                <w:lang w:eastAsia="fr-CA"/>
              </w:rPr>
            </w:pPr>
            <w:r w:rsidRPr="00272F13">
              <w:rPr>
                <w:rFonts w:ascii="Calibri" w:hAnsi="Calibri"/>
                <w:color w:val="000000"/>
                <w:sz w:val="16"/>
                <w:szCs w:val="16"/>
                <w:lang w:eastAsia="fr-CA"/>
              </w:rPr>
              <w:t>octobre</w:t>
            </w:r>
          </w:p>
        </w:tc>
      </w:tr>
      <w:tr w:rsidR="00272F13" w:rsidRPr="00272F13" w14:paraId="733DFD2D" w14:textId="77777777" w:rsidTr="00272F13">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8F2EA4A" w14:textId="77777777" w:rsidR="00272F13" w:rsidRPr="00272F13" w:rsidRDefault="00272F13" w:rsidP="00272F13">
            <w:pPr>
              <w:rPr>
                <w:rFonts w:ascii="Times New Roman" w:hAnsi="Times New Roman"/>
                <w:sz w:val="16"/>
                <w:szCs w:val="16"/>
                <w:lang w:eastAsia="fr-CA"/>
              </w:rPr>
            </w:pPr>
            <w:r w:rsidRPr="00272F13">
              <w:rPr>
                <w:rFonts w:ascii="Calibri" w:hAnsi="Calibri"/>
                <w:color w:val="000000"/>
                <w:sz w:val="16"/>
                <w:szCs w:val="16"/>
                <w:lang w:eastAsia="fr-CA"/>
              </w:rPr>
              <w:t>Animaux exotiques S.A.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A12F725" w14:textId="77777777" w:rsidR="00272F13" w:rsidRPr="00272F13" w:rsidRDefault="00272F13" w:rsidP="00272F13">
            <w:pPr>
              <w:jc w:val="right"/>
              <w:rPr>
                <w:rFonts w:ascii="Times New Roman" w:hAnsi="Times New Roman"/>
                <w:sz w:val="16"/>
                <w:szCs w:val="16"/>
                <w:lang w:eastAsia="fr-CA"/>
              </w:rPr>
            </w:pPr>
            <w:r w:rsidRPr="00272F13">
              <w:rPr>
                <w:rFonts w:ascii="Calibri" w:hAnsi="Calibri"/>
                <w:color w:val="000000"/>
                <w:sz w:val="16"/>
                <w:szCs w:val="16"/>
                <w:lang w:eastAsia="fr-CA"/>
              </w:rPr>
              <w:t>1992-04-08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4A00D40" w14:textId="77777777" w:rsidR="00272F13" w:rsidRPr="00272F13" w:rsidRDefault="00272F13" w:rsidP="00272F13">
            <w:pPr>
              <w:jc w:val="right"/>
              <w:rPr>
                <w:rFonts w:ascii="Times New Roman" w:hAnsi="Times New Roman"/>
                <w:sz w:val="16"/>
                <w:szCs w:val="16"/>
                <w:lang w:eastAsia="fr-CA"/>
              </w:rPr>
            </w:pPr>
            <w:r w:rsidRPr="00272F13">
              <w:rPr>
                <w:rFonts w:ascii="Calibri" w:hAnsi="Calibri"/>
                <w:color w:val="000000"/>
                <w:sz w:val="16"/>
                <w:szCs w:val="16"/>
                <w:lang w:eastAsia="fr-CA"/>
              </w:rPr>
              <w:t>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B291CAC" w14:textId="77777777" w:rsidR="00272F13" w:rsidRPr="00272F13" w:rsidRDefault="00272F13" w:rsidP="00272F13">
            <w:pPr>
              <w:rPr>
                <w:rFonts w:ascii="Times New Roman" w:hAnsi="Times New Roman"/>
                <w:sz w:val="16"/>
                <w:szCs w:val="16"/>
                <w:lang w:eastAsia="fr-CA"/>
              </w:rPr>
            </w:pPr>
            <w:r w:rsidRPr="00272F13">
              <w:rPr>
                <w:rFonts w:ascii="Calibri" w:hAnsi="Calibri"/>
                <w:color w:val="000000"/>
                <w:sz w:val="16"/>
                <w:szCs w:val="16"/>
                <w:lang w:eastAsia="fr-CA"/>
              </w:rPr>
              <w:t>avril</w:t>
            </w:r>
          </w:p>
        </w:tc>
      </w:tr>
      <w:tr w:rsidR="00272F13" w:rsidRPr="00272F13" w14:paraId="5168A07D" w14:textId="77777777" w:rsidTr="00272F13">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C268995" w14:textId="77777777" w:rsidR="00272F13" w:rsidRPr="00272F13" w:rsidRDefault="00272F13" w:rsidP="00272F13">
            <w:pPr>
              <w:rPr>
                <w:rFonts w:ascii="Times New Roman" w:hAnsi="Times New Roman"/>
                <w:sz w:val="16"/>
                <w:szCs w:val="16"/>
                <w:lang w:eastAsia="fr-CA"/>
              </w:rPr>
            </w:pPr>
            <w:r w:rsidRPr="00272F13">
              <w:rPr>
                <w:rFonts w:ascii="Calibri" w:hAnsi="Calibri"/>
                <w:color w:val="000000"/>
                <w:sz w:val="16"/>
                <w:szCs w:val="16"/>
                <w:lang w:eastAsia="fr-CA"/>
              </w:rPr>
              <w:t>Animaux Familiers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D78D1B3" w14:textId="77777777" w:rsidR="00272F13" w:rsidRPr="00272F13" w:rsidRDefault="00272F13" w:rsidP="00272F13">
            <w:pPr>
              <w:jc w:val="right"/>
              <w:rPr>
                <w:rFonts w:ascii="Times New Roman" w:hAnsi="Times New Roman"/>
                <w:sz w:val="16"/>
                <w:szCs w:val="16"/>
                <w:lang w:eastAsia="fr-CA"/>
              </w:rPr>
            </w:pPr>
            <w:r w:rsidRPr="00272F13">
              <w:rPr>
                <w:rFonts w:ascii="Calibri" w:hAnsi="Calibri"/>
                <w:color w:val="000000"/>
                <w:sz w:val="16"/>
                <w:szCs w:val="16"/>
                <w:lang w:eastAsia="fr-CA"/>
              </w:rPr>
              <w:t>1994-07-05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F119F2F" w14:textId="77777777" w:rsidR="00272F13" w:rsidRPr="00272F13" w:rsidRDefault="00272F13" w:rsidP="00272F13">
            <w:pPr>
              <w:jc w:val="right"/>
              <w:rPr>
                <w:rFonts w:ascii="Times New Roman" w:hAnsi="Times New Roman"/>
                <w:sz w:val="16"/>
                <w:szCs w:val="16"/>
                <w:lang w:eastAsia="fr-CA"/>
              </w:rPr>
            </w:pPr>
            <w:r w:rsidRPr="00272F13">
              <w:rPr>
                <w:rFonts w:ascii="Calibri" w:hAnsi="Calibri"/>
                <w:color w:val="000000"/>
                <w:sz w:val="16"/>
                <w:szCs w:val="16"/>
                <w:lang w:eastAsia="fr-CA"/>
              </w:rPr>
              <w:t>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214C223" w14:textId="77777777" w:rsidR="00272F13" w:rsidRPr="00272F13" w:rsidRDefault="00272F13" w:rsidP="00272F13">
            <w:pPr>
              <w:rPr>
                <w:rFonts w:ascii="Times New Roman" w:hAnsi="Times New Roman"/>
                <w:sz w:val="16"/>
                <w:szCs w:val="16"/>
                <w:lang w:eastAsia="fr-CA"/>
              </w:rPr>
            </w:pPr>
            <w:r w:rsidRPr="00272F13">
              <w:rPr>
                <w:rFonts w:ascii="Calibri" w:hAnsi="Calibri"/>
                <w:color w:val="000000"/>
                <w:sz w:val="16"/>
                <w:szCs w:val="16"/>
                <w:lang w:eastAsia="fr-CA"/>
              </w:rPr>
              <w:t>juillet</w:t>
            </w:r>
          </w:p>
        </w:tc>
      </w:tr>
      <w:tr w:rsidR="00272F13" w:rsidRPr="00272F13" w14:paraId="4B9C8723" w14:textId="77777777" w:rsidTr="00272F13">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5E1CB34" w14:textId="77777777" w:rsidR="00272F13" w:rsidRPr="00272F13" w:rsidRDefault="00272F13" w:rsidP="00272F13">
            <w:pPr>
              <w:rPr>
                <w:rFonts w:ascii="Times New Roman" w:hAnsi="Times New Roman"/>
                <w:sz w:val="16"/>
                <w:szCs w:val="16"/>
                <w:lang w:eastAsia="fr-CA"/>
              </w:rPr>
            </w:pPr>
            <w:r w:rsidRPr="00272F13">
              <w:rPr>
                <w:rFonts w:ascii="Calibri" w:hAnsi="Calibri"/>
                <w:color w:val="000000"/>
                <w:sz w:val="16"/>
                <w:szCs w:val="16"/>
                <w:lang w:eastAsia="fr-CA"/>
              </w:rPr>
              <w:t>Aquarium de Baillargues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23D6408" w14:textId="77777777" w:rsidR="00272F13" w:rsidRPr="00272F13" w:rsidRDefault="00272F13" w:rsidP="00272F13">
            <w:pPr>
              <w:jc w:val="right"/>
              <w:rPr>
                <w:rFonts w:ascii="Times New Roman" w:hAnsi="Times New Roman"/>
                <w:sz w:val="16"/>
                <w:szCs w:val="16"/>
                <w:lang w:eastAsia="fr-CA"/>
              </w:rPr>
            </w:pPr>
            <w:r w:rsidRPr="00272F13">
              <w:rPr>
                <w:rFonts w:ascii="Calibri" w:hAnsi="Calibri"/>
                <w:color w:val="000000"/>
                <w:sz w:val="16"/>
                <w:szCs w:val="16"/>
                <w:lang w:eastAsia="fr-CA"/>
              </w:rPr>
              <w:t>1992-07-16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8334E16" w14:textId="77777777" w:rsidR="00272F13" w:rsidRPr="00272F13" w:rsidRDefault="00272F13" w:rsidP="00272F13">
            <w:pPr>
              <w:jc w:val="right"/>
              <w:rPr>
                <w:rFonts w:ascii="Times New Roman" w:hAnsi="Times New Roman"/>
                <w:sz w:val="16"/>
                <w:szCs w:val="16"/>
                <w:lang w:eastAsia="fr-CA"/>
              </w:rPr>
            </w:pPr>
            <w:r w:rsidRPr="00272F13">
              <w:rPr>
                <w:rFonts w:ascii="Calibri" w:hAnsi="Calibri"/>
                <w:color w:val="000000"/>
                <w:sz w:val="16"/>
                <w:szCs w:val="16"/>
                <w:lang w:eastAsia="fr-CA"/>
              </w:rPr>
              <w:t>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3479142" w14:textId="77777777" w:rsidR="00272F13" w:rsidRPr="00272F13" w:rsidRDefault="00272F13" w:rsidP="00272F13">
            <w:pPr>
              <w:rPr>
                <w:rFonts w:ascii="Times New Roman" w:hAnsi="Times New Roman"/>
                <w:sz w:val="16"/>
                <w:szCs w:val="16"/>
                <w:lang w:eastAsia="fr-CA"/>
              </w:rPr>
            </w:pPr>
            <w:r w:rsidRPr="00272F13">
              <w:rPr>
                <w:rFonts w:ascii="Calibri" w:hAnsi="Calibri"/>
                <w:color w:val="000000"/>
                <w:sz w:val="16"/>
                <w:szCs w:val="16"/>
                <w:lang w:eastAsia="fr-CA"/>
              </w:rPr>
              <w:t>juillet</w:t>
            </w:r>
          </w:p>
        </w:tc>
      </w:tr>
      <w:tr w:rsidR="00272F13" w:rsidRPr="00272F13" w14:paraId="4DA91F21" w14:textId="77777777" w:rsidTr="00272F13">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EF934B6" w14:textId="77777777" w:rsidR="00272F13" w:rsidRPr="00272F13" w:rsidRDefault="00272F13" w:rsidP="00272F13">
            <w:pPr>
              <w:rPr>
                <w:rFonts w:ascii="Times New Roman" w:hAnsi="Times New Roman"/>
                <w:sz w:val="16"/>
                <w:szCs w:val="16"/>
                <w:lang w:eastAsia="fr-CA"/>
              </w:rPr>
            </w:pPr>
            <w:r w:rsidRPr="00272F13">
              <w:rPr>
                <w:rFonts w:ascii="Calibri" w:hAnsi="Calibri"/>
                <w:color w:val="000000"/>
                <w:sz w:val="16"/>
                <w:szCs w:val="16"/>
                <w:lang w:eastAsia="fr-CA"/>
              </w:rPr>
              <w:t>Stéphane Brun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96812A4" w14:textId="77777777" w:rsidR="00272F13" w:rsidRPr="00272F13" w:rsidRDefault="00272F13" w:rsidP="00272F13">
            <w:pPr>
              <w:jc w:val="right"/>
              <w:rPr>
                <w:rFonts w:ascii="Times New Roman" w:hAnsi="Times New Roman"/>
                <w:sz w:val="16"/>
                <w:szCs w:val="16"/>
                <w:lang w:eastAsia="fr-CA"/>
              </w:rPr>
            </w:pPr>
            <w:r w:rsidRPr="00272F13">
              <w:rPr>
                <w:rFonts w:ascii="Calibri" w:hAnsi="Calibri"/>
                <w:color w:val="000000"/>
                <w:sz w:val="16"/>
                <w:szCs w:val="16"/>
                <w:lang w:eastAsia="fr-CA"/>
              </w:rPr>
              <w:t>1995-09-01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8A00654" w14:textId="77777777" w:rsidR="00272F13" w:rsidRPr="00272F13" w:rsidRDefault="00272F13" w:rsidP="00272F13">
            <w:pPr>
              <w:jc w:val="right"/>
              <w:rPr>
                <w:rFonts w:ascii="Times New Roman" w:hAnsi="Times New Roman"/>
                <w:sz w:val="16"/>
                <w:szCs w:val="16"/>
                <w:lang w:eastAsia="fr-CA"/>
              </w:rPr>
            </w:pPr>
            <w:r w:rsidRPr="00272F13">
              <w:rPr>
                <w:rFonts w:ascii="Calibri" w:hAnsi="Calibri"/>
                <w:color w:val="000000"/>
                <w:sz w:val="16"/>
                <w:szCs w:val="16"/>
                <w:lang w:eastAsia="fr-CA"/>
              </w:rPr>
              <w:t>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E1F9BCE" w14:textId="77777777" w:rsidR="00272F13" w:rsidRPr="00272F13" w:rsidRDefault="00272F13" w:rsidP="00272F13">
            <w:pPr>
              <w:rPr>
                <w:rFonts w:ascii="Times New Roman" w:hAnsi="Times New Roman"/>
                <w:sz w:val="16"/>
                <w:szCs w:val="16"/>
                <w:lang w:eastAsia="fr-CA"/>
              </w:rPr>
            </w:pPr>
            <w:r w:rsidRPr="00272F13">
              <w:rPr>
                <w:rFonts w:ascii="Calibri" w:hAnsi="Calibri"/>
                <w:color w:val="000000"/>
                <w:sz w:val="16"/>
                <w:szCs w:val="16"/>
                <w:lang w:eastAsia="fr-CA"/>
              </w:rPr>
              <w:t>septembre</w:t>
            </w:r>
          </w:p>
        </w:tc>
      </w:tr>
      <w:tr w:rsidR="00272F13" w:rsidRPr="00272F13" w14:paraId="6AA5BDA9" w14:textId="77777777" w:rsidTr="00272F13">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C1C010A" w14:textId="77777777" w:rsidR="00272F13" w:rsidRPr="00272F13" w:rsidRDefault="00272F13" w:rsidP="00272F13">
            <w:pPr>
              <w:rPr>
                <w:rFonts w:ascii="Times New Roman" w:hAnsi="Times New Roman"/>
                <w:sz w:val="16"/>
                <w:szCs w:val="16"/>
                <w:lang w:eastAsia="fr-CA"/>
              </w:rPr>
            </w:pPr>
            <w:r w:rsidRPr="00272F13">
              <w:rPr>
                <w:rFonts w:ascii="Calibri" w:hAnsi="Calibri"/>
                <w:color w:val="000000"/>
                <w:sz w:val="16"/>
                <w:szCs w:val="16"/>
                <w:lang w:eastAsia="fr-CA"/>
              </w:rPr>
              <w:t>Jean Bruneteau</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960C47D" w14:textId="77777777" w:rsidR="00272F13" w:rsidRPr="00272F13" w:rsidRDefault="00272F13" w:rsidP="00272F13">
            <w:pPr>
              <w:jc w:val="right"/>
              <w:rPr>
                <w:rFonts w:ascii="Times New Roman" w:hAnsi="Times New Roman"/>
                <w:sz w:val="16"/>
                <w:szCs w:val="16"/>
                <w:lang w:eastAsia="fr-CA"/>
              </w:rPr>
            </w:pPr>
            <w:r w:rsidRPr="00272F13">
              <w:rPr>
                <w:rFonts w:ascii="Calibri" w:hAnsi="Calibri"/>
                <w:color w:val="000000"/>
                <w:sz w:val="16"/>
                <w:szCs w:val="16"/>
                <w:lang w:eastAsia="fr-CA"/>
              </w:rPr>
              <w:t>1992-09-02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05E9998" w14:textId="77777777" w:rsidR="00272F13" w:rsidRPr="00272F13" w:rsidRDefault="00272F13" w:rsidP="00272F13">
            <w:pPr>
              <w:jc w:val="right"/>
              <w:rPr>
                <w:rFonts w:ascii="Times New Roman" w:hAnsi="Times New Roman"/>
                <w:sz w:val="16"/>
                <w:szCs w:val="16"/>
                <w:lang w:eastAsia="fr-CA"/>
              </w:rPr>
            </w:pPr>
            <w:r w:rsidRPr="00272F13">
              <w:rPr>
                <w:rFonts w:ascii="Calibri" w:hAnsi="Calibri"/>
                <w:color w:val="000000"/>
                <w:sz w:val="16"/>
                <w:szCs w:val="16"/>
                <w:lang w:eastAsia="fr-CA"/>
              </w:rPr>
              <w:t>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837402D" w14:textId="77777777" w:rsidR="00272F13" w:rsidRPr="00272F13" w:rsidRDefault="00272F13" w:rsidP="00272F13">
            <w:pPr>
              <w:rPr>
                <w:rFonts w:ascii="Times New Roman" w:hAnsi="Times New Roman"/>
                <w:sz w:val="16"/>
                <w:szCs w:val="16"/>
                <w:lang w:eastAsia="fr-CA"/>
              </w:rPr>
            </w:pPr>
            <w:r w:rsidRPr="00272F13">
              <w:rPr>
                <w:rFonts w:ascii="Calibri" w:hAnsi="Calibri"/>
                <w:color w:val="000000"/>
                <w:sz w:val="16"/>
                <w:szCs w:val="16"/>
                <w:lang w:eastAsia="fr-CA"/>
              </w:rPr>
              <w:t>septembre</w:t>
            </w:r>
          </w:p>
        </w:tc>
      </w:tr>
      <w:tr w:rsidR="00272F13" w:rsidRPr="00272F13" w14:paraId="55263E74" w14:textId="77777777" w:rsidTr="00272F13">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369E8E3" w14:textId="77777777" w:rsidR="00272F13" w:rsidRPr="00272F13" w:rsidRDefault="00272F13" w:rsidP="00272F13">
            <w:pPr>
              <w:rPr>
                <w:rFonts w:ascii="Times New Roman" w:hAnsi="Times New Roman"/>
                <w:sz w:val="16"/>
                <w:szCs w:val="16"/>
                <w:lang w:eastAsia="fr-CA"/>
              </w:rPr>
            </w:pPr>
            <w:r w:rsidRPr="00272F13">
              <w:rPr>
                <w:rFonts w:ascii="Calibri" w:hAnsi="Calibri"/>
                <w:color w:val="000000"/>
                <w:sz w:val="16"/>
                <w:szCs w:val="16"/>
                <w:lang w:eastAsia="fr-CA"/>
              </w:rPr>
              <w:t>Bow Wow House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1184D44" w14:textId="77777777" w:rsidR="00272F13" w:rsidRPr="00272F13" w:rsidRDefault="00272F13" w:rsidP="00272F13">
            <w:pPr>
              <w:jc w:val="right"/>
              <w:rPr>
                <w:rFonts w:ascii="Times New Roman" w:hAnsi="Times New Roman"/>
                <w:sz w:val="16"/>
                <w:szCs w:val="16"/>
                <w:lang w:eastAsia="fr-CA"/>
              </w:rPr>
            </w:pPr>
            <w:r w:rsidRPr="00272F13">
              <w:rPr>
                <w:rFonts w:ascii="Calibri" w:hAnsi="Calibri"/>
                <w:color w:val="000000"/>
                <w:sz w:val="16"/>
                <w:szCs w:val="16"/>
                <w:lang w:eastAsia="fr-CA"/>
              </w:rPr>
              <w:t>1992-09-08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C590CD5" w14:textId="77777777" w:rsidR="00272F13" w:rsidRPr="00272F13" w:rsidRDefault="00272F13" w:rsidP="00272F13">
            <w:pPr>
              <w:jc w:val="right"/>
              <w:rPr>
                <w:rFonts w:ascii="Times New Roman" w:hAnsi="Times New Roman"/>
                <w:sz w:val="16"/>
                <w:szCs w:val="16"/>
                <w:lang w:eastAsia="fr-CA"/>
              </w:rPr>
            </w:pPr>
            <w:r w:rsidRPr="00272F13">
              <w:rPr>
                <w:rFonts w:ascii="Calibri" w:hAnsi="Calibri"/>
                <w:color w:val="000000"/>
                <w:sz w:val="16"/>
                <w:szCs w:val="16"/>
                <w:lang w:eastAsia="fr-CA"/>
              </w:rPr>
              <w:t>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F4E2D21" w14:textId="77777777" w:rsidR="00272F13" w:rsidRPr="00272F13" w:rsidRDefault="00272F13" w:rsidP="00272F13">
            <w:pPr>
              <w:rPr>
                <w:rFonts w:ascii="Times New Roman" w:hAnsi="Times New Roman"/>
                <w:sz w:val="16"/>
                <w:szCs w:val="16"/>
                <w:lang w:eastAsia="fr-CA"/>
              </w:rPr>
            </w:pPr>
            <w:r w:rsidRPr="00272F13">
              <w:rPr>
                <w:rFonts w:ascii="Calibri" w:hAnsi="Calibri"/>
                <w:color w:val="000000"/>
                <w:sz w:val="16"/>
                <w:szCs w:val="16"/>
                <w:lang w:eastAsia="fr-CA"/>
              </w:rPr>
              <w:t>septembre</w:t>
            </w:r>
          </w:p>
        </w:tc>
      </w:tr>
      <w:tr w:rsidR="00272F13" w:rsidRPr="00272F13" w14:paraId="496D1F59" w14:textId="77777777" w:rsidTr="00272F13">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736BE75" w14:textId="77777777" w:rsidR="00272F13" w:rsidRPr="00272F13" w:rsidRDefault="00272F13" w:rsidP="00272F13">
            <w:pPr>
              <w:rPr>
                <w:rFonts w:ascii="Times New Roman" w:hAnsi="Times New Roman"/>
                <w:sz w:val="16"/>
                <w:szCs w:val="16"/>
                <w:lang w:eastAsia="fr-CA"/>
              </w:rPr>
            </w:pPr>
            <w:proofErr w:type="spellStart"/>
            <w:r w:rsidRPr="00272F13">
              <w:rPr>
                <w:rFonts w:ascii="Calibri" w:hAnsi="Calibri"/>
                <w:color w:val="000000"/>
                <w:sz w:val="16"/>
                <w:szCs w:val="16"/>
                <w:lang w:eastAsia="fr-CA"/>
              </w:rPr>
              <w:t>Châtons</w:t>
            </w:r>
            <w:proofErr w:type="spellEnd"/>
            <w:r w:rsidRPr="00272F13">
              <w:rPr>
                <w:rFonts w:ascii="Calibri" w:hAnsi="Calibri"/>
                <w:color w:val="000000"/>
                <w:sz w:val="16"/>
                <w:szCs w:val="16"/>
                <w:lang w:eastAsia="fr-CA"/>
              </w:rPr>
              <w:t xml:space="preserve"> </w:t>
            </w:r>
            <w:proofErr w:type="spellStart"/>
            <w:r w:rsidRPr="00272F13">
              <w:rPr>
                <w:rFonts w:ascii="Calibri" w:hAnsi="Calibri"/>
                <w:color w:val="000000"/>
                <w:sz w:val="16"/>
                <w:szCs w:val="16"/>
                <w:lang w:eastAsia="fr-CA"/>
              </w:rPr>
              <w:t>Calins</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A3571EF" w14:textId="77777777" w:rsidR="00272F13" w:rsidRPr="00272F13" w:rsidRDefault="00272F13" w:rsidP="00272F13">
            <w:pPr>
              <w:jc w:val="right"/>
              <w:rPr>
                <w:rFonts w:ascii="Times New Roman" w:hAnsi="Times New Roman"/>
                <w:sz w:val="16"/>
                <w:szCs w:val="16"/>
                <w:lang w:eastAsia="fr-CA"/>
              </w:rPr>
            </w:pPr>
            <w:r w:rsidRPr="00272F13">
              <w:rPr>
                <w:rFonts w:ascii="Calibri" w:hAnsi="Calibri"/>
                <w:color w:val="000000"/>
                <w:sz w:val="16"/>
                <w:szCs w:val="16"/>
                <w:lang w:eastAsia="fr-CA"/>
              </w:rPr>
              <w:t>1993-05-06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F60B915" w14:textId="77777777" w:rsidR="00272F13" w:rsidRPr="00272F13" w:rsidRDefault="00272F13" w:rsidP="00272F13">
            <w:pPr>
              <w:jc w:val="right"/>
              <w:rPr>
                <w:rFonts w:ascii="Times New Roman" w:hAnsi="Times New Roman"/>
                <w:sz w:val="16"/>
                <w:szCs w:val="16"/>
                <w:lang w:eastAsia="fr-CA"/>
              </w:rPr>
            </w:pPr>
            <w:r w:rsidRPr="00272F13">
              <w:rPr>
                <w:rFonts w:ascii="Calibri" w:hAnsi="Calibri"/>
                <w:color w:val="000000"/>
                <w:sz w:val="16"/>
                <w:szCs w:val="16"/>
                <w:lang w:eastAsia="fr-CA"/>
              </w:rPr>
              <w:t>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CA963F9" w14:textId="77777777" w:rsidR="00272F13" w:rsidRPr="00272F13" w:rsidRDefault="00272F13" w:rsidP="00272F13">
            <w:pPr>
              <w:rPr>
                <w:rFonts w:ascii="Times New Roman" w:hAnsi="Times New Roman"/>
                <w:sz w:val="16"/>
                <w:szCs w:val="16"/>
                <w:lang w:eastAsia="fr-CA"/>
              </w:rPr>
            </w:pPr>
            <w:r w:rsidRPr="00272F13">
              <w:rPr>
                <w:rFonts w:ascii="Calibri" w:hAnsi="Calibri"/>
                <w:color w:val="000000"/>
                <w:sz w:val="16"/>
                <w:szCs w:val="16"/>
                <w:lang w:eastAsia="fr-CA"/>
              </w:rPr>
              <w:t>mai</w:t>
            </w:r>
          </w:p>
        </w:tc>
      </w:tr>
      <w:tr w:rsidR="00272F13" w:rsidRPr="00272F13" w14:paraId="7D6336AF" w14:textId="77777777" w:rsidTr="00272F13">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A5875A4" w14:textId="77777777" w:rsidR="00272F13" w:rsidRPr="00272F13" w:rsidRDefault="00272F13" w:rsidP="00272F13">
            <w:pPr>
              <w:rPr>
                <w:rFonts w:ascii="Times New Roman" w:hAnsi="Times New Roman"/>
                <w:sz w:val="16"/>
                <w:szCs w:val="16"/>
                <w:lang w:eastAsia="fr-CA"/>
              </w:rPr>
            </w:pPr>
            <w:r>
              <w:rPr>
                <w:rFonts w:ascii="Times New Roman" w:hAnsi="Times New Roman"/>
                <w:sz w:val="16"/>
                <w:szCs w:val="16"/>
                <w:lang w:eastAsia="fr-CA"/>
              </w:rPr>
              <w: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EA60C64" w14:textId="77777777" w:rsidR="00272F13" w:rsidRPr="00272F13" w:rsidRDefault="00272F13" w:rsidP="00272F13">
            <w:pPr>
              <w:jc w:val="right"/>
              <w:rPr>
                <w:rFonts w:ascii="Times New Roman" w:hAnsi="Times New Roman"/>
                <w:sz w:val="16"/>
                <w:szCs w:val="16"/>
                <w:lang w:eastAsia="fr-CA"/>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3361CE3" w14:textId="77777777" w:rsidR="00272F13" w:rsidRPr="00272F13" w:rsidRDefault="00272F13" w:rsidP="00272F13">
            <w:pPr>
              <w:jc w:val="right"/>
              <w:rPr>
                <w:rFonts w:ascii="Times New Roman" w:hAnsi="Times New Roman"/>
                <w:sz w:val="16"/>
                <w:szCs w:val="16"/>
                <w:lang w:eastAsia="fr-CA"/>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DFF1206" w14:textId="77777777" w:rsidR="00272F13" w:rsidRPr="00272F13" w:rsidRDefault="00272F13" w:rsidP="00272F13">
            <w:pPr>
              <w:rPr>
                <w:rFonts w:ascii="Times New Roman" w:hAnsi="Times New Roman"/>
                <w:sz w:val="16"/>
                <w:szCs w:val="16"/>
                <w:lang w:eastAsia="fr-CA"/>
              </w:rPr>
            </w:pPr>
          </w:p>
        </w:tc>
      </w:tr>
    </w:tbl>
    <w:p w14:paraId="6235D4DA" w14:textId="77777777" w:rsidR="00272F13" w:rsidRDefault="00272F13" w:rsidP="00272F13">
      <w:pPr>
        <w:pStyle w:val="Titre3"/>
      </w:pPr>
      <w:r>
        <w:t>Clause HAVING</w:t>
      </w:r>
    </w:p>
    <w:p w14:paraId="4633A402" w14:textId="77777777" w:rsidR="00272F13" w:rsidRDefault="00272F13" w:rsidP="00272F13">
      <w:pPr>
        <w:pStyle w:val="Listepuces"/>
      </w:pPr>
      <w:r>
        <w:t>Permet d’établir une restriction portant sur un champ de sortie de regroupement.</w:t>
      </w:r>
    </w:p>
    <w:p w14:paraId="4627C162" w14:textId="77777777" w:rsidR="00272F13" w:rsidRDefault="00272F13" w:rsidP="00272F13">
      <w:pPr>
        <w:pStyle w:val="Listepuces"/>
        <w:rPr>
          <w:b/>
        </w:rPr>
      </w:pPr>
      <w:r w:rsidRPr="00CB3E22">
        <w:rPr>
          <w:b/>
        </w:rPr>
        <w:t>ReqAuto</w:t>
      </w:r>
      <w:r w:rsidR="000A589E">
        <w:rPr>
          <w:b/>
        </w:rPr>
        <w:t>12</w:t>
      </w:r>
    </w:p>
    <w:p w14:paraId="7E32B293" w14:textId="77777777" w:rsidR="00272F13" w:rsidRDefault="00272F13" w:rsidP="00272F13">
      <w:pPr>
        <w:pStyle w:val="Listepuces2"/>
      </w:pPr>
      <w:r>
        <w:t>Combien avons-nous de marques pour lesquelles il y a plus que 3 véhicules?</w:t>
      </w:r>
    </w:p>
    <w:p w14:paraId="79F9B9C5" w14:textId="77777777" w:rsidR="00272F13" w:rsidRPr="00245DC6" w:rsidRDefault="00272F13" w:rsidP="00272F13">
      <w:pPr>
        <w:pStyle w:val="Requte"/>
        <w:rPr>
          <w:rStyle w:val="rponse2"/>
          <w:lang w:val="en-CA"/>
        </w:rPr>
      </w:pPr>
      <w:r w:rsidRPr="00245DC6">
        <w:rPr>
          <w:rStyle w:val="rponse2"/>
          <w:lang w:val="en-CA"/>
        </w:rPr>
        <w:t>SELECT AutoMarque, COUNT(*) AS Nombre</w:t>
      </w:r>
      <w:r w:rsidRPr="00245DC6">
        <w:rPr>
          <w:rStyle w:val="rponse2"/>
          <w:lang w:val="en-CA"/>
        </w:rPr>
        <w:br/>
        <w:t>FROM Autos</w:t>
      </w:r>
      <w:r w:rsidRPr="00245DC6">
        <w:rPr>
          <w:rStyle w:val="rponse2"/>
          <w:lang w:val="en-CA"/>
        </w:rPr>
        <w:br/>
        <w:t>GROUP BY AutoMarque</w:t>
      </w:r>
      <w:r w:rsidRPr="00245DC6">
        <w:rPr>
          <w:rStyle w:val="rponse2"/>
          <w:lang w:val="en-CA"/>
        </w:rPr>
        <w:br/>
        <w:t>HAVING COUNT(*) &gt; 3;</w:t>
      </w:r>
    </w:p>
    <w:p w14:paraId="7C58AAE1" w14:textId="77777777" w:rsidR="008F39BE" w:rsidRPr="00245DC6" w:rsidRDefault="008F39BE" w:rsidP="00272F13">
      <w:pPr>
        <w:pStyle w:val="Requte"/>
        <w:rPr>
          <w:rStyle w:val="rponse2"/>
          <w:lang w:val="en-CA"/>
        </w:rPr>
      </w:pPr>
    </w:p>
    <w:p w14:paraId="70A084BA" w14:textId="77777777" w:rsidR="008F39BE" w:rsidRPr="00245DC6" w:rsidRDefault="008F39BE" w:rsidP="00272F13">
      <w:pPr>
        <w:pStyle w:val="Requte"/>
        <w:rPr>
          <w:rStyle w:val="rponse2"/>
          <w:lang w:val="en-CA"/>
        </w:rPr>
      </w:pPr>
    </w:p>
    <w:p w14:paraId="5910D1AC" w14:textId="77777777" w:rsidR="008F39BE" w:rsidRPr="00245DC6" w:rsidRDefault="008F39BE" w:rsidP="00272F13">
      <w:pPr>
        <w:pStyle w:val="Requte"/>
        <w:rPr>
          <w:rStyle w:val="rponse2"/>
          <w:lang w:val="en-CA"/>
        </w:rPr>
      </w:pPr>
    </w:p>
    <w:p w14:paraId="7548A84B" w14:textId="77777777" w:rsidR="008F39BE" w:rsidRPr="00272F13" w:rsidRDefault="008F39BE" w:rsidP="008F39BE">
      <w:pPr>
        <w:pStyle w:val="Listepuces2"/>
      </w:pPr>
      <w:r>
        <w:t>Résultats :</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29"/>
        <w:gridCol w:w="810"/>
      </w:tblGrid>
      <w:tr w:rsidR="008F39BE" w:rsidRPr="008F39BE" w14:paraId="51C05F08" w14:textId="77777777" w:rsidTr="008F39BE">
        <w:trPr>
          <w:tblHeader/>
          <w:tblCellSpacing w:w="0"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7F6D4C43" w14:textId="77777777" w:rsidR="008F39BE" w:rsidRPr="008F39BE" w:rsidRDefault="008F39BE" w:rsidP="008F39BE">
            <w:pPr>
              <w:jc w:val="center"/>
              <w:rPr>
                <w:rFonts w:ascii="Times New Roman" w:hAnsi="Times New Roman"/>
                <w:b/>
                <w:bCs/>
                <w:szCs w:val="24"/>
                <w:lang w:eastAsia="fr-CA"/>
              </w:rPr>
            </w:pPr>
            <w:r w:rsidRPr="008F39BE">
              <w:rPr>
                <w:rFonts w:ascii="Calibri" w:hAnsi="Calibri"/>
                <w:b/>
                <w:bCs/>
                <w:color w:val="000000"/>
                <w:sz w:val="22"/>
                <w:szCs w:val="22"/>
                <w:lang w:eastAsia="fr-CA"/>
              </w:rPr>
              <w:t>Marque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1F13B2D5" w14:textId="77777777" w:rsidR="008F39BE" w:rsidRPr="008F39BE" w:rsidRDefault="008F39BE" w:rsidP="008F39BE">
            <w:pPr>
              <w:jc w:val="center"/>
              <w:rPr>
                <w:rFonts w:ascii="Times New Roman" w:hAnsi="Times New Roman"/>
                <w:b/>
                <w:bCs/>
                <w:szCs w:val="24"/>
                <w:lang w:eastAsia="fr-CA"/>
              </w:rPr>
            </w:pPr>
            <w:r w:rsidRPr="008F39BE">
              <w:rPr>
                <w:rFonts w:ascii="Calibri" w:hAnsi="Calibri"/>
                <w:b/>
                <w:bCs/>
                <w:color w:val="000000"/>
                <w:sz w:val="22"/>
                <w:szCs w:val="22"/>
                <w:lang w:eastAsia="fr-CA"/>
              </w:rPr>
              <w:t>Nombre</w:t>
            </w:r>
          </w:p>
        </w:tc>
      </w:tr>
      <w:tr w:rsidR="008F39BE" w:rsidRPr="008F39BE" w14:paraId="48977BE5" w14:textId="77777777" w:rsidTr="008F39BE">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C0AA4F3" w14:textId="77777777" w:rsidR="008F39BE" w:rsidRPr="008F39BE" w:rsidRDefault="008F39BE" w:rsidP="008F39BE">
            <w:pPr>
              <w:rPr>
                <w:rFonts w:ascii="Times New Roman" w:hAnsi="Times New Roman"/>
                <w:szCs w:val="24"/>
                <w:lang w:eastAsia="fr-CA"/>
              </w:rPr>
            </w:pPr>
            <w:r w:rsidRPr="008F39BE">
              <w:rPr>
                <w:rFonts w:ascii="Calibri" w:hAnsi="Calibri"/>
                <w:color w:val="000000"/>
                <w:sz w:val="22"/>
                <w:szCs w:val="22"/>
                <w:lang w:eastAsia="fr-CA"/>
              </w:rPr>
              <w:t>Chevrolet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F66DF76" w14:textId="77777777" w:rsidR="008F39BE" w:rsidRPr="008F39BE" w:rsidRDefault="008F39BE" w:rsidP="008F39BE">
            <w:pPr>
              <w:jc w:val="right"/>
              <w:rPr>
                <w:rFonts w:ascii="Times New Roman" w:hAnsi="Times New Roman"/>
                <w:szCs w:val="24"/>
                <w:lang w:eastAsia="fr-CA"/>
              </w:rPr>
            </w:pPr>
            <w:r w:rsidRPr="008F39BE">
              <w:rPr>
                <w:rFonts w:ascii="Calibri" w:hAnsi="Calibri"/>
                <w:color w:val="000000"/>
                <w:sz w:val="22"/>
                <w:szCs w:val="22"/>
                <w:lang w:eastAsia="fr-CA"/>
              </w:rPr>
              <w:t>4</w:t>
            </w:r>
          </w:p>
        </w:tc>
      </w:tr>
      <w:tr w:rsidR="008F39BE" w:rsidRPr="008F39BE" w14:paraId="10914381" w14:textId="77777777" w:rsidTr="008F39BE">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678EBB6" w14:textId="77777777" w:rsidR="008F39BE" w:rsidRPr="008F39BE" w:rsidRDefault="008F39BE" w:rsidP="008F39BE">
            <w:pPr>
              <w:rPr>
                <w:rFonts w:ascii="Times New Roman" w:hAnsi="Times New Roman"/>
                <w:szCs w:val="24"/>
                <w:lang w:eastAsia="fr-CA"/>
              </w:rPr>
            </w:pPr>
            <w:r w:rsidRPr="008F39BE">
              <w:rPr>
                <w:rFonts w:ascii="Calibri" w:hAnsi="Calibri"/>
                <w:color w:val="000000"/>
                <w:sz w:val="22"/>
                <w:szCs w:val="22"/>
                <w:lang w:eastAsia="fr-CA"/>
              </w:rPr>
              <w:t>Chrysler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7F7980F" w14:textId="77777777" w:rsidR="008F39BE" w:rsidRPr="008F39BE" w:rsidRDefault="008F39BE" w:rsidP="008F39BE">
            <w:pPr>
              <w:jc w:val="right"/>
              <w:rPr>
                <w:rFonts w:ascii="Times New Roman" w:hAnsi="Times New Roman"/>
                <w:szCs w:val="24"/>
                <w:lang w:eastAsia="fr-CA"/>
              </w:rPr>
            </w:pPr>
            <w:r w:rsidRPr="008F39BE">
              <w:rPr>
                <w:rFonts w:ascii="Calibri" w:hAnsi="Calibri"/>
                <w:color w:val="000000"/>
                <w:sz w:val="22"/>
                <w:szCs w:val="22"/>
                <w:lang w:eastAsia="fr-CA"/>
              </w:rPr>
              <w:t>4</w:t>
            </w:r>
          </w:p>
        </w:tc>
      </w:tr>
      <w:tr w:rsidR="008F39BE" w:rsidRPr="008F39BE" w14:paraId="49A9FCBC" w14:textId="77777777" w:rsidTr="008F39BE">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FD76D5A" w14:textId="77777777" w:rsidR="008F39BE" w:rsidRPr="008F39BE" w:rsidRDefault="008F39BE" w:rsidP="008F39BE">
            <w:pPr>
              <w:rPr>
                <w:rFonts w:ascii="Times New Roman" w:hAnsi="Times New Roman"/>
                <w:szCs w:val="24"/>
                <w:lang w:eastAsia="fr-CA"/>
              </w:rPr>
            </w:pPr>
            <w:r w:rsidRPr="008F39BE">
              <w:rPr>
                <w:rFonts w:ascii="Calibri" w:hAnsi="Calibri"/>
                <w:color w:val="000000"/>
                <w:sz w:val="22"/>
                <w:szCs w:val="22"/>
                <w:lang w:eastAsia="fr-CA"/>
              </w:rPr>
              <w:t>Mazda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68AE617" w14:textId="77777777" w:rsidR="008F39BE" w:rsidRPr="008F39BE" w:rsidRDefault="008F39BE" w:rsidP="008F39BE">
            <w:pPr>
              <w:jc w:val="right"/>
              <w:rPr>
                <w:rFonts w:ascii="Times New Roman" w:hAnsi="Times New Roman"/>
                <w:szCs w:val="24"/>
                <w:lang w:eastAsia="fr-CA"/>
              </w:rPr>
            </w:pPr>
            <w:r w:rsidRPr="008F39BE">
              <w:rPr>
                <w:rFonts w:ascii="Calibri" w:hAnsi="Calibri"/>
                <w:color w:val="000000"/>
                <w:sz w:val="22"/>
                <w:szCs w:val="22"/>
                <w:lang w:eastAsia="fr-CA"/>
              </w:rPr>
              <w:t>8</w:t>
            </w:r>
          </w:p>
        </w:tc>
      </w:tr>
      <w:tr w:rsidR="008F39BE" w:rsidRPr="008F39BE" w14:paraId="1897FC0E" w14:textId="77777777" w:rsidTr="008F39BE">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951A638" w14:textId="77777777" w:rsidR="008F39BE" w:rsidRPr="008F39BE" w:rsidRDefault="008F39BE" w:rsidP="008F39BE">
            <w:pPr>
              <w:rPr>
                <w:rFonts w:ascii="Times New Roman" w:hAnsi="Times New Roman"/>
                <w:szCs w:val="24"/>
                <w:lang w:eastAsia="fr-CA"/>
              </w:rPr>
            </w:pPr>
            <w:r w:rsidRPr="008F39BE">
              <w:rPr>
                <w:rFonts w:ascii="Calibri" w:hAnsi="Calibri"/>
                <w:color w:val="000000"/>
                <w:sz w:val="22"/>
                <w:szCs w:val="22"/>
                <w:lang w:eastAsia="fr-CA"/>
              </w:rPr>
              <w:t>Nissan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C6277BA" w14:textId="77777777" w:rsidR="008F39BE" w:rsidRPr="008F39BE" w:rsidRDefault="008F39BE" w:rsidP="008F39BE">
            <w:pPr>
              <w:jc w:val="right"/>
              <w:rPr>
                <w:rFonts w:ascii="Times New Roman" w:hAnsi="Times New Roman"/>
                <w:szCs w:val="24"/>
                <w:lang w:eastAsia="fr-CA"/>
              </w:rPr>
            </w:pPr>
            <w:r w:rsidRPr="008F39BE">
              <w:rPr>
                <w:rFonts w:ascii="Calibri" w:hAnsi="Calibri"/>
                <w:color w:val="000000"/>
                <w:sz w:val="22"/>
                <w:szCs w:val="22"/>
                <w:lang w:eastAsia="fr-CA"/>
              </w:rPr>
              <w:t>6</w:t>
            </w:r>
          </w:p>
        </w:tc>
      </w:tr>
      <w:tr w:rsidR="008F39BE" w:rsidRPr="008F39BE" w14:paraId="2550683A" w14:textId="77777777" w:rsidTr="008F39BE">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9AD64B4" w14:textId="77777777" w:rsidR="008F39BE" w:rsidRPr="008F39BE" w:rsidRDefault="008F39BE" w:rsidP="008F39BE">
            <w:pPr>
              <w:rPr>
                <w:rFonts w:ascii="Times New Roman" w:hAnsi="Times New Roman"/>
                <w:szCs w:val="24"/>
                <w:lang w:eastAsia="fr-CA"/>
              </w:rPr>
            </w:pPr>
            <w:r w:rsidRPr="008F39BE">
              <w:rPr>
                <w:rFonts w:ascii="Calibri" w:hAnsi="Calibri"/>
                <w:color w:val="000000"/>
                <w:sz w:val="22"/>
                <w:szCs w:val="22"/>
                <w:lang w:eastAsia="fr-CA"/>
              </w:rPr>
              <w:t>Toyota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BFD0909" w14:textId="77777777" w:rsidR="008F39BE" w:rsidRPr="008F39BE" w:rsidRDefault="008F39BE" w:rsidP="008F39BE">
            <w:pPr>
              <w:jc w:val="right"/>
              <w:rPr>
                <w:rFonts w:ascii="Times New Roman" w:hAnsi="Times New Roman"/>
                <w:szCs w:val="24"/>
                <w:lang w:eastAsia="fr-CA"/>
              </w:rPr>
            </w:pPr>
            <w:r w:rsidRPr="008F39BE">
              <w:rPr>
                <w:rFonts w:ascii="Calibri" w:hAnsi="Calibri"/>
                <w:color w:val="000000"/>
                <w:sz w:val="22"/>
                <w:szCs w:val="22"/>
                <w:lang w:eastAsia="fr-CA"/>
              </w:rPr>
              <w:t>5</w:t>
            </w:r>
          </w:p>
        </w:tc>
      </w:tr>
    </w:tbl>
    <w:p w14:paraId="18BB3743" w14:textId="77777777" w:rsidR="008F39BE" w:rsidRDefault="008F39BE" w:rsidP="008F39BE">
      <w:pPr>
        <w:pStyle w:val="Listepuces2"/>
      </w:pPr>
      <w:r>
        <w:rPr>
          <w:noProof/>
          <w:lang w:eastAsia="fr-CA"/>
        </w:rPr>
        <w:drawing>
          <wp:anchor distT="0" distB="0" distL="114300" distR="114300" simplePos="0" relativeHeight="251789312" behindDoc="0" locked="0" layoutInCell="1" allowOverlap="1" wp14:anchorId="38147E86" wp14:editId="0546BCEA">
            <wp:simplePos x="0" y="0"/>
            <wp:positionH relativeFrom="column">
              <wp:posOffset>1409700</wp:posOffset>
            </wp:positionH>
            <wp:positionV relativeFrom="paragraph">
              <wp:posOffset>107316</wp:posOffset>
            </wp:positionV>
            <wp:extent cx="2447925" cy="960180"/>
            <wp:effectExtent l="19050" t="0" r="9525" b="0"/>
            <wp:wrapNone/>
            <wp:docPr id="2049" name="Imag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9"/>
                    <pic:cNvPicPr>
                      <a:picLocks noChangeAspect="1" noChangeArrowheads="1"/>
                    </pic:cNvPicPr>
                  </pic:nvPicPr>
                  <pic:blipFill>
                    <a:blip r:embed="rId21"/>
                    <a:srcRect/>
                    <a:stretch>
                      <a:fillRect/>
                    </a:stretch>
                  </pic:blipFill>
                  <pic:spPr bwMode="auto">
                    <a:xfrm>
                      <a:off x="0" y="0"/>
                      <a:ext cx="2447925" cy="960180"/>
                    </a:xfrm>
                    <a:prstGeom prst="rect">
                      <a:avLst/>
                    </a:prstGeom>
                    <a:noFill/>
                    <a:ln w="9525">
                      <a:noFill/>
                      <a:miter lim="800000"/>
                      <a:headEnd/>
                      <a:tailEnd/>
                    </a:ln>
                  </pic:spPr>
                </pic:pic>
              </a:graphicData>
            </a:graphic>
          </wp:anchor>
        </w:drawing>
      </w:r>
      <w:r>
        <w:t>Avec QBE :</w:t>
      </w:r>
      <w:r w:rsidRPr="008F39BE">
        <w:rPr>
          <w:noProof/>
          <w:lang w:eastAsia="fr-CA"/>
        </w:rPr>
        <w:t xml:space="preserve"> </w:t>
      </w:r>
    </w:p>
    <w:p w14:paraId="6143D609" w14:textId="77777777" w:rsidR="008F39BE" w:rsidRDefault="008F39BE" w:rsidP="008F39BE">
      <w:pPr>
        <w:pStyle w:val="Listepuces2"/>
        <w:numPr>
          <w:ilvl w:val="0"/>
          <w:numId w:val="0"/>
        </w:numPr>
        <w:ind w:left="714" w:hanging="357"/>
      </w:pPr>
    </w:p>
    <w:p w14:paraId="0277092A" w14:textId="77777777" w:rsidR="008F39BE" w:rsidRDefault="008F39BE" w:rsidP="008F39BE">
      <w:pPr>
        <w:pStyle w:val="Listepuces2"/>
        <w:numPr>
          <w:ilvl w:val="0"/>
          <w:numId w:val="0"/>
        </w:numPr>
        <w:ind w:left="714" w:hanging="357"/>
      </w:pPr>
    </w:p>
    <w:p w14:paraId="2BA74755" w14:textId="77777777" w:rsidR="008F39BE" w:rsidRDefault="008F39BE" w:rsidP="008F39BE">
      <w:pPr>
        <w:pStyle w:val="Listepuces2"/>
        <w:numPr>
          <w:ilvl w:val="0"/>
          <w:numId w:val="0"/>
        </w:numPr>
        <w:ind w:left="714" w:hanging="357"/>
      </w:pPr>
    </w:p>
    <w:p w14:paraId="4B684EC3" w14:textId="77777777" w:rsidR="008F39BE" w:rsidRDefault="008F39BE" w:rsidP="008F39BE">
      <w:pPr>
        <w:pStyle w:val="Listepuces2"/>
        <w:numPr>
          <w:ilvl w:val="0"/>
          <w:numId w:val="0"/>
        </w:numPr>
        <w:ind w:left="714" w:hanging="357"/>
      </w:pPr>
    </w:p>
    <w:p w14:paraId="7BA2793C" w14:textId="77777777" w:rsidR="008F39BE" w:rsidRPr="000F3894" w:rsidRDefault="008F39BE" w:rsidP="008F39BE">
      <w:pPr>
        <w:pStyle w:val="Listepuces2"/>
      </w:pPr>
      <w:r>
        <w:t xml:space="preserve">« Expression » génère </w:t>
      </w:r>
      <w:r w:rsidRPr="008F39BE">
        <w:rPr>
          <w:i/>
        </w:rPr>
        <w:t>HAVING</w:t>
      </w:r>
    </w:p>
    <w:p w14:paraId="2311F04E" w14:textId="77777777" w:rsidR="000F3894" w:rsidRDefault="000F3894" w:rsidP="000F3894">
      <w:pPr>
        <w:pStyle w:val="Norme"/>
        <w:rPr>
          <w:caps w:val="0"/>
        </w:rPr>
      </w:pPr>
      <w:r>
        <w:rPr>
          <w:caps w:val="0"/>
        </w:rPr>
        <w:t>Remarques</w:t>
      </w:r>
    </w:p>
    <w:p w14:paraId="023C9D68" w14:textId="77777777" w:rsidR="005B5BA2" w:rsidRPr="005B5BA2" w:rsidRDefault="005B5BA2" w:rsidP="005B5BA2">
      <w:pPr>
        <w:pStyle w:val="Normetexte"/>
        <w:numPr>
          <w:ilvl w:val="0"/>
          <w:numId w:val="11"/>
        </w:numPr>
        <w:ind w:left="567" w:right="4"/>
        <w:jc w:val="left"/>
      </w:pPr>
      <w:r>
        <w:t xml:space="preserve">On ne peut pas faire : </w:t>
      </w:r>
      <w:proofErr w:type="spellStart"/>
      <w:r>
        <w:rPr>
          <w:i/>
        </w:rPr>
        <w:t>Having</w:t>
      </w:r>
      <w:proofErr w:type="spellEnd"/>
      <w:r>
        <w:rPr>
          <w:i/>
        </w:rPr>
        <w:t xml:space="preserve"> nombre&gt;3</w:t>
      </w:r>
    </w:p>
    <w:p w14:paraId="6A6F53AE" w14:textId="77777777" w:rsidR="005B5BA2" w:rsidRDefault="005B5BA2" w:rsidP="005B5BA2">
      <w:pPr>
        <w:pStyle w:val="Normetexte"/>
        <w:numPr>
          <w:ilvl w:val="0"/>
          <w:numId w:val="11"/>
        </w:numPr>
        <w:ind w:left="567" w:right="4"/>
        <w:jc w:val="left"/>
      </w:pPr>
      <w:r>
        <w:rPr>
          <w:i/>
        </w:rPr>
        <w:t>HAVING</w:t>
      </w:r>
      <w:r>
        <w:t xml:space="preserve"> est </w:t>
      </w:r>
      <w:r w:rsidRPr="005B5BA2">
        <w:rPr>
          <w:u w:val="single"/>
        </w:rPr>
        <w:t>toujours</w:t>
      </w:r>
      <w:r>
        <w:t xml:space="preserve"> associé à un </w:t>
      </w:r>
      <w:r>
        <w:rPr>
          <w:i/>
        </w:rPr>
        <w:t>GROUP BY</w:t>
      </w:r>
    </w:p>
    <w:p w14:paraId="4BEA1D31" w14:textId="77777777" w:rsidR="005B5BA2" w:rsidRDefault="005B5BA2" w:rsidP="005B5BA2">
      <w:pPr>
        <w:pStyle w:val="Normetexte"/>
        <w:numPr>
          <w:ilvl w:val="0"/>
          <w:numId w:val="11"/>
        </w:numPr>
        <w:ind w:left="567" w:right="4"/>
        <w:jc w:val="left"/>
      </w:pPr>
      <w:r>
        <w:t xml:space="preserve">Une instruction </w:t>
      </w:r>
      <w:r>
        <w:rPr>
          <w:i/>
        </w:rPr>
        <w:t>WHERE</w:t>
      </w:r>
      <w:r>
        <w:t xml:space="preserve"> s’applique </w:t>
      </w:r>
      <w:r w:rsidRPr="005B5BA2">
        <w:rPr>
          <w:u w:val="single"/>
        </w:rPr>
        <w:t>avant</w:t>
      </w:r>
      <w:r>
        <w:t xml:space="preserve"> le regroupement des résultats, </w:t>
      </w:r>
      <w:r>
        <w:rPr>
          <w:i/>
        </w:rPr>
        <w:t>HAVING</w:t>
      </w:r>
      <w:r>
        <w:t xml:space="preserve"> s’applique (normalement) </w:t>
      </w:r>
      <w:r w:rsidR="00FB47B6">
        <w:rPr>
          <w:u w:val="single"/>
        </w:rPr>
        <w:t>après</w:t>
      </w:r>
      <w:r w:rsidR="00FB47B6">
        <w:t>.</w:t>
      </w:r>
    </w:p>
    <w:p w14:paraId="6F6ECF9E" w14:textId="77777777" w:rsidR="00FB47B6" w:rsidRDefault="00FB47B6">
      <w:pPr>
        <w:rPr>
          <w:b/>
        </w:rPr>
      </w:pPr>
      <w:r>
        <w:rPr>
          <w:b/>
        </w:rPr>
        <w:br w:type="page"/>
      </w:r>
    </w:p>
    <w:p w14:paraId="091FD30B" w14:textId="77777777" w:rsidR="00FB47B6" w:rsidRDefault="000A589E" w:rsidP="00FB47B6">
      <w:pPr>
        <w:pStyle w:val="Listepuces"/>
        <w:rPr>
          <w:b/>
        </w:rPr>
      </w:pPr>
      <w:r>
        <w:rPr>
          <w:b/>
        </w:rPr>
        <w:t>ReqAuto13</w:t>
      </w:r>
    </w:p>
    <w:p w14:paraId="24EFFD2D" w14:textId="77777777" w:rsidR="00FB47B6" w:rsidRDefault="00FB47B6" w:rsidP="00FB47B6">
      <w:pPr>
        <w:pStyle w:val="Listepuces2"/>
      </w:pPr>
      <w:r>
        <w:t>Quelles sont les marques qui ont au moins 2 autos de couleur « bleu ».</w:t>
      </w:r>
    </w:p>
    <w:p w14:paraId="25D07952" w14:textId="77777777" w:rsidR="00FB47B6" w:rsidRPr="00245DC6" w:rsidRDefault="00FB47B6" w:rsidP="00FB47B6">
      <w:pPr>
        <w:pStyle w:val="Requte"/>
        <w:rPr>
          <w:rStyle w:val="rponse2"/>
          <w:lang w:val="en-CA"/>
        </w:rPr>
      </w:pPr>
      <w:r w:rsidRPr="00245DC6">
        <w:rPr>
          <w:rStyle w:val="rponse2"/>
          <w:lang w:val="en-CA"/>
        </w:rPr>
        <w:t xml:space="preserve">SELECT AutoMarque, </w:t>
      </w:r>
      <w:proofErr w:type="gramStart"/>
      <w:r w:rsidRPr="00245DC6">
        <w:rPr>
          <w:rStyle w:val="rponse2"/>
          <w:lang w:val="en-CA"/>
        </w:rPr>
        <w:t>COUNT(</w:t>
      </w:r>
      <w:proofErr w:type="gramEnd"/>
      <w:r w:rsidRPr="00245DC6">
        <w:rPr>
          <w:rStyle w:val="rponse2"/>
          <w:lang w:val="en-CA"/>
        </w:rPr>
        <w:t>*) AS Nombre</w:t>
      </w:r>
      <w:r w:rsidRPr="00245DC6">
        <w:rPr>
          <w:rStyle w:val="rponse2"/>
          <w:lang w:val="en-CA"/>
        </w:rPr>
        <w:br/>
        <w:t>FROM Autos</w:t>
      </w:r>
      <w:r w:rsidRPr="00245DC6">
        <w:rPr>
          <w:rStyle w:val="rponse2"/>
          <w:lang w:val="en-CA"/>
        </w:rPr>
        <w:br/>
        <w:t>WHERE AutoCouleur = "bleu"</w:t>
      </w:r>
      <w:r w:rsidRPr="00245DC6">
        <w:rPr>
          <w:rStyle w:val="rponse2"/>
          <w:lang w:val="en-CA"/>
        </w:rPr>
        <w:br/>
        <w:t>GROUP BY AutoMarque</w:t>
      </w:r>
      <w:r w:rsidRPr="00245DC6">
        <w:rPr>
          <w:rStyle w:val="rponse2"/>
          <w:lang w:val="en-CA"/>
        </w:rPr>
        <w:br/>
        <w:t>HAVING COUNT(*)&gt;1;</w:t>
      </w:r>
    </w:p>
    <w:p w14:paraId="49CB0DB0" w14:textId="77777777" w:rsidR="000E643C" w:rsidRPr="00245DC6" w:rsidRDefault="000E643C" w:rsidP="00FB47B6">
      <w:pPr>
        <w:pStyle w:val="Requte"/>
        <w:rPr>
          <w:rStyle w:val="rponse2"/>
          <w:lang w:val="en-CA"/>
        </w:rPr>
      </w:pPr>
    </w:p>
    <w:p w14:paraId="0DD8FD0C" w14:textId="77777777" w:rsidR="000E643C" w:rsidRPr="00245DC6" w:rsidRDefault="000E643C" w:rsidP="00FB47B6">
      <w:pPr>
        <w:pStyle w:val="Requte"/>
        <w:rPr>
          <w:rStyle w:val="rponse2"/>
          <w:lang w:val="en-CA"/>
        </w:rPr>
      </w:pPr>
    </w:p>
    <w:p w14:paraId="58705C3F" w14:textId="77777777" w:rsidR="000E643C" w:rsidRPr="00245DC6" w:rsidRDefault="000E643C" w:rsidP="00FB47B6">
      <w:pPr>
        <w:pStyle w:val="Requte"/>
        <w:rPr>
          <w:rStyle w:val="rponse2"/>
          <w:lang w:val="en-CA"/>
        </w:rPr>
      </w:pPr>
    </w:p>
    <w:p w14:paraId="698FC123" w14:textId="77777777" w:rsidR="000E643C" w:rsidRPr="00245DC6" w:rsidRDefault="000E643C" w:rsidP="00FB47B6">
      <w:pPr>
        <w:pStyle w:val="Requte"/>
        <w:rPr>
          <w:rStyle w:val="rponse2"/>
          <w:lang w:val="en-CA"/>
        </w:rPr>
      </w:pPr>
    </w:p>
    <w:p w14:paraId="4AF15D44" w14:textId="77777777" w:rsidR="00FB47B6" w:rsidRPr="00FB47B6" w:rsidRDefault="00FB47B6" w:rsidP="00FB47B6">
      <w:pPr>
        <w:pStyle w:val="Listepuces2"/>
      </w:pPr>
      <w:r>
        <w:t>Résultats :</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86"/>
        <w:gridCol w:w="810"/>
      </w:tblGrid>
      <w:tr w:rsidR="00FB47B6" w:rsidRPr="00FB47B6" w14:paraId="5EC242D7" w14:textId="77777777" w:rsidTr="00FB47B6">
        <w:trPr>
          <w:tblHeader/>
          <w:tblCellSpacing w:w="0"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2893D5B8" w14:textId="77777777" w:rsidR="00FB47B6" w:rsidRPr="00FB47B6" w:rsidRDefault="00FB47B6" w:rsidP="00FB47B6">
            <w:pPr>
              <w:jc w:val="center"/>
              <w:rPr>
                <w:rFonts w:ascii="Times New Roman" w:hAnsi="Times New Roman"/>
                <w:b/>
                <w:bCs/>
                <w:szCs w:val="24"/>
                <w:lang w:eastAsia="fr-CA"/>
              </w:rPr>
            </w:pPr>
            <w:r w:rsidRPr="00FB47B6">
              <w:rPr>
                <w:rFonts w:ascii="Calibri" w:hAnsi="Calibri"/>
                <w:b/>
                <w:bCs/>
                <w:color w:val="000000"/>
                <w:sz w:val="22"/>
                <w:szCs w:val="22"/>
                <w:lang w:eastAsia="fr-CA"/>
              </w:rPr>
              <w:t>Marque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4A7AA96B" w14:textId="77777777" w:rsidR="00FB47B6" w:rsidRPr="00FB47B6" w:rsidRDefault="00FB47B6" w:rsidP="00FB47B6">
            <w:pPr>
              <w:jc w:val="center"/>
              <w:rPr>
                <w:rFonts w:ascii="Times New Roman" w:hAnsi="Times New Roman"/>
                <w:b/>
                <w:bCs/>
                <w:szCs w:val="24"/>
                <w:lang w:eastAsia="fr-CA"/>
              </w:rPr>
            </w:pPr>
            <w:r w:rsidRPr="00FB47B6">
              <w:rPr>
                <w:rFonts w:ascii="Calibri" w:hAnsi="Calibri"/>
                <w:b/>
                <w:bCs/>
                <w:color w:val="000000"/>
                <w:sz w:val="22"/>
                <w:szCs w:val="22"/>
                <w:lang w:eastAsia="fr-CA"/>
              </w:rPr>
              <w:t>Nombre</w:t>
            </w:r>
          </w:p>
        </w:tc>
      </w:tr>
      <w:tr w:rsidR="00FB47B6" w:rsidRPr="00FB47B6" w14:paraId="44A074FA" w14:textId="77777777" w:rsidTr="00FB47B6">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D8B0B32" w14:textId="77777777" w:rsidR="00FB47B6" w:rsidRPr="00FB47B6" w:rsidRDefault="00FB47B6" w:rsidP="00FB47B6">
            <w:pPr>
              <w:rPr>
                <w:rFonts w:ascii="Times New Roman" w:hAnsi="Times New Roman"/>
                <w:szCs w:val="24"/>
                <w:lang w:eastAsia="fr-CA"/>
              </w:rPr>
            </w:pPr>
            <w:r w:rsidRPr="00FB47B6">
              <w:rPr>
                <w:rFonts w:ascii="Calibri" w:hAnsi="Calibri"/>
                <w:color w:val="000000"/>
                <w:sz w:val="22"/>
                <w:szCs w:val="22"/>
                <w:lang w:eastAsia="fr-CA"/>
              </w:rPr>
              <w:t>Nissan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A3955E1" w14:textId="77777777" w:rsidR="00FB47B6" w:rsidRPr="00FB47B6" w:rsidRDefault="00FB47B6" w:rsidP="00FB47B6">
            <w:pPr>
              <w:jc w:val="right"/>
              <w:rPr>
                <w:rFonts w:ascii="Times New Roman" w:hAnsi="Times New Roman"/>
                <w:szCs w:val="24"/>
                <w:lang w:eastAsia="fr-CA"/>
              </w:rPr>
            </w:pPr>
            <w:r w:rsidRPr="00FB47B6">
              <w:rPr>
                <w:rFonts w:ascii="Calibri" w:hAnsi="Calibri"/>
                <w:color w:val="000000"/>
                <w:sz w:val="22"/>
                <w:szCs w:val="22"/>
                <w:lang w:eastAsia="fr-CA"/>
              </w:rPr>
              <w:t>3</w:t>
            </w:r>
          </w:p>
        </w:tc>
      </w:tr>
      <w:tr w:rsidR="00FB47B6" w:rsidRPr="00FB47B6" w14:paraId="50591EFB" w14:textId="77777777" w:rsidTr="00FB47B6">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AB4654C" w14:textId="77777777" w:rsidR="00FB47B6" w:rsidRPr="00FB47B6" w:rsidRDefault="00FB47B6" w:rsidP="00FB47B6">
            <w:pPr>
              <w:rPr>
                <w:rFonts w:ascii="Times New Roman" w:hAnsi="Times New Roman"/>
                <w:szCs w:val="24"/>
                <w:lang w:eastAsia="fr-CA"/>
              </w:rPr>
            </w:pPr>
            <w:r w:rsidRPr="00FB47B6">
              <w:rPr>
                <w:rFonts w:ascii="Calibri" w:hAnsi="Calibri"/>
                <w:color w:val="000000"/>
                <w:sz w:val="22"/>
                <w:szCs w:val="22"/>
                <w:lang w:eastAsia="fr-CA"/>
              </w:rPr>
              <w:t>Toyota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59F0394" w14:textId="77777777" w:rsidR="00FB47B6" w:rsidRPr="00FB47B6" w:rsidRDefault="00FB47B6" w:rsidP="00FB47B6">
            <w:pPr>
              <w:jc w:val="right"/>
              <w:rPr>
                <w:rFonts w:ascii="Times New Roman" w:hAnsi="Times New Roman"/>
                <w:szCs w:val="24"/>
                <w:lang w:eastAsia="fr-CA"/>
              </w:rPr>
            </w:pPr>
            <w:r w:rsidRPr="00FB47B6">
              <w:rPr>
                <w:rFonts w:ascii="Calibri" w:hAnsi="Calibri"/>
                <w:color w:val="000000"/>
                <w:sz w:val="22"/>
                <w:szCs w:val="22"/>
                <w:lang w:eastAsia="fr-CA"/>
              </w:rPr>
              <w:t>2</w:t>
            </w:r>
          </w:p>
        </w:tc>
      </w:tr>
    </w:tbl>
    <w:p w14:paraId="06065156" w14:textId="77777777" w:rsidR="00FB47B6" w:rsidRDefault="00586FF5" w:rsidP="00586FF5">
      <w:pPr>
        <w:pStyle w:val="Listepuces2"/>
      </w:pPr>
      <w:r>
        <w:t>On aurait les mêmes résultats avec :</w:t>
      </w:r>
    </w:p>
    <w:p w14:paraId="3B6B1507" w14:textId="77777777" w:rsidR="00586FF5" w:rsidRPr="00245DC6" w:rsidRDefault="00586FF5" w:rsidP="00586FF5">
      <w:pPr>
        <w:pStyle w:val="Requte"/>
        <w:rPr>
          <w:rStyle w:val="rponse2"/>
          <w:lang w:val="en-CA"/>
        </w:rPr>
      </w:pPr>
      <w:r w:rsidRPr="00245DC6">
        <w:rPr>
          <w:rStyle w:val="rponse2"/>
          <w:lang w:val="en-CA"/>
        </w:rPr>
        <w:t>SELECT AutoMarque, COUNT(*) AS Nb</w:t>
      </w:r>
      <w:r w:rsidRPr="00245DC6">
        <w:rPr>
          <w:rStyle w:val="rponse2"/>
          <w:lang w:val="en-CA"/>
        </w:rPr>
        <w:br/>
        <w:t>FROM Autos</w:t>
      </w:r>
      <w:r w:rsidRPr="00245DC6">
        <w:rPr>
          <w:rStyle w:val="rponse2"/>
          <w:lang w:val="en-CA"/>
        </w:rPr>
        <w:br/>
        <w:t>GROUP BY AutoMarque, AutoCouleur</w:t>
      </w:r>
      <w:r w:rsidRPr="00245DC6">
        <w:rPr>
          <w:rStyle w:val="rponse2"/>
          <w:lang w:val="en-CA"/>
        </w:rPr>
        <w:br/>
        <w:t>HAVING (Count(*)&gt;1) AND (AutoCouleur = "bleu")</w:t>
      </w:r>
    </w:p>
    <w:p w14:paraId="16127DA5" w14:textId="77777777" w:rsidR="000E643C" w:rsidRPr="00245DC6" w:rsidRDefault="000E643C" w:rsidP="00586FF5">
      <w:pPr>
        <w:pStyle w:val="Requte"/>
        <w:rPr>
          <w:rStyle w:val="rponse2"/>
          <w:lang w:val="en-CA"/>
        </w:rPr>
      </w:pPr>
    </w:p>
    <w:p w14:paraId="5E6ADD16" w14:textId="77777777" w:rsidR="000E643C" w:rsidRPr="00245DC6" w:rsidRDefault="000E643C" w:rsidP="00586FF5">
      <w:pPr>
        <w:pStyle w:val="Requte"/>
        <w:rPr>
          <w:rStyle w:val="rponse2"/>
          <w:lang w:val="en-CA"/>
        </w:rPr>
      </w:pPr>
    </w:p>
    <w:p w14:paraId="44B06D08" w14:textId="77777777" w:rsidR="000E643C" w:rsidRPr="00245DC6" w:rsidRDefault="000E643C" w:rsidP="00586FF5">
      <w:pPr>
        <w:pStyle w:val="Requte"/>
        <w:rPr>
          <w:rStyle w:val="rponse2"/>
          <w:lang w:val="en-CA"/>
        </w:rPr>
      </w:pPr>
    </w:p>
    <w:p w14:paraId="3F53B628" w14:textId="77777777" w:rsidR="000E643C" w:rsidRPr="00245DC6" w:rsidRDefault="000E643C" w:rsidP="00586FF5">
      <w:pPr>
        <w:pStyle w:val="Requte"/>
        <w:rPr>
          <w:rStyle w:val="rponse2"/>
          <w:lang w:val="en-CA"/>
        </w:rPr>
      </w:pPr>
    </w:p>
    <w:p w14:paraId="097FE5BD" w14:textId="77777777" w:rsidR="00C93917" w:rsidRPr="00C93917" w:rsidRDefault="00586FF5" w:rsidP="00586FF5">
      <w:pPr>
        <w:pStyle w:val="Listepuces2"/>
      </w:pPr>
      <w:r>
        <w:t>Mais</w:t>
      </w:r>
      <w:r w:rsidR="00C93917">
        <w:t xml:space="preserve"> ce n’est pas toujours équivalent de faire une migration d’une restriction d’un </w:t>
      </w:r>
      <w:r w:rsidR="00C93917">
        <w:rPr>
          <w:i/>
        </w:rPr>
        <w:t>WHERE</w:t>
      </w:r>
      <w:r w:rsidR="00C93917">
        <w:t xml:space="preserve"> vers un </w:t>
      </w:r>
      <w:r w:rsidR="00C93917">
        <w:rPr>
          <w:i/>
        </w:rPr>
        <w:t>HAVING.</w:t>
      </w:r>
    </w:p>
    <w:p w14:paraId="0A9D48E6" w14:textId="77777777" w:rsidR="000E643C" w:rsidRDefault="00C93917" w:rsidP="00586FF5">
      <w:pPr>
        <w:pStyle w:val="Listepuces2"/>
      </w:pPr>
      <w:r>
        <w:t>Par exemple, si on change la restriction en haut par (</w:t>
      </w:r>
      <w:proofErr w:type="spellStart"/>
      <w:r>
        <w:t>AutoCouleur</w:t>
      </w:r>
      <w:proofErr w:type="spellEnd"/>
      <w:r>
        <w:t xml:space="preserve"> &lt;&gt; "bleu") les résultats seront différents car on ajoute un regroupement par couleur pour restreindre avec le </w:t>
      </w:r>
      <w:r>
        <w:rPr>
          <w:i/>
        </w:rPr>
        <w:t xml:space="preserve">HAVING. </w:t>
      </w:r>
      <w:r>
        <w:t>Il comptera donc les groupes de couleurs et non les couleurs à l’intérieur</w:t>
      </w:r>
      <w:r w:rsidR="00586FF5">
        <w:t>.</w:t>
      </w:r>
    </w:p>
    <w:p w14:paraId="4F024CBC" w14:textId="77777777" w:rsidR="002C36F8" w:rsidRDefault="002C36F8" w:rsidP="002C36F8">
      <w:pPr>
        <w:pStyle w:val="Listepuces2"/>
        <w:numPr>
          <w:ilvl w:val="0"/>
          <w:numId w:val="0"/>
        </w:numPr>
        <w:ind w:left="714" w:hanging="357"/>
      </w:pPr>
    </w:p>
    <w:p w14:paraId="2646B671" w14:textId="77777777" w:rsidR="002C36F8" w:rsidRPr="003E739C" w:rsidRDefault="002C36F8" w:rsidP="002C36F8">
      <w:pPr>
        <w:rPr>
          <w:rStyle w:val="rponse"/>
          <w:b/>
          <w:i/>
          <w:sz w:val="44"/>
          <w:szCs w:val="44"/>
          <w:u w:val="single"/>
        </w:rPr>
      </w:pPr>
      <w:r w:rsidRPr="003E739C">
        <w:rPr>
          <w:rStyle w:val="rponse"/>
          <w:b/>
          <w:i/>
          <w:sz w:val="44"/>
          <w:szCs w:val="44"/>
          <w:u w:val="single"/>
        </w:rPr>
        <w:t>Exercices sur Films.mdb</w:t>
      </w:r>
    </w:p>
    <w:p w14:paraId="01D1E758" w14:textId="77777777" w:rsidR="002C36F8" w:rsidRDefault="002C36F8" w:rsidP="002C36F8">
      <w:pPr>
        <w:pStyle w:val="Listepuces2"/>
        <w:numPr>
          <w:ilvl w:val="0"/>
          <w:numId w:val="0"/>
        </w:numPr>
        <w:ind w:left="714" w:hanging="357"/>
      </w:pPr>
    </w:p>
    <w:p w14:paraId="6CA4C9B9" w14:textId="77777777" w:rsidR="000E643C" w:rsidRDefault="000E643C">
      <w:r>
        <w:br w:type="page"/>
      </w:r>
    </w:p>
    <w:p w14:paraId="08DBA53D" w14:textId="77777777" w:rsidR="00586FF5" w:rsidRDefault="000E643C" w:rsidP="000E643C">
      <w:pPr>
        <w:pStyle w:val="Titre3"/>
      </w:pPr>
      <w:r>
        <w:t>Requêtes avec paramètres</w:t>
      </w:r>
    </w:p>
    <w:p w14:paraId="6D5ED645" w14:textId="77777777" w:rsidR="00BC3156" w:rsidRDefault="00BC3156" w:rsidP="00BC3156">
      <w:pPr>
        <w:pStyle w:val="Listepuces"/>
      </w:pPr>
      <w:r>
        <w:t>Access-SQL offre une instruction pour déclarer des paramètres dans une requête.</w:t>
      </w:r>
    </w:p>
    <w:p w14:paraId="6A4F0F59" w14:textId="77777777" w:rsidR="00BC3156" w:rsidRPr="00245DC6" w:rsidRDefault="00054EE7" w:rsidP="00BC3156">
      <w:pPr>
        <w:pStyle w:val="Requte"/>
        <w:rPr>
          <w:lang w:val="en-CA"/>
        </w:rPr>
      </w:pPr>
      <w:r>
        <w:rPr>
          <w:noProof/>
          <w:lang w:eastAsia="fr-CA"/>
        </w:rPr>
        <w:pict w14:anchorId="05CA1582">
          <v:shape id="_x0000_s3074" type="#_x0000_t62" style="position:absolute;margin-left:330pt;margin-top:24.85pt;width:122.25pt;height:39.75pt;z-index:251790336" adj="11034,28284" filled="f" strokeweight="1.5pt">
            <v:textbox>
              <w:txbxContent>
                <w:p w14:paraId="5A1B3F32" w14:textId="77777777" w:rsidR="00352CB3" w:rsidRPr="00BC3156" w:rsidRDefault="00352CB3">
                  <w:pPr>
                    <w:rPr>
                      <w:sz w:val="20"/>
                    </w:rPr>
                  </w:pPr>
                  <w:r>
                    <w:rPr>
                      <w:sz w:val="20"/>
                    </w:rPr>
                    <w:t>Comprendre que c’est une « variable »</w:t>
                  </w:r>
                </w:p>
              </w:txbxContent>
            </v:textbox>
          </v:shape>
        </w:pict>
      </w:r>
      <w:r w:rsidR="00BC3156" w:rsidRPr="00245DC6">
        <w:rPr>
          <w:lang w:val="en-CA"/>
        </w:rPr>
        <w:t>Parameters &lt;nom_param&gt; &lt;type&gt; [,…n];</w:t>
      </w:r>
    </w:p>
    <w:p w14:paraId="760CB3F4" w14:textId="77777777" w:rsidR="00BC3156" w:rsidRDefault="00BC3156" w:rsidP="00BC3156">
      <w:pPr>
        <w:pStyle w:val="Listepuces2"/>
      </w:pPr>
      <w:r>
        <w:t xml:space="preserve">Elle se place avant le </w:t>
      </w:r>
      <w:r>
        <w:rPr>
          <w:i/>
        </w:rPr>
        <w:t>SELECT</w:t>
      </w:r>
    </w:p>
    <w:p w14:paraId="606083B0" w14:textId="77777777" w:rsidR="00BC3156" w:rsidRDefault="00BC3156" w:rsidP="00BC3156">
      <w:pPr>
        <w:pStyle w:val="Listepuces"/>
        <w:rPr>
          <w:b/>
        </w:rPr>
      </w:pPr>
      <w:proofErr w:type="spellStart"/>
      <w:r w:rsidRPr="00BC3156">
        <w:rPr>
          <w:b/>
        </w:rPr>
        <w:t>ReqN</w:t>
      </w:r>
      <w:proofErr w:type="spellEnd"/>
    </w:p>
    <w:p w14:paraId="71A8CE14" w14:textId="77777777" w:rsidR="00BC3156" w:rsidRDefault="00BC3156" w:rsidP="00BC3156">
      <w:pPr>
        <w:pStyle w:val="Listepuces2"/>
      </w:pPr>
      <w:r>
        <w:t xml:space="preserve">On veut connaître les clients demeurant dans une province </w:t>
      </w:r>
      <w:r w:rsidRPr="00BC3156">
        <w:rPr>
          <w:u w:val="single"/>
        </w:rPr>
        <w:t>donnée</w:t>
      </w:r>
      <w:r>
        <w:t>.</w:t>
      </w:r>
    </w:p>
    <w:p w14:paraId="73F6B89E" w14:textId="77777777" w:rsidR="00BC3156" w:rsidRDefault="00BC3156" w:rsidP="00BC3156">
      <w:pPr>
        <w:pStyle w:val="Listepuces2"/>
        <w:numPr>
          <w:ilvl w:val="0"/>
          <w:numId w:val="0"/>
        </w:numPr>
        <w:ind w:left="714" w:hanging="357"/>
      </w:pPr>
      <w:r>
        <w:rPr>
          <w:noProof/>
          <w:lang w:eastAsia="fr-CA"/>
        </w:rPr>
        <w:drawing>
          <wp:anchor distT="0" distB="0" distL="114300" distR="114300" simplePos="0" relativeHeight="251792384" behindDoc="0" locked="0" layoutInCell="1" allowOverlap="1" wp14:anchorId="34A7CE0E" wp14:editId="2498C0E9">
            <wp:simplePos x="0" y="0"/>
            <wp:positionH relativeFrom="column">
              <wp:posOffset>323850</wp:posOffset>
            </wp:positionH>
            <wp:positionV relativeFrom="paragraph">
              <wp:posOffset>10161</wp:posOffset>
            </wp:positionV>
            <wp:extent cx="2305050" cy="1105006"/>
            <wp:effectExtent l="19050" t="0" r="0" b="0"/>
            <wp:wrapNone/>
            <wp:docPr id="2051" name="Imag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1"/>
                    <pic:cNvPicPr>
                      <a:picLocks noChangeAspect="1" noChangeArrowheads="1"/>
                    </pic:cNvPicPr>
                  </pic:nvPicPr>
                  <pic:blipFill>
                    <a:blip r:embed="rId22"/>
                    <a:srcRect/>
                    <a:stretch>
                      <a:fillRect/>
                    </a:stretch>
                  </pic:blipFill>
                  <pic:spPr bwMode="auto">
                    <a:xfrm>
                      <a:off x="0" y="0"/>
                      <a:ext cx="2308009" cy="1106425"/>
                    </a:xfrm>
                    <a:prstGeom prst="rect">
                      <a:avLst/>
                    </a:prstGeom>
                    <a:noFill/>
                    <a:ln w="9525">
                      <a:noFill/>
                      <a:miter lim="800000"/>
                      <a:headEnd/>
                      <a:tailEnd/>
                    </a:ln>
                  </pic:spPr>
                </pic:pic>
              </a:graphicData>
            </a:graphic>
          </wp:anchor>
        </w:drawing>
      </w:r>
    </w:p>
    <w:p w14:paraId="5B158034" w14:textId="77777777" w:rsidR="00BC3156" w:rsidRDefault="00BC3156" w:rsidP="00BC3156">
      <w:pPr>
        <w:pStyle w:val="Listepuces2"/>
        <w:numPr>
          <w:ilvl w:val="0"/>
          <w:numId w:val="0"/>
        </w:numPr>
        <w:ind w:left="714" w:hanging="357"/>
      </w:pPr>
    </w:p>
    <w:p w14:paraId="62E44000" w14:textId="77777777" w:rsidR="00BC3156" w:rsidRDefault="00BC3156" w:rsidP="00BC3156">
      <w:pPr>
        <w:pStyle w:val="Listepuces2"/>
        <w:numPr>
          <w:ilvl w:val="0"/>
          <w:numId w:val="0"/>
        </w:numPr>
        <w:ind w:left="714" w:hanging="357"/>
      </w:pPr>
    </w:p>
    <w:p w14:paraId="69783C87" w14:textId="77777777" w:rsidR="00BC3156" w:rsidRDefault="00BC3156" w:rsidP="00BC3156">
      <w:pPr>
        <w:pStyle w:val="Listepuces2"/>
        <w:numPr>
          <w:ilvl w:val="0"/>
          <w:numId w:val="0"/>
        </w:numPr>
        <w:ind w:left="714" w:hanging="357"/>
      </w:pPr>
    </w:p>
    <w:p w14:paraId="44B702E6" w14:textId="77777777" w:rsidR="00BC3156" w:rsidRDefault="00BC3156" w:rsidP="00BC3156">
      <w:pPr>
        <w:pStyle w:val="Listepuces2"/>
        <w:numPr>
          <w:ilvl w:val="0"/>
          <w:numId w:val="0"/>
        </w:numPr>
        <w:ind w:left="714" w:hanging="357"/>
      </w:pPr>
    </w:p>
    <w:p w14:paraId="3BF7150F" w14:textId="77777777" w:rsidR="00BC3156" w:rsidRPr="00287E28" w:rsidRDefault="00535226" w:rsidP="00287E28">
      <w:pPr>
        <w:pStyle w:val="Requte"/>
        <w:spacing w:after="0"/>
        <w:rPr>
          <w:rStyle w:val="rponse2"/>
        </w:rPr>
      </w:pPr>
      <w:r w:rsidRPr="00287E28">
        <w:rPr>
          <w:rStyle w:val="rponse2"/>
        </w:rPr>
        <w:br/>
        <w:t xml:space="preserve">SELECT </w:t>
      </w:r>
      <w:proofErr w:type="spellStart"/>
      <w:r w:rsidRPr="00287E28">
        <w:rPr>
          <w:rStyle w:val="rponse2"/>
        </w:rPr>
        <w:t>ProvNom</w:t>
      </w:r>
      <w:proofErr w:type="spellEnd"/>
      <w:r w:rsidRPr="00287E28">
        <w:rPr>
          <w:rStyle w:val="rponse2"/>
        </w:rPr>
        <w:t xml:space="preserve">, </w:t>
      </w:r>
      <w:proofErr w:type="spellStart"/>
      <w:r w:rsidRPr="00287E28">
        <w:rPr>
          <w:rStyle w:val="rponse2"/>
        </w:rPr>
        <w:t>ClientNom</w:t>
      </w:r>
      <w:proofErr w:type="spellEnd"/>
      <w:r w:rsidRPr="00287E28">
        <w:rPr>
          <w:rStyle w:val="rponse2"/>
        </w:rPr>
        <w:t xml:space="preserve">, </w:t>
      </w:r>
      <w:proofErr w:type="spellStart"/>
      <w:r w:rsidRPr="00287E28">
        <w:rPr>
          <w:rStyle w:val="rponse2"/>
        </w:rPr>
        <w:t>ClientVille</w:t>
      </w:r>
      <w:proofErr w:type="spellEnd"/>
      <w:r w:rsidRPr="00287E28">
        <w:rPr>
          <w:rStyle w:val="rponse2"/>
        </w:rPr>
        <w:br/>
        <w:t>FROM Provinces INNER JOIN Clients</w:t>
      </w:r>
      <w:r w:rsidRPr="00287E28">
        <w:rPr>
          <w:rStyle w:val="rponse2"/>
        </w:rPr>
        <w:br/>
      </w:r>
      <w:r w:rsidRPr="00287E28">
        <w:rPr>
          <w:rStyle w:val="rponse2"/>
        </w:rPr>
        <w:tab/>
      </w:r>
      <w:r w:rsidRPr="00287E28">
        <w:rPr>
          <w:rStyle w:val="rponse2"/>
        </w:rPr>
        <w:tab/>
        <w:t xml:space="preserve">ON </w:t>
      </w:r>
      <w:proofErr w:type="spellStart"/>
      <w:r w:rsidRPr="00287E28">
        <w:rPr>
          <w:rStyle w:val="rponse2"/>
        </w:rPr>
        <w:t>Provinc</w:t>
      </w:r>
      <w:r w:rsidR="00352CB3">
        <w:rPr>
          <w:rStyle w:val="rponse2"/>
        </w:rPr>
        <w:t>es.ProvCode</w:t>
      </w:r>
      <w:proofErr w:type="spellEnd"/>
      <w:r w:rsidR="00352CB3">
        <w:rPr>
          <w:rStyle w:val="rponse2"/>
        </w:rPr>
        <w:t xml:space="preserve"> = </w:t>
      </w:r>
      <w:proofErr w:type="spellStart"/>
      <w:r w:rsidR="00352CB3">
        <w:rPr>
          <w:rStyle w:val="rponse2"/>
        </w:rPr>
        <w:t>Clients.ClientCode</w:t>
      </w:r>
      <w:r w:rsidRPr="00287E28">
        <w:rPr>
          <w:rStyle w:val="rponse2"/>
        </w:rPr>
        <w:t>Province</w:t>
      </w:r>
      <w:proofErr w:type="spellEnd"/>
      <w:r w:rsidRPr="00287E28">
        <w:rPr>
          <w:rStyle w:val="rponse2"/>
        </w:rPr>
        <w:br/>
        <w:t xml:space="preserve">WHERE </w:t>
      </w:r>
      <w:proofErr w:type="spellStart"/>
      <w:r w:rsidRPr="00287E28">
        <w:rPr>
          <w:rStyle w:val="rponse2"/>
        </w:rPr>
        <w:t>ProvNom</w:t>
      </w:r>
      <w:proofErr w:type="spellEnd"/>
      <w:r w:rsidRPr="00287E28">
        <w:rPr>
          <w:rStyle w:val="rponse2"/>
        </w:rPr>
        <w:t xml:space="preserve"> = </w:t>
      </w:r>
      <w:proofErr w:type="spellStart"/>
      <w:r w:rsidRPr="00287E28">
        <w:rPr>
          <w:rStyle w:val="rponse2"/>
        </w:rPr>
        <w:t>UneProvince</w:t>
      </w:r>
      <w:proofErr w:type="spellEnd"/>
      <w:r w:rsidRPr="00287E28">
        <w:rPr>
          <w:rStyle w:val="rponse2"/>
        </w:rPr>
        <w:t>;</w:t>
      </w:r>
    </w:p>
    <w:p w14:paraId="10EFC2AF" w14:textId="77777777" w:rsidR="00287E28" w:rsidRPr="00287E28" w:rsidRDefault="00287E28" w:rsidP="00287E28">
      <w:pPr>
        <w:pStyle w:val="Requte"/>
        <w:spacing w:before="0" w:after="0"/>
        <w:rPr>
          <w:rStyle w:val="rponse2"/>
        </w:rPr>
      </w:pPr>
    </w:p>
    <w:p w14:paraId="590C6C12" w14:textId="77777777" w:rsidR="00287E28" w:rsidRPr="00287E28" w:rsidRDefault="00287E28" w:rsidP="00287E28">
      <w:pPr>
        <w:pStyle w:val="Requte"/>
        <w:spacing w:before="0" w:after="0"/>
        <w:rPr>
          <w:rStyle w:val="rponse2"/>
        </w:rPr>
      </w:pPr>
    </w:p>
    <w:p w14:paraId="4C9AC6BB" w14:textId="77777777" w:rsidR="00287E28" w:rsidRPr="00287E28" w:rsidRDefault="00287E28" w:rsidP="00287E28">
      <w:pPr>
        <w:pStyle w:val="Requte"/>
        <w:spacing w:before="0" w:after="0"/>
        <w:rPr>
          <w:rStyle w:val="rponse2"/>
        </w:rPr>
      </w:pPr>
    </w:p>
    <w:p w14:paraId="68C6C5C1" w14:textId="77777777" w:rsidR="00287E28" w:rsidRPr="00287E28" w:rsidRDefault="00287E28" w:rsidP="00287E28">
      <w:pPr>
        <w:pStyle w:val="Requte"/>
        <w:spacing w:before="0" w:after="0"/>
        <w:rPr>
          <w:rStyle w:val="rponse2"/>
        </w:rPr>
      </w:pPr>
    </w:p>
    <w:p w14:paraId="2C9D6471" w14:textId="77777777" w:rsidR="00287E28" w:rsidRPr="00287E28" w:rsidRDefault="00287E28" w:rsidP="00287E28">
      <w:pPr>
        <w:pStyle w:val="Requte"/>
        <w:spacing w:before="0" w:after="0"/>
        <w:rPr>
          <w:rStyle w:val="rponse2"/>
        </w:rPr>
      </w:pPr>
    </w:p>
    <w:p w14:paraId="2D230909" w14:textId="77777777" w:rsidR="00535226" w:rsidRDefault="00535226" w:rsidP="00535226">
      <w:pPr>
        <w:pStyle w:val="Titre4"/>
      </w:pPr>
      <w:r>
        <w:t>Dans la grille de saisie</w:t>
      </w:r>
    </w:p>
    <w:p w14:paraId="341E6AC6" w14:textId="77777777" w:rsidR="00535226" w:rsidRDefault="00535226" w:rsidP="00287E28">
      <w:pPr>
        <w:pStyle w:val="Listepuces2"/>
      </w:pPr>
      <w:r>
        <w:t>L’identificateur est placé dans la ligne critère entre [ ].</w:t>
      </w:r>
    </w:p>
    <w:p w14:paraId="0DF2F2DE" w14:textId="77777777" w:rsidR="00287E28" w:rsidRPr="00287E28" w:rsidRDefault="00287E28" w:rsidP="00287E28">
      <w:pPr>
        <w:ind w:left="708"/>
      </w:pPr>
      <w:r>
        <w:t>OU</w:t>
      </w:r>
    </w:p>
    <w:p w14:paraId="3C5BE652" w14:textId="77777777" w:rsidR="00535226" w:rsidRDefault="00535226" w:rsidP="00287E28">
      <w:pPr>
        <w:pStyle w:val="Listepuces2"/>
        <w:spacing w:before="0"/>
      </w:pPr>
      <w:r>
        <w:t>Par le menu contextuel dans la partie du haut &gt; Paramètres</w:t>
      </w:r>
    </w:p>
    <w:p w14:paraId="2C9FB00E" w14:textId="77777777" w:rsidR="00287E28" w:rsidRDefault="00287E28" w:rsidP="00287E28">
      <w:pPr>
        <w:pStyle w:val="Titre4"/>
      </w:pPr>
      <w:r>
        <w:t>Exécution</w:t>
      </w:r>
    </w:p>
    <w:p w14:paraId="0531E1E1" w14:textId="77777777" w:rsidR="00287E28" w:rsidRDefault="00287E28" w:rsidP="00287E28">
      <w:pPr>
        <w:pStyle w:val="Listepuces"/>
        <w:spacing w:before="120"/>
        <w:ind w:left="357" w:hanging="357"/>
      </w:pPr>
      <w:r>
        <w:t>Access demande une valeur pour le paramètre :</w:t>
      </w:r>
    </w:p>
    <w:p w14:paraId="65B33194" w14:textId="77777777" w:rsidR="00287E28" w:rsidRDefault="00287E28" w:rsidP="00287E28">
      <w:pPr>
        <w:pStyle w:val="Listepuces"/>
        <w:numPr>
          <w:ilvl w:val="0"/>
          <w:numId w:val="0"/>
        </w:numPr>
        <w:ind w:left="360" w:hanging="360"/>
      </w:pPr>
      <w:r>
        <w:rPr>
          <w:noProof/>
          <w:lang w:eastAsia="fr-CA"/>
        </w:rPr>
        <w:drawing>
          <wp:anchor distT="0" distB="0" distL="114300" distR="114300" simplePos="0" relativeHeight="251794432" behindDoc="0" locked="0" layoutInCell="1" allowOverlap="1" wp14:anchorId="132D6B9C" wp14:editId="508605A7">
            <wp:simplePos x="0" y="0"/>
            <wp:positionH relativeFrom="column">
              <wp:posOffset>542925</wp:posOffset>
            </wp:positionH>
            <wp:positionV relativeFrom="paragraph">
              <wp:posOffset>56515</wp:posOffset>
            </wp:positionV>
            <wp:extent cx="2085975" cy="942552"/>
            <wp:effectExtent l="19050" t="0" r="9525" b="0"/>
            <wp:wrapNone/>
            <wp:docPr id="2052" name="Imag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2"/>
                    <pic:cNvPicPr>
                      <a:picLocks noChangeAspect="1" noChangeArrowheads="1"/>
                    </pic:cNvPicPr>
                  </pic:nvPicPr>
                  <pic:blipFill>
                    <a:blip r:embed="rId23"/>
                    <a:srcRect/>
                    <a:stretch>
                      <a:fillRect/>
                    </a:stretch>
                  </pic:blipFill>
                  <pic:spPr bwMode="auto">
                    <a:xfrm>
                      <a:off x="0" y="0"/>
                      <a:ext cx="2085975" cy="942552"/>
                    </a:xfrm>
                    <a:prstGeom prst="rect">
                      <a:avLst/>
                    </a:prstGeom>
                    <a:noFill/>
                    <a:ln w="9525">
                      <a:noFill/>
                      <a:miter lim="800000"/>
                      <a:headEnd/>
                      <a:tailEnd/>
                    </a:ln>
                  </pic:spPr>
                </pic:pic>
              </a:graphicData>
            </a:graphic>
          </wp:anchor>
        </w:drawing>
      </w:r>
    </w:p>
    <w:p w14:paraId="2681E77D" w14:textId="77777777" w:rsidR="00287E28" w:rsidRDefault="00287E28" w:rsidP="00287E28">
      <w:pPr>
        <w:pStyle w:val="Listepuces"/>
        <w:numPr>
          <w:ilvl w:val="0"/>
          <w:numId w:val="0"/>
        </w:numPr>
        <w:ind w:left="360" w:hanging="360"/>
      </w:pPr>
    </w:p>
    <w:p w14:paraId="609A6F63" w14:textId="77777777" w:rsidR="00287E28" w:rsidRDefault="00287E28" w:rsidP="00287E28">
      <w:pPr>
        <w:pStyle w:val="Listepuces"/>
        <w:numPr>
          <w:ilvl w:val="0"/>
          <w:numId w:val="0"/>
        </w:numPr>
        <w:ind w:left="360" w:hanging="360"/>
      </w:pPr>
    </w:p>
    <w:p w14:paraId="1FB02606" w14:textId="77777777" w:rsidR="00287E28" w:rsidRDefault="00287E28" w:rsidP="00287E28">
      <w:pPr>
        <w:pStyle w:val="Norme"/>
        <w:rPr>
          <w:caps w:val="0"/>
        </w:rPr>
      </w:pPr>
      <w:r>
        <w:rPr>
          <w:caps w:val="0"/>
        </w:rPr>
        <w:t>Notes</w:t>
      </w:r>
    </w:p>
    <w:p w14:paraId="43AF6DBA" w14:textId="77777777" w:rsidR="00287E28" w:rsidRDefault="00287E28" w:rsidP="00287E28">
      <w:pPr>
        <w:pStyle w:val="Normetexte"/>
        <w:numPr>
          <w:ilvl w:val="0"/>
          <w:numId w:val="11"/>
        </w:numPr>
        <w:ind w:left="567" w:right="4"/>
        <w:jc w:val="left"/>
      </w:pPr>
      <w:r>
        <w:t>Cette boîte de dialogue peut apparaître lorsque notre syntaxe est erronée et que Access tente d’interpréter que c’est un paramètre.</w:t>
      </w:r>
    </w:p>
    <w:p w14:paraId="3C113F3A" w14:textId="77777777" w:rsidR="00287E28" w:rsidRDefault="00287E28" w:rsidP="00287E28">
      <w:pPr>
        <w:pStyle w:val="Normetexte"/>
        <w:numPr>
          <w:ilvl w:val="0"/>
          <w:numId w:val="11"/>
        </w:numPr>
        <w:ind w:left="567" w:right="4"/>
        <w:jc w:val="left"/>
      </w:pPr>
      <w:r>
        <w:t>Si on a 2 paramètres ou plus, Access les demande à tour de rôle.</w:t>
      </w:r>
    </w:p>
    <w:p w14:paraId="7CB378EC" w14:textId="77777777" w:rsidR="009F1860" w:rsidRPr="009F1860" w:rsidRDefault="009F1860" w:rsidP="009F1860">
      <w:pPr>
        <w:pStyle w:val="Listepuces"/>
        <w:rPr>
          <w:b/>
        </w:rPr>
      </w:pPr>
      <w:proofErr w:type="spellStart"/>
      <w:r>
        <w:rPr>
          <w:b/>
        </w:rPr>
        <w:t>ReqO</w:t>
      </w:r>
      <w:proofErr w:type="spellEnd"/>
    </w:p>
    <w:p w14:paraId="0C32E24F" w14:textId="77777777" w:rsidR="009F1860" w:rsidRDefault="009F1860" w:rsidP="009F1860">
      <w:pPr>
        <w:pStyle w:val="Listepuces2"/>
      </w:pPr>
      <w:r>
        <w:t xml:space="preserve">Je veux connaître les propriétaires qui ont des animaux qui sont nés à un mois </w:t>
      </w:r>
      <w:r w:rsidRPr="002D391E">
        <w:rPr>
          <w:u w:val="single"/>
        </w:rPr>
        <w:t>donné</w:t>
      </w:r>
      <w:r w:rsidRPr="002D391E">
        <w:t xml:space="preserve"> (paramètre).</w:t>
      </w:r>
    </w:p>
    <w:p w14:paraId="1720ABD2" w14:textId="77777777" w:rsidR="009F1860" w:rsidRPr="009F1860" w:rsidRDefault="009F1860" w:rsidP="009F1860">
      <w:pPr>
        <w:pStyle w:val="Requte"/>
        <w:rPr>
          <w:rStyle w:val="rponse2"/>
        </w:rPr>
      </w:pPr>
      <w:r w:rsidRPr="009F1860">
        <w:rPr>
          <w:rStyle w:val="rponse2"/>
        </w:rPr>
        <w:t xml:space="preserve">PARAMETERS </w:t>
      </w:r>
      <w:proofErr w:type="spellStart"/>
      <w:r w:rsidRPr="009F1860">
        <w:rPr>
          <w:rStyle w:val="rponse2"/>
        </w:rPr>
        <w:t>UnMois</w:t>
      </w:r>
      <w:proofErr w:type="spellEnd"/>
      <w:r w:rsidRPr="009F1860">
        <w:rPr>
          <w:rStyle w:val="rponse2"/>
        </w:rPr>
        <w:t xml:space="preserve"> </w:t>
      </w:r>
      <w:proofErr w:type="spellStart"/>
      <w:r w:rsidRPr="009F1860">
        <w:rPr>
          <w:rStyle w:val="rponse2"/>
        </w:rPr>
        <w:t>Text</w:t>
      </w:r>
      <w:proofErr w:type="spellEnd"/>
      <w:r w:rsidRPr="009F1860">
        <w:rPr>
          <w:rStyle w:val="rponse2"/>
        </w:rPr>
        <w:t>(255);</w:t>
      </w:r>
      <w:r w:rsidRPr="009F1860">
        <w:rPr>
          <w:rStyle w:val="rponse2"/>
        </w:rPr>
        <w:br/>
        <w:t xml:space="preserve">SELECT </w:t>
      </w:r>
      <w:proofErr w:type="spellStart"/>
      <w:r w:rsidRPr="009F1860">
        <w:rPr>
          <w:rStyle w:val="rponse2"/>
        </w:rPr>
        <w:t>ClientNom</w:t>
      </w:r>
      <w:proofErr w:type="spellEnd"/>
      <w:r w:rsidRPr="009F1860">
        <w:rPr>
          <w:rStyle w:val="rponse2"/>
        </w:rPr>
        <w:t xml:space="preserve">, </w:t>
      </w:r>
      <w:proofErr w:type="spellStart"/>
      <w:r w:rsidRPr="009F1860">
        <w:rPr>
          <w:rStyle w:val="rponse2"/>
        </w:rPr>
        <w:t>Aninom</w:t>
      </w:r>
      <w:proofErr w:type="spellEnd"/>
      <w:r w:rsidRPr="009F1860">
        <w:rPr>
          <w:rStyle w:val="rponse2"/>
        </w:rPr>
        <w:t xml:space="preserve">, </w:t>
      </w:r>
      <w:proofErr w:type="spellStart"/>
      <w:r w:rsidRPr="009F1860">
        <w:rPr>
          <w:rStyle w:val="rponse2"/>
        </w:rPr>
        <w:t>AniNaissance</w:t>
      </w:r>
      <w:proofErr w:type="spellEnd"/>
      <w:r w:rsidRPr="009F1860">
        <w:rPr>
          <w:rStyle w:val="rponse2"/>
        </w:rPr>
        <w:br/>
        <w:t>FROM Clients INNER JOIN Animaux</w:t>
      </w:r>
      <w:r w:rsidRPr="009F1860">
        <w:rPr>
          <w:rStyle w:val="rponse2"/>
        </w:rPr>
        <w:br/>
      </w:r>
      <w:r w:rsidRPr="009F1860">
        <w:rPr>
          <w:rStyle w:val="rponse2"/>
        </w:rPr>
        <w:tab/>
      </w:r>
      <w:r w:rsidRPr="009F1860">
        <w:rPr>
          <w:rStyle w:val="rponse2"/>
        </w:rPr>
        <w:tab/>
        <w:t xml:space="preserve">ON </w:t>
      </w:r>
      <w:proofErr w:type="spellStart"/>
      <w:r w:rsidRPr="009F1860">
        <w:rPr>
          <w:rStyle w:val="rponse2"/>
        </w:rPr>
        <w:t>Clients.ClientCode</w:t>
      </w:r>
      <w:proofErr w:type="spellEnd"/>
      <w:r w:rsidRPr="009F1860">
        <w:rPr>
          <w:rStyle w:val="rponse2"/>
        </w:rPr>
        <w:t xml:space="preserve"> = </w:t>
      </w:r>
      <w:proofErr w:type="spellStart"/>
      <w:r w:rsidRPr="009F1860">
        <w:rPr>
          <w:rStyle w:val="rponse2"/>
        </w:rPr>
        <w:t>Animaux.AniCodeClient</w:t>
      </w:r>
      <w:proofErr w:type="spellEnd"/>
      <w:r w:rsidRPr="009F1860">
        <w:rPr>
          <w:rStyle w:val="rponse2"/>
        </w:rPr>
        <w:br/>
        <w:t xml:space="preserve">WHERE </w:t>
      </w:r>
      <w:proofErr w:type="spellStart"/>
      <w:r w:rsidRPr="009F1860">
        <w:rPr>
          <w:rStyle w:val="rponse2"/>
        </w:rPr>
        <w:t>Month</w:t>
      </w:r>
      <w:proofErr w:type="spellEnd"/>
      <w:r w:rsidRPr="009F1860">
        <w:rPr>
          <w:rStyle w:val="rponse2"/>
        </w:rPr>
        <w:t>(</w:t>
      </w:r>
      <w:proofErr w:type="spellStart"/>
      <w:r w:rsidRPr="009F1860">
        <w:rPr>
          <w:rStyle w:val="rponse2"/>
        </w:rPr>
        <w:t>AniNaissance</w:t>
      </w:r>
      <w:proofErr w:type="spellEnd"/>
      <w:r w:rsidRPr="009F1860">
        <w:rPr>
          <w:rStyle w:val="rponse2"/>
        </w:rPr>
        <w:t xml:space="preserve">) = </w:t>
      </w:r>
      <w:proofErr w:type="spellStart"/>
      <w:r w:rsidRPr="009F1860">
        <w:rPr>
          <w:rStyle w:val="rponse2"/>
        </w:rPr>
        <w:t>UnMois</w:t>
      </w:r>
      <w:proofErr w:type="spellEnd"/>
      <w:r w:rsidRPr="009F1860">
        <w:rPr>
          <w:rStyle w:val="rponse2"/>
        </w:rPr>
        <w:t>;</w:t>
      </w:r>
    </w:p>
    <w:p w14:paraId="5B6C56D4" w14:textId="77777777" w:rsidR="009F1860" w:rsidRDefault="009F1860" w:rsidP="009F1860">
      <w:pPr>
        <w:pStyle w:val="Requte"/>
      </w:pPr>
    </w:p>
    <w:p w14:paraId="664BDE0D" w14:textId="77777777" w:rsidR="009F1860" w:rsidRDefault="009F1860" w:rsidP="009F1860">
      <w:pPr>
        <w:pStyle w:val="Requte"/>
      </w:pPr>
    </w:p>
    <w:p w14:paraId="07928D2A" w14:textId="77777777" w:rsidR="009F1860" w:rsidRDefault="009F1860" w:rsidP="009F1860">
      <w:pPr>
        <w:pStyle w:val="Requte"/>
      </w:pPr>
    </w:p>
    <w:p w14:paraId="1C3E4213" w14:textId="77777777" w:rsidR="009F1860" w:rsidRPr="002D391E" w:rsidRDefault="009F1860" w:rsidP="009F1860">
      <w:pPr>
        <w:pStyle w:val="Requte"/>
      </w:pPr>
    </w:p>
    <w:p w14:paraId="1B79A720" w14:textId="77777777" w:rsidR="00CF3436" w:rsidRDefault="00CF3436" w:rsidP="00CF3436">
      <w:pPr>
        <w:pStyle w:val="Titre3"/>
      </w:pPr>
      <w:r>
        <w:t>Fonction utilisateur</w:t>
      </w:r>
    </w:p>
    <w:p w14:paraId="250D3066" w14:textId="77777777" w:rsidR="00CF3436" w:rsidRDefault="00CF3436" w:rsidP="00CF3436">
      <w:pPr>
        <w:pStyle w:val="Listepuces"/>
      </w:pPr>
      <w:r>
        <w:t>Access-SQL permet l’utilisation de fonctions écrites par le programmeur dans une instruction SQL;</w:t>
      </w:r>
    </w:p>
    <w:p w14:paraId="06066E42" w14:textId="77777777" w:rsidR="00CF3436" w:rsidRDefault="006C4C3E" w:rsidP="00CF3436">
      <w:pPr>
        <w:pStyle w:val="Listepuces"/>
      </w:pPr>
      <w:r>
        <w:t>Exemple</w:t>
      </w:r>
    </w:p>
    <w:p w14:paraId="3FC08C1B" w14:textId="77777777" w:rsidR="006C4C3E" w:rsidRDefault="006C4C3E" w:rsidP="006C4C3E">
      <w:pPr>
        <w:pStyle w:val="Listepuces2"/>
      </w:pPr>
      <w:r>
        <w:t xml:space="preserve">Dans un </w:t>
      </w:r>
      <w:r w:rsidR="002D391E">
        <w:t>module j’écris en VBA.</w:t>
      </w:r>
    </w:p>
    <w:p w14:paraId="58CBAF24" w14:textId="77777777" w:rsidR="002D391E" w:rsidRDefault="002D391E" w:rsidP="002D391E">
      <w:pPr>
        <w:pStyle w:val="Requte"/>
        <w:rPr>
          <w:rStyle w:val="rponse2"/>
        </w:rPr>
      </w:pPr>
      <w:r w:rsidRPr="002D391E">
        <w:rPr>
          <w:rStyle w:val="rponse2"/>
        </w:rPr>
        <w:t xml:space="preserve">Public </w:t>
      </w:r>
      <w:proofErr w:type="spellStart"/>
      <w:r w:rsidRPr="002D391E">
        <w:rPr>
          <w:rStyle w:val="rponse2"/>
        </w:rPr>
        <w:t>Function</w:t>
      </w:r>
      <w:proofErr w:type="spellEnd"/>
      <w:r w:rsidRPr="002D391E">
        <w:rPr>
          <w:rStyle w:val="rponse2"/>
        </w:rPr>
        <w:t xml:space="preserve"> </w:t>
      </w:r>
      <w:proofErr w:type="spellStart"/>
      <w:proofErr w:type="gramStart"/>
      <w:r w:rsidRPr="002D391E">
        <w:rPr>
          <w:rStyle w:val="rponse2"/>
        </w:rPr>
        <w:t>DonnerAge</w:t>
      </w:r>
      <w:proofErr w:type="spellEnd"/>
      <w:r w:rsidRPr="002D391E">
        <w:rPr>
          <w:rStyle w:val="rponse2"/>
        </w:rPr>
        <w:t>(</w:t>
      </w:r>
      <w:proofErr w:type="spellStart"/>
      <w:proofErr w:type="gramEnd"/>
      <w:r w:rsidRPr="002D391E">
        <w:rPr>
          <w:rStyle w:val="rponse2"/>
        </w:rPr>
        <w:t>ByVal</w:t>
      </w:r>
      <w:proofErr w:type="spellEnd"/>
      <w:r w:rsidRPr="002D391E">
        <w:rPr>
          <w:rStyle w:val="rponse2"/>
        </w:rPr>
        <w:t xml:space="preserve"> </w:t>
      </w:r>
      <w:proofErr w:type="spellStart"/>
      <w:r w:rsidRPr="002D391E">
        <w:rPr>
          <w:rStyle w:val="rponse2"/>
        </w:rPr>
        <w:t>UneDate</w:t>
      </w:r>
      <w:proofErr w:type="spellEnd"/>
      <w:r w:rsidRPr="002D391E">
        <w:rPr>
          <w:rStyle w:val="rponse2"/>
        </w:rPr>
        <w:t xml:space="preserve"> As Date) As Double</w:t>
      </w:r>
      <w:r w:rsidRPr="002D391E">
        <w:rPr>
          <w:rStyle w:val="rponse2"/>
        </w:rPr>
        <w:br/>
      </w:r>
      <w:r w:rsidRPr="002D391E">
        <w:rPr>
          <w:rStyle w:val="rponse2"/>
        </w:rPr>
        <w:br/>
        <w:t xml:space="preserve">'Objectif: retourner, sous forme d'un nombre réel la différence 'de temps entre aujourd'hui et </w:t>
      </w:r>
      <w:proofErr w:type="spellStart"/>
      <w:r w:rsidRPr="002D391E">
        <w:rPr>
          <w:rStyle w:val="rponse2"/>
        </w:rPr>
        <w:t>UneDate</w:t>
      </w:r>
      <w:proofErr w:type="spellEnd"/>
      <w:r w:rsidRPr="002D391E">
        <w:rPr>
          <w:rStyle w:val="rponse2"/>
        </w:rPr>
        <w:t xml:space="preserve"> en nombre d'années.</w:t>
      </w:r>
      <w:r w:rsidRPr="002D391E">
        <w:rPr>
          <w:rStyle w:val="rponse2"/>
        </w:rPr>
        <w:br/>
      </w:r>
      <w:r w:rsidRPr="002D391E">
        <w:rPr>
          <w:rStyle w:val="rponse2"/>
        </w:rPr>
        <w:br/>
      </w:r>
      <w:proofErr w:type="spellStart"/>
      <w:r w:rsidRPr="002D391E">
        <w:rPr>
          <w:rStyle w:val="rponse2"/>
        </w:rPr>
        <w:t>Const</w:t>
      </w:r>
      <w:proofErr w:type="spellEnd"/>
      <w:r w:rsidRPr="002D391E">
        <w:rPr>
          <w:rStyle w:val="rponse2"/>
        </w:rPr>
        <w:t xml:space="preserve"> JOURS_PAR_AN As Double = 365.24</w:t>
      </w:r>
      <w:r w:rsidRPr="002D391E">
        <w:rPr>
          <w:rStyle w:val="rponse2"/>
        </w:rPr>
        <w:br/>
        <w:t>Dim Différence As Double</w:t>
      </w:r>
      <w:r w:rsidRPr="002D391E">
        <w:rPr>
          <w:rStyle w:val="rponse2"/>
        </w:rPr>
        <w:br/>
        <w:t xml:space="preserve">Différence = </w:t>
      </w:r>
      <w:proofErr w:type="spellStart"/>
      <w:r w:rsidRPr="002D391E">
        <w:rPr>
          <w:rStyle w:val="rponse2"/>
        </w:rPr>
        <w:t>CDbl</w:t>
      </w:r>
      <w:proofErr w:type="spellEnd"/>
      <w:r w:rsidRPr="002D391E">
        <w:rPr>
          <w:rStyle w:val="rponse2"/>
        </w:rPr>
        <w:t xml:space="preserve">(Date - </w:t>
      </w:r>
      <w:proofErr w:type="spellStart"/>
      <w:r w:rsidRPr="002D391E">
        <w:rPr>
          <w:rStyle w:val="rponse2"/>
        </w:rPr>
        <w:t>UneDate</w:t>
      </w:r>
      <w:proofErr w:type="spellEnd"/>
      <w:r w:rsidRPr="002D391E">
        <w:rPr>
          <w:rStyle w:val="rponse2"/>
        </w:rPr>
        <w:t>)</w:t>
      </w:r>
      <w:r w:rsidRPr="002D391E">
        <w:rPr>
          <w:rStyle w:val="rponse2"/>
        </w:rPr>
        <w:br/>
      </w:r>
      <w:proofErr w:type="spellStart"/>
      <w:r w:rsidRPr="002D391E">
        <w:rPr>
          <w:rStyle w:val="rponse2"/>
        </w:rPr>
        <w:t>DonnerAge</w:t>
      </w:r>
      <w:proofErr w:type="spellEnd"/>
      <w:r w:rsidRPr="002D391E">
        <w:rPr>
          <w:rStyle w:val="rponse2"/>
        </w:rPr>
        <w:t xml:space="preserve"> = Différence / JOURS_PAR_AN</w:t>
      </w:r>
      <w:r w:rsidRPr="002D391E">
        <w:rPr>
          <w:rStyle w:val="rponse2"/>
        </w:rPr>
        <w:br/>
      </w:r>
      <w:r w:rsidRPr="002D391E">
        <w:rPr>
          <w:rStyle w:val="rponse2"/>
        </w:rPr>
        <w:br/>
        <w:t xml:space="preserve">End </w:t>
      </w:r>
      <w:proofErr w:type="spellStart"/>
      <w:r w:rsidRPr="002D391E">
        <w:rPr>
          <w:rStyle w:val="rponse2"/>
        </w:rPr>
        <w:t>Function</w:t>
      </w:r>
      <w:proofErr w:type="spellEnd"/>
    </w:p>
    <w:p w14:paraId="190ACEEC" w14:textId="77777777" w:rsidR="002D391E" w:rsidRDefault="002D391E" w:rsidP="002D391E">
      <w:pPr>
        <w:pStyle w:val="Requte"/>
        <w:rPr>
          <w:rStyle w:val="rponse2"/>
        </w:rPr>
      </w:pPr>
    </w:p>
    <w:p w14:paraId="4EB0FB37" w14:textId="77777777" w:rsidR="002D391E" w:rsidRDefault="002D391E" w:rsidP="002D391E">
      <w:pPr>
        <w:pStyle w:val="Requte"/>
        <w:rPr>
          <w:rStyle w:val="rponse2"/>
        </w:rPr>
      </w:pPr>
    </w:p>
    <w:p w14:paraId="76A251C2" w14:textId="77777777" w:rsidR="002D391E" w:rsidRDefault="002D391E" w:rsidP="002D391E">
      <w:pPr>
        <w:pStyle w:val="Requte"/>
        <w:rPr>
          <w:rStyle w:val="rponse2"/>
        </w:rPr>
      </w:pPr>
    </w:p>
    <w:p w14:paraId="4C276514" w14:textId="77777777" w:rsidR="002D391E" w:rsidRDefault="002D391E" w:rsidP="002D391E">
      <w:pPr>
        <w:pStyle w:val="Requte"/>
        <w:rPr>
          <w:rStyle w:val="rponse2"/>
        </w:rPr>
      </w:pPr>
    </w:p>
    <w:p w14:paraId="1E5D95CC" w14:textId="77777777" w:rsidR="002D391E" w:rsidRDefault="002D391E" w:rsidP="002D391E">
      <w:pPr>
        <w:pStyle w:val="Requte"/>
        <w:rPr>
          <w:rStyle w:val="rponse2"/>
        </w:rPr>
      </w:pPr>
    </w:p>
    <w:p w14:paraId="07486B4F" w14:textId="77777777" w:rsidR="002D391E" w:rsidRDefault="002D391E" w:rsidP="002D391E">
      <w:pPr>
        <w:pStyle w:val="Requte"/>
        <w:rPr>
          <w:rStyle w:val="rponse2"/>
        </w:rPr>
      </w:pPr>
    </w:p>
    <w:p w14:paraId="00497205" w14:textId="77777777" w:rsidR="002D391E" w:rsidRDefault="002D391E" w:rsidP="002D391E">
      <w:pPr>
        <w:pStyle w:val="Requte"/>
        <w:rPr>
          <w:rStyle w:val="rponse2"/>
        </w:rPr>
      </w:pPr>
    </w:p>
    <w:p w14:paraId="1CA7E5C3" w14:textId="77777777" w:rsidR="002D391E" w:rsidRDefault="002D391E" w:rsidP="002D391E">
      <w:pPr>
        <w:pStyle w:val="Requte"/>
        <w:rPr>
          <w:rStyle w:val="rponse2"/>
        </w:rPr>
      </w:pPr>
    </w:p>
    <w:p w14:paraId="7026294E" w14:textId="77777777" w:rsidR="002D391E" w:rsidRDefault="002D391E" w:rsidP="002D391E">
      <w:pPr>
        <w:pStyle w:val="Titre4"/>
      </w:pPr>
      <w:r>
        <w:t>Utilisation</w:t>
      </w:r>
    </w:p>
    <w:p w14:paraId="030B77CC" w14:textId="77777777" w:rsidR="009F1860" w:rsidRPr="009F1860" w:rsidRDefault="009F1860" w:rsidP="002D391E">
      <w:pPr>
        <w:pStyle w:val="Listepuces"/>
        <w:rPr>
          <w:b/>
        </w:rPr>
      </w:pPr>
      <w:proofErr w:type="spellStart"/>
      <w:r>
        <w:rPr>
          <w:b/>
        </w:rPr>
        <w:t>ReqP</w:t>
      </w:r>
      <w:proofErr w:type="spellEnd"/>
    </w:p>
    <w:p w14:paraId="69FF744B" w14:textId="77777777" w:rsidR="002D391E" w:rsidRDefault="002D391E" w:rsidP="009F1860">
      <w:pPr>
        <w:pStyle w:val="Listepuces2"/>
      </w:pPr>
      <w:r>
        <w:t>On veut connaître l’âge des animaux vivants.</w:t>
      </w:r>
    </w:p>
    <w:p w14:paraId="081D6161" w14:textId="77777777" w:rsidR="002D391E" w:rsidRPr="00245DC6" w:rsidRDefault="002D391E" w:rsidP="002D391E">
      <w:pPr>
        <w:pStyle w:val="Requte"/>
        <w:rPr>
          <w:rStyle w:val="rponse2"/>
          <w:lang w:val="en-CA"/>
        </w:rPr>
      </w:pPr>
      <w:r w:rsidRPr="00245DC6">
        <w:rPr>
          <w:rStyle w:val="rponse2"/>
          <w:lang w:val="en-CA"/>
        </w:rPr>
        <w:t>SELECT Aninom, Anitype, Aninaissance,</w:t>
      </w:r>
      <w:r w:rsidRPr="00245DC6">
        <w:rPr>
          <w:rStyle w:val="rponse2"/>
          <w:lang w:val="en-CA"/>
        </w:rPr>
        <w:br/>
        <w:t xml:space="preserve"> </w:t>
      </w:r>
      <w:r w:rsidRPr="00245DC6">
        <w:rPr>
          <w:rStyle w:val="rponse2"/>
          <w:lang w:val="en-CA"/>
        </w:rPr>
        <w:tab/>
      </w:r>
      <w:r w:rsidRPr="00245DC6">
        <w:rPr>
          <w:rStyle w:val="rponse2"/>
          <w:lang w:val="en-CA"/>
        </w:rPr>
        <w:tab/>
        <w:t>DonnerAge(Aninaissance) AS Age</w:t>
      </w:r>
      <w:r w:rsidRPr="00245DC6">
        <w:rPr>
          <w:rStyle w:val="rponse2"/>
          <w:lang w:val="en-CA"/>
        </w:rPr>
        <w:br/>
        <w:t>FROM Animaux</w:t>
      </w:r>
      <w:r w:rsidRPr="00245DC6">
        <w:rPr>
          <w:rStyle w:val="rponse2"/>
          <w:lang w:val="en-CA"/>
        </w:rPr>
        <w:br/>
        <w:t>WHERE NOT AniEstDécédé;</w:t>
      </w:r>
    </w:p>
    <w:p w14:paraId="6A2D8194" w14:textId="77777777" w:rsidR="002D391E" w:rsidRPr="00245DC6" w:rsidRDefault="002D391E" w:rsidP="002D391E">
      <w:pPr>
        <w:pStyle w:val="Requte"/>
        <w:rPr>
          <w:rStyle w:val="rponse2"/>
          <w:lang w:val="en-CA"/>
        </w:rPr>
      </w:pPr>
    </w:p>
    <w:p w14:paraId="6ED10592" w14:textId="77777777" w:rsidR="002D391E" w:rsidRPr="00245DC6" w:rsidRDefault="002D391E" w:rsidP="002D391E">
      <w:pPr>
        <w:pStyle w:val="Requte"/>
        <w:rPr>
          <w:rStyle w:val="rponse2"/>
          <w:lang w:val="en-CA"/>
        </w:rPr>
      </w:pPr>
    </w:p>
    <w:p w14:paraId="63CFA713" w14:textId="77777777" w:rsidR="002D391E" w:rsidRPr="00245DC6" w:rsidRDefault="002D391E" w:rsidP="002D391E">
      <w:pPr>
        <w:pStyle w:val="Requte"/>
        <w:rPr>
          <w:rStyle w:val="rponse2"/>
          <w:lang w:val="en-CA"/>
        </w:rPr>
      </w:pPr>
    </w:p>
    <w:p w14:paraId="3049799E" w14:textId="77777777" w:rsidR="002D391E" w:rsidRPr="002D391E" w:rsidRDefault="002D391E" w:rsidP="002D391E">
      <w:pPr>
        <w:pStyle w:val="Listepuces2"/>
      </w:pPr>
      <w:r>
        <w:t>122 Résultats :</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05"/>
        <w:gridCol w:w="792"/>
        <w:gridCol w:w="724"/>
        <w:gridCol w:w="1317"/>
      </w:tblGrid>
      <w:tr w:rsidR="002D391E" w:rsidRPr="002D391E" w14:paraId="1BDC7F1A" w14:textId="77777777" w:rsidTr="002D391E">
        <w:trPr>
          <w:tblHeader/>
          <w:tblCellSpacing w:w="0"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0DCB6397" w14:textId="77777777" w:rsidR="002D391E" w:rsidRPr="002D391E" w:rsidRDefault="002D391E" w:rsidP="002D391E">
            <w:pPr>
              <w:jc w:val="center"/>
              <w:rPr>
                <w:rFonts w:ascii="Times New Roman" w:hAnsi="Times New Roman"/>
                <w:b/>
                <w:bCs/>
                <w:sz w:val="16"/>
                <w:szCs w:val="16"/>
                <w:lang w:eastAsia="fr-CA"/>
              </w:rPr>
            </w:pPr>
            <w:r w:rsidRPr="002D391E">
              <w:rPr>
                <w:rFonts w:ascii="Calibri" w:hAnsi="Calibri"/>
                <w:b/>
                <w:bCs/>
                <w:color w:val="000000"/>
                <w:sz w:val="16"/>
                <w:szCs w:val="16"/>
                <w:lang w:eastAsia="fr-CA"/>
              </w:rPr>
              <w:t>Nom</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4EB84C61" w14:textId="77777777" w:rsidR="002D391E" w:rsidRPr="002D391E" w:rsidRDefault="002D391E" w:rsidP="002D391E">
            <w:pPr>
              <w:jc w:val="center"/>
              <w:rPr>
                <w:rFonts w:ascii="Times New Roman" w:hAnsi="Times New Roman"/>
                <w:b/>
                <w:bCs/>
                <w:sz w:val="16"/>
                <w:szCs w:val="16"/>
                <w:lang w:eastAsia="fr-CA"/>
              </w:rPr>
            </w:pPr>
            <w:r w:rsidRPr="002D391E">
              <w:rPr>
                <w:rFonts w:ascii="Calibri" w:hAnsi="Calibri"/>
                <w:b/>
                <w:bCs/>
                <w:color w:val="000000"/>
                <w:sz w:val="16"/>
                <w:szCs w:val="16"/>
                <w:lang w:eastAsia="fr-CA"/>
              </w:rPr>
              <w:t>Type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0F570BBE" w14:textId="77777777" w:rsidR="002D391E" w:rsidRPr="002D391E" w:rsidRDefault="002D391E" w:rsidP="002D391E">
            <w:pPr>
              <w:jc w:val="center"/>
              <w:rPr>
                <w:rFonts w:ascii="Times New Roman" w:hAnsi="Times New Roman"/>
                <w:b/>
                <w:bCs/>
                <w:sz w:val="16"/>
                <w:szCs w:val="16"/>
                <w:lang w:eastAsia="fr-CA"/>
              </w:rPr>
            </w:pPr>
            <w:r w:rsidRPr="002D391E">
              <w:rPr>
                <w:rFonts w:ascii="Calibri" w:hAnsi="Calibri"/>
                <w:b/>
                <w:bCs/>
                <w:color w:val="000000"/>
                <w:sz w:val="16"/>
                <w:szCs w:val="16"/>
                <w:lang w:eastAsia="fr-CA"/>
              </w:rPr>
              <w:t>Naissance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196A3E16" w14:textId="77777777" w:rsidR="002D391E" w:rsidRPr="002D391E" w:rsidRDefault="002D391E" w:rsidP="002D391E">
            <w:pPr>
              <w:jc w:val="center"/>
              <w:rPr>
                <w:rFonts w:ascii="Times New Roman" w:hAnsi="Times New Roman"/>
                <w:b/>
                <w:bCs/>
                <w:sz w:val="16"/>
                <w:szCs w:val="16"/>
                <w:lang w:eastAsia="fr-CA"/>
              </w:rPr>
            </w:pPr>
            <w:r w:rsidRPr="002D391E">
              <w:rPr>
                <w:rFonts w:ascii="Calibri" w:hAnsi="Calibri"/>
                <w:b/>
                <w:bCs/>
                <w:color w:val="000000"/>
                <w:sz w:val="16"/>
                <w:szCs w:val="16"/>
                <w:lang w:eastAsia="fr-CA"/>
              </w:rPr>
              <w:t>Age</w:t>
            </w:r>
          </w:p>
        </w:tc>
      </w:tr>
      <w:tr w:rsidR="002D391E" w:rsidRPr="002D391E" w14:paraId="40236E0D" w14:textId="77777777" w:rsidTr="002D391E">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7504C941" w14:textId="77777777" w:rsidR="002D391E" w:rsidRPr="002D391E" w:rsidRDefault="002D391E" w:rsidP="002D391E">
            <w:pPr>
              <w:rPr>
                <w:rFonts w:ascii="Times New Roman" w:hAnsi="Times New Roman"/>
                <w:sz w:val="16"/>
                <w:szCs w:val="16"/>
                <w:lang w:eastAsia="fr-CA"/>
              </w:rPr>
            </w:pPr>
            <w:r w:rsidRPr="002D391E">
              <w:rPr>
                <w:rFonts w:ascii="Calibri" w:hAnsi="Calibri"/>
                <w:color w:val="000000"/>
                <w:sz w:val="16"/>
                <w:szCs w:val="16"/>
                <w:lang w:eastAsia="fr-CA"/>
              </w:rPr>
              <w:t>Bobo</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53A9C763" w14:textId="77777777" w:rsidR="002D391E" w:rsidRPr="002D391E" w:rsidRDefault="002D391E" w:rsidP="002D391E">
            <w:pPr>
              <w:rPr>
                <w:rFonts w:ascii="Times New Roman" w:hAnsi="Times New Roman"/>
                <w:sz w:val="16"/>
                <w:szCs w:val="16"/>
                <w:lang w:eastAsia="fr-CA"/>
              </w:rPr>
            </w:pPr>
            <w:r w:rsidRPr="002D391E">
              <w:rPr>
                <w:rFonts w:ascii="Calibri" w:hAnsi="Calibri"/>
                <w:color w:val="000000"/>
                <w:sz w:val="16"/>
                <w:szCs w:val="16"/>
                <w:lang w:eastAsia="fr-CA"/>
              </w:rPr>
              <w:t>LAPIN</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3352F5B6" w14:textId="77777777" w:rsidR="002D391E" w:rsidRPr="002D391E" w:rsidRDefault="002D391E" w:rsidP="002D391E">
            <w:pPr>
              <w:jc w:val="right"/>
              <w:rPr>
                <w:rFonts w:ascii="Times New Roman" w:hAnsi="Times New Roman"/>
                <w:sz w:val="16"/>
                <w:szCs w:val="16"/>
                <w:lang w:eastAsia="fr-CA"/>
              </w:rPr>
            </w:pPr>
            <w:proofErr w:type="spellStart"/>
            <w:r w:rsidRPr="002D391E">
              <w:rPr>
                <w:rFonts w:ascii="Calibri" w:hAnsi="Calibri"/>
                <w:color w:val="000000"/>
                <w:sz w:val="16"/>
                <w:szCs w:val="16"/>
                <w:lang w:eastAsia="fr-CA"/>
              </w:rPr>
              <w:t>avr</w:t>
            </w:r>
            <w:proofErr w:type="spellEnd"/>
            <w:r w:rsidRPr="002D391E">
              <w:rPr>
                <w:rFonts w:ascii="Calibri" w:hAnsi="Calibri"/>
                <w:color w:val="000000"/>
                <w:sz w:val="16"/>
                <w:szCs w:val="16"/>
                <w:lang w:eastAsia="fr-CA"/>
              </w:rPr>
              <w:t xml:space="preserve"> 95</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10A90B4E" w14:textId="77777777" w:rsidR="002D391E" w:rsidRPr="002D391E" w:rsidRDefault="002D391E" w:rsidP="002D391E">
            <w:pPr>
              <w:jc w:val="right"/>
              <w:rPr>
                <w:rFonts w:ascii="Times New Roman" w:hAnsi="Times New Roman"/>
                <w:sz w:val="16"/>
                <w:szCs w:val="16"/>
                <w:lang w:eastAsia="fr-CA"/>
              </w:rPr>
            </w:pPr>
            <w:r w:rsidRPr="002D391E">
              <w:rPr>
                <w:rFonts w:ascii="Calibri" w:hAnsi="Calibri"/>
                <w:color w:val="000000"/>
                <w:sz w:val="16"/>
                <w:szCs w:val="16"/>
                <w:lang w:eastAsia="fr-CA"/>
              </w:rPr>
              <w:t>13,8922352425802</w:t>
            </w:r>
          </w:p>
        </w:tc>
      </w:tr>
      <w:tr w:rsidR="002D391E" w:rsidRPr="002D391E" w14:paraId="1FFA6389" w14:textId="77777777" w:rsidTr="002D391E">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2A41C3D6" w14:textId="77777777" w:rsidR="002D391E" w:rsidRPr="002D391E" w:rsidRDefault="002D391E" w:rsidP="002D391E">
            <w:pPr>
              <w:rPr>
                <w:rFonts w:ascii="Times New Roman" w:hAnsi="Times New Roman"/>
                <w:sz w:val="16"/>
                <w:szCs w:val="16"/>
                <w:lang w:eastAsia="fr-CA"/>
              </w:rPr>
            </w:pPr>
            <w:r w:rsidRPr="002D391E">
              <w:rPr>
                <w:rFonts w:ascii="Calibri" w:hAnsi="Calibri"/>
                <w:color w:val="000000"/>
                <w:sz w:val="16"/>
                <w:szCs w:val="16"/>
                <w:lang w:eastAsia="fr-CA"/>
              </w:rPr>
              <w:t xml:space="preserve">Presto </w:t>
            </w:r>
            <w:proofErr w:type="spellStart"/>
            <w:r w:rsidRPr="002D391E">
              <w:rPr>
                <w:rFonts w:ascii="Calibri" w:hAnsi="Calibri"/>
                <w:color w:val="000000"/>
                <w:sz w:val="16"/>
                <w:szCs w:val="16"/>
                <w:lang w:eastAsia="fr-CA"/>
              </w:rPr>
              <w:t>Chango</w:t>
            </w:r>
            <w:proofErr w:type="spellEnd"/>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3802BDC9" w14:textId="77777777" w:rsidR="002D391E" w:rsidRPr="002D391E" w:rsidRDefault="002D391E" w:rsidP="002D391E">
            <w:pPr>
              <w:rPr>
                <w:rFonts w:ascii="Times New Roman" w:hAnsi="Times New Roman"/>
                <w:sz w:val="16"/>
                <w:szCs w:val="16"/>
                <w:lang w:eastAsia="fr-CA"/>
              </w:rPr>
            </w:pPr>
            <w:r w:rsidRPr="002D391E">
              <w:rPr>
                <w:rFonts w:ascii="Calibri" w:hAnsi="Calibri"/>
                <w:color w:val="000000"/>
                <w:sz w:val="16"/>
                <w:szCs w:val="16"/>
                <w:lang w:eastAsia="fr-CA"/>
              </w:rPr>
              <w:t>LEZARD</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5C37A814" w14:textId="77777777" w:rsidR="002D391E" w:rsidRPr="002D391E" w:rsidRDefault="002D391E" w:rsidP="002D391E">
            <w:pPr>
              <w:jc w:val="right"/>
              <w:rPr>
                <w:rFonts w:ascii="Times New Roman" w:hAnsi="Times New Roman"/>
                <w:sz w:val="16"/>
                <w:szCs w:val="16"/>
                <w:lang w:eastAsia="fr-CA"/>
              </w:rPr>
            </w:pPr>
            <w:r w:rsidRPr="002D391E">
              <w:rPr>
                <w:rFonts w:ascii="Calibri" w:hAnsi="Calibri"/>
                <w:color w:val="000000"/>
                <w:sz w:val="16"/>
                <w:szCs w:val="16"/>
                <w:lang w:eastAsia="fr-CA"/>
              </w:rPr>
              <w:t>mai 95</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5E37DBDC" w14:textId="77777777" w:rsidR="002D391E" w:rsidRPr="002D391E" w:rsidRDefault="002D391E" w:rsidP="002D391E">
            <w:pPr>
              <w:jc w:val="right"/>
              <w:rPr>
                <w:rFonts w:ascii="Times New Roman" w:hAnsi="Times New Roman"/>
                <w:sz w:val="16"/>
                <w:szCs w:val="16"/>
                <w:lang w:eastAsia="fr-CA"/>
              </w:rPr>
            </w:pPr>
            <w:r w:rsidRPr="002D391E">
              <w:rPr>
                <w:rFonts w:ascii="Calibri" w:hAnsi="Calibri"/>
                <w:color w:val="000000"/>
                <w:sz w:val="16"/>
                <w:szCs w:val="16"/>
                <w:lang w:eastAsia="fr-CA"/>
              </w:rPr>
              <w:t>13,8100974701566</w:t>
            </w:r>
          </w:p>
        </w:tc>
      </w:tr>
      <w:tr w:rsidR="002D391E" w:rsidRPr="002D391E" w14:paraId="15886913" w14:textId="77777777" w:rsidTr="002D391E">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63C945BA" w14:textId="77777777" w:rsidR="002D391E" w:rsidRPr="002D391E" w:rsidRDefault="002D391E" w:rsidP="002D391E">
            <w:pPr>
              <w:rPr>
                <w:rFonts w:ascii="Times New Roman" w:hAnsi="Times New Roman"/>
                <w:sz w:val="16"/>
                <w:szCs w:val="16"/>
                <w:lang w:eastAsia="fr-CA"/>
              </w:rPr>
            </w:pPr>
            <w:r w:rsidRPr="002D391E">
              <w:rPr>
                <w:rFonts w:ascii="Calibri" w:hAnsi="Calibri"/>
                <w:color w:val="000000"/>
                <w:sz w:val="16"/>
                <w:szCs w:val="16"/>
                <w:lang w:eastAsia="fr-CA"/>
              </w:rPr>
              <w:t>Aquilon</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3B84CAEF" w14:textId="77777777" w:rsidR="002D391E" w:rsidRPr="002D391E" w:rsidRDefault="002D391E" w:rsidP="002D391E">
            <w:pPr>
              <w:rPr>
                <w:rFonts w:ascii="Times New Roman" w:hAnsi="Times New Roman"/>
                <w:sz w:val="16"/>
                <w:szCs w:val="16"/>
                <w:lang w:eastAsia="fr-CA"/>
              </w:rPr>
            </w:pPr>
            <w:r w:rsidRPr="002D391E">
              <w:rPr>
                <w:rFonts w:ascii="Calibri" w:hAnsi="Calibri"/>
                <w:color w:val="000000"/>
                <w:sz w:val="16"/>
                <w:szCs w:val="16"/>
                <w:lang w:eastAsia="fr-CA"/>
              </w:rPr>
              <w:t>MOUFETTE</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706A0EE9" w14:textId="77777777" w:rsidR="002D391E" w:rsidRPr="002D391E" w:rsidRDefault="002D391E" w:rsidP="002D391E">
            <w:pPr>
              <w:jc w:val="right"/>
              <w:rPr>
                <w:rFonts w:ascii="Times New Roman" w:hAnsi="Times New Roman"/>
                <w:sz w:val="16"/>
                <w:szCs w:val="16"/>
                <w:lang w:eastAsia="fr-CA"/>
              </w:rPr>
            </w:pPr>
            <w:r w:rsidRPr="002D391E">
              <w:rPr>
                <w:rFonts w:ascii="Calibri" w:hAnsi="Calibri"/>
                <w:color w:val="000000"/>
                <w:sz w:val="16"/>
                <w:szCs w:val="16"/>
                <w:lang w:eastAsia="fr-CA"/>
              </w:rPr>
              <w:t>août 94</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2FCAE38D" w14:textId="77777777" w:rsidR="002D391E" w:rsidRPr="002D391E" w:rsidRDefault="002D391E" w:rsidP="002D391E">
            <w:pPr>
              <w:jc w:val="right"/>
              <w:rPr>
                <w:rFonts w:ascii="Times New Roman" w:hAnsi="Times New Roman"/>
                <w:sz w:val="16"/>
                <w:szCs w:val="16"/>
                <w:lang w:eastAsia="fr-CA"/>
              </w:rPr>
            </w:pPr>
            <w:r w:rsidRPr="002D391E">
              <w:rPr>
                <w:rFonts w:ascii="Calibri" w:hAnsi="Calibri"/>
                <w:color w:val="000000"/>
                <w:sz w:val="16"/>
                <w:szCs w:val="16"/>
                <w:lang w:eastAsia="fr-CA"/>
              </w:rPr>
              <w:t>14,5575511992115</w:t>
            </w:r>
          </w:p>
        </w:tc>
      </w:tr>
      <w:tr w:rsidR="002D391E" w:rsidRPr="002D391E" w14:paraId="2761F10C" w14:textId="77777777" w:rsidTr="002D391E">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2D33B101" w14:textId="77777777" w:rsidR="002D391E" w:rsidRPr="002D391E" w:rsidRDefault="002D391E" w:rsidP="002D391E">
            <w:pPr>
              <w:rPr>
                <w:rFonts w:ascii="Times New Roman" w:hAnsi="Times New Roman"/>
                <w:sz w:val="16"/>
                <w:szCs w:val="16"/>
                <w:lang w:eastAsia="fr-CA"/>
              </w:rPr>
            </w:pPr>
            <w:r w:rsidRPr="002D391E">
              <w:rPr>
                <w:rFonts w:ascii="Calibri" w:hAnsi="Calibri"/>
                <w:color w:val="000000"/>
                <w:sz w:val="16"/>
                <w:szCs w:val="16"/>
                <w:lang w:eastAsia="fr-CA"/>
              </w:rPr>
              <w:t>Fido</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331A488F" w14:textId="77777777" w:rsidR="002D391E" w:rsidRPr="002D391E" w:rsidRDefault="002D391E" w:rsidP="002D391E">
            <w:pPr>
              <w:rPr>
                <w:rFonts w:ascii="Times New Roman" w:hAnsi="Times New Roman"/>
                <w:sz w:val="16"/>
                <w:szCs w:val="16"/>
                <w:lang w:eastAsia="fr-CA"/>
              </w:rPr>
            </w:pPr>
            <w:r w:rsidRPr="002D391E">
              <w:rPr>
                <w:rFonts w:ascii="Calibri" w:hAnsi="Calibri"/>
                <w:color w:val="000000"/>
                <w:sz w:val="16"/>
                <w:szCs w:val="16"/>
                <w:lang w:eastAsia="fr-CA"/>
              </w:rPr>
              <w:t>CHIEN</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125E5D95" w14:textId="77777777" w:rsidR="002D391E" w:rsidRPr="002D391E" w:rsidRDefault="002D391E" w:rsidP="002D391E">
            <w:pPr>
              <w:jc w:val="right"/>
              <w:rPr>
                <w:rFonts w:ascii="Times New Roman" w:hAnsi="Times New Roman"/>
                <w:sz w:val="16"/>
                <w:szCs w:val="16"/>
                <w:lang w:eastAsia="fr-CA"/>
              </w:rPr>
            </w:pPr>
            <w:r w:rsidRPr="002D391E">
              <w:rPr>
                <w:rFonts w:ascii="Calibri" w:hAnsi="Calibri"/>
                <w:color w:val="000000"/>
                <w:sz w:val="16"/>
                <w:szCs w:val="16"/>
                <w:lang w:eastAsia="fr-CA"/>
              </w:rPr>
              <w:t>juin 93</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4938E97B" w14:textId="77777777" w:rsidR="002D391E" w:rsidRPr="002D391E" w:rsidRDefault="002D391E" w:rsidP="002D391E">
            <w:pPr>
              <w:jc w:val="right"/>
              <w:rPr>
                <w:rFonts w:ascii="Times New Roman" w:hAnsi="Times New Roman"/>
                <w:sz w:val="16"/>
                <w:szCs w:val="16"/>
                <w:lang w:eastAsia="fr-CA"/>
              </w:rPr>
            </w:pPr>
            <w:r w:rsidRPr="002D391E">
              <w:rPr>
                <w:rFonts w:ascii="Calibri" w:hAnsi="Calibri"/>
                <w:color w:val="000000"/>
                <w:sz w:val="16"/>
                <w:szCs w:val="16"/>
                <w:lang w:eastAsia="fr-CA"/>
              </w:rPr>
              <w:t>15,7239075676268</w:t>
            </w:r>
          </w:p>
        </w:tc>
      </w:tr>
      <w:tr w:rsidR="002D391E" w:rsidRPr="002D391E" w14:paraId="7F4D8AA9" w14:textId="77777777" w:rsidTr="002D391E">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73691945" w14:textId="77777777" w:rsidR="002D391E" w:rsidRPr="002D391E" w:rsidRDefault="002D391E" w:rsidP="002D391E">
            <w:pPr>
              <w:rPr>
                <w:rFonts w:ascii="Times New Roman" w:hAnsi="Times New Roman"/>
                <w:sz w:val="16"/>
                <w:szCs w:val="16"/>
                <w:lang w:eastAsia="fr-CA"/>
              </w:rPr>
            </w:pPr>
            <w:proofErr w:type="spellStart"/>
            <w:r w:rsidRPr="002D391E">
              <w:rPr>
                <w:rFonts w:ascii="Calibri" w:hAnsi="Calibri"/>
                <w:color w:val="000000"/>
                <w:sz w:val="16"/>
                <w:szCs w:val="16"/>
                <w:lang w:eastAsia="fr-CA"/>
              </w:rPr>
              <w:t>Porky</w:t>
            </w:r>
            <w:proofErr w:type="spellEnd"/>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21FB69F3" w14:textId="77777777" w:rsidR="002D391E" w:rsidRPr="002D391E" w:rsidRDefault="002D391E" w:rsidP="002D391E">
            <w:pPr>
              <w:rPr>
                <w:rFonts w:ascii="Times New Roman" w:hAnsi="Times New Roman"/>
                <w:sz w:val="16"/>
                <w:szCs w:val="16"/>
                <w:lang w:eastAsia="fr-CA"/>
              </w:rPr>
            </w:pPr>
            <w:r w:rsidRPr="002D391E">
              <w:rPr>
                <w:rFonts w:ascii="Calibri" w:hAnsi="Calibri"/>
                <w:color w:val="000000"/>
                <w:sz w:val="16"/>
                <w:szCs w:val="16"/>
                <w:lang w:eastAsia="fr-CA"/>
              </w:rPr>
              <w:t>COCHON</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451C48BF" w14:textId="77777777" w:rsidR="002D391E" w:rsidRPr="002D391E" w:rsidRDefault="002D391E" w:rsidP="002D391E">
            <w:pPr>
              <w:jc w:val="right"/>
              <w:rPr>
                <w:rFonts w:ascii="Times New Roman" w:hAnsi="Times New Roman"/>
                <w:sz w:val="16"/>
                <w:szCs w:val="16"/>
                <w:lang w:eastAsia="fr-CA"/>
              </w:rPr>
            </w:pPr>
            <w:proofErr w:type="spellStart"/>
            <w:r w:rsidRPr="002D391E">
              <w:rPr>
                <w:rFonts w:ascii="Calibri" w:hAnsi="Calibri"/>
                <w:color w:val="000000"/>
                <w:sz w:val="16"/>
                <w:szCs w:val="16"/>
                <w:lang w:eastAsia="fr-CA"/>
              </w:rPr>
              <w:t>févr</w:t>
            </w:r>
            <w:proofErr w:type="spellEnd"/>
            <w:r w:rsidRPr="002D391E">
              <w:rPr>
                <w:rFonts w:ascii="Calibri" w:hAnsi="Calibri"/>
                <w:color w:val="000000"/>
                <w:sz w:val="16"/>
                <w:szCs w:val="16"/>
                <w:lang w:eastAsia="fr-CA"/>
              </w:rPr>
              <w:t xml:space="preserve"> 94</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691FAD70" w14:textId="77777777" w:rsidR="002D391E" w:rsidRPr="002D391E" w:rsidRDefault="002D391E" w:rsidP="002D391E">
            <w:pPr>
              <w:jc w:val="right"/>
              <w:rPr>
                <w:rFonts w:ascii="Times New Roman" w:hAnsi="Times New Roman"/>
                <w:sz w:val="16"/>
                <w:szCs w:val="16"/>
                <w:lang w:eastAsia="fr-CA"/>
              </w:rPr>
            </w:pPr>
            <w:r w:rsidRPr="002D391E">
              <w:rPr>
                <w:rFonts w:ascii="Calibri" w:hAnsi="Calibri"/>
                <w:color w:val="000000"/>
                <w:sz w:val="16"/>
                <w:szCs w:val="16"/>
                <w:lang w:eastAsia="fr-CA"/>
              </w:rPr>
              <w:t>15,0531157595006</w:t>
            </w:r>
          </w:p>
        </w:tc>
      </w:tr>
      <w:tr w:rsidR="002D391E" w:rsidRPr="002D391E" w14:paraId="7C414015" w14:textId="77777777" w:rsidTr="002D391E">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5CCD6197" w14:textId="77777777" w:rsidR="002D391E" w:rsidRPr="002D391E" w:rsidRDefault="002D391E" w:rsidP="002D391E">
            <w:pPr>
              <w:rPr>
                <w:rFonts w:ascii="Times New Roman" w:hAnsi="Times New Roman"/>
                <w:sz w:val="16"/>
                <w:szCs w:val="16"/>
                <w:lang w:eastAsia="fr-CA"/>
              </w:rPr>
            </w:pPr>
            <w:r w:rsidRPr="002D391E">
              <w:rPr>
                <w:rFonts w:ascii="Calibri" w:hAnsi="Calibri"/>
                <w:color w:val="000000"/>
                <w:sz w:val="16"/>
                <w:szCs w:val="16"/>
                <w:lang w:eastAsia="fr-CA"/>
              </w:rPr>
              <w:t>Rising Sun</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4E25C2C9" w14:textId="77777777" w:rsidR="002D391E" w:rsidRPr="002D391E" w:rsidRDefault="002D391E" w:rsidP="002D391E">
            <w:pPr>
              <w:rPr>
                <w:rFonts w:ascii="Times New Roman" w:hAnsi="Times New Roman"/>
                <w:sz w:val="16"/>
                <w:szCs w:val="16"/>
                <w:lang w:eastAsia="fr-CA"/>
              </w:rPr>
            </w:pPr>
            <w:r w:rsidRPr="002D391E">
              <w:rPr>
                <w:rFonts w:ascii="Calibri" w:hAnsi="Calibri"/>
                <w:color w:val="000000"/>
                <w:sz w:val="16"/>
                <w:szCs w:val="16"/>
                <w:lang w:eastAsia="fr-CA"/>
              </w:rPr>
              <w:t>CHEVAL</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19AE6633" w14:textId="77777777" w:rsidR="002D391E" w:rsidRPr="002D391E" w:rsidRDefault="002D391E" w:rsidP="002D391E">
            <w:pPr>
              <w:jc w:val="right"/>
              <w:rPr>
                <w:rFonts w:ascii="Times New Roman" w:hAnsi="Times New Roman"/>
                <w:sz w:val="16"/>
                <w:szCs w:val="16"/>
                <w:lang w:eastAsia="fr-CA"/>
              </w:rPr>
            </w:pPr>
            <w:proofErr w:type="spellStart"/>
            <w:r w:rsidRPr="002D391E">
              <w:rPr>
                <w:rFonts w:ascii="Calibri" w:hAnsi="Calibri"/>
                <w:color w:val="000000"/>
                <w:sz w:val="16"/>
                <w:szCs w:val="16"/>
                <w:lang w:eastAsia="fr-CA"/>
              </w:rPr>
              <w:t>avr</w:t>
            </w:r>
            <w:proofErr w:type="spellEnd"/>
            <w:r w:rsidRPr="002D391E">
              <w:rPr>
                <w:rFonts w:ascii="Calibri" w:hAnsi="Calibri"/>
                <w:color w:val="000000"/>
                <w:sz w:val="16"/>
                <w:szCs w:val="16"/>
                <w:lang w:eastAsia="fr-CA"/>
              </w:rPr>
              <w:t xml:space="preserve"> 93</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52936973" w14:textId="77777777" w:rsidR="002D391E" w:rsidRPr="002D391E" w:rsidRDefault="002D391E" w:rsidP="002D391E">
            <w:pPr>
              <w:jc w:val="right"/>
              <w:rPr>
                <w:rFonts w:ascii="Times New Roman" w:hAnsi="Times New Roman"/>
                <w:sz w:val="16"/>
                <w:szCs w:val="16"/>
                <w:lang w:eastAsia="fr-CA"/>
              </w:rPr>
            </w:pPr>
            <w:r w:rsidRPr="002D391E">
              <w:rPr>
                <w:rFonts w:ascii="Calibri" w:hAnsi="Calibri"/>
                <w:color w:val="000000"/>
                <w:sz w:val="16"/>
                <w:szCs w:val="16"/>
                <w:lang w:eastAsia="fr-CA"/>
              </w:rPr>
              <w:t>15,8909210382214</w:t>
            </w:r>
          </w:p>
        </w:tc>
      </w:tr>
      <w:tr w:rsidR="002D391E" w:rsidRPr="002D391E" w14:paraId="58EB0F8A" w14:textId="77777777" w:rsidTr="002D391E">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6E4467A1" w14:textId="77777777" w:rsidR="002D391E" w:rsidRPr="002D391E" w:rsidRDefault="002D391E" w:rsidP="002D391E">
            <w:pPr>
              <w:rPr>
                <w:rFonts w:ascii="Times New Roman" w:hAnsi="Times New Roman"/>
                <w:sz w:val="16"/>
                <w:szCs w:val="16"/>
                <w:lang w:eastAsia="fr-CA"/>
              </w:rPr>
            </w:pPr>
            <w:r w:rsidRPr="002D391E">
              <w:rPr>
                <w:rFonts w:ascii="Calibri" w:hAnsi="Calibri"/>
                <w:color w:val="000000"/>
                <w:sz w:val="16"/>
                <w:szCs w:val="16"/>
                <w:lang w:eastAsia="fr-CA"/>
              </w:rPr>
              <w:t>Désirée</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51486B05" w14:textId="77777777" w:rsidR="002D391E" w:rsidRPr="002D391E" w:rsidRDefault="002D391E" w:rsidP="002D391E">
            <w:pPr>
              <w:rPr>
                <w:rFonts w:ascii="Times New Roman" w:hAnsi="Times New Roman"/>
                <w:sz w:val="16"/>
                <w:szCs w:val="16"/>
                <w:lang w:eastAsia="fr-CA"/>
              </w:rPr>
            </w:pPr>
            <w:r w:rsidRPr="002D391E">
              <w:rPr>
                <w:rFonts w:ascii="Calibri" w:hAnsi="Calibri"/>
                <w:color w:val="000000"/>
                <w:sz w:val="16"/>
                <w:szCs w:val="16"/>
                <w:lang w:eastAsia="fr-CA"/>
              </w:rPr>
              <w:t>CHIEN</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623E8F6F" w14:textId="77777777" w:rsidR="002D391E" w:rsidRPr="002D391E" w:rsidRDefault="002D391E" w:rsidP="002D391E">
            <w:pPr>
              <w:jc w:val="right"/>
              <w:rPr>
                <w:rFonts w:ascii="Times New Roman" w:hAnsi="Times New Roman"/>
                <w:sz w:val="16"/>
                <w:szCs w:val="16"/>
                <w:lang w:eastAsia="fr-CA"/>
              </w:rPr>
            </w:pPr>
            <w:proofErr w:type="spellStart"/>
            <w:r w:rsidRPr="002D391E">
              <w:rPr>
                <w:rFonts w:ascii="Calibri" w:hAnsi="Calibri"/>
                <w:color w:val="000000"/>
                <w:sz w:val="16"/>
                <w:szCs w:val="16"/>
                <w:lang w:eastAsia="fr-CA"/>
              </w:rPr>
              <w:t>févr</w:t>
            </w:r>
            <w:proofErr w:type="spellEnd"/>
            <w:r w:rsidRPr="002D391E">
              <w:rPr>
                <w:rFonts w:ascii="Calibri" w:hAnsi="Calibri"/>
                <w:color w:val="000000"/>
                <w:sz w:val="16"/>
                <w:szCs w:val="16"/>
                <w:lang w:eastAsia="fr-CA"/>
              </w:rPr>
              <w:t xml:space="preserve"> 94</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15116F64" w14:textId="77777777" w:rsidR="002D391E" w:rsidRPr="002D391E" w:rsidRDefault="002D391E" w:rsidP="002D391E">
            <w:pPr>
              <w:jc w:val="right"/>
              <w:rPr>
                <w:rFonts w:ascii="Times New Roman" w:hAnsi="Times New Roman"/>
                <w:sz w:val="16"/>
                <w:szCs w:val="16"/>
                <w:lang w:eastAsia="fr-CA"/>
              </w:rPr>
            </w:pPr>
            <w:r w:rsidRPr="002D391E">
              <w:rPr>
                <w:rFonts w:ascii="Calibri" w:hAnsi="Calibri"/>
                <w:color w:val="000000"/>
                <w:sz w:val="16"/>
                <w:szCs w:val="16"/>
                <w:lang w:eastAsia="fr-CA"/>
              </w:rPr>
              <w:t>15,0531157595006</w:t>
            </w:r>
          </w:p>
        </w:tc>
      </w:tr>
      <w:tr w:rsidR="002D391E" w:rsidRPr="002D391E" w14:paraId="0EEF038E" w14:textId="77777777" w:rsidTr="002D391E">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4CC01486" w14:textId="77777777" w:rsidR="002D391E" w:rsidRPr="002D391E" w:rsidRDefault="002D391E" w:rsidP="002D391E">
            <w:pPr>
              <w:rPr>
                <w:rFonts w:ascii="Times New Roman" w:hAnsi="Times New Roman"/>
                <w:sz w:val="16"/>
                <w:szCs w:val="16"/>
                <w:lang w:eastAsia="fr-CA"/>
              </w:rPr>
            </w:pPr>
            <w:proofErr w:type="spellStart"/>
            <w:r w:rsidRPr="002D391E">
              <w:rPr>
                <w:rFonts w:ascii="Calibri" w:hAnsi="Calibri"/>
                <w:color w:val="000000"/>
                <w:sz w:val="16"/>
                <w:szCs w:val="16"/>
                <w:lang w:eastAsia="fr-CA"/>
              </w:rPr>
              <w:t>Mikos</w:t>
            </w:r>
            <w:proofErr w:type="spellEnd"/>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7FE02806" w14:textId="77777777" w:rsidR="002D391E" w:rsidRPr="002D391E" w:rsidRDefault="002D391E" w:rsidP="002D391E">
            <w:pPr>
              <w:rPr>
                <w:rFonts w:ascii="Times New Roman" w:hAnsi="Times New Roman"/>
                <w:sz w:val="16"/>
                <w:szCs w:val="16"/>
                <w:lang w:eastAsia="fr-CA"/>
              </w:rPr>
            </w:pPr>
            <w:r w:rsidRPr="002D391E">
              <w:rPr>
                <w:rFonts w:ascii="Calibri" w:hAnsi="Calibri"/>
                <w:color w:val="000000"/>
                <w:sz w:val="16"/>
                <w:szCs w:val="16"/>
                <w:lang w:eastAsia="fr-CA"/>
              </w:rPr>
              <w:t>LOUP</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556C7C18" w14:textId="77777777" w:rsidR="002D391E" w:rsidRPr="002D391E" w:rsidRDefault="002D391E" w:rsidP="002D391E">
            <w:pPr>
              <w:jc w:val="right"/>
              <w:rPr>
                <w:rFonts w:ascii="Times New Roman" w:hAnsi="Times New Roman"/>
                <w:sz w:val="16"/>
                <w:szCs w:val="16"/>
                <w:lang w:eastAsia="fr-CA"/>
              </w:rPr>
            </w:pPr>
            <w:proofErr w:type="spellStart"/>
            <w:r w:rsidRPr="002D391E">
              <w:rPr>
                <w:rFonts w:ascii="Calibri" w:hAnsi="Calibri"/>
                <w:color w:val="000000"/>
                <w:sz w:val="16"/>
                <w:szCs w:val="16"/>
                <w:lang w:eastAsia="fr-CA"/>
              </w:rPr>
              <w:t>nov</w:t>
            </w:r>
            <w:proofErr w:type="spellEnd"/>
            <w:r w:rsidRPr="002D391E">
              <w:rPr>
                <w:rFonts w:ascii="Calibri" w:hAnsi="Calibri"/>
                <w:color w:val="000000"/>
                <w:sz w:val="16"/>
                <w:szCs w:val="16"/>
                <w:lang w:eastAsia="fr-CA"/>
              </w:rPr>
              <w:t xml:space="preserve"> 90</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3DE17FC2" w14:textId="77777777" w:rsidR="002D391E" w:rsidRPr="002D391E" w:rsidRDefault="002D391E" w:rsidP="002D391E">
            <w:pPr>
              <w:jc w:val="right"/>
              <w:rPr>
                <w:rFonts w:ascii="Times New Roman" w:hAnsi="Times New Roman"/>
                <w:sz w:val="16"/>
                <w:szCs w:val="16"/>
                <w:lang w:eastAsia="fr-CA"/>
              </w:rPr>
            </w:pPr>
            <w:r w:rsidRPr="002D391E">
              <w:rPr>
                <w:rFonts w:ascii="Calibri" w:hAnsi="Calibri"/>
                <w:color w:val="000000"/>
                <w:sz w:val="16"/>
                <w:szCs w:val="16"/>
                <w:lang w:eastAsia="fr-CA"/>
              </w:rPr>
              <w:t>18,3057715474756</w:t>
            </w:r>
          </w:p>
        </w:tc>
      </w:tr>
      <w:tr w:rsidR="002D391E" w:rsidRPr="002D391E" w14:paraId="56B60EFA" w14:textId="77777777" w:rsidTr="002D391E">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02681C68" w14:textId="77777777" w:rsidR="002D391E" w:rsidRPr="002D391E" w:rsidRDefault="002D391E" w:rsidP="002D391E">
            <w:pPr>
              <w:rPr>
                <w:rFonts w:ascii="Times New Roman" w:hAnsi="Times New Roman"/>
                <w:sz w:val="16"/>
                <w:szCs w:val="16"/>
                <w:lang w:eastAsia="fr-CA"/>
              </w:rPr>
            </w:pPr>
            <w:r>
              <w:rPr>
                <w:rFonts w:ascii="Times New Roman" w:hAnsi="Times New Roman"/>
                <w:sz w:val="16"/>
                <w:szCs w:val="16"/>
                <w:lang w:eastAsia="fr-CA"/>
              </w:rPr>
              <w:t>…</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6F166FA3" w14:textId="77777777" w:rsidR="002D391E" w:rsidRPr="002D391E" w:rsidRDefault="002D391E" w:rsidP="002D391E">
            <w:pPr>
              <w:rPr>
                <w:rFonts w:ascii="Times New Roman" w:hAnsi="Times New Roman"/>
                <w:sz w:val="16"/>
                <w:szCs w:val="16"/>
                <w:lang w:eastAsia="fr-CA"/>
              </w:rPr>
            </w:pP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4AC5A05A" w14:textId="77777777" w:rsidR="002D391E" w:rsidRPr="002D391E" w:rsidRDefault="002D391E" w:rsidP="002D391E">
            <w:pPr>
              <w:jc w:val="right"/>
              <w:rPr>
                <w:rFonts w:ascii="Times New Roman" w:hAnsi="Times New Roman"/>
                <w:sz w:val="16"/>
                <w:szCs w:val="16"/>
                <w:lang w:eastAsia="fr-CA"/>
              </w:rPr>
            </w:pP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1AA568E6" w14:textId="77777777" w:rsidR="002D391E" w:rsidRPr="002D391E" w:rsidRDefault="002D391E" w:rsidP="002D391E">
            <w:pPr>
              <w:jc w:val="right"/>
              <w:rPr>
                <w:rFonts w:ascii="Times New Roman" w:hAnsi="Times New Roman"/>
                <w:sz w:val="16"/>
                <w:szCs w:val="16"/>
                <w:lang w:eastAsia="fr-CA"/>
              </w:rPr>
            </w:pPr>
          </w:p>
        </w:tc>
      </w:tr>
    </w:tbl>
    <w:p w14:paraId="21697B57" w14:textId="77777777" w:rsidR="002D391E" w:rsidRDefault="002D391E" w:rsidP="002D391E">
      <w:pPr>
        <w:pStyle w:val="Norme"/>
        <w:rPr>
          <w:caps w:val="0"/>
        </w:rPr>
      </w:pPr>
      <w:r>
        <w:rPr>
          <w:caps w:val="0"/>
        </w:rPr>
        <w:t>Conseils</w:t>
      </w:r>
    </w:p>
    <w:p w14:paraId="66AD8F5F" w14:textId="77777777" w:rsidR="002D391E" w:rsidRDefault="002D391E" w:rsidP="002D391E">
      <w:pPr>
        <w:pStyle w:val="Normetexte"/>
        <w:numPr>
          <w:ilvl w:val="0"/>
          <w:numId w:val="11"/>
        </w:numPr>
        <w:ind w:left="567" w:right="4"/>
        <w:jc w:val="left"/>
      </w:pPr>
      <w:r>
        <w:t>Assurez-vous que la fonction ne produit aucun effet de bord.</w:t>
      </w:r>
    </w:p>
    <w:p w14:paraId="2B621664" w14:textId="77777777" w:rsidR="00320663" w:rsidRDefault="002D391E" w:rsidP="002D391E">
      <w:pPr>
        <w:pStyle w:val="Normetexte"/>
        <w:numPr>
          <w:ilvl w:val="0"/>
          <w:numId w:val="11"/>
        </w:numPr>
        <w:ind w:left="567" w:right="4"/>
        <w:jc w:val="left"/>
      </w:pPr>
      <w:r>
        <w:t>Soyez conscients que ceci impliquera probablement une certaine conversion si on veut porter cette requête vers un autre SGBD.</w:t>
      </w:r>
    </w:p>
    <w:p w14:paraId="6D01BCDD" w14:textId="77777777" w:rsidR="00320663" w:rsidRDefault="00320663">
      <w:pPr>
        <w:rPr>
          <w:rFonts w:ascii="Arial (W1)" w:hAnsi="Arial (W1)"/>
        </w:rPr>
      </w:pPr>
      <w:r>
        <w:br w:type="page"/>
      </w:r>
    </w:p>
    <w:p w14:paraId="76B74F83" w14:textId="77777777" w:rsidR="002D391E" w:rsidRDefault="00054EE7" w:rsidP="00320663">
      <w:pPr>
        <w:pStyle w:val="Titre3"/>
      </w:pPr>
      <w:r>
        <w:rPr>
          <w:noProof/>
          <w:lang w:eastAsia="fr-CA"/>
        </w:rPr>
        <w:pict w14:anchorId="4093CA89">
          <v:shape id="_x0000_s3080" type="#_x0000_t62" style="position:absolute;left:0;text-align:left;margin-left:213.5pt;margin-top:-15.05pt;width:249.8pt;height:62.65pt;z-index:251814912" adj="-981,27996" filled="f" strokeweight="1.5pt">
            <v:textbox>
              <w:txbxContent>
                <w:p w14:paraId="57F1DE4C" w14:textId="77777777" w:rsidR="00352CB3" w:rsidRPr="004A636E" w:rsidRDefault="00352CB3">
                  <w:pPr>
                    <w:rPr>
                      <w:rStyle w:val="rponse"/>
                    </w:rPr>
                  </w:pPr>
                  <w:r w:rsidRPr="004A636E">
                    <w:rPr>
                      <w:rStyle w:val="rponse"/>
                    </w:rPr>
                    <w:t>Dans une requête utilisez ce champ, sinon la fonction renvoie une chaîne de longueur nulle.</w:t>
                  </w:r>
                </w:p>
              </w:txbxContent>
            </v:textbox>
          </v:shape>
        </w:pict>
      </w:r>
      <w:r w:rsidR="00320663">
        <w:t>Traitement des valeurs nulles</w:t>
      </w:r>
    </w:p>
    <w:p w14:paraId="71723DB6" w14:textId="77777777" w:rsidR="00320663" w:rsidRDefault="00320663" w:rsidP="00320663">
      <w:pPr>
        <w:pStyle w:val="Titre4"/>
      </w:pPr>
      <w:r>
        <w:t xml:space="preserve">Fonction </w:t>
      </w:r>
      <w:proofErr w:type="spellStart"/>
      <w:r w:rsidRPr="00320663">
        <w:rPr>
          <w:i/>
        </w:rPr>
        <w:t>Nz</w:t>
      </w:r>
      <w:proofErr w:type="spellEnd"/>
    </w:p>
    <w:p w14:paraId="46B66953" w14:textId="77777777" w:rsidR="00320663" w:rsidRDefault="00320663" w:rsidP="00320663">
      <w:pPr>
        <w:pStyle w:val="Listepuces2"/>
      </w:pPr>
      <w:proofErr w:type="spellStart"/>
      <w:r>
        <w:rPr>
          <w:i/>
        </w:rPr>
        <w:t>Nz</w:t>
      </w:r>
      <w:proofErr w:type="spellEnd"/>
      <w:r>
        <w:t xml:space="preserve"> pour </w:t>
      </w:r>
      <w:proofErr w:type="spellStart"/>
      <w:r w:rsidRPr="00320663">
        <w:rPr>
          <w:b/>
        </w:rPr>
        <w:t>N</w:t>
      </w:r>
      <w:r>
        <w:t>ull</w:t>
      </w:r>
      <w:proofErr w:type="spellEnd"/>
      <w:r>
        <w:t xml:space="preserve"> to </w:t>
      </w:r>
      <w:proofErr w:type="spellStart"/>
      <w:r w:rsidRPr="00320663">
        <w:rPr>
          <w:b/>
        </w:rPr>
        <w:t>Z</w:t>
      </w:r>
      <w:r>
        <w:t>ero</w:t>
      </w:r>
      <w:proofErr w:type="spellEnd"/>
    </w:p>
    <w:p w14:paraId="5EF378E1" w14:textId="77777777" w:rsidR="00320663" w:rsidRDefault="00320663" w:rsidP="00320663">
      <w:pPr>
        <w:pStyle w:val="Requte"/>
      </w:pPr>
      <w:proofErr w:type="spellStart"/>
      <w:proofErr w:type="gramStart"/>
      <w:r>
        <w:rPr>
          <w:i/>
        </w:rPr>
        <w:t>Nz</w:t>
      </w:r>
      <w:proofErr w:type="spellEnd"/>
      <w:r>
        <w:t>(</w:t>
      </w:r>
      <w:proofErr w:type="gramEnd"/>
      <w:r>
        <w:t xml:space="preserve">&lt; </w:t>
      </w:r>
      <w:proofErr w:type="spellStart"/>
      <w:r>
        <w:t>expr</w:t>
      </w:r>
      <w:proofErr w:type="spellEnd"/>
      <w:r>
        <w:t xml:space="preserve"> &gt; [, &lt; </w:t>
      </w:r>
      <w:proofErr w:type="spellStart"/>
      <w:r>
        <w:t>valeur_si_nulle</w:t>
      </w:r>
      <w:proofErr w:type="spellEnd"/>
      <w:r>
        <w:t xml:space="preserve"> &gt;])</w:t>
      </w:r>
    </w:p>
    <w:p w14:paraId="3D7146E0" w14:textId="77777777" w:rsidR="00320663" w:rsidRDefault="0013031B" w:rsidP="00320663">
      <w:pPr>
        <w:pStyle w:val="Listepuces"/>
        <w:rPr>
          <w:b/>
        </w:rPr>
      </w:pPr>
      <w:r>
        <w:rPr>
          <w:b/>
        </w:rPr>
        <w:t>ReqAuto14</w:t>
      </w:r>
    </w:p>
    <w:p w14:paraId="3DB8D1DF" w14:textId="77777777" w:rsidR="00320663" w:rsidRDefault="00320663" w:rsidP="00320663">
      <w:pPr>
        <w:pStyle w:val="Requte"/>
      </w:pPr>
      <w:r>
        <w:t xml:space="preserve">SELECT </w:t>
      </w:r>
      <w:proofErr w:type="spellStart"/>
      <w:r>
        <w:t>AutoMarque</w:t>
      </w:r>
      <w:proofErr w:type="spellEnd"/>
      <w:r>
        <w:t xml:space="preserve">, </w:t>
      </w:r>
      <w:proofErr w:type="spellStart"/>
      <w:proofErr w:type="gramStart"/>
      <w:r>
        <w:t>Nz</w:t>
      </w:r>
      <w:proofErr w:type="spellEnd"/>
      <w:r>
        <w:t>(</w:t>
      </w:r>
      <w:proofErr w:type="spellStart"/>
      <w:proofErr w:type="gramEnd"/>
      <w:r>
        <w:t>AutoModèle</w:t>
      </w:r>
      <w:proofErr w:type="spellEnd"/>
      <w:r>
        <w:t>, "inconnu") AS Modèle,</w:t>
      </w:r>
      <w:r>
        <w:br/>
        <w:t xml:space="preserve"> </w:t>
      </w:r>
      <w:r>
        <w:tab/>
      </w:r>
      <w:r>
        <w:tab/>
      </w:r>
      <w:proofErr w:type="spellStart"/>
      <w:r>
        <w:t>Nz</w:t>
      </w:r>
      <w:proofErr w:type="spellEnd"/>
      <w:r>
        <w:t>(</w:t>
      </w:r>
      <w:proofErr w:type="spellStart"/>
      <w:r>
        <w:t>AutoPrix</w:t>
      </w:r>
      <w:proofErr w:type="spellEnd"/>
      <w:r>
        <w:t>, 0) AS Prix</w:t>
      </w:r>
      <w:r>
        <w:br/>
        <w:t>FROM Autos;</w:t>
      </w:r>
    </w:p>
    <w:p w14:paraId="76583153" w14:textId="77777777" w:rsidR="00AC7AD1" w:rsidRDefault="000C68E8" w:rsidP="000C68E8">
      <w:pPr>
        <w:pStyle w:val="Listepuces2"/>
        <w:sectPr w:rsidR="00AC7AD1" w:rsidSect="00892C0A">
          <w:headerReference w:type="default" r:id="rId24"/>
          <w:footerReference w:type="default" r:id="rId25"/>
          <w:footerReference w:type="first" r:id="rId26"/>
          <w:type w:val="continuous"/>
          <w:pgSz w:w="12240" w:h="15840" w:code="1"/>
          <w:pgMar w:top="1440" w:right="1440" w:bottom="1440" w:left="1440" w:header="720" w:footer="720" w:gutter="0"/>
          <w:cols w:space="720"/>
          <w:titlePg/>
        </w:sectPr>
      </w:pPr>
      <w:r>
        <w:t>Résultats :</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92"/>
        <w:gridCol w:w="1035"/>
        <w:gridCol w:w="466"/>
      </w:tblGrid>
      <w:tr w:rsidR="00AC7AD1" w:rsidRPr="000C68E8" w14:paraId="12843DFC" w14:textId="77777777" w:rsidTr="00750B4F">
        <w:trPr>
          <w:tblHeader/>
          <w:tblCellSpacing w:w="0"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30692AC6" w14:textId="77777777" w:rsidR="00AC7AD1" w:rsidRPr="000C68E8" w:rsidRDefault="00AC7AD1" w:rsidP="00750B4F">
            <w:pPr>
              <w:jc w:val="center"/>
              <w:rPr>
                <w:rFonts w:ascii="Times New Roman" w:hAnsi="Times New Roman"/>
                <w:b/>
                <w:bCs/>
                <w:sz w:val="16"/>
                <w:szCs w:val="16"/>
                <w:lang w:eastAsia="fr-CA"/>
              </w:rPr>
            </w:pPr>
            <w:r w:rsidRPr="000C68E8">
              <w:rPr>
                <w:rFonts w:ascii="Calibri" w:hAnsi="Calibri"/>
                <w:b/>
                <w:bCs/>
                <w:color w:val="000000"/>
                <w:sz w:val="16"/>
                <w:szCs w:val="16"/>
                <w:lang w:eastAsia="fr-CA"/>
              </w:rPr>
              <w:t>Marque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4D9ABDE1" w14:textId="77777777" w:rsidR="00AC7AD1" w:rsidRPr="000C68E8" w:rsidRDefault="00AC7AD1" w:rsidP="00750B4F">
            <w:pPr>
              <w:jc w:val="center"/>
              <w:rPr>
                <w:rFonts w:ascii="Times New Roman" w:hAnsi="Times New Roman"/>
                <w:b/>
                <w:bCs/>
                <w:sz w:val="16"/>
                <w:szCs w:val="16"/>
                <w:lang w:eastAsia="fr-CA"/>
              </w:rPr>
            </w:pPr>
            <w:r w:rsidRPr="000C68E8">
              <w:rPr>
                <w:rFonts w:ascii="Calibri" w:hAnsi="Calibri"/>
                <w:b/>
                <w:bCs/>
                <w:color w:val="000000"/>
                <w:sz w:val="16"/>
                <w:szCs w:val="16"/>
                <w:lang w:eastAsia="fr-CA"/>
              </w:rPr>
              <w:t>Modèle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4473334F" w14:textId="77777777" w:rsidR="00AC7AD1" w:rsidRPr="000C68E8" w:rsidRDefault="00AC7AD1" w:rsidP="00750B4F">
            <w:pPr>
              <w:jc w:val="center"/>
              <w:rPr>
                <w:rFonts w:ascii="Times New Roman" w:hAnsi="Times New Roman"/>
                <w:b/>
                <w:bCs/>
                <w:sz w:val="16"/>
                <w:szCs w:val="16"/>
                <w:lang w:eastAsia="fr-CA"/>
              </w:rPr>
            </w:pPr>
            <w:r w:rsidRPr="000C68E8">
              <w:rPr>
                <w:rFonts w:ascii="Calibri" w:hAnsi="Calibri"/>
                <w:b/>
                <w:bCs/>
                <w:color w:val="000000"/>
                <w:sz w:val="16"/>
                <w:szCs w:val="16"/>
                <w:lang w:eastAsia="fr-CA"/>
              </w:rPr>
              <w:t>Prix</w:t>
            </w:r>
          </w:p>
        </w:tc>
      </w:tr>
      <w:tr w:rsidR="00AC7AD1" w:rsidRPr="000C68E8" w14:paraId="50E965F7" w14:textId="77777777" w:rsidTr="00750B4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64AAFAE"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Toyota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A429CD3"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Corolla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88712CF"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19500</w:t>
            </w:r>
          </w:p>
        </w:tc>
      </w:tr>
      <w:tr w:rsidR="00AC7AD1" w:rsidRPr="000C68E8" w14:paraId="1EA397BC" w14:textId="77777777" w:rsidTr="00750B4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4F99B9C"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Ford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6D37236"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Grand Marquis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8D1407B"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26500</w:t>
            </w:r>
          </w:p>
        </w:tc>
      </w:tr>
      <w:tr w:rsidR="00AC7AD1" w:rsidRPr="000C68E8" w14:paraId="150F7601" w14:textId="77777777" w:rsidTr="00750B4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500D41A"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Nissan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BD5A3E5" w14:textId="77777777" w:rsidR="00AC7AD1" w:rsidRPr="000C68E8" w:rsidRDefault="00AC7AD1" w:rsidP="00750B4F">
            <w:pPr>
              <w:rPr>
                <w:rFonts w:ascii="Times New Roman" w:hAnsi="Times New Roman"/>
                <w:sz w:val="16"/>
                <w:szCs w:val="16"/>
                <w:lang w:eastAsia="fr-CA"/>
              </w:rPr>
            </w:pPr>
            <w:proofErr w:type="spellStart"/>
            <w:r w:rsidRPr="000C68E8">
              <w:rPr>
                <w:rFonts w:ascii="Calibri" w:hAnsi="Calibri"/>
                <w:color w:val="000000"/>
                <w:sz w:val="16"/>
                <w:szCs w:val="16"/>
                <w:lang w:eastAsia="fr-CA"/>
              </w:rPr>
              <w:t>Sentra</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DFD2F62"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13565</w:t>
            </w:r>
          </w:p>
        </w:tc>
      </w:tr>
      <w:tr w:rsidR="00AC7AD1" w:rsidRPr="000C68E8" w14:paraId="3054E9A9" w14:textId="77777777" w:rsidTr="00750B4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D2ECF12"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Chrysler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7CA9CAF" w14:textId="77777777" w:rsidR="00AC7AD1" w:rsidRPr="000C68E8" w:rsidRDefault="00AC7AD1" w:rsidP="00750B4F">
            <w:pPr>
              <w:rPr>
                <w:rFonts w:ascii="Times New Roman" w:hAnsi="Times New Roman"/>
                <w:sz w:val="16"/>
                <w:szCs w:val="16"/>
                <w:lang w:eastAsia="fr-CA"/>
              </w:rPr>
            </w:pPr>
            <w:proofErr w:type="spellStart"/>
            <w:r w:rsidRPr="000C68E8">
              <w:rPr>
                <w:rFonts w:ascii="Calibri" w:hAnsi="Calibri"/>
                <w:color w:val="000000"/>
                <w:sz w:val="16"/>
                <w:szCs w:val="16"/>
                <w:lang w:eastAsia="fr-CA"/>
              </w:rPr>
              <w:t>Intrepid</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2E9D9CB"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25000</w:t>
            </w:r>
          </w:p>
        </w:tc>
      </w:tr>
      <w:tr w:rsidR="00AC7AD1" w:rsidRPr="000C68E8" w14:paraId="18FC0135" w14:textId="77777777" w:rsidTr="00750B4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494B29D"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Chrysler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795100C"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Voyager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C955C1F"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32000</w:t>
            </w:r>
          </w:p>
        </w:tc>
      </w:tr>
      <w:tr w:rsidR="00AC7AD1" w:rsidRPr="000C68E8" w14:paraId="652EE2DA" w14:textId="77777777" w:rsidTr="00750B4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6C70FF8"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Suzuki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DBC5C08"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Kia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E238EEC"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23500</w:t>
            </w:r>
          </w:p>
        </w:tc>
      </w:tr>
      <w:tr w:rsidR="00AC7AD1" w:rsidRPr="000C68E8" w14:paraId="31DB85C8" w14:textId="77777777" w:rsidTr="00750B4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2C1AD6B"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Chevrolet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B26D51C"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Cavalier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BCA7AF2"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18795</w:t>
            </w:r>
          </w:p>
        </w:tc>
      </w:tr>
      <w:tr w:rsidR="00AC7AD1" w:rsidRPr="000C68E8" w14:paraId="2BC888C0" w14:textId="77777777" w:rsidTr="00750B4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DA82AC3"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Mazda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77D6444"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626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07C4DFC"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26795</w:t>
            </w:r>
          </w:p>
        </w:tc>
      </w:tr>
      <w:tr w:rsidR="00AC7AD1" w:rsidRPr="000C68E8" w14:paraId="231FCD5E" w14:textId="77777777" w:rsidTr="00750B4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732FD2D"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Daewoo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A276F82" w14:textId="77777777" w:rsidR="00AC7AD1" w:rsidRPr="000C68E8" w:rsidRDefault="00AC7AD1" w:rsidP="00750B4F">
            <w:pPr>
              <w:rPr>
                <w:rFonts w:ascii="Times New Roman" w:hAnsi="Times New Roman"/>
                <w:sz w:val="16"/>
                <w:szCs w:val="16"/>
                <w:lang w:eastAsia="fr-CA"/>
              </w:rPr>
            </w:pPr>
            <w:proofErr w:type="spellStart"/>
            <w:r w:rsidRPr="000C68E8">
              <w:rPr>
                <w:rFonts w:ascii="Calibri" w:hAnsi="Calibri"/>
                <w:color w:val="000000"/>
                <w:sz w:val="16"/>
                <w:szCs w:val="16"/>
                <w:lang w:eastAsia="fr-CA"/>
              </w:rPr>
              <w:t>Lemans</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5ED7EA2"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11995</w:t>
            </w:r>
          </w:p>
        </w:tc>
      </w:tr>
      <w:tr w:rsidR="00AC7AD1" w:rsidRPr="000C68E8" w14:paraId="297481A2" w14:textId="77777777" w:rsidTr="00750B4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61651B0"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Pontiac</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1488BCD" w14:textId="77777777" w:rsidR="00AC7AD1" w:rsidRPr="000C68E8" w:rsidRDefault="00AC7AD1" w:rsidP="00750B4F">
            <w:pPr>
              <w:rPr>
                <w:rFonts w:ascii="Times New Roman" w:hAnsi="Times New Roman"/>
                <w:sz w:val="16"/>
                <w:szCs w:val="16"/>
                <w:lang w:eastAsia="fr-CA"/>
              </w:rPr>
            </w:pPr>
            <w:proofErr w:type="spellStart"/>
            <w:r w:rsidRPr="000C68E8">
              <w:rPr>
                <w:rFonts w:ascii="Calibri" w:hAnsi="Calibri"/>
                <w:color w:val="000000"/>
                <w:sz w:val="16"/>
                <w:szCs w:val="16"/>
                <w:lang w:eastAsia="fr-CA"/>
              </w:rPr>
              <w:t>Lemans</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7282087"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28795</w:t>
            </w:r>
          </w:p>
        </w:tc>
      </w:tr>
      <w:tr w:rsidR="00AC7AD1" w:rsidRPr="000C68E8" w14:paraId="74E658AE" w14:textId="77777777" w:rsidTr="00750B4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59DEC3B"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Toyota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67C7F1B" w14:textId="77777777" w:rsidR="00AC7AD1" w:rsidRPr="000C68E8" w:rsidRDefault="00AC7AD1" w:rsidP="00750B4F">
            <w:pPr>
              <w:rPr>
                <w:rFonts w:ascii="Times New Roman" w:hAnsi="Times New Roman"/>
                <w:sz w:val="16"/>
                <w:szCs w:val="16"/>
                <w:lang w:eastAsia="fr-CA"/>
              </w:rPr>
            </w:pPr>
            <w:proofErr w:type="spellStart"/>
            <w:r w:rsidRPr="000C68E8">
              <w:rPr>
                <w:rFonts w:ascii="Calibri" w:hAnsi="Calibri"/>
                <w:color w:val="000000"/>
                <w:sz w:val="16"/>
                <w:szCs w:val="16"/>
                <w:lang w:eastAsia="fr-CA"/>
              </w:rPr>
              <w:t>Camry</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1250966"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28995</w:t>
            </w:r>
          </w:p>
        </w:tc>
      </w:tr>
      <w:tr w:rsidR="00AC7AD1" w:rsidRPr="000C68E8" w14:paraId="5817E5A3" w14:textId="77777777" w:rsidTr="00750B4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3E5081E"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Ford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47538F2"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Mercury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01671C8"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33995</w:t>
            </w:r>
          </w:p>
        </w:tc>
      </w:tr>
      <w:tr w:rsidR="00AC7AD1" w:rsidRPr="000C68E8" w14:paraId="5DA2DAA3" w14:textId="77777777" w:rsidTr="00750B4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7D19235"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Ford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DE2B5A0"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Grand Marquis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D5E81B4"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29995</w:t>
            </w:r>
          </w:p>
        </w:tc>
      </w:tr>
      <w:tr w:rsidR="00AC7AD1" w:rsidRPr="000C68E8" w14:paraId="5ED666EB" w14:textId="77777777" w:rsidTr="00750B4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BAA8FFB"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Nissan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962782F" w14:textId="77777777" w:rsidR="00AC7AD1" w:rsidRPr="000C68E8" w:rsidRDefault="00AC7AD1" w:rsidP="00750B4F">
            <w:pPr>
              <w:rPr>
                <w:rFonts w:ascii="Times New Roman" w:hAnsi="Times New Roman"/>
                <w:sz w:val="16"/>
                <w:szCs w:val="16"/>
                <w:lang w:eastAsia="fr-CA"/>
              </w:rPr>
            </w:pPr>
            <w:proofErr w:type="spellStart"/>
            <w:r w:rsidRPr="000C68E8">
              <w:rPr>
                <w:rFonts w:ascii="Calibri" w:hAnsi="Calibri"/>
                <w:color w:val="000000"/>
                <w:sz w:val="16"/>
                <w:szCs w:val="16"/>
                <w:lang w:eastAsia="fr-CA"/>
              </w:rPr>
              <w:t>Pathfinder</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1A9816A"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38995</w:t>
            </w:r>
          </w:p>
        </w:tc>
      </w:tr>
      <w:tr w:rsidR="00AC7AD1" w:rsidRPr="000C68E8" w14:paraId="1019694C" w14:textId="77777777" w:rsidTr="00750B4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237340A"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Nissan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AD453CC" w14:textId="77777777" w:rsidR="00AC7AD1" w:rsidRPr="000C68E8" w:rsidRDefault="00AC7AD1" w:rsidP="00750B4F">
            <w:pPr>
              <w:rPr>
                <w:rFonts w:ascii="Times New Roman" w:hAnsi="Times New Roman"/>
                <w:sz w:val="16"/>
                <w:szCs w:val="16"/>
                <w:lang w:eastAsia="fr-CA"/>
              </w:rPr>
            </w:pPr>
            <w:proofErr w:type="spellStart"/>
            <w:r w:rsidRPr="000C68E8">
              <w:rPr>
                <w:rFonts w:ascii="Calibri" w:hAnsi="Calibri"/>
                <w:color w:val="000000"/>
                <w:sz w:val="16"/>
                <w:szCs w:val="16"/>
                <w:lang w:eastAsia="fr-CA"/>
              </w:rPr>
              <w:t>Sentra</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E9FB617"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14000</w:t>
            </w:r>
          </w:p>
        </w:tc>
      </w:tr>
      <w:tr w:rsidR="00AC7AD1" w:rsidRPr="000C68E8" w14:paraId="3E840717" w14:textId="77777777" w:rsidTr="00750B4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9E95363"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Toyota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730E172" w14:textId="77777777" w:rsidR="00AC7AD1" w:rsidRPr="000C68E8" w:rsidRDefault="00AC7AD1" w:rsidP="00750B4F">
            <w:pPr>
              <w:rPr>
                <w:rFonts w:ascii="Times New Roman" w:hAnsi="Times New Roman"/>
                <w:sz w:val="16"/>
                <w:szCs w:val="16"/>
                <w:lang w:eastAsia="fr-CA"/>
              </w:rPr>
            </w:pPr>
            <w:proofErr w:type="spellStart"/>
            <w:r w:rsidRPr="000C68E8">
              <w:rPr>
                <w:rFonts w:ascii="Calibri" w:hAnsi="Calibri"/>
                <w:color w:val="000000"/>
                <w:sz w:val="16"/>
                <w:szCs w:val="16"/>
                <w:lang w:eastAsia="fr-CA"/>
              </w:rPr>
              <w:t>Echo</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9459C25"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15995</w:t>
            </w:r>
          </w:p>
        </w:tc>
      </w:tr>
      <w:tr w:rsidR="00AC7AD1" w:rsidRPr="000C68E8" w14:paraId="54A7F84B" w14:textId="77777777" w:rsidTr="00750B4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A10DA6A"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Toyota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3980547" w14:textId="77777777" w:rsidR="00AC7AD1" w:rsidRPr="000C68E8" w:rsidRDefault="00AC7AD1" w:rsidP="00750B4F">
            <w:pPr>
              <w:rPr>
                <w:rFonts w:ascii="Times New Roman" w:hAnsi="Times New Roman"/>
                <w:sz w:val="16"/>
                <w:szCs w:val="16"/>
                <w:lang w:eastAsia="fr-CA"/>
              </w:rPr>
            </w:pPr>
            <w:proofErr w:type="spellStart"/>
            <w:r w:rsidRPr="000C68E8">
              <w:rPr>
                <w:rFonts w:ascii="Calibri" w:hAnsi="Calibri"/>
                <w:color w:val="000000"/>
                <w:sz w:val="16"/>
                <w:szCs w:val="16"/>
                <w:lang w:eastAsia="fr-CA"/>
              </w:rPr>
              <w:t>Camry</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A0F366F"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29000</w:t>
            </w:r>
          </w:p>
        </w:tc>
      </w:tr>
      <w:tr w:rsidR="00AC7AD1" w:rsidRPr="000C68E8" w14:paraId="765C4E33" w14:textId="77777777" w:rsidTr="00750B4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AED4962"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Chevrolet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C252346" w14:textId="77777777" w:rsidR="00AC7AD1" w:rsidRPr="000C68E8" w:rsidRDefault="00AC7AD1" w:rsidP="00750B4F">
            <w:pPr>
              <w:rPr>
                <w:rFonts w:ascii="Times New Roman" w:hAnsi="Times New Roman"/>
                <w:sz w:val="16"/>
                <w:szCs w:val="16"/>
                <w:lang w:eastAsia="fr-CA"/>
              </w:rPr>
            </w:pPr>
            <w:proofErr w:type="spellStart"/>
            <w:r w:rsidRPr="000C68E8">
              <w:rPr>
                <w:rFonts w:ascii="Calibri" w:hAnsi="Calibri"/>
                <w:color w:val="000000"/>
                <w:sz w:val="16"/>
                <w:szCs w:val="16"/>
                <w:lang w:eastAsia="fr-CA"/>
              </w:rPr>
              <w:t>Sunfire</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7C6F2C6"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19500</w:t>
            </w:r>
          </w:p>
        </w:tc>
      </w:tr>
      <w:tr w:rsidR="00AC7AD1" w:rsidRPr="000C68E8" w14:paraId="08F7C001" w14:textId="77777777" w:rsidTr="00750B4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E30E42D"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Chevrolet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4AE70AF"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Impala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325B759"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8000</w:t>
            </w:r>
          </w:p>
        </w:tc>
      </w:tr>
      <w:tr w:rsidR="00AC7AD1" w:rsidRPr="000C68E8" w14:paraId="69DBF267" w14:textId="77777777" w:rsidTr="00750B4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38DA4C8"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Mazda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BF74BE6"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Protégé</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92775B9"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15500</w:t>
            </w:r>
          </w:p>
        </w:tc>
      </w:tr>
      <w:tr w:rsidR="00AC7AD1" w:rsidRPr="000C68E8" w14:paraId="2077C3D1" w14:textId="77777777" w:rsidTr="00750B4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5EF3C19"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Mazda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5E16D64"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Protégé</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42E54CB"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16500</w:t>
            </w:r>
          </w:p>
        </w:tc>
      </w:tr>
      <w:tr w:rsidR="00AC7AD1" w:rsidRPr="000C68E8" w14:paraId="639A74D2" w14:textId="77777777" w:rsidTr="00750B4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D9FFB20"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Mazda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D71B810"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Protégé</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EAF3BEB"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17450</w:t>
            </w:r>
          </w:p>
        </w:tc>
      </w:tr>
      <w:tr w:rsidR="00AC7AD1" w:rsidRPr="000C68E8" w14:paraId="5D4CD4B2" w14:textId="77777777" w:rsidTr="00750B4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7807CF3"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Chrysler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74635E4"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Jeep</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B8E4DD6"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25495</w:t>
            </w:r>
          </w:p>
        </w:tc>
      </w:tr>
      <w:tr w:rsidR="00AC7AD1" w:rsidRPr="000C68E8" w14:paraId="1400851E" w14:textId="77777777" w:rsidTr="00750B4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7889537"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Chrysler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DD1560A"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 xml:space="preserve">New </w:t>
            </w:r>
            <w:proofErr w:type="spellStart"/>
            <w:r w:rsidRPr="000C68E8">
              <w:rPr>
                <w:rFonts w:ascii="Calibri" w:hAnsi="Calibri"/>
                <w:color w:val="000000"/>
                <w:sz w:val="16"/>
                <w:szCs w:val="16"/>
                <w:lang w:eastAsia="fr-CA"/>
              </w:rPr>
              <w:t>Yorker</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2DEAF86"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18995</w:t>
            </w:r>
          </w:p>
        </w:tc>
      </w:tr>
      <w:tr w:rsidR="00AC7AD1" w:rsidRPr="000C68E8" w14:paraId="5225D0DD" w14:textId="77777777" w:rsidTr="00750B4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2FF96C7"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Nissan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2484A0D" w14:textId="77777777" w:rsidR="00AC7AD1" w:rsidRPr="000C68E8" w:rsidRDefault="00AC7AD1" w:rsidP="00750B4F">
            <w:pPr>
              <w:rPr>
                <w:rFonts w:ascii="Times New Roman" w:hAnsi="Times New Roman"/>
                <w:sz w:val="16"/>
                <w:szCs w:val="16"/>
                <w:lang w:eastAsia="fr-CA"/>
              </w:rPr>
            </w:pPr>
            <w:proofErr w:type="spellStart"/>
            <w:r w:rsidRPr="000C68E8">
              <w:rPr>
                <w:rFonts w:ascii="Calibri" w:hAnsi="Calibri"/>
                <w:color w:val="000000"/>
                <w:sz w:val="16"/>
                <w:szCs w:val="16"/>
                <w:lang w:eastAsia="fr-CA"/>
              </w:rPr>
              <w:t>Pathfinder</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A4DB502"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37995</w:t>
            </w:r>
          </w:p>
        </w:tc>
      </w:tr>
      <w:tr w:rsidR="00AC7AD1" w:rsidRPr="000C68E8" w14:paraId="6BB2CA45" w14:textId="77777777" w:rsidTr="00750B4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FCA7E89"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Mazda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66515D9"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inconnu</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F041BFE"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19000</w:t>
            </w:r>
          </w:p>
        </w:tc>
      </w:tr>
      <w:tr w:rsidR="00AC7AD1" w:rsidRPr="000C68E8" w14:paraId="3BFF2BC4" w14:textId="77777777" w:rsidTr="00750B4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506A197"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Mazda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A7206AF"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Protégé</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3771F78"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17000</w:t>
            </w:r>
          </w:p>
        </w:tc>
      </w:tr>
      <w:tr w:rsidR="00AC7AD1" w:rsidRPr="000C68E8" w14:paraId="1D3147BA" w14:textId="77777777" w:rsidTr="00750B4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73ECAB4"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Mazda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EF346B0"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626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5EBABF8"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26500</w:t>
            </w:r>
          </w:p>
        </w:tc>
      </w:tr>
      <w:tr w:rsidR="00AC7AD1" w:rsidRPr="000C68E8" w14:paraId="2E5D0EFF" w14:textId="77777777" w:rsidTr="00750B4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6995D00"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Toyota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49185D8" w14:textId="77777777" w:rsidR="00AC7AD1" w:rsidRPr="000C68E8" w:rsidRDefault="00AC7AD1" w:rsidP="00750B4F">
            <w:pPr>
              <w:rPr>
                <w:rFonts w:ascii="Times New Roman" w:hAnsi="Times New Roman"/>
                <w:sz w:val="16"/>
                <w:szCs w:val="16"/>
                <w:lang w:eastAsia="fr-CA"/>
              </w:rPr>
            </w:pPr>
            <w:proofErr w:type="spellStart"/>
            <w:r w:rsidRPr="000C68E8">
              <w:rPr>
                <w:rFonts w:ascii="Calibri" w:hAnsi="Calibri"/>
                <w:color w:val="000000"/>
                <w:sz w:val="16"/>
                <w:szCs w:val="16"/>
                <w:lang w:eastAsia="fr-CA"/>
              </w:rPr>
              <w:t>Camry</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DC875D4"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0</w:t>
            </w:r>
          </w:p>
        </w:tc>
      </w:tr>
      <w:tr w:rsidR="00AC7AD1" w:rsidRPr="000C68E8" w14:paraId="0FAF2378" w14:textId="77777777" w:rsidTr="00750B4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3152354"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Pontiac</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CF92D6D" w14:textId="77777777" w:rsidR="00AC7AD1" w:rsidRPr="000C68E8" w:rsidRDefault="00AC7AD1" w:rsidP="00750B4F">
            <w:pPr>
              <w:rPr>
                <w:rFonts w:ascii="Times New Roman" w:hAnsi="Times New Roman"/>
                <w:sz w:val="16"/>
                <w:szCs w:val="16"/>
                <w:lang w:eastAsia="fr-CA"/>
              </w:rPr>
            </w:pPr>
            <w:proofErr w:type="spellStart"/>
            <w:r w:rsidRPr="000C68E8">
              <w:rPr>
                <w:rFonts w:ascii="Calibri" w:hAnsi="Calibri"/>
                <w:color w:val="000000"/>
                <w:sz w:val="16"/>
                <w:szCs w:val="16"/>
                <w:lang w:eastAsia="fr-CA"/>
              </w:rPr>
              <w:t>Sunfire</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E507542"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20000</w:t>
            </w:r>
          </w:p>
        </w:tc>
      </w:tr>
      <w:tr w:rsidR="00AC7AD1" w:rsidRPr="000C68E8" w14:paraId="57F99CA4" w14:textId="77777777" w:rsidTr="00750B4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CF078CD"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Pontiac</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05731E1" w14:textId="77777777" w:rsidR="00AC7AD1" w:rsidRPr="000C68E8" w:rsidRDefault="00AC7AD1" w:rsidP="00750B4F">
            <w:pPr>
              <w:rPr>
                <w:rFonts w:ascii="Times New Roman" w:hAnsi="Times New Roman"/>
                <w:sz w:val="16"/>
                <w:szCs w:val="16"/>
                <w:lang w:eastAsia="fr-CA"/>
              </w:rPr>
            </w:pPr>
            <w:proofErr w:type="spellStart"/>
            <w:r w:rsidRPr="000C68E8">
              <w:rPr>
                <w:rFonts w:ascii="Calibri" w:hAnsi="Calibri"/>
                <w:color w:val="000000"/>
                <w:sz w:val="16"/>
                <w:szCs w:val="16"/>
                <w:lang w:eastAsia="fr-CA"/>
              </w:rPr>
              <w:t>Sunfire</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C2163AC"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19995</w:t>
            </w:r>
          </w:p>
        </w:tc>
      </w:tr>
      <w:tr w:rsidR="00AC7AD1" w:rsidRPr="000C68E8" w14:paraId="180F9A11" w14:textId="77777777" w:rsidTr="00750B4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DFB33CB"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Nissan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8FEC205"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inconnu</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0661A65"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0</w:t>
            </w:r>
          </w:p>
        </w:tc>
      </w:tr>
      <w:tr w:rsidR="00AC7AD1" w:rsidRPr="000C68E8" w14:paraId="5A6F0D1D" w14:textId="77777777" w:rsidTr="00750B4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9963DF1"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Chevrolet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3D31022"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Cavalier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31EAA10"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17500</w:t>
            </w:r>
          </w:p>
        </w:tc>
      </w:tr>
      <w:tr w:rsidR="00AC7AD1" w:rsidRPr="000C68E8" w14:paraId="4525503C" w14:textId="77777777" w:rsidTr="00750B4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157018D"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Mazda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1E36D45"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626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CE3AB08"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25600</w:t>
            </w:r>
          </w:p>
        </w:tc>
      </w:tr>
      <w:tr w:rsidR="00AC7AD1" w:rsidRPr="000C68E8" w14:paraId="6A3933BC" w14:textId="77777777" w:rsidTr="00750B4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383F13A"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Nissan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7CA1955" w14:textId="77777777" w:rsidR="00AC7AD1" w:rsidRPr="000C68E8" w:rsidRDefault="00AC7AD1" w:rsidP="00750B4F">
            <w:pPr>
              <w:rPr>
                <w:rFonts w:ascii="Times New Roman" w:hAnsi="Times New Roman"/>
                <w:sz w:val="16"/>
                <w:szCs w:val="16"/>
                <w:lang w:eastAsia="fr-CA"/>
              </w:rPr>
            </w:pPr>
            <w:proofErr w:type="spellStart"/>
            <w:r w:rsidRPr="000C68E8">
              <w:rPr>
                <w:rFonts w:ascii="Calibri" w:hAnsi="Calibri"/>
                <w:color w:val="000000"/>
                <w:sz w:val="16"/>
                <w:szCs w:val="16"/>
                <w:lang w:eastAsia="fr-CA"/>
              </w:rPr>
              <w:t>Pathfinder</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F3AB4DC" w14:textId="77777777" w:rsidR="00AC7AD1" w:rsidRPr="000C68E8" w:rsidRDefault="00AC7AD1" w:rsidP="00750B4F">
            <w:pPr>
              <w:rPr>
                <w:rFonts w:ascii="Times New Roman" w:hAnsi="Times New Roman"/>
                <w:sz w:val="16"/>
                <w:szCs w:val="16"/>
                <w:lang w:eastAsia="fr-CA"/>
              </w:rPr>
            </w:pPr>
            <w:r w:rsidRPr="000C68E8">
              <w:rPr>
                <w:rFonts w:ascii="Calibri" w:hAnsi="Calibri"/>
                <w:color w:val="000000"/>
                <w:sz w:val="16"/>
                <w:szCs w:val="16"/>
                <w:lang w:eastAsia="fr-CA"/>
              </w:rPr>
              <w:t>20000</w:t>
            </w:r>
          </w:p>
        </w:tc>
      </w:tr>
    </w:tbl>
    <w:p w14:paraId="2F82AF01" w14:textId="77777777" w:rsidR="00AC7AD1" w:rsidRDefault="00AC7AD1" w:rsidP="00AC7AD1"/>
    <w:p w14:paraId="43808EEE" w14:textId="77777777" w:rsidR="00AC7AD1" w:rsidRDefault="00AC7AD1" w:rsidP="00AC7AD1">
      <w:pPr>
        <w:sectPr w:rsidR="00AC7AD1" w:rsidSect="00AC7AD1">
          <w:type w:val="continuous"/>
          <w:pgSz w:w="12240" w:h="15840" w:code="1"/>
          <w:pgMar w:top="1440" w:right="1440" w:bottom="1440" w:left="1440" w:header="720" w:footer="720" w:gutter="0"/>
          <w:cols w:num="2" w:space="720"/>
          <w:titlePg/>
        </w:sectPr>
      </w:pPr>
    </w:p>
    <w:p w14:paraId="35F82AEF" w14:textId="77777777" w:rsidR="00AC7AD1" w:rsidRPr="00AC7AD1" w:rsidRDefault="00AC7AD1" w:rsidP="00AC7AD1"/>
    <w:p w14:paraId="0C93F0F0" w14:textId="77777777" w:rsidR="000C68E8" w:rsidRDefault="00AC7AD1" w:rsidP="000C68E8">
      <w:pPr>
        <w:pStyle w:val="Listepuces2"/>
      </w:pPr>
      <w:r>
        <w:t xml:space="preserve">Peut-on y ajouter un </w:t>
      </w:r>
      <w:r>
        <w:rPr>
          <w:i/>
        </w:rPr>
        <w:t xml:space="preserve">GROUP BY </w:t>
      </w:r>
      <w:proofErr w:type="spellStart"/>
      <w:r>
        <w:rPr>
          <w:i/>
        </w:rPr>
        <w:t>AutoMarque</w:t>
      </w:r>
      <w:proofErr w:type="spellEnd"/>
      <w:r>
        <w:t>?</w:t>
      </w:r>
    </w:p>
    <w:p w14:paraId="228EE00F" w14:textId="77777777" w:rsidR="00AC7AD1" w:rsidRPr="00AC7AD1" w:rsidRDefault="00AC7AD1" w:rsidP="00AC7AD1">
      <w:pPr>
        <w:pStyle w:val="Requte"/>
        <w:pBdr>
          <w:left w:val="single" w:sz="12" w:space="5" w:color="auto"/>
        </w:pBdr>
        <w:rPr>
          <w:rStyle w:val="rponse"/>
          <w:i/>
        </w:rPr>
      </w:pPr>
      <w:r w:rsidRPr="00AC7AD1">
        <w:rPr>
          <w:rStyle w:val="rponse"/>
          <w:i/>
        </w:rPr>
        <w:t>Non</w:t>
      </w:r>
      <w:r>
        <w:rPr>
          <w:rStyle w:val="rponse"/>
          <w:i/>
        </w:rPr>
        <w:t>, si on ajoute</w:t>
      </w:r>
      <w:r w:rsidRPr="00AC7AD1">
        <w:rPr>
          <w:rStyle w:val="rponse"/>
          <w:i/>
        </w:rPr>
        <w:t xml:space="preserve"> un </w:t>
      </w:r>
      <w:r>
        <w:rPr>
          <w:rStyle w:val="rponse"/>
          <w:i/>
        </w:rPr>
        <w:t>GROUP BY, t</w:t>
      </w:r>
      <w:r w:rsidRPr="00AC7AD1">
        <w:rPr>
          <w:rStyle w:val="rponse"/>
          <w:i/>
        </w:rPr>
        <w:t xml:space="preserve">out Champ d’affichage (liste dans le </w:t>
      </w:r>
      <w:r w:rsidRPr="00AC7AD1">
        <w:rPr>
          <w:rStyle w:val="rponse"/>
        </w:rPr>
        <w:t>SELECT</w:t>
      </w:r>
      <w:r w:rsidRPr="00AC7AD1">
        <w:rPr>
          <w:rStyle w:val="rponse"/>
          <w:i/>
        </w:rPr>
        <w:t xml:space="preserve">) DOIT se retrouver dans la clause </w:t>
      </w:r>
      <w:r w:rsidRPr="00AC7AD1">
        <w:rPr>
          <w:rStyle w:val="rponse"/>
        </w:rPr>
        <w:t>GROUP BY</w:t>
      </w:r>
      <w:r>
        <w:rPr>
          <w:rStyle w:val="rponse"/>
        </w:rPr>
        <w:t xml:space="preserve"> (</w:t>
      </w:r>
      <w:proofErr w:type="spellStart"/>
      <w:r>
        <w:rPr>
          <w:rStyle w:val="rponse"/>
        </w:rPr>
        <w:t>AutoMarque</w:t>
      </w:r>
      <w:proofErr w:type="spellEnd"/>
      <w:r>
        <w:rPr>
          <w:rStyle w:val="rponse"/>
        </w:rPr>
        <w:t xml:space="preserve">, </w:t>
      </w:r>
      <w:proofErr w:type="spellStart"/>
      <w:r>
        <w:rPr>
          <w:rStyle w:val="rponse"/>
        </w:rPr>
        <w:t>AutoModèle</w:t>
      </w:r>
      <w:proofErr w:type="spellEnd"/>
      <w:r>
        <w:rPr>
          <w:rStyle w:val="rponse"/>
        </w:rPr>
        <w:t xml:space="preserve">, </w:t>
      </w:r>
      <w:proofErr w:type="spellStart"/>
      <w:r>
        <w:rPr>
          <w:rStyle w:val="rponse"/>
        </w:rPr>
        <w:t>AutoPrix</w:t>
      </w:r>
      <w:proofErr w:type="spellEnd"/>
      <w:r>
        <w:rPr>
          <w:rStyle w:val="rponse"/>
        </w:rPr>
        <w:t>)</w:t>
      </w:r>
      <w:r w:rsidRPr="00AC7AD1">
        <w:rPr>
          <w:rStyle w:val="rponse"/>
        </w:rPr>
        <w:t>.</w:t>
      </w:r>
    </w:p>
    <w:p w14:paraId="5E36741E" w14:textId="77777777" w:rsidR="00AC7AD1" w:rsidRDefault="00AC7AD1" w:rsidP="00AC7AD1">
      <w:pPr>
        <w:pStyle w:val="Requte"/>
        <w:pBdr>
          <w:left w:val="single" w:sz="12" w:space="5" w:color="auto"/>
        </w:pBdr>
        <w:rPr>
          <w:rStyle w:val="rponse"/>
          <w:i/>
        </w:rPr>
      </w:pPr>
    </w:p>
    <w:p w14:paraId="6A11867A" w14:textId="77777777" w:rsidR="00AC7AD1" w:rsidRDefault="00AC7AD1" w:rsidP="00AC7AD1">
      <w:pPr>
        <w:pStyle w:val="Requte"/>
        <w:pBdr>
          <w:left w:val="single" w:sz="12" w:space="5" w:color="auto"/>
        </w:pBdr>
        <w:rPr>
          <w:rStyle w:val="rponse"/>
          <w:i/>
        </w:rPr>
      </w:pPr>
    </w:p>
    <w:p w14:paraId="3D60DF85" w14:textId="77777777" w:rsidR="00AC7AD1" w:rsidRDefault="00AC7AD1" w:rsidP="00AC7AD1">
      <w:pPr>
        <w:pStyle w:val="Requte"/>
        <w:pBdr>
          <w:left w:val="single" w:sz="12" w:space="5" w:color="auto"/>
        </w:pBdr>
        <w:rPr>
          <w:rStyle w:val="rponse"/>
          <w:i/>
        </w:rPr>
      </w:pPr>
    </w:p>
    <w:p w14:paraId="486BCC0E" w14:textId="77777777" w:rsidR="00AC7AD1" w:rsidRDefault="00AC7AD1" w:rsidP="00AC7AD1">
      <w:pPr>
        <w:pStyle w:val="Requte"/>
        <w:pBdr>
          <w:left w:val="single" w:sz="12" w:space="5" w:color="auto"/>
        </w:pBdr>
        <w:rPr>
          <w:rStyle w:val="rponse"/>
          <w:i/>
        </w:rPr>
      </w:pPr>
    </w:p>
    <w:p w14:paraId="6A800DA6" w14:textId="77777777" w:rsidR="00AC7AD1" w:rsidRDefault="00AC7AD1" w:rsidP="00AC7AD1">
      <w:pPr>
        <w:pStyle w:val="Requte"/>
        <w:pBdr>
          <w:left w:val="single" w:sz="12" w:space="5" w:color="auto"/>
        </w:pBdr>
        <w:rPr>
          <w:rStyle w:val="rponse"/>
          <w:i/>
        </w:rPr>
      </w:pPr>
    </w:p>
    <w:p w14:paraId="4D988DF8" w14:textId="77777777" w:rsidR="00AC7AD1" w:rsidRDefault="00AC7AD1" w:rsidP="00AC7AD1">
      <w:pPr>
        <w:pStyle w:val="Requte"/>
        <w:pBdr>
          <w:left w:val="single" w:sz="12" w:space="5" w:color="auto"/>
        </w:pBdr>
        <w:rPr>
          <w:rStyle w:val="rponse"/>
          <w:i/>
        </w:rPr>
      </w:pPr>
    </w:p>
    <w:p w14:paraId="708B35D0" w14:textId="77777777" w:rsidR="00AC7AD1" w:rsidRDefault="00AC7AD1">
      <w:pPr>
        <w:rPr>
          <w:rStyle w:val="rponse"/>
          <w:i/>
        </w:rPr>
      </w:pPr>
      <w:r>
        <w:rPr>
          <w:rStyle w:val="rponse"/>
          <w:i/>
        </w:rPr>
        <w:br w:type="page"/>
      </w:r>
    </w:p>
    <w:p w14:paraId="279C5AC9" w14:textId="77777777" w:rsidR="00AC7AD1" w:rsidRDefault="00AC7AD1" w:rsidP="00AC7AD1">
      <w:pPr>
        <w:pStyle w:val="Titre4"/>
        <w:rPr>
          <w:rStyle w:val="rponse"/>
          <w:rFonts w:ascii="Arial" w:hAnsi="Arial"/>
          <w:u w:val="none"/>
        </w:rPr>
      </w:pPr>
      <w:r w:rsidRPr="00AC7AD1">
        <w:rPr>
          <w:rStyle w:val="rponse"/>
          <w:rFonts w:ascii="Arial" w:hAnsi="Arial"/>
          <w:u w:val="none"/>
        </w:rPr>
        <w:t>Fonction</w:t>
      </w:r>
      <w:r>
        <w:rPr>
          <w:rStyle w:val="rponse"/>
          <w:rFonts w:ascii="Arial" w:hAnsi="Arial"/>
          <w:u w:val="none"/>
        </w:rPr>
        <w:t xml:space="preserve"> </w:t>
      </w:r>
      <w:proofErr w:type="spellStart"/>
      <w:r w:rsidR="00ED023B">
        <w:rPr>
          <w:rStyle w:val="rponse"/>
          <w:rFonts w:ascii="Arial" w:hAnsi="Arial"/>
          <w:u w:val="none"/>
        </w:rPr>
        <w:t>iif</w:t>
      </w:r>
      <w:proofErr w:type="spellEnd"/>
    </w:p>
    <w:p w14:paraId="34538BFD" w14:textId="77777777" w:rsidR="001C1A06" w:rsidRDefault="001C1A06" w:rsidP="001C1A06">
      <w:pPr>
        <w:pStyle w:val="Listepuces2"/>
      </w:pPr>
      <w:r>
        <w:t xml:space="preserve">Équivalent </w:t>
      </w:r>
      <w:r w:rsidR="00EE055E">
        <w:t xml:space="preserve">au </w:t>
      </w:r>
      <w:proofErr w:type="gramStart"/>
      <w:r>
        <w:t>si(</w:t>
      </w:r>
      <w:proofErr w:type="gramEnd"/>
      <w:r>
        <w:t>) de Excel</w:t>
      </w:r>
    </w:p>
    <w:p w14:paraId="042E40E1" w14:textId="77777777" w:rsidR="001C1A06" w:rsidRDefault="001C1A06" w:rsidP="001C1A06">
      <w:pPr>
        <w:pStyle w:val="Requte"/>
      </w:pPr>
      <w:proofErr w:type="spellStart"/>
      <w:r>
        <w:t>Iif</w:t>
      </w:r>
      <w:proofErr w:type="spellEnd"/>
      <w:r>
        <w:t>(&lt;condition&gt;, &lt;</w:t>
      </w:r>
      <w:proofErr w:type="spellStart"/>
      <w:r>
        <w:t>valeur_si_vrai</w:t>
      </w:r>
      <w:proofErr w:type="spellEnd"/>
      <w:r>
        <w:t>&gt;, &lt;</w:t>
      </w:r>
      <w:proofErr w:type="spellStart"/>
      <w:r>
        <w:t>valeur_si_faux</w:t>
      </w:r>
      <w:proofErr w:type="spellEnd"/>
      <w:r>
        <w:t>&gt;)</w:t>
      </w:r>
    </w:p>
    <w:p w14:paraId="7D7BB4A7" w14:textId="77777777" w:rsidR="001C1A06" w:rsidRDefault="001C1A06" w:rsidP="001C1A06">
      <w:pPr>
        <w:pStyle w:val="Listepuces"/>
        <w:rPr>
          <w:b/>
        </w:rPr>
      </w:pPr>
      <w:r>
        <w:rPr>
          <w:b/>
        </w:rPr>
        <w:t>ReqAuto1</w:t>
      </w:r>
      <w:r w:rsidR="0013031B">
        <w:rPr>
          <w:b/>
        </w:rPr>
        <w:t>5</w:t>
      </w:r>
    </w:p>
    <w:p w14:paraId="0DCE5E5C" w14:textId="77777777" w:rsidR="004D0FCF" w:rsidRDefault="004D0FCF" w:rsidP="001C1A06">
      <w:pPr>
        <w:pStyle w:val="Requte"/>
      </w:pPr>
    </w:p>
    <w:p w14:paraId="4106B448" w14:textId="77777777" w:rsidR="004D0FCF" w:rsidRPr="00054EE7" w:rsidRDefault="004D0FCF" w:rsidP="001C1A06">
      <w:pPr>
        <w:pStyle w:val="Requte"/>
      </w:pPr>
      <w:r w:rsidRPr="00054EE7">
        <w:t>SELECT AniNom, Iif(AniSexe = "M", "Male”, "Femelle")</w:t>
      </w:r>
      <w:r w:rsidR="000D48F1" w:rsidRPr="00054EE7">
        <w:t xml:space="preserve"> as sexe</w:t>
      </w:r>
    </w:p>
    <w:p w14:paraId="393F0539" w14:textId="77777777" w:rsidR="004D0FCF" w:rsidRPr="00054EE7" w:rsidRDefault="004D0FCF" w:rsidP="001C1A06">
      <w:pPr>
        <w:pStyle w:val="Requte"/>
      </w:pPr>
    </w:p>
    <w:p w14:paraId="41B83818" w14:textId="77777777" w:rsidR="0013031B" w:rsidRDefault="004D0FCF" w:rsidP="001C1A06">
      <w:pPr>
        <w:pStyle w:val="Requte"/>
      </w:pPr>
      <w:r>
        <w:t>S</w:t>
      </w:r>
      <w:r w:rsidR="001C1A06">
        <w:t xml:space="preserve">ELECT </w:t>
      </w:r>
      <w:proofErr w:type="spellStart"/>
      <w:r w:rsidR="001C1A06">
        <w:t>AutoMarque</w:t>
      </w:r>
      <w:proofErr w:type="spellEnd"/>
      <w:r w:rsidR="001C1A06">
        <w:t xml:space="preserve">, </w:t>
      </w:r>
      <w:r w:rsidR="0013031B">
        <w:br/>
        <w:t xml:space="preserve"> </w:t>
      </w:r>
      <w:r w:rsidR="0013031B">
        <w:tab/>
      </w:r>
      <w:proofErr w:type="spellStart"/>
      <w:proofErr w:type="gramStart"/>
      <w:r w:rsidR="001C1A06">
        <w:t>Iif</w:t>
      </w:r>
      <w:proofErr w:type="spellEnd"/>
      <w:r w:rsidR="001C1A06">
        <w:t>(</w:t>
      </w:r>
      <w:proofErr w:type="spellStart"/>
      <w:proofErr w:type="gramEnd"/>
      <w:r w:rsidR="0013031B">
        <w:t>AutoModèle</w:t>
      </w:r>
      <w:proofErr w:type="spellEnd"/>
      <w:r w:rsidR="0013031B">
        <w:t xml:space="preserve"> ="626", "numéro 626", </w:t>
      </w:r>
      <w:proofErr w:type="spellStart"/>
      <w:r w:rsidR="0013031B">
        <w:t>AutoModèle</w:t>
      </w:r>
      <w:proofErr w:type="spellEnd"/>
      <w:r w:rsidR="001C1A06">
        <w:t>)</w:t>
      </w:r>
      <w:r w:rsidR="0013031B">
        <w:t xml:space="preserve"> AS Modèle</w:t>
      </w:r>
      <w:r w:rsidR="0013031B">
        <w:br/>
        <w:t>FROM Autos;</w:t>
      </w:r>
    </w:p>
    <w:p w14:paraId="534CC922" w14:textId="77777777" w:rsidR="0013031B" w:rsidRDefault="0013031B" w:rsidP="0013031B">
      <w:pPr>
        <w:pStyle w:val="Listepuces2"/>
      </w:pPr>
      <w:r>
        <w:rPr>
          <w:noProof/>
          <w:lang w:eastAsia="fr-CA"/>
        </w:rPr>
        <w:drawing>
          <wp:anchor distT="0" distB="0" distL="114300" distR="114300" simplePos="0" relativeHeight="251796480" behindDoc="0" locked="0" layoutInCell="1" allowOverlap="1" wp14:anchorId="00CDAEB5" wp14:editId="6DB40D6C">
            <wp:simplePos x="0" y="0"/>
            <wp:positionH relativeFrom="column">
              <wp:posOffset>1343025</wp:posOffset>
            </wp:positionH>
            <wp:positionV relativeFrom="paragraph">
              <wp:posOffset>179705</wp:posOffset>
            </wp:positionV>
            <wp:extent cx="3505200" cy="590550"/>
            <wp:effectExtent l="19050" t="0" r="0" b="0"/>
            <wp:wrapNone/>
            <wp:docPr id="2" name="Imag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2"/>
                    <pic:cNvPicPr>
                      <a:picLocks noChangeAspect="1" noChangeArrowheads="1"/>
                    </pic:cNvPicPr>
                  </pic:nvPicPr>
                  <pic:blipFill>
                    <a:blip r:embed="rId27"/>
                    <a:srcRect/>
                    <a:stretch>
                      <a:fillRect/>
                    </a:stretch>
                  </pic:blipFill>
                  <pic:spPr bwMode="auto">
                    <a:xfrm>
                      <a:off x="0" y="0"/>
                      <a:ext cx="3505200" cy="590550"/>
                    </a:xfrm>
                    <a:prstGeom prst="rect">
                      <a:avLst/>
                    </a:prstGeom>
                    <a:noFill/>
                    <a:ln w="9525">
                      <a:noFill/>
                      <a:miter lim="800000"/>
                      <a:headEnd/>
                      <a:tailEnd/>
                    </a:ln>
                  </pic:spPr>
                </pic:pic>
              </a:graphicData>
            </a:graphic>
          </wp:anchor>
        </w:drawing>
      </w:r>
      <w:r>
        <w:t>Avec le générateur d’expression :</w:t>
      </w:r>
      <w:r w:rsidRPr="0013031B">
        <w:rPr>
          <w:noProof/>
          <w:lang w:eastAsia="fr-CA"/>
        </w:rPr>
        <w:t xml:space="preserve"> </w:t>
      </w:r>
    </w:p>
    <w:p w14:paraId="43CD0414" w14:textId="77777777" w:rsidR="0013031B" w:rsidRDefault="0013031B" w:rsidP="0013031B">
      <w:pPr>
        <w:pStyle w:val="Listepuces2"/>
        <w:numPr>
          <w:ilvl w:val="0"/>
          <w:numId w:val="0"/>
        </w:numPr>
        <w:ind w:left="714" w:hanging="357"/>
        <w:rPr>
          <w:noProof/>
          <w:lang w:eastAsia="fr-CA"/>
        </w:rPr>
      </w:pPr>
    </w:p>
    <w:p w14:paraId="2B224E3B" w14:textId="77777777" w:rsidR="0013031B" w:rsidRDefault="0013031B" w:rsidP="0013031B">
      <w:pPr>
        <w:pStyle w:val="Listepuces2"/>
        <w:numPr>
          <w:ilvl w:val="0"/>
          <w:numId w:val="0"/>
        </w:numPr>
        <w:ind w:left="714" w:hanging="357"/>
        <w:rPr>
          <w:noProof/>
          <w:lang w:eastAsia="fr-CA"/>
        </w:rPr>
      </w:pPr>
    </w:p>
    <w:p w14:paraId="5E1FF48A" w14:textId="77777777" w:rsidR="0013031B" w:rsidRDefault="0013031B" w:rsidP="0013031B">
      <w:pPr>
        <w:pStyle w:val="Listepuces2"/>
        <w:numPr>
          <w:ilvl w:val="0"/>
          <w:numId w:val="0"/>
        </w:numPr>
        <w:ind w:left="714" w:hanging="357"/>
        <w:rPr>
          <w:noProof/>
          <w:lang w:eastAsia="fr-CA"/>
        </w:rPr>
      </w:pPr>
    </w:p>
    <w:p w14:paraId="0AF53A70" w14:textId="77777777" w:rsidR="0013031B" w:rsidRDefault="0013031B" w:rsidP="0013031B">
      <w:pPr>
        <w:pStyle w:val="Titre4"/>
      </w:pPr>
      <w:r>
        <w:t xml:space="preserve">Fonction </w:t>
      </w:r>
      <w:proofErr w:type="spellStart"/>
      <w:r>
        <w:t>IsNull</w:t>
      </w:r>
      <w:proofErr w:type="spellEnd"/>
    </w:p>
    <w:p w14:paraId="7CCF882A" w14:textId="77777777" w:rsidR="0013031B" w:rsidRDefault="001E69A7" w:rsidP="0013031B">
      <w:pPr>
        <w:pStyle w:val="Listepuces2"/>
      </w:pPr>
      <w:r>
        <w:t>Retourne vrai ou faux</w:t>
      </w:r>
    </w:p>
    <w:p w14:paraId="40A7BD47" w14:textId="77777777" w:rsidR="001E69A7" w:rsidRDefault="001E69A7" w:rsidP="001E69A7">
      <w:pPr>
        <w:pStyle w:val="Requte"/>
      </w:pPr>
      <w:proofErr w:type="spellStart"/>
      <w:proofErr w:type="gramStart"/>
      <w:r>
        <w:t>IsNull</w:t>
      </w:r>
      <w:proofErr w:type="spellEnd"/>
      <w:r>
        <w:t>(</w:t>
      </w:r>
      <w:proofErr w:type="gramEnd"/>
      <w:r>
        <w:t xml:space="preserve">&lt; </w:t>
      </w:r>
      <w:proofErr w:type="spellStart"/>
      <w:r>
        <w:t>expr</w:t>
      </w:r>
      <w:proofErr w:type="spellEnd"/>
      <w:r>
        <w:t xml:space="preserve"> &gt;)</w:t>
      </w:r>
    </w:p>
    <w:p w14:paraId="7E1516BE" w14:textId="77777777" w:rsidR="000D48F1" w:rsidRDefault="000D48F1" w:rsidP="001E69A7">
      <w:pPr>
        <w:pStyle w:val="Requte"/>
      </w:pPr>
    </w:p>
    <w:p w14:paraId="0A1681F2" w14:textId="77777777" w:rsidR="001E69A7" w:rsidRDefault="001E69A7" w:rsidP="000D48F1">
      <w:pPr>
        <w:pStyle w:val="Listepuces"/>
        <w:numPr>
          <w:ilvl w:val="0"/>
          <w:numId w:val="0"/>
        </w:numPr>
        <w:ind w:left="360"/>
        <w:rPr>
          <w:b/>
        </w:rPr>
      </w:pPr>
      <w:r>
        <w:rPr>
          <w:b/>
        </w:rPr>
        <w:t>ReqAuto16</w:t>
      </w:r>
    </w:p>
    <w:p w14:paraId="1C83CB67" w14:textId="77777777" w:rsidR="001E69A7" w:rsidRPr="00E56E01" w:rsidRDefault="001E69A7" w:rsidP="001E69A7">
      <w:pPr>
        <w:pStyle w:val="Requte"/>
        <w:rPr>
          <w:rStyle w:val="rponse2"/>
        </w:rPr>
      </w:pPr>
      <w:r w:rsidRPr="00E56E01">
        <w:rPr>
          <w:rStyle w:val="rponse2"/>
        </w:rPr>
        <w:t xml:space="preserve">SELECT </w:t>
      </w:r>
      <w:proofErr w:type="spellStart"/>
      <w:r w:rsidRPr="00E56E01">
        <w:rPr>
          <w:rStyle w:val="rponse2"/>
        </w:rPr>
        <w:t>AutoMarque</w:t>
      </w:r>
      <w:proofErr w:type="spellEnd"/>
      <w:r w:rsidRPr="00E56E01">
        <w:rPr>
          <w:rStyle w:val="rponse2"/>
        </w:rPr>
        <w:t>,</w:t>
      </w:r>
      <w:r w:rsidRPr="00E56E01">
        <w:rPr>
          <w:rStyle w:val="rponse2"/>
        </w:rPr>
        <w:br/>
        <w:t xml:space="preserve"> </w:t>
      </w:r>
      <w:r w:rsidRPr="00E56E01">
        <w:rPr>
          <w:rStyle w:val="rponse2"/>
        </w:rPr>
        <w:tab/>
      </w:r>
      <w:r w:rsidRPr="00E56E01">
        <w:rPr>
          <w:rStyle w:val="rponse2"/>
        </w:rPr>
        <w:tab/>
      </w:r>
      <w:proofErr w:type="spellStart"/>
      <w:proofErr w:type="gramStart"/>
      <w:r w:rsidRPr="00E56E01">
        <w:rPr>
          <w:rStyle w:val="rponse2"/>
        </w:rPr>
        <w:t>Iif</w:t>
      </w:r>
      <w:proofErr w:type="spellEnd"/>
      <w:r w:rsidRPr="00E56E01">
        <w:rPr>
          <w:rStyle w:val="rponse2"/>
        </w:rPr>
        <w:t>(</w:t>
      </w:r>
      <w:proofErr w:type="spellStart"/>
      <w:proofErr w:type="gramEnd"/>
      <w:r w:rsidRPr="00E56E01">
        <w:rPr>
          <w:rStyle w:val="rponse2"/>
        </w:rPr>
        <w:t>IsNull</w:t>
      </w:r>
      <w:proofErr w:type="spellEnd"/>
      <w:r w:rsidRPr="00E56E01">
        <w:rPr>
          <w:rStyle w:val="rponse2"/>
        </w:rPr>
        <w:t>(</w:t>
      </w:r>
      <w:proofErr w:type="spellStart"/>
      <w:r w:rsidRPr="00E56E01">
        <w:rPr>
          <w:rStyle w:val="rponse2"/>
        </w:rPr>
        <w:t>AutoPrix</w:t>
      </w:r>
      <w:proofErr w:type="spellEnd"/>
      <w:r w:rsidRPr="00E56E01">
        <w:rPr>
          <w:rStyle w:val="rponse2"/>
        </w:rPr>
        <w:t xml:space="preserve">), "aucun prix", </w:t>
      </w:r>
      <w:proofErr w:type="spellStart"/>
      <w:r w:rsidRPr="00E56E01">
        <w:rPr>
          <w:rStyle w:val="rponse2"/>
        </w:rPr>
        <w:t>AutoPrix</w:t>
      </w:r>
      <w:proofErr w:type="spellEnd"/>
      <w:r w:rsidRPr="00E56E01">
        <w:rPr>
          <w:rStyle w:val="rponse2"/>
        </w:rPr>
        <w:t>) AS Prix</w:t>
      </w:r>
      <w:r w:rsidR="00ED023B" w:rsidRPr="00E56E01">
        <w:rPr>
          <w:rStyle w:val="rponse2"/>
        </w:rPr>
        <w:br/>
      </w:r>
      <w:r w:rsidRPr="00E56E01">
        <w:rPr>
          <w:rStyle w:val="rponse2"/>
        </w:rPr>
        <w:t>FROM Autos;</w:t>
      </w:r>
    </w:p>
    <w:p w14:paraId="071EE186" w14:textId="77777777" w:rsidR="00E56E01" w:rsidRDefault="00E56E01" w:rsidP="001E69A7">
      <w:pPr>
        <w:pStyle w:val="Requte"/>
      </w:pPr>
    </w:p>
    <w:p w14:paraId="46BE8083" w14:textId="77777777" w:rsidR="00E56E01" w:rsidRDefault="00E56E01" w:rsidP="001E69A7">
      <w:pPr>
        <w:pStyle w:val="Requte"/>
      </w:pPr>
    </w:p>
    <w:p w14:paraId="1554E939" w14:textId="77777777" w:rsidR="001E69A7" w:rsidRDefault="00E56E01" w:rsidP="001E69A7">
      <w:pPr>
        <w:pStyle w:val="Listepuces2"/>
      </w:pPr>
      <w:r>
        <w:rPr>
          <w:noProof/>
          <w:lang w:eastAsia="fr-CA"/>
        </w:rPr>
        <w:drawing>
          <wp:anchor distT="0" distB="0" distL="114300" distR="114300" simplePos="0" relativeHeight="251800576" behindDoc="0" locked="0" layoutInCell="1" allowOverlap="1" wp14:anchorId="2F73E6DE" wp14:editId="0C6C909E">
            <wp:simplePos x="0" y="0"/>
            <wp:positionH relativeFrom="column">
              <wp:posOffset>2828925</wp:posOffset>
            </wp:positionH>
            <wp:positionV relativeFrom="paragraph">
              <wp:posOffset>7620</wp:posOffset>
            </wp:positionV>
            <wp:extent cx="3100070" cy="590550"/>
            <wp:effectExtent l="19050" t="0" r="5080" b="0"/>
            <wp:wrapNone/>
            <wp:docPr id="2053" name="Imag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3"/>
                    <pic:cNvPicPr>
                      <a:picLocks noChangeAspect="1" noChangeArrowheads="1"/>
                    </pic:cNvPicPr>
                  </pic:nvPicPr>
                  <pic:blipFill>
                    <a:blip r:embed="rId28"/>
                    <a:srcRect/>
                    <a:stretch>
                      <a:fillRect/>
                    </a:stretch>
                  </pic:blipFill>
                  <pic:spPr bwMode="auto">
                    <a:xfrm>
                      <a:off x="0" y="0"/>
                      <a:ext cx="3100070" cy="590550"/>
                    </a:xfrm>
                    <a:prstGeom prst="rect">
                      <a:avLst/>
                    </a:prstGeom>
                    <a:noFill/>
                    <a:ln w="9525">
                      <a:noFill/>
                      <a:miter lim="800000"/>
                      <a:headEnd/>
                      <a:tailEnd/>
                    </a:ln>
                  </pic:spPr>
                </pic:pic>
              </a:graphicData>
            </a:graphic>
          </wp:anchor>
        </w:drawing>
      </w:r>
      <w:r w:rsidR="001E69A7">
        <w:t>Avec le générateur d’expression :</w:t>
      </w:r>
      <w:r w:rsidR="001E69A7" w:rsidRPr="0013031B">
        <w:rPr>
          <w:noProof/>
          <w:lang w:eastAsia="fr-CA"/>
        </w:rPr>
        <w:t xml:space="preserve"> </w:t>
      </w:r>
    </w:p>
    <w:p w14:paraId="7583FC0E" w14:textId="77777777" w:rsidR="00ED023B" w:rsidRDefault="00ED023B" w:rsidP="001E69A7"/>
    <w:p w14:paraId="6369A8CF" w14:textId="77777777" w:rsidR="00ED023B" w:rsidRDefault="00ED023B" w:rsidP="001E69A7"/>
    <w:p w14:paraId="677DF3A0" w14:textId="77777777" w:rsidR="00ED023B" w:rsidRDefault="00ED023B" w:rsidP="001E69A7"/>
    <w:p w14:paraId="65F82693" w14:textId="77777777" w:rsidR="001E69A7" w:rsidRDefault="00ED023B" w:rsidP="00ED023B">
      <w:pPr>
        <w:pStyle w:val="Norme"/>
        <w:rPr>
          <w:caps w:val="0"/>
        </w:rPr>
      </w:pPr>
      <w:r>
        <w:t>N</w:t>
      </w:r>
      <w:r>
        <w:rPr>
          <w:caps w:val="0"/>
        </w:rPr>
        <w:t>e pas faire :</w:t>
      </w:r>
    </w:p>
    <w:p w14:paraId="7BECD35A" w14:textId="77777777" w:rsidR="00ED023B" w:rsidRDefault="00ED023B" w:rsidP="00ED023B">
      <w:pPr>
        <w:pStyle w:val="Normetexte"/>
        <w:ind w:left="142" w:right="4"/>
        <w:jc w:val="left"/>
      </w:pPr>
      <w:r>
        <w:t xml:space="preserve">WHERE </w:t>
      </w:r>
      <w:proofErr w:type="spellStart"/>
      <w:r>
        <w:t>AniRace</w:t>
      </w:r>
      <w:proofErr w:type="spellEnd"/>
      <w:r>
        <w:t xml:space="preserve"> = </w:t>
      </w:r>
      <w:proofErr w:type="spellStart"/>
      <w:r>
        <w:t>IsNull</w:t>
      </w:r>
      <w:proofErr w:type="spellEnd"/>
      <w:r>
        <w:t>(</w:t>
      </w:r>
      <w:proofErr w:type="spellStart"/>
      <w:r>
        <w:t>Anirace</w:t>
      </w:r>
      <w:proofErr w:type="spellEnd"/>
      <w:r>
        <w:t>), pas d’erreur mais pas de résultat!</w:t>
      </w:r>
    </w:p>
    <w:p w14:paraId="477530DC" w14:textId="77777777" w:rsidR="00ED023B" w:rsidRDefault="00ED023B" w:rsidP="004A636E">
      <w:pPr>
        <w:pStyle w:val="Norme"/>
        <w:spacing w:after="120"/>
        <w:rPr>
          <w:caps w:val="0"/>
        </w:rPr>
      </w:pPr>
      <w:r>
        <w:t>F</w:t>
      </w:r>
      <w:r>
        <w:rPr>
          <w:caps w:val="0"/>
        </w:rPr>
        <w:t>aire :</w:t>
      </w:r>
    </w:p>
    <w:p w14:paraId="75E049DA" w14:textId="77777777" w:rsidR="004A636E" w:rsidRDefault="004A636E" w:rsidP="004A636E">
      <w:pPr>
        <w:pStyle w:val="Normetexte"/>
        <w:numPr>
          <w:ilvl w:val="0"/>
          <w:numId w:val="11"/>
        </w:numPr>
        <w:spacing w:before="0"/>
        <w:ind w:left="567" w:right="6" w:hanging="357"/>
        <w:jc w:val="left"/>
      </w:pPr>
      <w:r>
        <w:t>WHERE</w:t>
      </w:r>
      <w:r w:rsidR="00ED023B" w:rsidRPr="004A636E">
        <w:tab/>
      </w:r>
      <w:proofErr w:type="spellStart"/>
      <w:r w:rsidR="00ED023B" w:rsidRPr="004A636E">
        <w:t>A</w:t>
      </w:r>
      <w:r w:rsidR="00ED023B">
        <w:t>nirace</w:t>
      </w:r>
      <w:proofErr w:type="spellEnd"/>
      <w:r w:rsidR="00ED023B">
        <w:t xml:space="preserve"> is </w:t>
      </w:r>
      <w:proofErr w:type="spellStart"/>
      <w:r w:rsidR="00ED023B">
        <w:t>Null</w:t>
      </w:r>
      <w:proofErr w:type="spellEnd"/>
      <w:r>
        <w:br/>
        <w:t xml:space="preserve">    </w:t>
      </w:r>
    </w:p>
    <w:p w14:paraId="387E198C" w14:textId="77777777" w:rsidR="004A636E" w:rsidRPr="00245DC6" w:rsidRDefault="004A636E" w:rsidP="004A636E">
      <w:pPr>
        <w:pStyle w:val="Normetexte"/>
        <w:numPr>
          <w:ilvl w:val="0"/>
          <w:numId w:val="11"/>
        </w:numPr>
        <w:spacing w:before="0"/>
        <w:ind w:left="567" w:right="6" w:hanging="357"/>
        <w:jc w:val="left"/>
        <w:rPr>
          <w:lang w:val="en-CA"/>
        </w:rPr>
      </w:pPr>
      <w:r w:rsidRPr="00245DC6">
        <w:rPr>
          <w:lang w:val="en-CA"/>
        </w:rPr>
        <w:t>WHERE</w:t>
      </w:r>
      <w:r w:rsidRPr="00245DC6">
        <w:rPr>
          <w:lang w:val="en-CA"/>
        </w:rPr>
        <w:tab/>
        <w:t xml:space="preserve">Anirace </w:t>
      </w:r>
      <w:r w:rsidR="00ED023B" w:rsidRPr="00245DC6">
        <w:rPr>
          <w:lang w:val="en-CA"/>
        </w:rPr>
        <w:t>is not Null</w:t>
      </w:r>
      <w:r w:rsidR="00ED023B" w:rsidRPr="00245DC6">
        <w:rPr>
          <w:lang w:val="en-CA"/>
        </w:rPr>
        <w:br/>
      </w:r>
      <w:r w:rsidR="00ED023B" w:rsidRPr="00245DC6">
        <w:rPr>
          <w:lang w:val="en-CA"/>
        </w:rPr>
        <w:tab/>
      </w:r>
      <w:r w:rsidR="00ED023B" w:rsidRPr="00245DC6">
        <w:rPr>
          <w:lang w:val="en-CA"/>
        </w:rPr>
        <w:tab/>
      </w:r>
      <w:r w:rsidRPr="00245DC6">
        <w:rPr>
          <w:lang w:val="en-CA"/>
        </w:rPr>
        <w:tab/>
      </w:r>
      <w:r w:rsidRPr="00245DC6">
        <w:rPr>
          <w:b/>
          <w:lang w:val="en-CA"/>
        </w:rPr>
        <w:t>ou</w:t>
      </w:r>
    </w:p>
    <w:p w14:paraId="58A6D252" w14:textId="77777777" w:rsidR="008A11A8" w:rsidRPr="009E3CC1" w:rsidRDefault="004A636E" w:rsidP="004A636E">
      <w:pPr>
        <w:pStyle w:val="Normetexte"/>
        <w:numPr>
          <w:ilvl w:val="0"/>
          <w:numId w:val="11"/>
        </w:numPr>
        <w:spacing w:before="0"/>
        <w:ind w:left="567" w:right="6" w:hanging="357"/>
        <w:jc w:val="left"/>
        <w:rPr>
          <w:lang w:val="en-CA"/>
        </w:rPr>
      </w:pPr>
      <w:r w:rsidRPr="009E3CC1">
        <w:rPr>
          <w:lang w:val="en-CA"/>
        </w:rPr>
        <w:t>WHERE</w:t>
      </w:r>
      <w:r w:rsidRPr="009E3CC1">
        <w:rPr>
          <w:lang w:val="en-CA"/>
        </w:rPr>
        <w:tab/>
      </w:r>
      <w:r w:rsidR="00ED023B" w:rsidRPr="009E3CC1">
        <w:rPr>
          <w:lang w:val="en-CA"/>
        </w:rPr>
        <w:t>not(</w:t>
      </w:r>
      <w:proofErr w:type="spellStart"/>
      <w:r w:rsidR="00ED023B" w:rsidRPr="009E3CC1">
        <w:rPr>
          <w:lang w:val="en-CA"/>
        </w:rPr>
        <w:t>AniRace</w:t>
      </w:r>
      <w:proofErr w:type="spellEnd"/>
      <w:r w:rsidR="00ED023B" w:rsidRPr="009E3CC1">
        <w:rPr>
          <w:lang w:val="en-CA"/>
        </w:rPr>
        <w:t xml:space="preserve"> is Null)</w:t>
      </w:r>
    </w:p>
    <w:p w14:paraId="12DF720D" w14:textId="77777777" w:rsidR="00ED023B" w:rsidRDefault="00E56E01" w:rsidP="00784727">
      <w:pPr>
        <w:pStyle w:val="Titre4"/>
      </w:pPr>
      <w:r>
        <w:t>Formatage</w:t>
      </w:r>
    </w:p>
    <w:p w14:paraId="21272388" w14:textId="77777777" w:rsidR="00E56E01" w:rsidRDefault="00E56E01" w:rsidP="00E56E01">
      <w:pPr>
        <w:pStyle w:val="Requte"/>
      </w:pPr>
      <w:proofErr w:type="gramStart"/>
      <w:r>
        <w:t>Format(</w:t>
      </w:r>
      <w:proofErr w:type="gramEnd"/>
      <w:r>
        <w:t xml:space="preserve">&lt; </w:t>
      </w:r>
      <w:proofErr w:type="spellStart"/>
      <w:r>
        <w:t>expr</w:t>
      </w:r>
      <w:proofErr w:type="spellEnd"/>
      <w:r>
        <w:t xml:space="preserve"> &gt;, &lt; chaîne de format &gt;)</w:t>
      </w:r>
    </w:p>
    <w:p w14:paraId="758AE4D5" w14:textId="77777777" w:rsidR="00E56E01" w:rsidRDefault="00E56E01" w:rsidP="00E56E01">
      <w:pPr>
        <w:pStyle w:val="Listepuces"/>
        <w:rPr>
          <w:b/>
        </w:rPr>
      </w:pPr>
      <w:r w:rsidRPr="00E56E01">
        <w:rPr>
          <w:b/>
        </w:rPr>
        <w:t>ReqAuto17</w:t>
      </w:r>
    </w:p>
    <w:p w14:paraId="6C79A3B5" w14:textId="77777777" w:rsidR="00E56E01" w:rsidRPr="00E56E01" w:rsidRDefault="00E56E01" w:rsidP="00E56E01">
      <w:pPr>
        <w:pStyle w:val="Requte"/>
        <w:rPr>
          <w:rStyle w:val="rponse2"/>
        </w:rPr>
      </w:pPr>
      <w:r w:rsidRPr="00E56E01">
        <w:rPr>
          <w:rStyle w:val="rponse2"/>
        </w:rPr>
        <w:t xml:space="preserve">SELECT </w:t>
      </w:r>
      <w:proofErr w:type="spellStart"/>
      <w:r w:rsidRPr="00E56E01">
        <w:rPr>
          <w:rStyle w:val="rponse2"/>
        </w:rPr>
        <w:t>AutoMarque</w:t>
      </w:r>
      <w:proofErr w:type="spellEnd"/>
      <w:r w:rsidRPr="00E56E01">
        <w:rPr>
          <w:rStyle w:val="rponse2"/>
        </w:rPr>
        <w:t xml:space="preserve">, </w:t>
      </w:r>
      <w:proofErr w:type="spellStart"/>
      <w:r w:rsidRPr="00E56E01">
        <w:rPr>
          <w:rStyle w:val="rponse2"/>
        </w:rPr>
        <w:t>AutoModèle</w:t>
      </w:r>
      <w:proofErr w:type="spellEnd"/>
      <w:r w:rsidRPr="00E56E01">
        <w:rPr>
          <w:rStyle w:val="rponse2"/>
        </w:rPr>
        <w:t>,</w:t>
      </w:r>
      <w:r w:rsidRPr="00E56E01">
        <w:rPr>
          <w:rStyle w:val="rponse2"/>
        </w:rPr>
        <w:br/>
      </w:r>
      <w:r w:rsidRPr="00E56E01">
        <w:rPr>
          <w:rStyle w:val="rponse2"/>
        </w:rPr>
        <w:tab/>
      </w:r>
      <w:r w:rsidRPr="00E56E01">
        <w:rPr>
          <w:rStyle w:val="rponse2"/>
        </w:rPr>
        <w:tab/>
      </w:r>
      <w:proofErr w:type="gramStart"/>
      <w:r w:rsidRPr="00E56E01">
        <w:rPr>
          <w:rStyle w:val="rponse2"/>
        </w:rPr>
        <w:t>Format(</w:t>
      </w:r>
      <w:proofErr w:type="spellStart"/>
      <w:proofErr w:type="gramEnd"/>
      <w:r w:rsidRPr="00E56E01">
        <w:rPr>
          <w:rStyle w:val="rponse2"/>
        </w:rPr>
        <w:t>AutoPuissance</w:t>
      </w:r>
      <w:proofErr w:type="spellEnd"/>
      <w:r w:rsidRPr="00E56E01">
        <w:rPr>
          <w:rStyle w:val="rponse2"/>
        </w:rPr>
        <w:t>, "00.00 cv") AS Puissance</w:t>
      </w:r>
      <w:r w:rsidRPr="00E56E01">
        <w:rPr>
          <w:rStyle w:val="rponse2"/>
        </w:rPr>
        <w:br/>
        <w:t>FROM Autos</w:t>
      </w:r>
    </w:p>
    <w:p w14:paraId="118A38FD" w14:textId="77777777" w:rsidR="00E56E01" w:rsidRDefault="00E56E01" w:rsidP="00E56E01">
      <w:pPr>
        <w:pStyle w:val="Requte"/>
      </w:pPr>
    </w:p>
    <w:p w14:paraId="7EB8FA7A" w14:textId="77777777" w:rsidR="00E56E01" w:rsidRDefault="00E56E01" w:rsidP="00E56E01">
      <w:pPr>
        <w:pStyle w:val="Requte"/>
      </w:pPr>
    </w:p>
    <w:p w14:paraId="196E1FD8" w14:textId="77777777" w:rsidR="00E56E01" w:rsidRDefault="00E56E01" w:rsidP="00E56E01">
      <w:pPr>
        <w:pStyle w:val="Requte"/>
      </w:pPr>
    </w:p>
    <w:p w14:paraId="30C86F52" w14:textId="77777777" w:rsidR="00E56E01" w:rsidRDefault="00E56E01" w:rsidP="00E56E01">
      <w:pPr>
        <w:pStyle w:val="Requte"/>
      </w:pPr>
    </w:p>
    <w:p w14:paraId="14636C11" w14:textId="77777777" w:rsidR="00E56E01" w:rsidRDefault="00E56E01" w:rsidP="00E56E01">
      <w:pPr>
        <w:pStyle w:val="Listepuces2"/>
        <w:sectPr w:rsidR="00E56E01" w:rsidSect="00892C0A">
          <w:type w:val="continuous"/>
          <w:pgSz w:w="12240" w:h="15840" w:code="1"/>
          <w:pgMar w:top="1440" w:right="1440" w:bottom="1440" w:left="1440" w:header="720" w:footer="720" w:gutter="0"/>
          <w:cols w:space="720"/>
          <w:titlePg/>
        </w:sectPr>
      </w:pPr>
      <w:r>
        <w:t>Résultats :</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92"/>
        <w:gridCol w:w="1035"/>
        <w:gridCol w:w="711"/>
      </w:tblGrid>
      <w:tr w:rsidR="00E56E01" w:rsidRPr="00E56E01" w14:paraId="604C501C" w14:textId="77777777" w:rsidTr="00E56E01">
        <w:trPr>
          <w:tblHeader/>
          <w:tblCellSpacing w:w="0"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45358265" w14:textId="77777777" w:rsidR="00E56E01" w:rsidRPr="00E56E01" w:rsidRDefault="00E56E01" w:rsidP="00E56E01">
            <w:pPr>
              <w:jc w:val="center"/>
              <w:rPr>
                <w:rFonts w:ascii="Times New Roman" w:hAnsi="Times New Roman"/>
                <w:b/>
                <w:bCs/>
                <w:sz w:val="16"/>
                <w:szCs w:val="16"/>
                <w:lang w:eastAsia="fr-CA"/>
              </w:rPr>
            </w:pPr>
            <w:r w:rsidRPr="00E56E01">
              <w:rPr>
                <w:rFonts w:ascii="Calibri" w:hAnsi="Calibri"/>
                <w:b/>
                <w:bCs/>
                <w:color w:val="000000"/>
                <w:sz w:val="16"/>
                <w:szCs w:val="16"/>
                <w:lang w:eastAsia="fr-CA"/>
              </w:rPr>
              <w:t>Marque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30D83BB4" w14:textId="77777777" w:rsidR="00E56E01" w:rsidRPr="00E56E01" w:rsidRDefault="00E56E01" w:rsidP="00E56E01">
            <w:pPr>
              <w:jc w:val="center"/>
              <w:rPr>
                <w:rFonts w:ascii="Times New Roman" w:hAnsi="Times New Roman"/>
                <w:b/>
                <w:bCs/>
                <w:sz w:val="16"/>
                <w:szCs w:val="16"/>
                <w:lang w:eastAsia="fr-CA"/>
              </w:rPr>
            </w:pPr>
            <w:r w:rsidRPr="00E56E01">
              <w:rPr>
                <w:rFonts w:ascii="Calibri" w:hAnsi="Calibri"/>
                <w:b/>
                <w:bCs/>
                <w:color w:val="000000"/>
                <w:sz w:val="16"/>
                <w:szCs w:val="16"/>
                <w:lang w:eastAsia="fr-CA"/>
              </w:rPr>
              <w:t>Modèle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72772827" w14:textId="77777777" w:rsidR="00E56E01" w:rsidRPr="00E56E01" w:rsidRDefault="00E56E01" w:rsidP="00E56E01">
            <w:pPr>
              <w:jc w:val="center"/>
              <w:rPr>
                <w:rFonts w:ascii="Times New Roman" w:hAnsi="Times New Roman"/>
                <w:b/>
                <w:bCs/>
                <w:sz w:val="16"/>
                <w:szCs w:val="16"/>
                <w:lang w:eastAsia="fr-CA"/>
              </w:rPr>
            </w:pPr>
            <w:r w:rsidRPr="00E56E01">
              <w:rPr>
                <w:rFonts w:ascii="Calibri" w:hAnsi="Calibri"/>
                <w:b/>
                <w:bCs/>
                <w:color w:val="000000"/>
                <w:sz w:val="16"/>
                <w:szCs w:val="16"/>
                <w:lang w:eastAsia="fr-CA"/>
              </w:rPr>
              <w:t>Puissance</w:t>
            </w:r>
          </w:p>
        </w:tc>
      </w:tr>
      <w:tr w:rsidR="00E56E01" w:rsidRPr="00E56E01" w14:paraId="05174698" w14:textId="77777777" w:rsidTr="00E56E01">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AAA2A65"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Toyota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D2957EF"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Corolla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61F2D3C"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138,00 cv</w:t>
            </w:r>
          </w:p>
        </w:tc>
      </w:tr>
      <w:tr w:rsidR="00E56E01" w:rsidRPr="00E56E01" w14:paraId="60CB17E3" w14:textId="77777777" w:rsidTr="00E56E01">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8FBE8FE"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Ford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32645D2"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Grand Marquis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E515233"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175,00 cv</w:t>
            </w:r>
          </w:p>
        </w:tc>
      </w:tr>
      <w:tr w:rsidR="00E56E01" w:rsidRPr="00E56E01" w14:paraId="3AA7E5B3" w14:textId="77777777" w:rsidTr="00E56E01">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A60437E"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Nissan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A0A256C" w14:textId="77777777" w:rsidR="00E56E01" w:rsidRPr="00E56E01" w:rsidRDefault="00E56E01" w:rsidP="00E56E01">
            <w:pPr>
              <w:rPr>
                <w:rFonts w:ascii="Times New Roman" w:hAnsi="Times New Roman"/>
                <w:sz w:val="16"/>
                <w:szCs w:val="16"/>
                <w:lang w:eastAsia="fr-CA"/>
              </w:rPr>
            </w:pPr>
            <w:proofErr w:type="spellStart"/>
            <w:r w:rsidRPr="00E56E01">
              <w:rPr>
                <w:rFonts w:ascii="Calibri" w:hAnsi="Calibri"/>
                <w:color w:val="000000"/>
                <w:sz w:val="16"/>
                <w:szCs w:val="16"/>
                <w:lang w:eastAsia="fr-CA"/>
              </w:rPr>
              <w:t>Sentra</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24A623F"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103,00 cv</w:t>
            </w:r>
          </w:p>
        </w:tc>
      </w:tr>
      <w:tr w:rsidR="00E56E01" w:rsidRPr="00E56E01" w14:paraId="4AD7D059" w14:textId="77777777" w:rsidTr="00E56E01">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623E38F"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Chrysler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9DDD57E" w14:textId="77777777" w:rsidR="00E56E01" w:rsidRPr="00E56E01" w:rsidRDefault="00E56E01" w:rsidP="00E56E01">
            <w:pPr>
              <w:rPr>
                <w:rFonts w:ascii="Times New Roman" w:hAnsi="Times New Roman"/>
                <w:sz w:val="16"/>
                <w:szCs w:val="16"/>
                <w:lang w:eastAsia="fr-CA"/>
              </w:rPr>
            </w:pPr>
            <w:proofErr w:type="spellStart"/>
            <w:r w:rsidRPr="00E56E01">
              <w:rPr>
                <w:rFonts w:ascii="Calibri" w:hAnsi="Calibri"/>
                <w:color w:val="000000"/>
                <w:sz w:val="16"/>
                <w:szCs w:val="16"/>
                <w:lang w:eastAsia="fr-CA"/>
              </w:rPr>
              <w:t>Intrepid</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E5415DF"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160,00 cv</w:t>
            </w:r>
          </w:p>
        </w:tc>
      </w:tr>
      <w:tr w:rsidR="00E56E01" w:rsidRPr="00E56E01" w14:paraId="420038C6" w14:textId="77777777" w:rsidTr="00E56E01">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460B2FC"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Chrysler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CBF406C"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Voyager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0171EA9"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165,00 cv</w:t>
            </w:r>
          </w:p>
        </w:tc>
      </w:tr>
      <w:tr w:rsidR="00E56E01" w:rsidRPr="00E56E01" w14:paraId="2866A28D" w14:textId="77777777" w:rsidTr="00E56E01">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D8ED5AE"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Suzuki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BA82E35"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Kia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E01715C"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115,00 cv</w:t>
            </w:r>
          </w:p>
        </w:tc>
      </w:tr>
      <w:tr w:rsidR="00E56E01" w:rsidRPr="00E56E01" w14:paraId="21FB35DF" w14:textId="77777777" w:rsidTr="00E56E01">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476C3AF"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Chevrolet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B3DB67D"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Cavalier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98EAFCD"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115,00 cv</w:t>
            </w:r>
          </w:p>
        </w:tc>
      </w:tr>
      <w:tr w:rsidR="00E56E01" w:rsidRPr="00E56E01" w14:paraId="753AE18E" w14:textId="77777777" w:rsidTr="00E56E01">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D4E8327"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Mazda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80A5287"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626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F0CB2FA"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135,00 cv</w:t>
            </w:r>
          </w:p>
        </w:tc>
      </w:tr>
      <w:tr w:rsidR="00E56E01" w:rsidRPr="00E56E01" w14:paraId="53C466E4" w14:textId="77777777" w:rsidTr="00E56E01">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EEC0263"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Daewoo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F248F44" w14:textId="77777777" w:rsidR="00E56E01" w:rsidRPr="00E56E01" w:rsidRDefault="00E56E01" w:rsidP="00E56E01">
            <w:pPr>
              <w:rPr>
                <w:rFonts w:ascii="Times New Roman" w:hAnsi="Times New Roman"/>
                <w:sz w:val="16"/>
                <w:szCs w:val="16"/>
                <w:lang w:eastAsia="fr-CA"/>
              </w:rPr>
            </w:pPr>
            <w:proofErr w:type="spellStart"/>
            <w:r w:rsidRPr="00E56E01">
              <w:rPr>
                <w:rFonts w:ascii="Calibri" w:hAnsi="Calibri"/>
                <w:color w:val="000000"/>
                <w:sz w:val="16"/>
                <w:szCs w:val="16"/>
                <w:lang w:eastAsia="fr-CA"/>
              </w:rPr>
              <w:t>Lemans</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89914EB"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90,00 cv</w:t>
            </w:r>
          </w:p>
        </w:tc>
      </w:tr>
      <w:tr w:rsidR="00E56E01" w:rsidRPr="00E56E01" w14:paraId="6FED24DD" w14:textId="77777777" w:rsidTr="00E56E01">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0AC2BC5"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Pontiac</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817F078" w14:textId="77777777" w:rsidR="00E56E01" w:rsidRPr="00E56E01" w:rsidRDefault="00E56E01" w:rsidP="00E56E01">
            <w:pPr>
              <w:rPr>
                <w:rFonts w:ascii="Times New Roman" w:hAnsi="Times New Roman"/>
                <w:sz w:val="16"/>
                <w:szCs w:val="16"/>
                <w:lang w:eastAsia="fr-CA"/>
              </w:rPr>
            </w:pPr>
            <w:proofErr w:type="spellStart"/>
            <w:r w:rsidRPr="00E56E01">
              <w:rPr>
                <w:rFonts w:ascii="Calibri" w:hAnsi="Calibri"/>
                <w:color w:val="000000"/>
                <w:sz w:val="16"/>
                <w:szCs w:val="16"/>
                <w:lang w:eastAsia="fr-CA"/>
              </w:rPr>
              <w:t>Lemans</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9710582"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135,00 cv</w:t>
            </w:r>
          </w:p>
        </w:tc>
      </w:tr>
      <w:tr w:rsidR="00E56E01" w:rsidRPr="00E56E01" w14:paraId="40637753" w14:textId="77777777" w:rsidTr="00E56E01">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7AC2DEA"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Toyota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36A5F1F" w14:textId="77777777" w:rsidR="00E56E01" w:rsidRPr="00E56E01" w:rsidRDefault="00E56E01" w:rsidP="00E56E01">
            <w:pPr>
              <w:rPr>
                <w:rFonts w:ascii="Times New Roman" w:hAnsi="Times New Roman"/>
                <w:sz w:val="16"/>
                <w:szCs w:val="16"/>
                <w:lang w:eastAsia="fr-CA"/>
              </w:rPr>
            </w:pPr>
            <w:proofErr w:type="spellStart"/>
            <w:r w:rsidRPr="00E56E01">
              <w:rPr>
                <w:rFonts w:ascii="Calibri" w:hAnsi="Calibri"/>
                <w:color w:val="000000"/>
                <w:sz w:val="16"/>
                <w:szCs w:val="16"/>
                <w:lang w:eastAsia="fr-CA"/>
              </w:rPr>
              <w:t>Camry</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2CFFE81"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175,00 cv</w:t>
            </w:r>
          </w:p>
        </w:tc>
      </w:tr>
      <w:tr w:rsidR="00E56E01" w:rsidRPr="00E56E01" w14:paraId="6DF873A3" w14:textId="77777777" w:rsidTr="00E56E01">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2E58A89"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Ford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B008C5F"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Mercury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F161A36"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175,00 cv</w:t>
            </w:r>
          </w:p>
        </w:tc>
      </w:tr>
      <w:tr w:rsidR="00E56E01" w:rsidRPr="00E56E01" w14:paraId="6D86FF92" w14:textId="77777777" w:rsidTr="00E56E01">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F79353D"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Ford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7FC5D46"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Grand Marquis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7930080"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165,00 cv</w:t>
            </w:r>
          </w:p>
        </w:tc>
      </w:tr>
      <w:tr w:rsidR="00E56E01" w:rsidRPr="00E56E01" w14:paraId="2513FA51" w14:textId="77777777" w:rsidTr="00E56E01">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F077268"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Nissan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BBCEF0E" w14:textId="77777777" w:rsidR="00E56E01" w:rsidRPr="00E56E01" w:rsidRDefault="00E56E01" w:rsidP="00E56E01">
            <w:pPr>
              <w:rPr>
                <w:rFonts w:ascii="Times New Roman" w:hAnsi="Times New Roman"/>
                <w:sz w:val="16"/>
                <w:szCs w:val="16"/>
                <w:lang w:eastAsia="fr-CA"/>
              </w:rPr>
            </w:pPr>
            <w:proofErr w:type="spellStart"/>
            <w:r w:rsidRPr="00E56E01">
              <w:rPr>
                <w:rFonts w:ascii="Calibri" w:hAnsi="Calibri"/>
                <w:color w:val="000000"/>
                <w:sz w:val="16"/>
                <w:szCs w:val="16"/>
                <w:lang w:eastAsia="fr-CA"/>
              </w:rPr>
              <w:t>Pathfinder</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A2B9585"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175,00 cv</w:t>
            </w:r>
          </w:p>
        </w:tc>
      </w:tr>
      <w:tr w:rsidR="00E56E01" w:rsidRPr="00E56E01" w14:paraId="4F4567DA" w14:textId="77777777" w:rsidTr="00E56E01">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A76B797"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Nissan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76DDE3F" w14:textId="77777777" w:rsidR="00E56E01" w:rsidRPr="00E56E01" w:rsidRDefault="00E56E01" w:rsidP="00E56E01">
            <w:pPr>
              <w:rPr>
                <w:rFonts w:ascii="Times New Roman" w:hAnsi="Times New Roman"/>
                <w:sz w:val="16"/>
                <w:szCs w:val="16"/>
                <w:lang w:eastAsia="fr-CA"/>
              </w:rPr>
            </w:pPr>
            <w:proofErr w:type="spellStart"/>
            <w:r w:rsidRPr="00E56E01">
              <w:rPr>
                <w:rFonts w:ascii="Calibri" w:hAnsi="Calibri"/>
                <w:color w:val="000000"/>
                <w:sz w:val="16"/>
                <w:szCs w:val="16"/>
                <w:lang w:eastAsia="fr-CA"/>
              </w:rPr>
              <w:t>Sentra</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CF3C7D1"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115,00 cv</w:t>
            </w:r>
          </w:p>
        </w:tc>
      </w:tr>
      <w:tr w:rsidR="00E56E01" w:rsidRPr="00E56E01" w14:paraId="3E4BB649" w14:textId="77777777" w:rsidTr="00E56E01">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4AE089D"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Toyota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38D3087" w14:textId="77777777" w:rsidR="00E56E01" w:rsidRPr="00E56E01" w:rsidRDefault="00E56E01" w:rsidP="00E56E01">
            <w:pPr>
              <w:rPr>
                <w:rFonts w:ascii="Times New Roman" w:hAnsi="Times New Roman"/>
                <w:sz w:val="16"/>
                <w:szCs w:val="16"/>
                <w:lang w:eastAsia="fr-CA"/>
              </w:rPr>
            </w:pPr>
            <w:proofErr w:type="spellStart"/>
            <w:r w:rsidRPr="00E56E01">
              <w:rPr>
                <w:rFonts w:ascii="Calibri" w:hAnsi="Calibri"/>
                <w:color w:val="000000"/>
                <w:sz w:val="16"/>
                <w:szCs w:val="16"/>
                <w:lang w:eastAsia="fr-CA"/>
              </w:rPr>
              <w:t>Echo</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A8B5514"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105,00 cv</w:t>
            </w:r>
          </w:p>
        </w:tc>
      </w:tr>
      <w:tr w:rsidR="00E56E01" w:rsidRPr="00E56E01" w14:paraId="7AE2F3A9" w14:textId="77777777" w:rsidTr="00E56E01">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99CD613"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Toyota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0CD82A7" w14:textId="77777777" w:rsidR="00E56E01" w:rsidRPr="00E56E01" w:rsidRDefault="00E56E01" w:rsidP="00E56E01">
            <w:pPr>
              <w:rPr>
                <w:rFonts w:ascii="Times New Roman" w:hAnsi="Times New Roman"/>
                <w:sz w:val="16"/>
                <w:szCs w:val="16"/>
                <w:lang w:eastAsia="fr-CA"/>
              </w:rPr>
            </w:pPr>
            <w:proofErr w:type="spellStart"/>
            <w:r w:rsidRPr="00E56E01">
              <w:rPr>
                <w:rFonts w:ascii="Calibri" w:hAnsi="Calibri"/>
                <w:color w:val="000000"/>
                <w:sz w:val="16"/>
                <w:szCs w:val="16"/>
                <w:lang w:eastAsia="fr-CA"/>
              </w:rPr>
              <w:t>Camry</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719FBF0"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165,00 cv</w:t>
            </w:r>
          </w:p>
        </w:tc>
      </w:tr>
      <w:tr w:rsidR="00E56E01" w:rsidRPr="00E56E01" w14:paraId="1DA89F5E" w14:textId="77777777" w:rsidTr="00E56E01">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FAA938D"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Chevrolet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DEB7D7B" w14:textId="77777777" w:rsidR="00E56E01" w:rsidRPr="00E56E01" w:rsidRDefault="00E56E01" w:rsidP="00E56E01">
            <w:pPr>
              <w:rPr>
                <w:rFonts w:ascii="Times New Roman" w:hAnsi="Times New Roman"/>
                <w:sz w:val="16"/>
                <w:szCs w:val="16"/>
                <w:lang w:eastAsia="fr-CA"/>
              </w:rPr>
            </w:pPr>
            <w:proofErr w:type="spellStart"/>
            <w:r w:rsidRPr="00E56E01">
              <w:rPr>
                <w:rFonts w:ascii="Calibri" w:hAnsi="Calibri"/>
                <w:color w:val="000000"/>
                <w:sz w:val="16"/>
                <w:szCs w:val="16"/>
                <w:lang w:eastAsia="fr-CA"/>
              </w:rPr>
              <w:t>Sunfire</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E39E23A"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115,00 cv</w:t>
            </w:r>
          </w:p>
        </w:tc>
      </w:tr>
      <w:tr w:rsidR="00E56E01" w:rsidRPr="00E56E01" w14:paraId="307E6E9E" w14:textId="77777777" w:rsidTr="00E56E01">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8F699E2"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Chevrolet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77A70E8"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Impala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F4A4D26"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145,00 cv</w:t>
            </w:r>
          </w:p>
        </w:tc>
      </w:tr>
      <w:tr w:rsidR="00E56E01" w:rsidRPr="00E56E01" w14:paraId="616885CA" w14:textId="77777777" w:rsidTr="00E56E01">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D6665A2"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Mazda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C55E791"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Protégé</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6A19F48"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115,00 cv</w:t>
            </w:r>
          </w:p>
        </w:tc>
      </w:tr>
      <w:tr w:rsidR="00E56E01" w:rsidRPr="00E56E01" w14:paraId="139AD98B" w14:textId="77777777" w:rsidTr="00E56E01">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1E18129"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Mazda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324AF27"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Protégé</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16039EB"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125,00 cv</w:t>
            </w:r>
          </w:p>
        </w:tc>
      </w:tr>
      <w:tr w:rsidR="00E56E01" w:rsidRPr="00E56E01" w14:paraId="0A953831" w14:textId="77777777" w:rsidTr="00E56E01">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6987600"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Mazda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1F3A2F0"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Protégé</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ABE88DC"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135,00 cv</w:t>
            </w:r>
          </w:p>
        </w:tc>
      </w:tr>
      <w:tr w:rsidR="00E56E01" w:rsidRPr="00E56E01" w14:paraId="25144126" w14:textId="77777777" w:rsidTr="00E56E01">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999623B"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Chrysler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C5A2E47"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Jeep</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AAE2027"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135,00 cv</w:t>
            </w:r>
          </w:p>
        </w:tc>
      </w:tr>
      <w:tr w:rsidR="00E56E01" w:rsidRPr="00E56E01" w14:paraId="30CCC64F" w14:textId="77777777" w:rsidTr="00E56E01">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5142580"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Chrysler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0EF590C"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 xml:space="preserve">New </w:t>
            </w:r>
            <w:proofErr w:type="spellStart"/>
            <w:r w:rsidRPr="00E56E01">
              <w:rPr>
                <w:rFonts w:ascii="Calibri" w:hAnsi="Calibri"/>
                <w:color w:val="000000"/>
                <w:sz w:val="16"/>
                <w:szCs w:val="16"/>
                <w:lang w:eastAsia="fr-CA"/>
              </w:rPr>
              <w:t>Yorker</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937E804"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165,00 cv</w:t>
            </w:r>
          </w:p>
        </w:tc>
      </w:tr>
      <w:tr w:rsidR="00E56E01" w:rsidRPr="00E56E01" w14:paraId="3C100F2C" w14:textId="77777777" w:rsidTr="00E56E01">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AE08AE8"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Nissan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33DC7B0" w14:textId="77777777" w:rsidR="00E56E01" w:rsidRPr="00E56E01" w:rsidRDefault="00E56E01" w:rsidP="00E56E01">
            <w:pPr>
              <w:rPr>
                <w:rFonts w:ascii="Times New Roman" w:hAnsi="Times New Roman"/>
                <w:sz w:val="16"/>
                <w:szCs w:val="16"/>
                <w:lang w:eastAsia="fr-CA"/>
              </w:rPr>
            </w:pPr>
            <w:proofErr w:type="spellStart"/>
            <w:r w:rsidRPr="00E56E01">
              <w:rPr>
                <w:rFonts w:ascii="Calibri" w:hAnsi="Calibri"/>
                <w:color w:val="000000"/>
                <w:sz w:val="16"/>
                <w:szCs w:val="16"/>
                <w:lang w:eastAsia="fr-CA"/>
              </w:rPr>
              <w:t>Pathfinder</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42289E0"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175,00 cv</w:t>
            </w:r>
          </w:p>
        </w:tc>
      </w:tr>
      <w:tr w:rsidR="00E56E01" w:rsidRPr="00E56E01" w14:paraId="0C3ECAE0" w14:textId="77777777" w:rsidTr="00E56E01">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F22D8AF"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Mazda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6DF9947" w14:textId="77777777" w:rsidR="00E56E01" w:rsidRPr="00E56E01" w:rsidRDefault="00E56E01" w:rsidP="00E56E01">
            <w:pPr>
              <w:rPr>
                <w:rFonts w:ascii="Times New Roman" w:hAnsi="Times New Roman"/>
                <w:sz w:val="16"/>
                <w:szCs w:val="16"/>
                <w:lang w:eastAsia="fr-CA"/>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B07FB41"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135,00 cv</w:t>
            </w:r>
          </w:p>
        </w:tc>
      </w:tr>
      <w:tr w:rsidR="00E56E01" w:rsidRPr="00E56E01" w14:paraId="50FEA22C" w14:textId="77777777" w:rsidTr="00E56E01">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FF9BA2E"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Mazda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A686981"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Protégé</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2A437D4"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115,00 cv</w:t>
            </w:r>
          </w:p>
        </w:tc>
      </w:tr>
      <w:tr w:rsidR="00E56E01" w:rsidRPr="00E56E01" w14:paraId="40B46973" w14:textId="77777777" w:rsidTr="00E56E01">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3A049E0"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Mazda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73EF2B0"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626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4F11B62"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165,00 cv</w:t>
            </w:r>
          </w:p>
        </w:tc>
      </w:tr>
      <w:tr w:rsidR="00E56E01" w:rsidRPr="00E56E01" w14:paraId="4264F2B7" w14:textId="77777777" w:rsidTr="00E56E01">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43E3B5D"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Toyota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2784FC7" w14:textId="77777777" w:rsidR="00E56E01" w:rsidRPr="00E56E01" w:rsidRDefault="00E56E01" w:rsidP="00E56E01">
            <w:pPr>
              <w:rPr>
                <w:rFonts w:ascii="Times New Roman" w:hAnsi="Times New Roman"/>
                <w:sz w:val="16"/>
                <w:szCs w:val="16"/>
                <w:lang w:eastAsia="fr-CA"/>
              </w:rPr>
            </w:pPr>
            <w:proofErr w:type="spellStart"/>
            <w:r w:rsidRPr="00E56E01">
              <w:rPr>
                <w:rFonts w:ascii="Calibri" w:hAnsi="Calibri"/>
                <w:color w:val="000000"/>
                <w:sz w:val="16"/>
                <w:szCs w:val="16"/>
                <w:lang w:eastAsia="fr-CA"/>
              </w:rPr>
              <w:t>Camry</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C995BD6"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00,00 cv</w:t>
            </w:r>
          </w:p>
        </w:tc>
      </w:tr>
      <w:tr w:rsidR="00E56E01" w:rsidRPr="00E56E01" w14:paraId="52BE7F99" w14:textId="77777777" w:rsidTr="00E56E01">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5C02562"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Pontiac</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766DE58" w14:textId="77777777" w:rsidR="00E56E01" w:rsidRPr="00E56E01" w:rsidRDefault="00E56E01" w:rsidP="00E56E01">
            <w:pPr>
              <w:rPr>
                <w:rFonts w:ascii="Times New Roman" w:hAnsi="Times New Roman"/>
                <w:sz w:val="16"/>
                <w:szCs w:val="16"/>
                <w:lang w:eastAsia="fr-CA"/>
              </w:rPr>
            </w:pPr>
            <w:proofErr w:type="spellStart"/>
            <w:r w:rsidRPr="00E56E01">
              <w:rPr>
                <w:rFonts w:ascii="Calibri" w:hAnsi="Calibri"/>
                <w:color w:val="000000"/>
                <w:sz w:val="16"/>
                <w:szCs w:val="16"/>
                <w:lang w:eastAsia="fr-CA"/>
              </w:rPr>
              <w:t>Sunfire</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06CA339" w14:textId="77777777" w:rsidR="00E56E01" w:rsidRPr="00E56E01" w:rsidRDefault="00E56E01" w:rsidP="00E56E01">
            <w:pPr>
              <w:rPr>
                <w:rFonts w:ascii="Times New Roman" w:hAnsi="Times New Roman"/>
                <w:sz w:val="16"/>
                <w:szCs w:val="16"/>
                <w:lang w:eastAsia="fr-CA"/>
              </w:rPr>
            </w:pPr>
          </w:p>
        </w:tc>
      </w:tr>
      <w:tr w:rsidR="00E56E01" w:rsidRPr="00E56E01" w14:paraId="0DACD35D" w14:textId="77777777" w:rsidTr="00E56E01">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131EBC4"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Pontiac</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32EC095" w14:textId="77777777" w:rsidR="00E56E01" w:rsidRPr="00E56E01" w:rsidRDefault="00E56E01" w:rsidP="00E56E01">
            <w:pPr>
              <w:rPr>
                <w:rFonts w:ascii="Times New Roman" w:hAnsi="Times New Roman"/>
                <w:sz w:val="16"/>
                <w:szCs w:val="16"/>
                <w:lang w:eastAsia="fr-CA"/>
              </w:rPr>
            </w:pPr>
            <w:proofErr w:type="spellStart"/>
            <w:r w:rsidRPr="00E56E01">
              <w:rPr>
                <w:rFonts w:ascii="Calibri" w:hAnsi="Calibri"/>
                <w:color w:val="000000"/>
                <w:sz w:val="16"/>
                <w:szCs w:val="16"/>
                <w:lang w:eastAsia="fr-CA"/>
              </w:rPr>
              <w:t>Sunfire</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39EC9B4" w14:textId="77777777" w:rsidR="00E56E01" w:rsidRPr="00E56E01" w:rsidRDefault="00E56E01" w:rsidP="00E56E01">
            <w:pPr>
              <w:rPr>
                <w:rFonts w:ascii="Times New Roman" w:hAnsi="Times New Roman"/>
                <w:sz w:val="16"/>
                <w:szCs w:val="16"/>
                <w:lang w:eastAsia="fr-CA"/>
              </w:rPr>
            </w:pPr>
          </w:p>
        </w:tc>
      </w:tr>
      <w:tr w:rsidR="00E56E01" w:rsidRPr="00E56E01" w14:paraId="5379E4E1" w14:textId="77777777" w:rsidTr="00E56E01">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A354983"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Nissan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951FF4F" w14:textId="77777777" w:rsidR="00E56E01" w:rsidRPr="00E56E01" w:rsidRDefault="00E56E01" w:rsidP="00E56E01">
            <w:pPr>
              <w:rPr>
                <w:rFonts w:ascii="Times New Roman" w:hAnsi="Times New Roman"/>
                <w:sz w:val="16"/>
                <w:szCs w:val="16"/>
                <w:lang w:eastAsia="fr-CA"/>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9BC2F93" w14:textId="77777777" w:rsidR="00E56E01" w:rsidRPr="00E56E01" w:rsidRDefault="00E56E01" w:rsidP="00E56E01">
            <w:pPr>
              <w:rPr>
                <w:rFonts w:ascii="Times New Roman" w:hAnsi="Times New Roman"/>
                <w:sz w:val="16"/>
                <w:szCs w:val="16"/>
                <w:lang w:eastAsia="fr-CA"/>
              </w:rPr>
            </w:pPr>
          </w:p>
        </w:tc>
      </w:tr>
      <w:tr w:rsidR="00E56E01" w:rsidRPr="00E56E01" w14:paraId="001D30AD" w14:textId="77777777" w:rsidTr="00E56E01">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64E7AB6"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Chevrolet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BC64BF9"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Cavalier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15D373E"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115,00 cv</w:t>
            </w:r>
          </w:p>
        </w:tc>
      </w:tr>
      <w:tr w:rsidR="00E56E01" w:rsidRPr="00E56E01" w14:paraId="3F239208" w14:textId="77777777" w:rsidTr="00E56E01">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AE10694"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Mazda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5C662A4"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626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6C2EDA4"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165,00 cv</w:t>
            </w:r>
          </w:p>
        </w:tc>
      </w:tr>
      <w:tr w:rsidR="00E56E01" w:rsidRPr="00E56E01" w14:paraId="05AC7F40" w14:textId="77777777" w:rsidTr="00E56E01">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2A6147F"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Nissan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86D32F0" w14:textId="77777777" w:rsidR="00E56E01" w:rsidRPr="00E56E01" w:rsidRDefault="00E56E01" w:rsidP="00E56E01">
            <w:pPr>
              <w:rPr>
                <w:rFonts w:ascii="Times New Roman" w:hAnsi="Times New Roman"/>
                <w:sz w:val="16"/>
                <w:szCs w:val="16"/>
                <w:lang w:eastAsia="fr-CA"/>
              </w:rPr>
            </w:pPr>
            <w:proofErr w:type="spellStart"/>
            <w:r w:rsidRPr="00E56E01">
              <w:rPr>
                <w:rFonts w:ascii="Calibri" w:hAnsi="Calibri"/>
                <w:color w:val="000000"/>
                <w:sz w:val="16"/>
                <w:szCs w:val="16"/>
                <w:lang w:eastAsia="fr-CA"/>
              </w:rPr>
              <w:t>Pathfinder</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048031F" w14:textId="77777777" w:rsidR="00E56E01" w:rsidRPr="00E56E01" w:rsidRDefault="00E56E01" w:rsidP="00E56E01">
            <w:pPr>
              <w:rPr>
                <w:rFonts w:ascii="Times New Roman" w:hAnsi="Times New Roman"/>
                <w:sz w:val="16"/>
                <w:szCs w:val="16"/>
                <w:lang w:eastAsia="fr-CA"/>
              </w:rPr>
            </w:pPr>
            <w:r w:rsidRPr="00E56E01">
              <w:rPr>
                <w:rFonts w:ascii="Calibri" w:hAnsi="Calibri"/>
                <w:color w:val="000000"/>
                <w:sz w:val="16"/>
                <w:szCs w:val="16"/>
                <w:lang w:eastAsia="fr-CA"/>
              </w:rPr>
              <w:t>165,00 cv</w:t>
            </w:r>
          </w:p>
        </w:tc>
      </w:tr>
    </w:tbl>
    <w:p w14:paraId="459A7C90" w14:textId="77777777" w:rsidR="00E56E01" w:rsidRDefault="00E56E01" w:rsidP="00E56E01"/>
    <w:p w14:paraId="52A970A3" w14:textId="77777777" w:rsidR="00E56E01" w:rsidRDefault="00E56E01" w:rsidP="00E56E01">
      <w:pPr>
        <w:sectPr w:rsidR="00E56E01" w:rsidSect="00E56E01">
          <w:type w:val="continuous"/>
          <w:pgSz w:w="12240" w:h="15840" w:code="1"/>
          <w:pgMar w:top="1440" w:right="1440" w:bottom="1440" w:left="1440" w:header="720" w:footer="720" w:gutter="0"/>
          <w:cols w:num="2" w:space="720"/>
          <w:titlePg/>
        </w:sectPr>
      </w:pPr>
    </w:p>
    <w:p w14:paraId="4952EC44" w14:textId="77777777" w:rsidR="00E56E01" w:rsidRDefault="00E56E01">
      <w:pPr>
        <w:rPr>
          <w:b/>
          <w:u w:val="single"/>
        </w:rPr>
      </w:pPr>
      <w:r>
        <w:br w:type="page"/>
      </w:r>
    </w:p>
    <w:p w14:paraId="0D3EB862" w14:textId="77777777" w:rsidR="00E56E01" w:rsidRDefault="00E345F5" w:rsidP="00E56E01">
      <w:pPr>
        <w:pStyle w:val="Titre3"/>
      </w:pPr>
      <w:r>
        <w:t>Quelques précisions</w:t>
      </w:r>
    </w:p>
    <w:p w14:paraId="3A344C9C" w14:textId="77777777" w:rsidR="00E345F5" w:rsidRDefault="00E345F5" w:rsidP="00E345F5">
      <w:pPr>
        <w:pStyle w:val="Titre4"/>
      </w:pPr>
      <w:r>
        <w:t>Sur ORDER BY</w:t>
      </w:r>
    </w:p>
    <w:p w14:paraId="036BE1AE" w14:textId="77777777" w:rsidR="00E345F5" w:rsidRDefault="00E345F5" w:rsidP="00E345F5">
      <w:pPr>
        <w:pStyle w:val="Listepuces"/>
      </w:pPr>
      <w:r>
        <w:t xml:space="preserve">Pas possible sur les types memo ou </w:t>
      </w:r>
      <w:proofErr w:type="spellStart"/>
      <w:r>
        <w:t>objetOLE</w:t>
      </w:r>
      <w:proofErr w:type="spellEnd"/>
    </w:p>
    <w:p w14:paraId="5CBD7DFE" w14:textId="77777777" w:rsidR="00E345F5" w:rsidRDefault="00E345F5" w:rsidP="00E345F5">
      <w:pPr>
        <w:pStyle w:val="Listepuces"/>
      </w:pPr>
      <w:r>
        <w:t>C’est possible de faire :</w:t>
      </w:r>
    </w:p>
    <w:p w14:paraId="6C975270" w14:textId="77777777" w:rsidR="00E345F5" w:rsidRPr="00245DC6" w:rsidRDefault="00E345F5" w:rsidP="00E345F5">
      <w:pPr>
        <w:pStyle w:val="Requte"/>
        <w:rPr>
          <w:lang w:val="en-CA"/>
        </w:rPr>
      </w:pPr>
      <w:r w:rsidRPr="00245DC6">
        <w:rPr>
          <w:lang w:val="en-CA"/>
        </w:rPr>
        <w:t>SELECT Nom, Prénom, Age, Ville</w:t>
      </w:r>
      <w:r w:rsidRPr="00245DC6">
        <w:rPr>
          <w:lang w:val="en-CA"/>
        </w:rPr>
        <w:br/>
        <w:t>FROM Employés</w:t>
      </w:r>
      <w:r w:rsidRPr="00245DC6">
        <w:rPr>
          <w:lang w:val="en-CA"/>
        </w:rPr>
        <w:br/>
        <w:t>ORDER BY 3, 1 DESC;</w:t>
      </w:r>
    </w:p>
    <w:p w14:paraId="04427260" w14:textId="77777777" w:rsidR="00E345F5" w:rsidRDefault="00E345F5" w:rsidP="00E345F5">
      <w:pPr>
        <w:pStyle w:val="Listepuces2"/>
      </w:pPr>
      <w:r>
        <w:t>3 étant le 3</w:t>
      </w:r>
      <w:r w:rsidRPr="00E345F5">
        <w:rPr>
          <w:vertAlign w:val="superscript"/>
        </w:rPr>
        <w:t>e</w:t>
      </w:r>
      <w:r>
        <w:t xml:space="preserve"> élément dans la liste du SELECT et 1 le 1</w:t>
      </w:r>
      <w:r w:rsidRPr="00E345F5">
        <w:rPr>
          <w:vertAlign w:val="superscript"/>
        </w:rPr>
        <w:t>er</w:t>
      </w:r>
    </w:p>
    <w:p w14:paraId="042A7EB5" w14:textId="77777777" w:rsidR="00E345F5" w:rsidRDefault="00E345F5" w:rsidP="00E345F5">
      <w:pPr>
        <w:pStyle w:val="Listepuces2"/>
      </w:pPr>
      <w:r>
        <w:t>C’est possible, mais moins explicite ou significatif, donc à ne pas faire.</w:t>
      </w:r>
    </w:p>
    <w:p w14:paraId="6D4B9136" w14:textId="77777777" w:rsidR="00E345F5" w:rsidRDefault="00E345F5" w:rsidP="00E345F5">
      <w:pPr>
        <w:pStyle w:val="Titre4"/>
      </w:pPr>
      <w:r>
        <w:t>Sur GROUP BY</w:t>
      </w:r>
    </w:p>
    <w:p w14:paraId="070EABF2" w14:textId="77777777" w:rsidR="00E345F5" w:rsidRDefault="00E345F5" w:rsidP="00E345F5">
      <w:pPr>
        <w:pStyle w:val="Listepuces"/>
      </w:pPr>
      <w:r>
        <w:t>Si la liste du SELECT ne contient que des fonctions d’agrégat, le GROUP BY n’est pas obligatoire.</w:t>
      </w:r>
    </w:p>
    <w:p w14:paraId="58E728F9" w14:textId="77777777" w:rsidR="00E345F5" w:rsidRDefault="00E345F5" w:rsidP="00E345F5">
      <w:pPr>
        <w:pStyle w:val="Requte"/>
      </w:pPr>
      <w:r w:rsidRPr="00245DC6">
        <w:rPr>
          <w:lang w:val="en-CA"/>
        </w:rPr>
        <w:t xml:space="preserve">SELECT </w:t>
      </w:r>
      <w:proofErr w:type="gramStart"/>
      <w:r w:rsidRPr="00245DC6">
        <w:rPr>
          <w:lang w:val="en-CA"/>
        </w:rPr>
        <w:t>COUNT(</w:t>
      </w:r>
      <w:proofErr w:type="gramEnd"/>
      <w:r w:rsidRPr="00245DC6">
        <w:rPr>
          <w:lang w:val="en-CA"/>
        </w:rPr>
        <w:t xml:space="preserve">…) AS Nb, MAX(…) </w:t>
      </w:r>
      <w:r>
        <w:t>AS Max</w:t>
      </w:r>
      <w:r>
        <w:br/>
        <w:t>FROM Table;</w:t>
      </w:r>
      <w:r>
        <w:br/>
        <w:t xml:space="preserve"> </w:t>
      </w:r>
      <w:r>
        <w:tab/>
      </w:r>
      <w:r>
        <w:tab/>
        <w:t>(ne pas mettre de GROUP BY)</w:t>
      </w:r>
    </w:p>
    <w:p w14:paraId="371BABEE" w14:textId="77777777" w:rsidR="003E739C" w:rsidRDefault="003E739C"/>
    <w:p w14:paraId="3B9F8A46" w14:textId="77777777" w:rsidR="003E739C" w:rsidRDefault="003E739C"/>
    <w:p w14:paraId="72887DD6" w14:textId="77777777" w:rsidR="003E739C" w:rsidRDefault="003E739C"/>
    <w:p w14:paraId="795075D9" w14:textId="77777777" w:rsidR="003E739C" w:rsidRDefault="003E739C"/>
    <w:p w14:paraId="1EC5F075" w14:textId="77777777" w:rsidR="006B5E23" w:rsidRDefault="006B5E23">
      <w:pPr>
        <w:rPr>
          <w:b/>
          <w:u w:val="single"/>
        </w:rPr>
      </w:pPr>
      <w:r>
        <w:br w:type="page"/>
      </w:r>
    </w:p>
    <w:p w14:paraId="2AA67E44" w14:textId="77777777" w:rsidR="00E345F5" w:rsidRDefault="00E345F5" w:rsidP="00E345F5">
      <w:pPr>
        <w:pStyle w:val="Titre3"/>
      </w:pPr>
      <w:r>
        <w:t>Sous-Requête</w:t>
      </w:r>
    </w:p>
    <w:p w14:paraId="5046AE4D" w14:textId="77777777" w:rsidR="00E345F5" w:rsidRDefault="00BB2AD6" w:rsidP="00E345F5">
      <w:pPr>
        <w:pStyle w:val="Listepuces2"/>
      </w:pPr>
      <w:r>
        <w:t xml:space="preserve">C’est une instruction </w:t>
      </w:r>
      <w:r w:rsidR="00E345F5">
        <w:t>SELECT imbriquée dans une autre instruction SELECT.</w:t>
      </w:r>
    </w:p>
    <w:p w14:paraId="42999145" w14:textId="77777777" w:rsidR="00E345F5" w:rsidRDefault="00E345F5" w:rsidP="00E345F5">
      <w:pPr>
        <w:pStyle w:val="Listepuces2"/>
      </w:pPr>
      <w:r>
        <w:t>Elle est toujours entre parenthèses</w:t>
      </w:r>
    </w:p>
    <w:p w14:paraId="1866E0FB" w14:textId="77777777" w:rsidR="00E345F5" w:rsidRDefault="00E345F5" w:rsidP="00E345F5">
      <w:pPr>
        <w:pStyle w:val="Listepuces"/>
      </w:pPr>
      <w:r>
        <w:t>Elle peut servir dans :</w:t>
      </w:r>
    </w:p>
    <w:p w14:paraId="3DD1B9A7" w14:textId="77777777" w:rsidR="00E345F5" w:rsidRDefault="00B24B17" w:rsidP="00E345F5">
      <w:pPr>
        <w:pStyle w:val="Listepuces2"/>
      </w:pPr>
      <w:r>
        <w:t>une liste de SELECT</w:t>
      </w:r>
      <w:r w:rsidR="00750B4F">
        <w:t xml:space="preserve"> (</w:t>
      </w:r>
      <w:proofErr w:type="spellStart"/>
      <w:r w:rsidR="00750B4F">
        <w:t>ReqR</w:t>
      </w:r>
      <w:proofErr w:type="spellEnd"/>
      <w:r w:rsidR="00750B4F">
        <w:t>)</w:t>
      </w:r>
    </w:p>
    <w:p w14:paraId="31CC058C" w14:textId="77777777" w:rsidR="00B24B17" w:rsidRDefault="00B24B17" w:rsidP="00E345F5">
      <w:pPr>
        <w:pStyle w:val="Listepuces2"/>
      </w:pPr>
      <w:proofErr w:type="gramStart"/>
      <w:r>
        <w:t>un</w:t>
      </w:r>
      <w:proofErr w:type="gramEnd"/>
      <w:r>
        <w:t xml:space="preserve"> WHERE</w:t>
      </w:r>
      <w:r w:rsidR="00750B4F">
        <w:t xml:space="preserve"> (</w:t>
      </w:r>
      <w:proofErr w:type="spellStart"/>
      <w:r w:rsidR="00750B4F">
        <w:t>ReqQ</w:t>
      </w:r>
      <w:proofErr w:type="spellEnd"/>
      <w:r w:rsidR="00750B4F">
        <w:t xml:space="preserve">, </w:t>
      </w:r>
      <w:proofErr w:type="spellStart"/>
      <w:r w:rsidR="00750B4F">
        <w:t>ReqS</w:t>
      </w:r>
      <w:proofErr w:type="spellEnd"/>
      <w:r w:rsidR="00750B4F">
        <w:t xml:space="preserve"> )</w:t>
      </w:r>
    </w:p>
    <w:p w14:paraId="7AFDA971" w14:textId="77777777" w:rsidR="00B24B17" w:rsidRDefault="00B24B17" w:rsidP="00E345F5">
      <w:pPr>
        <w:pStyle w:val="Listepuces2"/>
      </w:pPr>
      <w:r>
        <w:t>un HAVING</w:t>
      </w:r>
    </w:p>
    <w:p w14:paraId="705A4F3B" w14:textId="77777777" w:rsidR="00750B4F" w:rsidRDefault="003E739C" w:rsidP="00750B4F">
      <w:pPr>
        <w:pStyle w:val="Listepuces"/>
      </w:pPr>
      <w:r>
        <w:t>Avec le WHERE:</w:t>
      </w:r>
    </w:p>
    <w:p w14:paraId="539E7BF3" w14:textId="77777777" w:rsidR="003E739C" w:rsidRDefault="003E739C" w:rsidP="003E739C">
      <w:pPr>
        <w:pStyle w:val="Listepuces2"/>
      </w:pPr>
      <w:r>
        <w:t>Syntaxe 1 :</w:t>
      </w:r>
    </w:p>
    <w:p w14:paraId="0205FA50" w14:textId="77777777" w:rsidR="00750B4F" w:rsidRDefault="000256E4" w:rsidP="00750B4F">
      <w:pPr>
        <w:pStyle w:val="Requte"/>
      </w:pPr>
      <w:r>
        <w:t>WHERE &lt;</w:t>
      </w:r>
      <w:proofErr w:type="spellStart"/>
      <w:r>
        <w:t>expr</w:t>
      </w:r>
      <w:proofErr w:type="spellEnd"/>
      <w:r>
        <w:t xml:space="preserve">&gt; </w:t>
      </w:r>
      <w:proofErr w:type="spellStart"/>
      <w:r>
        <w:t>Opé</w:t>
      </w:r>
      <w:r w:rsidR="00750B4F">
        <w:t>r</w:t>
      </w:r>
      <w:r>
        <w:t>a</w:t>
      </w:r>
      <w:r w:rsidR="00750B4F">
        <w:t>t</w:t>
      </w:r>
      <w:r w:rsidR="003E739C">
        <w:t>ion_de_comparaison</w:t>
      </w:r>
      <w:proofErr w:type="spellEnd"/>
      <w:r w:rsidR="003E739C">
        <w:t xml:space="preserve"> [ANY|ALL</w:t>
      </w:r>
      <w:r w:rsidR="00750B4F">
        <w:t>] (</w:t>
      </w:r>
      <w:proofErr w:type="spellStart"/>
      <w:r w:rsidR="00750B4F">
        <w:t>sous_requête</w:t>
      </w:r>
      <w:proofErr w:type="spellEnd"/>
      <w:r w:rsidR="00750B4F">
        <w:t>)</w:t>
      </w:r>
    </w:p>
    <w:p w14:paraId="3A608B28" w14:textId="77777777" w:rsidR="003E739C" w:rsidRDefault="003E739C" w:rsidP="003E739C">
      <w:pPr>
        <w:pStyle w:val="Listepuces2"/>
      </w:pPr>
      <w:r>
        <w:t>Où ANY</w:t>
      </w:r>
      <w:r w:rsidR="000256E4">
        <w:t xml:space="preserve"> veux dire au moins 1 </w:t>
      </w:r>
      <w:proofErr w:type="gramStart"/>
      <w:r w:rsidR="000256E4">
        <w:t>( &lt;</w:t>
      </w:r>
      <w:proofErr w:type="spellStart"/>
      <w:proofErr w:type="gramEnd"/>
      <w:r w:rsidR="000256E4">
        <w:t>expr</w:t>
      </w:r>
      <w:proofErr w:type="spellEnd"/>
      <w:r w:rsidR="000256E4">
        <w:t xml:space="preserve">&gt; &gt; ANY (sous-requête) renvoie vrai si </w:t>
      </w:r>
      <w:proofErr w:type="spellStart"/>
      <w:r w:rsidR="000256E4">
        <w:t>expr</w:t>
      </w:r>
      <w:proofErr w:type="spellEnd"/>
      <w:r w:rsidR="000256E4">
        <w:t xml:space="preserve"> est au moins plus grande que la plus petit valeur de la sous-requête).</w:t>
      </w:r>
    </w:p>
    <w:p w14:paraId="24C74AF0" w14:textId="77777777" w:rsidR="000256E4" w:rsidRDefault="000256E4" w:rsidP="003E739C">
      <w:pPr>
        <w:pStyle w:val="Listepuces2"/>
      </w:pPr>
      <w:r>
        <w:t>Où ALL veux tous (&lt;</w:t>
      </w:r>
      <w:proofErr w:type="spellStart"/>
      <w:r>
        <w:t>expr</w:t>
      </w:r>
      <w:proofErr w:type="spellEnd"/>
      <w:r>
        <w:t xml:space="preserve">&gt; &gt; ALL (sous-requête) renvoie vrai si </w:t>
      </w:r>
      <w:proofErr w:type="spellStart"/>
      <w:r>
        <w:t>expr</w:t>
      </w:r>
      <w:proofErr w:type="spellEnd"/>
      <w:r>
        <w:t xml:space="preserve"> est plus grande que toutes les valeurs de la sous-requête, donc plus grande que la plus grande).</w:t>
      </w:r>
    </w:p>
    <w:p w14:paraId="0C9295A8" w14:textId="77777777" w:rsidR="003E739C" w:rsidRDefault="003E739C" w:rsidP="000256E4">
      <w:pPr>
        <w:pStyle w:val="Listepuces2"/>
        <w:spacing w:before="240"/>
      </w:pPr>
      <w:proofErr w:type="spellStart"/>
      <w:r>
        <w:t>Syntase</w:t>
      </w:r>
      <w:proofErr w:type="spellEnd"/>
      <w:r>
        <w:t xml:space="preserve"> 2 :</w:t>
      </w:r>
    </w:p>
    <w:p w14:paraId="6E8417E8" w14:textId="77777777" w:rsidR="003E739C" w:rsidRDefault="000256E4" w:rsidP="003E739C">
      <w:pPr>
        <w:pStyle w:val="Requte"/>
      </w:pPr>
      <w:r>
        <w:t xml:space="preserve">WHERE </w:t>
      </w:r>
      <w:r w:rsidR="003E739C">
        <w:t>&lt;</w:t>
      </w:r>
      <w:proofErr w:type="spellStart"/>
      <w:r w:rsidR="003E739C">
        <w:t>expr</w:t>
      </w:r>
      <w:proofErr w:type="spellEnd"/>
      <w:r w:rsidR="003E739C">
        <w:t>&gt; [NOT] IN (sous-requête)</w:t>
      </w:r>
    </w:p>
    <w:p w14:paraId="5C96233B" w14:textId="77777777" w:rsidR="000256E4" w:rsidRDefault="000256E4" w:rsidP="000256E4">
      <w:pPr>
        <w:pStyle w:val="Listepuces2"/>
      </w:pPr>
      <w:r>
        <w:t xml:space="preserve">Où IN renvoie vrai si </w:t>
      </w:r>
      <w:proofErr w:type="spellStart"/>
      <w:r>
        <w:t>expr</w:t>
      </w:r>
      <w:proofErr w:type="spellEnd"/>
      <w:r>
        <w:t xml:space="preserve"> se retrouve dans les résultats de la sous-requête</w:t>
      </w:r>
    </w:p>
    <w:p w14:paraId="06D26355" w14:textId="77777777" w:rsidR="003E739C" w:rsidRDefault="003E739C" w:rsidP="000256E4">
      <w:pPr>
        <w:pStyle w:val="Listepuces2"/>
        <w:spacing w:before="240"/>
      </w:pPr>
      <w:r>
        <w:t>Syntaxe 3 :</w:t>
      </w:r>
    </w:p>
    <w:p w14:paraId="50395FA3" w14:textId="77777777" w:rsidR="003E739C" w:rsidRDefault="000256E4" w:rsidP="003E739C">
      <w:pPr>
        <w:pStyle w:val="Requte"/>
      </w:pPr>
      <w:r>
        <w:t>WHERE</w:t>
      </w:r>
      <w:r w:rsidR="003E739C">
        <w:t xml:space="preserve"> [NOT] EXISTS (sous-requête)</w:t>
      </w:r>
    </w:p>
    <w:p w14:paraId="4416CD0D" w14:textId="77777777" w:rsidR="004D0FCF" w:rsidRDefault="004D0FCF" w:rsidP="003E739C">
      <w:pPr>
        <w:pStyle w:val="Requte"/>
      </w:pPr>
    </w:p>
    <w:p w14:paraId="39C54796" w14:textId="77777777" w:rsidR="004D0FCF" w:rsidRDefault="004D0FCF" w:rsidP="003E739C">
      <w:pPr>
        <w:pStyle w:val="Requte"/>
      </w:pPr>
    </w:p>
    <w:p w14:paraId="6058137E" w14:textId="77777777" w:rsidR="004D0FCF" w:rsidRPr="004D0FCF" w:rsidRDefault="004D0FCF" w:rsidP="003E739C">
      <w:pPr>
        <w:pStyle w:val="Requte"/>
        <w:rPr>
          <w:lang w:val="en-CA"/>
        </w:rPr>
      </w:pPr>
      <w:r w:rsidRPr="004D0FCF">
        <w:rPr>
          <w:lang w:val="en-CA"/>
        </w:rPr>
        <w:t xml:space="preserve">SELECT </w:t>
      </w:r>
      <w:proofErr w:type="spellStart"/>
      <w:r w:rsidRPr="004D0FCF">
        <w:rPr>
          <w:lang w:val="en-CA"/>
        </w:rPr>
        <w:t>AniNom</w:t>
      </w:r>
      <w:proofErr w:type="spellEnd"/>
      <w:r w:rsidRPr="004D0FCF">
        <w:rPr>
          <w:lang w:val="en-CA"/>
        </w:rPr>
        <w:t xml:space="preserve"> FROM </w:t>
      </w:r>
      <w:proofErr w:type="spellStart"/>
      <w:r w:rsidRPr="004D0FCF">
        <w:rPr>
          <w:lang w:val="en-CA"/>
        </w:rPr>
        <w:t>Animaux</w:t>
      </w:r>
      <w:proofErr w:type="spellEnd"/>
    </w:p>
    <w:p w14:paraId="2DF0A5FC" w14:textId="77777777" w:rsidR="004D0FCF" w:rsidRPr="004D0FCF" w:rsidRDefault="004D0FCF" w:rsidP="003E739C">
      <w:pPr>
        <w:pStyle w:val="Requte"/>
        <w:rPr>
          <w:lang w:val="en-CA"/>
        </w:rPr>
      </w:pPr>
      <w:r w:rsidRPr="004D0FCF">
        <w:rPr>
          <w:lang w:val="en-CA"/>
        </w:rPr>
        <w:t xml:space="preserve">WHERE EXISTS (SELECT </w:t>
      </w:r>
      <w:proofErr w:type="spellStart"/>
      <w:r w:rsidRPr="004D0FCF">
        <w:rPr>
          <w:lang w:val="en-CA"/>
        </w:rPr>
        <w:t>AniCode</w:t>
      </w:r>
      <w:proofErr w:type="spellEnd"/>
      <w:r w:rsidRPr="004D0FCF">
        <w:rPr>
          <w:lang w:val="en-CA"/>
        </w:rPr>
        <w:t xml:space="preserve"> FROM </w:t>
      </w:r>
      <w:proofErr w:type="spellStart"/>
      <w:r w:rsidRPr="004D0FCF">
        <w:rPr>
          <w:lang w:val="en-CA"/>
        </w:rPr>
        <w:t>Animaux</w:t>
      </w:r>
      <w:proofErr w:type="spellEnd"/>
      <w:r w:rsidRPr="004D0FCF">
        <w:rPr>
          <w:lang w:val="en-CA"/>
        </w:rPr>
        <w:t xml:space="preserve"> WHERE </w:t>
      </w:r>
      <w:proofErr w:type="spellStart"/>
      <w:r w:rsidRPr="004D0FCF">
        <w:rPr>
          <w:lang w:val="en-CA"/>
        </w:rPr>
        <w:t>AniSexe</w:t>
      </w:r>
      <w:proofErr w:type="spellEnd"/>
      <w:r w:rsidRPr="004D0FCF">
        <w:rPr>
          <w:lang w:val="en-CA"/>
        </w:rPr>
        <w:t xml:space="preserve"> = ‘M’)</w:t>
      </w:r>
    </w:p>
    <w:p w14:paraId="041C8CE4" w14:textId="77777777" w:rsidR="000256E4" w:rsidRDefault="000256E4" w:rsidP="000256E4">
      <w:pPr>
        <w:pStyle w:val="Listepuces2"/>
      </w:pPr>
      <w:r>
        <w:t xml:space="preserve">Où </w:t>
      </w:r>
      <w:r w:rsidR="00DE4064">
        <w:t>EXISTS renvoie vrai s’il y a des résultats à la sous-requête.</w:t>
      </w:r>
    </w:p>
    <w:p w14:paraId="5655C039" w14:textId="77777777" w:rsidR="00D37BAF" w:rsidRDefault="00D37BAF">
      <w:pPr>
        <w:rPr>
          <w:b/>
        </w:rPr>
      </w:pPr>
      <w:r>
        <w:rPr>
          <w:b/>
        </w:rPr>
        <w:br w:type="page"/>
      </w:r>
    </w:p>
    <w:p w14:paraId="32BC29CB" w14:textId="77777777" w:rsidR="003E739C" w:rsidRDefault="008B4001" w:rsidP="00DE4064">
      <w:pPr>
        <w:pStyle w:val="Listepuces"/>
        <w:rPr>
          <w:b/>
        </w:rPr>
      </w:pPr>
      <w:proofErr w:type="spellStart"/>
      <w:r w:rsidRPr="008B4001">
        <w:rPr>
          <w:b/>
        </w:rPr>
        <w:t>ReqQ</w:t>
      </w:r>
      <w:proofErr w:type="spellEnd"/>
    </w:p>
    <w:p w14:paraId="779C177A" w14:textId="77777777" w:rsidR="00FC5040" w:rsidRDefault="0027795C" w:rsidP="00FC5040">
      <w:pPr>
        <w:pStyle w:val="Listepuces2"/>
      </w:pPr>
      <w:r>
        <w:t xml:space="preserve">Quels sont les animaux qui sont plus vieux que la moyenne </w:t>
      </w:r>
      <w:r w:rsidR="005E6C39">
        <w:t xml:space="preserve">des animaux appartenant à des clients qui sont des établissements commerciaux (type 2)? On veut les </w:t>
      </w:r>
      <w:r w:rsidR="005D6AAF">
        <w:t>nom</w:t>
      </w:r>
      <w:r w:rsidR="002C36F8">
        <w:t>s</w:t>
      </w:r>
      <w:r w:rsidR="005D6AAF">
        <w:t xml:space="preserve"> des </w:t>
      </w:r>
      <w:r w:rsidR="005E6C39">
        <w:t>animaux les plus jeune</w:t>
      </w:r>
      <w:r w:rsidR="005D6AAF">
        <w:t>s</w:t>
      </w:r>
      <w:r w:rsidR="005E6C39">
        <w:t xml:space="preserve"> en premier</w:t>
      </w:r>
      <w:r w:rsidR="005D6AAF">
        <w:t xml:space="preserve"> avec leur date de naissance et leur âge</w:t>
      </w:r>
      <w:r w:rsidR="005E6C39">
        <w:t>.</w:t>
      </w:r>
    </w:p>
    <w:p w14:paraId="3A3D8F25" w14:textId="77777777" w:rsidR="008B4001" w:rsidRDefault="00FC5040" w:rsidP="00FC5040">
      <w:pPr>
        <w:pStyle w:val="Requte"/>
      </w:pPr>
      <w:r>
        <w:t xml:space="preserve">SELECT </w:t>
      </w:r>
      <w:proofErr w:type="spellStart"/>
      <w:r>
        <w:t>AniNom</w:t>
      </w:r>
      <w:proofErr w:type="spellEnd"/>
      <w:r>
        <w:t xml:space="preserve">, </w:t>
      </w:r>
      <w:proofErr w:type="spellStart"/>
      <w:r>
        <w:t>AniNaissance</w:t>
      </w:r>
      <w:proofErr w:type="spellEnd"/>
      <w:r w:rsidR="005D6AAF">
        <w:t>,</w:t>
      </w:r>
      <w:r>
        <w:t xml:space="preserve"> </w:t>
      </w:r>
      <w:proofErr w:type="spellStart"/>
      <w:proofErr w:type="gramStart"/>
      <w:r w:rsidR="005D6AAF" w:rsidRPr="005D6AAF">
        <w:t>DonnerAge</w:t>
      </w:r>
      <w:proofErr w:type="spellEnd"/>
      <w:r w:rsidR="005D6AAF" w:rsidRPr="005D6AAF">
        <w:t>(</w:t>
      </w:r>
      <w:proofErr w:type="spellStart"/>
      <w:proofErr w:type="gramEnd"/>
      <w:r w:rsidR="005D6AAF" w:rsidRPr="005D6AAF">
        <w:t>AniNaissance</w:t>
      </w:r>
      <w:proofErr w:type="spellEnd"/>
      <w:r w:rsidR="005D6AAF" w:rsidRPr="005D6AAF">
        <w:t>) AS Âge</w:t>
      </w:r>
      <w:r>
        <w:br/>
        <w:t>FROM Animaux</w:t>
      </w:r>
      <w:r>
        <w:br/>
        <w:t xml:space="preserve">WHERE </w:t>
      </w:r>
      <w:proofErr w:type="spellStart"/>
      <w:r>
        <w:t>AniNaissance</w:t>
      </w:r>
      <w:proofErr w:type="spellEnd"/>
      <w:r>
        <w:t xml:space="preserve"> &lt;</w:t>
      </w:r>
      <w:r>
        <w:tab/>
        <w:t>( SELECT AVG(</w:t>
      </w:r>
      <w:proofErr w:type="spellStart"/>
      <w:r>
        <w:t>AniNaissance</w:t>
      </w:r>
      <w:proofErr w:type="spellEnd"/>
      <w:r>
        <w:t>)</w:t>
      </w:r>
      <w:r>
        <w:br/>
      </w:r>
      <w:r>
        <w:tab/>
      </w:r>
      <w:r>
        <w:tab/>
      </w:r>
      <w:r>
        <w:tab/>
      </w:r>
      <w:r>
        <w:tab/>
      </w:r>
      <w:r>
        <w:tab/>
        <w:t>FROM Clients INNER JOIN Animaux</w:t>
      </w:r>
      <w:r>
        <w:br/>
      </w:r>
      <w:r>
        <w:tab/>
      </w:r>
      <w:r>
        <w:tab/>
      </w:r>
      <w:r>
        <w:tab/>
      </w:r>
      <w:r>
        <w:tab/>
      </w:r>
      <w:r>
        <w:tab/>
        <w:t xml:space="preserve">ON </w:t>
      </w:r>
      <w:proofErr w:type="spellStart"/>
      <w:r>
        <w:t>Animaux.AniCodeClient</w:t>
      </w:r>
      <w:proofErr w:type="spellEnd"/>
      <w:r>
        <w:t xml:space="preserve"> = </w:t>
      </w:r>
      <w:r>
        <w:br/>
      </w:r>
      <w:r>
        <w:tab/>
      </w:r>
      <w:r>
        <w:tab/>
      </w:r>
      <w:r>
        <w:tab/>
      </w:r>
      <w:r>
        <w:tab/>
      </w:r>
      <w:r>
        <w:tab/>
      </w:r>
      <w:r>
        <w:tab/>
      </w:r>
      <w:r>
        <w:tab/>
      </w:r>
      <w:r>
        <w:tab/>
      </w:r>
      <w:r>
        <w:tab/>
      </w:r>
      <w:proofErr w:type="spellStart"/>
      <w:r>
        <w:t>Clients.ClientCode</w:t>
      </w:r>
      <w:proofErr w:type="spellEnd"/>
      <w:r>
        <w:br/>
      </w:r>
      <w:r>
        <w:tab/>
      </w:r>
      <w:r>
        <w:tab/>
      </w:r>
      <w:r>
        <w:tab/>
      </w:r>
      <w:r>
        <w:tab/>
      </w:r>
      <w:r>
        <w:tab/>
        <w:t xml:space="preserve">WHERE </w:t>
      </w:r>
      <w:proofErr w:type="spellStart"/>
      <w:r>
        <w:t>ClientType</w:t>
      </w:r>
      <w:proofErr w:type="spellEnd"/>
      <w:r>
        <w:t xml:space="preserve"> = 2)</w:t>
      </w:r>
      <w:r>
        <w:br/>
        <w:t xml:space="preserve">ORDER BY </w:t>
      </w:r>
      <w:proofErr w:type="spellStart"/>
      <w:r>
        <w:t>AniNaissance</w:t>
      </w:r>
      <w:proofErr w:type="spellEnd"/>
      <w:r>
        <w:t xml:space="preserve"> DESC;</w:t>
      </w:r>
    </w:p>
    <w:p w14:paraId="66A9409A" w14:textId="77777777" w:rsidR="00D37BAF" w:rsidRDefault="00D37BAF" w:rsidP="00D37BAF">
      <w:pPr>
        <w:pStyle w:val="Listepuces2"/>
      </w:pPr>
      <w:r>
        <w:t>Résultats :</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72"/>
        <w:gridCol w:w="724"/>
        <w:gridCol w:w="1317"/>
      </w:tblGrid>
      <w:tr w:rsidR="00D37BAF" w:rsidRPr="00D37BAF" w14:paraId="519080E0" w14:textId="77777777" w:rsidTr="00D37BAF">
        <w:trPr>
          <w:tblHeader/>
          <w:tblCellSpacing w:w="0"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06203CB3" w14:textId="77777777" w:rsidR="00D37BAF" w:rsidRPr="00D37BAF" w:rsidRDefault="00D37BAF" w:rsidP="00D37BAF">
            <w:pPr>
              <w:jc w:val="center"/>
              <w:rPr>
                <w:rFonts w:ascii="Times New Roman" w:hAnsi="Times New Roman"/>
                <w:b/>
                <w:bCs/>
                <w:sz w:val="16"/>
                <w:szCs w:val="16"/>
                <w:lang w:eastAsia="fr-CA"/>
              </w:rPr>
            </w:pPr>
            <w:r w:rsidRPr="00D37BAF">
              <w:rPr>
                <w:rFonts w:ascii="Calibri" w:hAnsi="Calibri"/>
                <w:b/>
                <w:bCs/>
                <w:color w:val="000000"/>
                <w:sz w:val="16"/>
                <w:szCs w:val="16"/>
                <w:lang w:eastAsia="fr-CA"/>
              </w:rPr>
              <w:t>Nom</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1DC54FF5" w14:textId="77777777" w:rsidR="00D37BAF" w:rsidRPr="00D37BAF" w:rsidRDefault="00D37BAF" w:rsidP="00D37BAF">
            <w:pPr>
              <w:jc w:val="center"/>
              <w:rPr>
                <w:rFonts w:ascii="Times New Roman" w:hAnsi="Times New Roman"/>
                <w:b/>
                <w:bCs/>
                <w:sz w:val="16"/>
                <w:szCs w:val="16"/>
                <w:lang w:eastAsia="fr-CA"/>
              </w:rPr>
            </w:pPr>
            <w:r w:rsidRPr="00D37BAF">
              <w:rPr>
                <w:rFonts w:ascii="Calibri" w:hAnsi="Calibri"/>
                <w:b/>
                <w:bCs/>
                <w:color w:val="000000"/>
                <w:sz w:val="16"/>
                <w:szCs w:val="16"/>
                <w:lang w:eastAsia="fr-CA"/>
              </w:rPr>
              <w:t>Naissance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359934EF" w14:textId="77777777" w:rsidR="00D37BAF" w:rsidRPr="00D37BAF" w:rsidRDefault="00D37BAF" w:rsidP="00D37BAF">
            <w:pPr>
              <w:jc w:val="center"/>
              <w:rPr>
                <w:rFonts w:ascii="Times New Roman" w:hAnsi="Times New Roman"/>
                <w:b/>
                <w:bCs/>
                <w:sz w:val="16"/>
                <w:szCs w:val="16"/>
                <w:lang w:eastAsia="fr-CA"/>
              </w:rPr>
            </w:pPr>
            <w:r w:rsidRPr="00D37BAF">
              <w:rPr>
                <w:rFonts w:ascii="Calibri" w:hAnsi="Calibri"/>
                <w:b/>
                <w:bCs/>
                <w:color w:val="000000"/>
                <w:sz w:val="16"/>
                <w:szCs w:val="16"/>
                <w:lang w:eastAsia="fr-CA"/>
              </w:rPr>
              <w:t>Âge</w:t>
            </w:r>
          </w:p>
        </w:tc>
      </w:tr>
      <w:tr w:rsidR="00D37BAF" w:rsidRPr="00D37BAF" w14:paraId="37646198" w14:textId="77777777" w:rsidTr="00D37BAF">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2FACF93A"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Tigre</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19E1F679" w14:textId="77777777" w:rsidR="00D37BAF" w:rsidRPr="00D37BAF" w:rsidRDefault="00D37BAF" w:rsidP="00D37BAF">
            <w:pPr>
              <w:jc w:val="right"/>
              <w:rPr>
                <w:rFonts w:ascii="Times New Roman" w:hAnsi="Times New Roman"/>
                <w:sz w:val="16"/>
                <w:szCs w:val="16"/>
                <w:lang w:eastAsia="fr-CA"/>
              </w:rPr>
            </w:pPr>
            <w:proofErr w:type="spellStart"/>
            <w:r w:rsidRPr="00D37BAF">
              <w:rPr>
                <w:rFonts w:ascii="Calibri" w:hAnsi="Calibri"/>
                <w:color w:val="000000"/>
                <w:sz w:val="16"/>
                <w:szCs w:val="16"/>
                <w:lang w:eastAsia="fr-CA"/>
              </w:rPr>
              <w:t>févr</w:t>
            </w:r>
            <w:proofErr w:type="spellEnd"/>
            <w:r w:rsidRPr="00D37BAF">
              <w:rPr>
                <w:rFonts w:ascii="Calibri" w:hAnsi="Calibri"/>
                <w:color w:val="000000"/>
                <w:sz w:val="16"/>
                <w:szCs w:val="16"/>
                <w:lang w:eastAsia="fr-CA"/>
              </w:rPr>
              <w:t xml:space="preserve"> 91</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0CB92F9D"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18,0703099331946</w:t>
            </w:r>
          </w:p>
        </w:tc>
      </w:tr>
      <w:tr w:rsidR="00D37BAF" w:rsidRPr="00D37BAF" w14:paraId="5EA8C289" w14:textId="77777777" w:rsidTr="00D37BAF">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2100C99B"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Ming</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3642FA6E" w14:textId="77777777" w:rsidR="00D37BAF" w:rsidRPr="00D37BAF" w:rsidRDefault="00D37BAF" w:rsidP="00D37BAF">
            <w:pPr>
              <w:jc w:val="right"/>
              <w:rPr>
                <w:rFonts w:ascii="Times New Roman" w:hAnsi="Times New Roman"/>
                <w:sz w:val="16"/>
                <w:szCs w:val="16"/>
                <w:lang w:eastAsia="fr-CA"/>
              </w:rPr>
            </w:pPr>
            <w:proofErr w:type="spellStart"/>
            <w:r w:rsidRPr="00D37BAF">
              <w:rPr>
                <w:rFonts w:ascii="Calibri" w:hAnsi="Calibri"/>
                <w:color w:val="000000"/>
                <w:sz w:val="16"/>
                <w:szCs w:val="16"/>
                <w:lang w:eastAsia="fr-CA"/>
              </w:rPr>
              <w:t>févr</w:t>
            </w:r>
            <w:proofErr w:type="spellEnd"/>
            <w:r w:rsidRPr="00D37BAF">
              <w:rPr>
                <w:rFonts w:ascii="Calibri" w:hAnsi="Calibri"/>
                <w:color w:val="000000"/>
                <w:sz w:val="16"/>
                <w:szCs w:val="16"/>
                <w:lang w:eastAsia="fr-CA"/>
              </w:rPr>
              <w:t xml:space="preserve"> 91</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428E0D80"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18,0703099331946</w:t>
            </w:r>
          </w:p>
        </w:tc>
      </w:tr>
      <w:tr w:rsidR="00D37BAF" w:rsidRPr="00D37BAF" w14:paraId="36519DA1" w14:textId="77777777" w:rsidTr="00D37BAF">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0B3BF636"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Barney</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16613370" w14:textId="77777777" w:rsidR="00D37BAF" w:rsidRPr="00D37BAF" w:rsidRDefault="00D37BAF" w:rsidP="00D37BAF">
            <w:pPr>
              <w:jc w:val="right"/>
              <w:rPr>
                <w:rFonts w:ascii="Times New Roman" w:hAnsi="Times New Roman"/>
                <w:sz w:val="16"/>
                <w:szCs w:val="16"/>
                <w:lang w:eastAsia="fr-CA"/>
              </w:rPr>
            </w:pPr>
            <w:proofErr w:type="spellStart"/>
            <w:r w:rsidRPr="00D37BAF">
              <w:rPr>
                <w:rFonts w:ascii="Calibri" w:hAnsi="Calibri"/>
                <w:color w:val="000000"/>
                <w:sz w:val="16"/>
                <w:szCs w:val="16"/>
                <w:lang w:eastAsia="fr-CA"/>
              </w:rPr>
              <w:t>févr</w:t>
            </w:r>
            <w:proofErr w:type="spellEnd"/>
            <w:r w:rsidRPr="00D37BAF">
              <w:rPr>
                <w:rFonts w:ascii="Calibri" w:hAnsi="Calibri"/>
                <w:color w:val="000000"/>
                <w:sz w:val="16"/>
                <w:szCs w:val="16"/>
                <w:lang w:eastAsia="fr-CA"/>
              </w:rPr>
              <w:t xml:space="preserve"> 91</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29FEFD8C"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18,0703099331946</w:t>
            </w:r>
          </w:p>
        </w:tc>
      </w:tr>
      <w:tr w:rsidR="00D37BAF" w:rsidRPr="00D37BAF" w14:paraId="1F5E00DA" w14:textId="77777777" w:rsidTr="00D37BAF">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7419050C"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Jerry</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7EE39C36" w14:textId="77777777" w:rsidR="00D37BAF" w:rsidRPr="00D37BAF" w:rsidRDefault="00D37BAF" w:rsidP="00D37BAF">
            <w:pPr>
              <w:jc w:val="right"/>
              <w:rPr>
                <w:rFonts w:ascii="Times New Roman" w:hAnsi="Times New Roman"/>
                <w:sz w:val="16"/>
                <w:szCs w:val="16"/>
                <w:lang w:eastAsia="fr-CA"/>
              </w:rPr>
            </w:pPr>
            <w:proofErr w:type="spellStart"/>
            <w:r w:rsidRPr="00D37BAF">
              <w:rPr>
                <w:rFonts w:ascii="Calibri" w:hAnsi="Calibri"/>
                <w:color w:val="000000"/>
                <w:sz w:val="16"/>
                <w:szCs w:val="16"/>
                <w:lang w:eastAsia="fr-CA"/>
              </w:rPr>
              <w:t>févr</w:t>
            </w:r>
            <w:proofErr w:type="spellEnd"/>
            <w:r w:rsidRPr="00D37BAF">
              <w:rPr>
                <w:rFonts w:ascii="Calibri" w:hAnsi="Calibri"/>
                <w:color w:val="000000"/>
                <w:sz w:val="16"/>
                <w:szCs w:val="16"/>
                <w:lang w:eastAsia="fr-CA"/>
              </w:rPr>
              <w:t xml:space="preserve"> 91</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7CECB162"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18,0703099331946</w:t>
            </w:r>
          </w:p>
        </w:tc>
      </w:tr>
      <w:tr w:rsidR="00D37BAF" w:rsidRPr="00D37BAF" w14:paraId="46C05302" w14:textId="77777777" w:rsidTr="00D37BAF">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74537599"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Clown</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40D35695" w14:textId="77777777" w:rsidR="00D37BAF" w:rsidRPr="00D37BAF" w:rsidRDefault="00D37BAF" w:rsidP="00D37BAF">
            <w:pPr>
              <w:jc w:val="right"/>
              <w:rPr>
                <w:rFonts w:ascii="Times New Roman" w:hAnsi="Times New Roman"/>
                <w:sz w:val="16"/>
                <w:szCs w:val="16"/>
                <w:lang w:eastAsia="fr-CA"/>
              </w:rPr>
            </w:pPr>
            <w:proofErr w:type="spellStart"/>
            <w:r w:rsidRPr="00D37BAF">
              <w:rPr>
                <w:rFonts w:ascii="Calibri" w:hAnsi="Calibri"/>
                <w:color w:val="000000"/>
                <w:sz w:val="16"/>
                <w:szCs w:val="16"/>
                <w:lang w:eastAsia="fr-CA"/>
              </w:rPr>
              <w:t>févr</w:t>
            </w:r>
            <w:proofErr w:type="spellEnd"/>
            <w:r w:rsidRPr="00D37BAF">
              <w:rPr>
                <w:rFonts w:ascii="Calibri" w:hAnsi="Calibri"/>
                <w:color w:val="000000"/>
                <w:sz w:val="16"/>
                <w:szCs w:val="16"/>
                <w:lang w:eastAsia="fr-CA"/>
              </w:rPr>
              <w:t xml:space="preserve"> 91</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06AD7078"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18,0703099331946</w:t>
            </w:r>
          </w:p>
        </w:tc>
      </w:tr>
      <w:tr w:rsidR="00D37BAF" w:rsidRPr="00D37BAF" w14:paraId="39BAB7FC" w14:textId="77777777" w:rsidTr="00D37BAF">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5B3D3C08"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Jacquot</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5734E39C" w14:textId="77777777" w:rsidR="00D37BAF" w:rsidRPr="00D37BAF" w:rsidRDefault="00D37BAF" w:rsidP="00D37BAF">
            <w:pPr>
              <w:jc w:val="right"/>
              <w:rPr>
                <w:rFonts w:ascii="Times New Roman" w:hAnsi="Times New Roman"/>
                <w:sz w:val="16"/>
                <w:szCs w:val="16"/>
                <w:lang w:eastAsia="fr-CA"/>
              </w:rPr>
            </w:pPr>
            <w:proofErr w:type="spellStart"/>
            <w:r w:rsidRPr="00D37BAF">
              <w:rPr>
                <w:rFonts w:ascii="Calibri" w:hAnsi="Calibri"/>
                <w:color w:val="000000"/>
                <w:sz w:val="16"/>
                <w:szCs w:val="16"/>
                <w:lang w:eastAsia="fr-CA"/>
              </w:rPr>
              <w:t>déc</w:t>
            </w:r>
            <w:proofErr w:type="spellEnd"/>
            <w:r w:rsidRPr="00D37BAF">
              <w:rPr>
                <w:rFonts w:ascii="Calibri" w:hAnsi="Calibri"/>
                <w:color w:val="000000"/>
                <w:sz w:val="16"/>
                <w:szCs w:val="16"/>
                <w:lang w:eastAsia="fr-CA"/>
              </w:rPr>
              <w:t xml:space="preserve"> 90</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230CB64F"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18,2400613295367</w:t>
            </w:r>
          </w:p>
        </w:tc>
      </w:tr>
      <w:tr w:rsidR="00D37BAF" w:rsidRPr="00D37BAF" w14:paraId="2613394C" w14:textId="77777777" w:rsidTr="00D37BAF">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4B311CBB" w14:textId="77777777" w:rsidR="00D37BAF" w:rsidRPr="00D37BAF" w:rsidRDefault="00D37BAF" w:rsidP="00D37BAF">
            <w:pPr>
              <w:rPr>
                <w:rFonts w:ascii="Times New Roman" w:hAnsi="Times New Roman"/>
                <w:sz w:val="16"/>
                <w:szCs w:val="16"/>
                <w:lang w:eastAsia="fr-CA"/>
              </w:rPr>
            </w:pPr>
            <w:proofErr w:type="spellStart"/>
            <w:r w:rsidRPr="00D37BAF">
              <w:rPr>
                <w:rFonts w:ascii="Calibri" w:hAnsi="Calibri"/>
                <w:color w:val="000000"/>
                <w:sz w:val="16"/>
                <w:szCs w:val="16"/>
                <w:lang w:eastAsia="fr-CA"/>
              </w:rPr>
              <w:t>Mikos</w:t>
            </w:r>
            <w:proofErr w:type="spellEnd"/>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36281823" w14:textId="77777777" w:rsidR="00D37BAF" w:rsidRPr="00D37BAF" w:rsidRDefault="00D37BAF" w:rsidP="00D37BAF">
            <w:pPr>
              <w:jc w:val="right"/>
              <w:rPr>
                <w:rFonts w:ascii="Times New Roman" w:hAnsi="Times New Roman"/>
                <w:sz w:val="16"/>
                <w:szCs w:val="16"/>
                <w:lang w:eastAsia="fr-CA"/>
              </w:rPr>
            </w:pPr>
            <w:proofErr w:type="spellStart"/>
            <w:r w:rsidRPr="00D37BAF">
              <w:rPr>
                <w:rFonts w:ascii="Calibri" w:hAnsi="Calibri"/>
                <w:color w:val="000000"/>
                <w:sz w:val="16"/>
                <w:szCs w:val="16"/>
                <w:lang w:eastAsia="fr-CA"/>
              </w:rPr>
              <w:t>nov</w:t>
            </w:r>
            <w:proofErr w:type="spellEnd"/>
            <w:r w:rsidRPr="00D37BAF">
              <w:rPr>
                <w:rFonts w:ascii="Calibri" w:hAnsi="Calibri"/>
                <w:color w:val="000000"/>
                <w:sz w:val="16"/>
                <w:szCs w:val="16"/>
                <w:lang w:eastAsia="fr-CA"/>
              </w:rPr>
              <w:t xml:space="preserve"> 90</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3B32C743"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18,3221991019604</w:t>
            </w:r>
          </w:p>
        </w:tc>
      </w:tr>
      <w:tr w:rsidR="00D37BAF" w:rsidRPr="00D37BAF" w14:paraId="398AE811" w14:textId="77777777" w:rsidTr="00D37BAF">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4A89D7EC"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Marcus</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252D653C" w14:textId="77777777" w:rsidR="00D37BAF" w:rsidRPr="00D37BAF" w:rsidRDefault="00D37BAF" w:rsidP="00D37BAF">
            <w:pPr>
              <w:jc w:val="right"/>
              <w:rPr>
                <w:rFonts w:ascii="Times New Roman" w:hAnsi="Times New Roman"/>
                <w:sz w:val="16"/>
                <w:szCs w:val="16"/>
                <w:lang w:eastAsia="fr-CA"/>
              </w:rPr>
            </w:pPr>
            <w:proofErr w:type="spellStart"/>
            <w:r w:rsidRPr="00D37BAF">
              <w:rPr>
                <w:rFonts w:ascii="Calibri" w:hAnsi="Calibri"/>
                <w:color w:val="000000"/>
                <w:sz w:val="16"/>
                <w:szCs w:val="16"/>
                <w:lang w:eastAsia="fr-CA"/>
              </w:rPr>
              <w:t>nov</w:t>
            </w:r>
            <w:proofErr w:type="spellEnd"/>
            <w:r w:rsidRPr="00D37BAF">
              <w:rPr>
                <w:rFonts w:ascii="Calibri" w:hAnsi="Calibri"/>
                <w:color w:val="000000"/>
                <w:sz w:val="16"/>
                <w:szCs w:val="16"/>
                <w:lang w:eastAsia="fr-CA"/>
              </w:rPr>
              <w:t xml:space="preserve"> 90</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599162DF"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18,3221991019604</w:t>
            </w:r>
          </w:p>
        </w:tc>
      </w:tr>
      <w:tr w:rsidR="00D37BAF" w:rsidRPr="00D37BAF" w14:paraId="61E56F0F" w14:textId="77777777" w:rsidTr="00D37BAF">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20F5B2F6"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Vanessa</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0CDF5898" w14:textId="77777777" w:rsidR="00D37BAF" w:rsidRPr="00D37BAF" w:rsidRDefault="00D37BAF" w:rsidP="00D37BAF">
            <w:pPr>
              <w:jc w:val="right"/>
              <w:rPr>
                <w:rFonts w:ascii="Times New Roman" w:hAnsi="Times New Roman"/>
                <w:sz w:val="16"/>
                <w:szCs w:val="16"/>
                <w:lang w:eastAsia="fr-CA"/>
              </w:rPr>
            </w:pPr>
            <w:proofErr w:type="spellStart"/>
            <w:r w:rsidRPr="00D37BAF">
              <w:rPr>
                <w:rFonts w:ascii="Calibri" w:hAnsi="Calibri"/>
                <w:color w:val="000000"/>
                <w:sz w:val="16"/>
                <w:szCs w:val="16"/>
                <w:lang w:eastAsia="fr-CA"/>
              </w:rPr>
              <w:t>nov</w:t>
            </w:r>
            <w:proofErr w:type="spellEnd"/>
            <w:r w:rsidRPr="00D37BAF">
              <w:rPr>
                <w:rFonts w:ascii="Calibri" w:hAnsi="Calibri"/>
                <w:color w:val="000000"/>
                <w:sz w:val="16"/>
                <w:szCs w:val="16"/>
                <w:lang w:eastAsia="fr-CA"/>
              </w:rPr>
              <w:t xml:space="preserve"> 90</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6F566ECC"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18,3221991019604</w:t>
            </w:r>
          </w:p>
        </w:tc>
      </w:tr>
      <w:tr w:rsidR="00D37BAF" w:rsidRPr="00D37BAF" w14:paraId="656DE510" w14:textId="77777777" w:rsidTr="00D37BAF">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39E28278" w14:textId="77777777" w:rsidR="00D37BAF" w:rsidRPr="00D37BAF" w:rsidRDefault="00D37BAF" w:rsidP="00D37BAF">
            <w:pPr>
              <w:rPr>
                <w:rFonts w:ascii="Times New Roman" w:hAnsi="Times New Roman"/>
                <w:sz w:val="16"/>
                <w:szCs w:val="16"/>
                <w:lang w:eastAsia="fr-CA"/>
              </w:rPr>
            </w:pPr>
            <w:proofErr w:type="spellStart"/>
            <w:r w:rsidRPr="00D37BAF">
              <w:rPr>
                <w:rFonts w:ascii="Calibri" w:hAnsi="Calibri"/>
                <w:color w:val="000000"/>
                <w:sz w:val="16"/>
                <w:szCs w:val="16"/>
                <w:lang w:eastAsia="fr-CA"/>
              </w:rPr>
              <w:t>Floppy</w:t>
            </w:r>
            <w:proofErr w:type="spellEnd"/>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41B3FE46" w14:textId="77777777" w:rsidR="00D37BAF" w:rsidRPr="00D37BAF" w:rsidRDefault="00D37BAF" w:rsidP="00D37BAF">
            <w:pPr>
              <w:jc w:val="right"/>
              <w:rPr>
                <w:rFonts w:ascii="Times New Roman" w:hAnsi="Times New Roman"/>
                <w:sz w:val="16"/>
                <w:szCs w:val="16"/>
                <w:lang w:eastAsia="fr-CA"/>
              </w:rPr>
            </w:pPr>
            <w:proofErr w:type="spellStart"/>
            <w:r w:rsidRPr="00D37BAF">
              <w:rPr>
                <w:rFonts w:ascii="Calibri" w:hAnsi="Calibri"/>
                <w:color w:val="000000"/>
                <w:sz w:val="16"/>
                <w:szCs w:val="16"/>
                <w:lang w:eastAsia="fr-CA"/>
              </w:rPr>
              <w:t>oct</w:t>
            </w:r>
            <w:proofErr w:type="spellEnd"/>
            <w:r w:rsidRPr="00D37BAF">
              <w:rPr>
                <w:rFonts w:ascii="Calibri" w:hAnsi="Calibri"/>
                <w:color w:val="000000"/>
                <w:sz w:val="16"/>
                <w:szCs w:val="16"/>
                <w:lang w:eastAsia="fr-CA"/>
              </w:rPr>
              <w:t xml:space="preserve"> 90</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312EA49D"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18,4070748001314</w:t>
            </w:r>
          </w:p>
        </w:tc>
      </w:tr>
      <w:tr w:rsidR="00D37BAF" w:rsidRPr="00D37BAF" w14:paraId="420DD6B7" w14:textId="77777777" w:rsidTr="00D37BAF">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43F98256" w14:textId="77777777" w:rsidR="00D37BAF" w:rsidRPr="00D37BAF" w:rsidRDefault="00D37BAF" w:rsidP="00D37BAF">
            <w:pPr>
              <w:rPr>
                <w:rFonts w:ascii="Times New Roman" w:hAnsi="Times New Roman"/>
                <w:sz w:val="16"/>
                <w:szCs w:val="16"/>
                <w:lang w:eastAsia="fr-CA"/>
              </w:rPr>
            </w:pPr>
            <w:proofErr w:type="spellStart"/>
            <w:r w:rsidRPr="00D37BAF">
              <w:rPr>
                <w:rFonts w:ascii="Calibri" w:hAnsi="Calibri"/>
                <w:color w:val="000000"/>
                <w:sz w:val="16"/>
                <w:szCs w:val="16"/>
                <w:lang w:eastAsia="fr-CA"/>
              </w:rPr>
              <w:t>Muffy</w:t>
            </w:r>
            <w:proofErr w:type="spellEnd"/>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5609E9D1"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sept 90</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555BE931"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18,489212572555</w:t>
            </w:r>
          </w:p>
        </w:tc>
      </w:tr>
      <w:tr w:rsidR="00D37BAF" w:rsidRPr="00D37BAF" w14:paraId="2C1D5DF5" w14:textId="77777777" w:rsidTr="00D37BAF">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27F3031F" w14:textId="77777777" w:rsidR="00D37BAF" w:rsidRPr="00D37BAF" w:rsidRDefault="00D37BAF" w:rsidP="00D37BAF">
            <w:pPr>
              <w:rPr>
                <w:rFonts w:ascii="Times New Roman" w:hAnsi="Times New Roman"/>
                <w:sz w:val="16"/>
                <w:szCs w:val="16"/>
                <w:lang w:eastAsia="fr-CA"/>
              </w:rPr>
            </w:pPr>
            <w:proofErr w:type="spellStart"/>
            <w:r w:rsidRPr="00D37BAF">
              <w:rPr>
                <w:rFonts w:ascii="Calibri" w:hAnsi="Calibri"/>
                <w:color w:val="000000"/>
                <w:sz w:val="16"/>
                <w:szCs w:val="16"/>
                <w:lang w:eastAsia="fr-CA"/>
              </w:rPr>
              <w:t>Eclair</w:t>
            </w:r>
            <w:proofErr w:type="spellEnd"/>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30CB9188"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août 90</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0C9ADD02"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18,5740882707261</w:t>
            </w:r>
          </w:p>
        </w:tc>
      </w:tr>
      <w:tr w:rsidR="00D37BAF" w:rsidRPr="00D37BAF" w14:paraId="393FC71B" w14:textId="77777777" w:rsidTr="00D37BAF">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7DAA5DBC" w14:textId="77777777" w:rsidR="00D37BAF" w:rsidRPr="00D37BAF" w:rsidRDefault="00D37BAF" w:rsidP="00D37BAF">
            <w:pPr>
              <w:rPr>
                <w:rFonts w:ascii="Times New Roman" w:hAnsi="Times New Roman"/>
                <w:sz w:val="16"/>
                <w:szCs w:val="16"/>
                <w:lang w:eastAsia="fr-CA"/>
              </w:rPr>
            </w:pPr>
            <w:proofErr w:type="spellStart"/>
            <w:r w:rsidRPr="00D37BAF">
              <w:rPr>
                <w:rFonts w:ascii="Calibri" w:hAnsi="Calibri"/>
                <w:color w:val="000000"/>
                <w:sz w:val="16"/>
                <w:szCs w:val="16"/>
                <w:lang w:eastAsia="fr-CA"/>
              </w:rPr>
              <w:t>Eclair</w:t>
            </w:r>
            <w:proofErr w:type="spellEnd"/>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0BDAFE6B" w14:textId="77777777" w:rsidR="00D37BAF" w:rsidRPr="00D37BAF" w:rsidRDefault="00D37BAF" w:rsidP="00D37BAF">
            <w:pPr>
              <w:jc w:val="right"/>
              <w:rPr>
                <w:rFonts w:ascii="Times New Roman" w:hAnsi="Times New Roman"/>
                <w:sz w:val="16"/>
                <w:szCs w:val="16"/>
                <w:lang w:eastAsia="fr-CA"/>
              </w:rPr>
            </w:pPr>
            <w:proofErr w:type="spellStart"/>
            <w:r w:rsidRPr="00D37BAF">
              <w:rPr>
                <w:rFonts w:ascii="Calibri" w:hAnsi="Calibri"/>
                <w:color w:val="000000"/>
                <w:sz w:val="16"/>
                <w:szCs w:val="16"/>
                <w:lang w:eastAsia="fr-CA"/>
              </w:rPr>
              <w:t>juil</w:t>
            </w:r>
            <w:proofErr w:type="spellEnd"/>
            <w:r w:rsidRPr="00D37BAF">
              <w:rPr>
                <w:rFonts w:ascii="Calibri" w:hAnsi="Calibri"/>
                <w:color w:val="000000"/>
                <w:sz w:val="16"/>
                <w:szCs w:val="16"/>
                <w:lang w:eastAsia="fr-CA"/>
              </w:rPr>
              <w:t xml:space="preserve"> 90</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6B5F11EE"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18,6589639688972</w:t>
            </w:r>
          </w:p>
        </w:tc>
      </w:tr>
      <w:tr w:rsidR="00D37BAF" w:rsidRPr="00D37BAF" w14:paraId="15377A6C" w14:textId="77777777" w:rsidTr="00D37BAF">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5EC62329"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Babar</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723FB941" w14:textId="77777777" w:rsidR="00D37BAF" w:rsidRPr="00D37BAF" w:rsidRDefault="00D37BAF" w:rsidP="00D37BAF">
            <w:pPr>
              <w:jc w:val="right"/>
              <w:rPr>
                <w:rFonts w:ascii="Times New Roman" w:hAnsi="Times New Roman"/>
                <w:sz w:val="16"/>
                <w:szCs w:val="16"/>
                <w:lang w:eastAsia="fr-CA"/>
              </w:rPr>
            </w:pPr>
            <w:proofErr w:type="spellStart"/>
            <w:r w:rsidRPr="00D37BAF">
              <w:rPr>
                <w:rFonts w:ascii="Calibri" w:hAnsi="Calibri"/>
                <w:color w:val="000000"/>
                <w:sz w:val="16"/>
                <w:szCs w:val="16"/>
                <w:lang w:eastAsia="fr-CA"/>
              </w:rPr>
              <w:t>juil</w:t>
            </w:r>
            <w:proofErr w:type="spellEnd"/>
            <w:r w:rsidRPr="00D37BAF">
              <w:rPr>
                <w:rFonts w:ascii="Calibri" w:hAnsi="Calibri"/>
                <w:color w:val="000000"/>
                <w:sz w:val="16"/>
                <w:szCs w:val="16"/>
                <w:lang w:eastAsia="fr-CA"/>
              </w:rPr>
              <w:t xml:space="preserve"> 90</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11B2D8E5"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18,6589639688972</w:t>
            </w:r>
          </w:p>
        </w:tc>
      </w:tr>
      <w:tr w:rsidR="00D37BAF" w:rsidRPr="00D37BAF" w14:paraId="71D0A63B" w14:textId="77777777" w:rsidTr="00D37BAF">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0C6041AD"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Ombre</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63C4456A"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mai 90</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7BA7DCDB"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18,8259774394918</w:t>
            </w:r>
          </w:p>
        </w:tc>
      </w:tr>
      <w:tr w:rsidR="00D37BAF" w:rsidRPr="00D37BAF" w14:paraId="3A462012" w14:textId="77777777" w:rsidTr="00D37BAF">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6C861C31"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Buck</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6FF48041" w14:textId="77777777" w:rsidR="00D37BAF" w:rsidRPr="00D37BAF" w:rsidRDefault="00D37BAF" w:rsidP="00D37BAF">
            <w:pPr>
              <w:jc w:val="right"/>
              <w:rPr>
                <w:rFonts w:ascii="Times New Roman" w:hAnsi="Times New Roman"/>
                <w:sz w:val="16"/>
                <w:szCs w:val="16"/>
                <w:lang w:eastAsia="fr-CA"/>
              </w:rPr>
            </w:pPr>
            <w:proofErr w:type="spellStart"/>
            <w:r w:rsidRPr="00D37BAF">
              <w:rPr>
                <w:rFonts w:ascii="Calibri" w:hAnsi="Calibri"/>
                <w:color w:val="000000"/>
                <w:sz w:val="16"/>
                <w:szCs w:val="16"/>
                <w:lang w:eastAsia="fr-CA"/>
              </w:rPr>
              <w:t>avr</w:t>
            </w:r>
            <w:proofErr w:type="spellEnd"/>
            <w:r w:rsidRPr="00D37BAF">
              <w:rPr>
                <w:rFonts w:ascii="Calibri" w:hAnsi="Calibri"/>
                <w:color w:val="000000"/>
                <w:sz w:val="16"/>
                <w:szCs w:val="16"/>
                <w:lang w:eastAsia="fr-CA"/>
              </w:rPr>
              <w:t xml:space="preserve"> 90</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11E93294"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18,9081152119155</w:t>
            </w:r>
          </w:p>
        </w:tc>
      </w:tr>
      <w:tr w:rsidR="00D37BAF" w:rsidRPr="00D37BAF" w14:paraId="6B734EE5" w14:textId="77777777" w:rsidTr="00D37BAF">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2F49373E"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Samson</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26D92429" w14:textId="77777777" w:rsidR="00D37BAF" w:rsidRPr="00D37BAF" w:rsidRDefault="00D37BAF" w:rsidP="00D37BAF">
            <w:pPr>
              <w:jc w:val="right"/>
              <w:rPr>
                <w:rFonts w:ascii="Times New Roman" w:hAnsi="Times New Roman"/>
                <w:sz w:val="16"/>
                <w:szCs w:val="16"/>
                <w:lang w:eastAsia="fr-CA"/>
              </w:rPr>
            </w:pPr>
            <w:proofErr w:type="spellStart"/>
            <w:r w:rsidRPr="00D37BAF">
              <w:rPr>
                <w:rFonts w:ascii="Calibri" w:hAnsi="Calibri"/>
                <w:color w:val="000000"/>
                <w:sz w:val="16"/>
                <w:szCs w:val="16"/>
                <w:lang w:eastAsia="fr-CA"/>
              </w:rPr>
              <w:t>avr</w:t>
            </w:r>
            <w:proofErr w:type="spellEnd"/>
            <w:r w:rsidRPr="00D37BAF">
              <w:rPr>
                <w:rFonts w:ascii="Calibri" w:hAnsi="Calibri"/>
                <w:color w:val="000000"/>
                <w:sz w:val="16"/>
                <w:szCs w:val="16"/>
                <w:lang w:eastAsia="fr-CA"/>
              </w:rPr>
              <w:t xml:space="preserve"> 90</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734CFC2D"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18,9081152119155</w:t>
            </w:r>
          </w:p>
        </w:tc>
      </w:tr>
      <w:tr w:rsidR="00D37BAF" w:rsidRPr="00D37BAF" w14:paraId="7E966C4E" w14:textId="77777777" w:rsidTr="00D37BAF">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41A68D78" w14:textId="77777777" w:rsidR="00D37BAF" w:rsidRPr="00D37BAF" w:rsidRDefault="00D37BAF" w:rsidP="00D37BAF">
            <w:pPr>
              <w:rPr>
                <w:rFonts w:ascii="Times New Roman" w:hAnsi="Times New Roman"/>
                <w:sz w:val="16"/>
                <w:szCs w:val="16"/>
                <w:lang w:eastAsia="fr-CA"/>
              </w:rPr>
            </w:pPr>
            <w:proofErr w:type="spellStart"/>
            <w:r w:rsidRPr="00D37BAF">
              <w:rPr>
                <w:rFonts w:ascii="Calibri" w:hAnsi="Calibri"/>
                <w:color w:val="000000"/>
                <w:sz w:val="16"/>
                <w:szCs w:val="16"/>
                <w:lang w:eastAsia="fr-CA"/>
              </w:rPr>
              <w:t>Swinger</w:t>
            </w:r>
            <w:proofErr w:type="spellEnd"/>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2D8E0C30"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mars 90</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3D764DE0"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18,9929909100865</w:t>
            </w:r>
          </w:p>
        </w:tc>
      </w:tr>
      <w:tr w:rsidR="00D37BAF" w:rsidRPr="00D37BAF" w14:paraId="6E38D01A" w14:textId="77777777" w:rsidTr="00D37BAF">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6BC5D5AF"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Sandy</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1FA38367"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mars 90</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5EF4BE63"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18,9929909100865</w:t>
            </w:r>
          </w:p>
        </w:tc>
      </w:tr>
      <w:tr w:rsidR="00D37BAF" w:rsidRPr="00D37BAF" w14:paraId="63545249" w14:textId="77777777" w:rsidTr="00D37BAF">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1494641E"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Doudoune</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1BD19151"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mars 90</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51C08FAA"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18,9929909100865</w:t>
            </w:r>
          </w:p>
        </w:tc>
      </w:tr>
      <w:tr w:rsidR="00D37BAF" w:rsidRPr="00D37BAF" w14:paraId="222CBE2C" w14:textId="77777777" w:rsidTr="00D37BAF">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34E59914" w14:textId="77777777" w:rsidR="00D37BAF" w:rsidRPr="00D37BAF" w:rsidRDefault="00D37BAF" w:rsidP="00D37BAF">
            <w:pPr>
              <w:rPr>
                <w:rFonts w:ascii="Times New Roman" w:hAnsi="Times New Roman"/>
                <w:sz w:val="16"/>
                <w:szCs w:val="16"/>
                <w:lang w:eastAsia="fr-CA"/>
              </w:rPr>
            </w:pPr>
            <w:proofErr w:type="spellStart"/>
            <w:r w:rsidRPr="00D37BAF">
              <w:rPr>
                <w:rFonts w:ascii="Calibri" w:hAnsi="Calibri"/>
                <w:color w:val="000000"/>
                <w:sz w:val="16"/>
                <w:szCs w:val="16"/>
                <w:lang w:eastAsia="fr-CA"/>
              </w:rPr>
              <w:t>Gizmo</w:t>
            </w:r>
            <w:proofErr w:type="spellEnd"/>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672E76F2"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mars 90</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7C960437"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18,9929909100865</w:t>
            </w:r>
          </w:p>
        </w:tc>
      </w:tr>
      <w:tr w:rsidR="00D37BAF" w:rsidRPr="00D37BAF" w14:paraId="6FB59B62" w14:textId="77777777" w:rsidTr="00D37BAF">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29887221"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Tortueux</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728F3526"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mars 90</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7AF6F8D9"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18,9929909100865</w:t>
            </w:r>
          </w:p>
        </w:tc>
      </w:tr>
      <w:tr w:rsidR="00D37BAF" w:rsidRPr="00D37BAF" w14:paraId="43285A05" w14:textId="77777777" w:rsidTr="00D37BAF">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2516F6DD"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Simplet</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7D09444A" w14:textId="77777777" w:rsidR="00D37BAF" w:rsidRPr="00D37BAF" w:rsidRDefault="00D37BAF" w:rsidP="00D37BAF">
            <w:pPr>
              <w:jc w:val="right"/>
              <w:rPr>
                <w:rFonts w:ascii="Times New Roman" w:hAnsi="Times New Roman"/>
                <w:sz w:val="16"/>
                <w:szCs w:val="16"/>
                <w:lang w:eastAsia="fr-CA"/>
              </w:rPr>
            </w:pPr>
            <w:proofErr w:type="spellStart"/>
            <w:r w:rsidRPr="00D37BAF">
              <w:rPr>
                <w:rFonts w:ascii="Calibri" w:hAnsi="Calibri"/>
                <w:color w:val="000000"/>
                <w:sz w:val="16"/>
                <w:szCs w:val="16"/>
                <w:lang w:eastAsia="fr-CA"/>
              </w:rPr>
              <w:t>févr</w:t>
            </w:r>
            <w:proofErr w:type="spellEnd"/>
            <w:r w:rsidRPr="00D37BAF">
              <w:rPr>
                <w:rFonts w:ascii="Calibri" w:hAnsi="Calibri"/>
                <w:color w:val="000000"/>
                <w:sz w:val="16"/>
                <w:szCs w:val="16"/>
                <w:lang w:eastAsia="fr-CA"/>
              </w:rPr>
              <w:t xml:space="preserve"> 90</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678DBA13"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19,0696528310152</w:t>
            </w:r>
          </w:p>
        </w:tc>
      </w:tr>
      <w:tr w:rsidR="00D37BAF" w:rsidRPr="00D37BAF" w14:paraId="490EAC7B" w14:textId="77777777" w:rsidTr="00D37BAF">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7E1259F7"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Tigre</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21124501" w14:textId="77777777" w:rsidR="00D37BAF" w:rsidRPr="00D37BAF" w:rsidRDefault="00D37BAF" w:rsidP="00D37BAF">
            <w:pPr>
              <w:jc w:val="right"/>
              <w:rPr>
                <w:rFonts w:ascii="Times New Roman" w:hAnsi="Times New Roman"/>
                <w:sz w:val="16"/>
                <w:szCs w:val="16"/>
                <w:lang w:eastAsia="fr-CA"/>
              </w:rPr>
            </w:pPr>
            <w:proofErr w:type="spellStart"/>
            <w:r w:rsidRPr="00D37BAF">
              <w:rPr>
                <w:rFonts w:ascii="Calibri" w:hAnsi="Calibri"/>
                <w:color w:val="000000"/>
                <w:sz w:val="16"/>
                <w:szCs w:val="16"/>
                <w:lang w:eastAsia="fr-CA"/>
              </w:rPr>
              <w:t>févr</w:t>
            </w:r>
            <w:proofErr w:type="spellEnd"/>
            <w:r w:rsidRPr="00D37BAF">
              <w:rPr>
                <w:rFonts w:ascii="Calibri" w:hAnsi="Calibri"/>
                <w:color w:val="000000"/>
                <w:sz w:val="16"/>
                <w:szCs w:val="16"/>
                <w:lang w:eastAsia="fr-CA"/>
              </w:rPr>
              <w:t xml:space="preserve"> 90</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54EDFCF9"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19,0696528310152</w:t>
            </w:r>
          </w:p>
        </w:tc>
      </w:tr>
      <w:tr w:rsidR="00D37BAF" w:rsidRPr="00D37BAF" w14:paraId="5BE18168" w14:textId="77777777" w:rsidTr="00D37BAF">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52FBC439"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Ben</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1FA39ADF" w14:textId="77777777" w:rsidR="00D37BAF" w:rsidRPr="00D37BAF" w:rsidRDefault="00D37BAF" w:rsidP="00D37BAF">
            <w:pPr>
              <w:jc w:val="right"/>
              <w:rPr>
                <w:rFonts w:ascii="Times New Roman" w:hAnsi="Times New Roman"/>
                <w:sz w:val="16"/>
                <w:szCs w:val="16"/>
                <w:lang w:eastAsia="fr-CA"/>
              </w:rPr>
            </w:pPr>
            <w:proofErr w:type="spellStart"/>
            <w:r w:rsidRPr="00D37BAF">
              <w:rPr>
                <w:rFonts w:ascii="Calibri" w:hAnsi="Calibri"/>
                <w:color w:val="000000"/>
                <w:sz w:val="16"/>
                <w:szCs w:val="16"/>
                <w:lang w:eastAsia="fr-CA"/>
              </w:rPr>
              <w:t>janv</w:t>
            </w:r>
            <w:proofErr w:type="spellEnd"/>
            <w:r w:rsidRPr="00D37BAF">
              <w:rPr>
                <w:rFonts w:ascii="Calibri" w:hAnsi="Calibri"/>
                <w:color w:val="000000"/>
                <w:sz w:val="16"/>
                <w:szCs w:val="16"/>
                <w:lang w:eastAsia="fr-CA"/>
              </w:rPr>
              <w:t xml:space="preserve"> 90</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62792085"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19,1545285291863</w:t>
            </w:r>
          </w:p>
        </w:tc>
      </w:tr>
      <w:tr w:rsidR="00D37BAF" w:rsidRPr="00D37BAF" w14:paraId="6703B272" w14:textId="77777777" w:rsidTr="00D37BAF">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752E4C9E"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Rose</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0C3E4170" w14:textId="77777777" w:rsidR="00D37BAF" w:rsidRPr="00D37BAF" w:rsidRDefault="00D37BAF" w:rsidP="00D37BAF">
            <w:pPr>
              <w:jc w:val="right"/>
              <w:rPr>
                <w:rFonts w:ascii="Times New Roman" w:hAnsi="Times New Roman"/>
                <w:sz w:val="16"/>
                <w:szCs w:val="16"/>
                <w:lang w:eastAsia="fr-CA"/>
              </w:rPr>
            </w:pPr>
            <w:proofErr w:type="spellStart"/>
            <w:r w:rsidRPr="00D37BAF">
              <w:rPr>
                <w:rFonts w:ascii="Calibri" w:hAnsi="Calibri"/>
                <w:color w:val="000000"/>
                <w:sz w:val="16"/>
                <w:szCs w:val="16"/>
                <w:lang w:eastAsia="fr-CA"/>
              </w:rPr>
              <w:t>nov</w:t>
            </w:r>
            <w:proofErr w:type="spellEnd"/>
            <w:r w:rsidRPr="00D37BAF">
              <w:rPr>
                <w:rFonts w:ascii="Calibri" w:hAnsi="Calibri"/>
                <w:color w:val="000000"/>
                <w:sz w:val="16"/>
                <w:szCs w:val="16"/>
                <w:lang w:eastAsia="fr-CA"/>
              </w:rPr>
              <w:t xml:space="preserve"> 89</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4B6118DD"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19,321541999781</w:t>
            </w:r>
          </w:p>
        </w:tc>
      </w:tr>
      <w:tr w:rsidR="00D37BAF" w:rsidRPr="00D37BAF" w14:paraId="17AE0D44" w14:textId="77777777" w:rsidTr="00D37BAF">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13E1A94A"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Brunaud</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5328489C"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sept 89</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4B766283"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19,4885554703756</w:t>
            </w:r>
          </w:p>
        </w:tc>
      </w:tr>
      <w:tr w:rsidR="00D37BAF" w:rsidRPr="00D37BAF" w14:paraId="62575C48" w14:textId="77777777" w:rsidTr="00D37BAF">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0B3F9CBC"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Caruso</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226C8029" w14:textId="77777777" w:rsidR="00D37BAF" w:rsidRPr="00D37BAF" w:rsidRDefault="00D37BAF" w:rsidP="00D37BAF">
            <w:pPr>
              <w:jc w:val="right"/>
              <w:rPr>
                <w:rFonts w:ascii="Times New Roman" w:hAnsi="Times New Roman"/>
                <w:sz w:val="16"/>
                <w:szCs w:val="16"/>
                <w:lang w:eastAsia="fr-CA"/>
              </w:rPr>
            </w:pPr>
            <w:proofErr w:type="spellStart"/>
            <w:r w:rsidRPr="00D37BAF">
              <w:rPr>
                <w:rFonts w:ascii="Calibri" w:hAnsi="Calibri"/>
                <w:color w:val="000000"/>
                <w:sz w:val="16"/>
                <w:szCs w:val="16"/>
                <w:lang w:eastAsia="fr-CA"/>
              </w:rPr>
              <w:t>avr</w:t>
            </w:r>
            <w:proofErr w:type="spellEnd"/>
            <w:r w:rsidRPr="00D37BAF">
              <w:rPr>
                <w:rFonts w:ascii="Calibri" w:hAnsi="Calibri"/>
                <w:color w:val="000000"/>
                <w:sz w:val="16"/>
                <w:szCs w:val="16"/>
                <w:lang w:eastAsia="fr-CA"/>
              </w:rPr>
              <w:t xml:space="preserve"> 89</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377D70A6"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19,9074581097361</w:t>
            </w:r>
          </w:p>
        </w:tc>
      </w:tr>
      <w:tr w:rsidR="00D37BAF" w:rsidRPr="00D37BAF" w14:paraId="1A4B36A5" w14:textId="77777777" w:rsidTr="00D37BAF">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4C7C170A"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Martin</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4F8CAF27" w14:textId="77777777" w:rsidR="00D37BAF" w:rsidRPr="00D37BAF" w:rsidRDefault="00D37BAF" w:rsidP="00D37BAF">
            <w:pPr>
              <w:jc w:val="right"/>
              <w:rPr>
                <w:rFonts w:ascii="Times New Roman" w:hAnsi="Times New Roman"/>
                <w:sz w:val="16"/>
                <w:szCs w:val="16"/>
                <w:lang w:eastAsia="fr-CA"/>
              </w:rPr>
            </w:pPr>
            <w:proofErr w:type="spellStart"/>
            <w:r w:rsidRPr="00D37BAF">
              <w:rPr>
                <w:rFonts w:ascii="Calibri" w:hAnsi="Calibri"/>
                <w:color w:val="000000"/>
                <w:sz w:val="16"/>
                <w:szCs w:val="16"/>
                <w:lang w:eastAsia="fr-CA"/>
              </w:rPr>
              <w:t>avr</w:t>
            </w:r>
            <w:proofErr w:type="spellEnd"/>
            <w:r w:rsidRPr="00D37BAF">
              <w:rPr>
                <w:rFonts w:ascii="Calibri" w:hAnsi="Calibri"/>
                <w:color w:val="000000"/>
                <w:sz w:val="16"/>
                <w:szCs w:val="16"/>
                <w:lang w:eastAsia="fr-CA"/>
              </w:rPr>
              <w:t xml:space="preserve"> 89</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632840CF"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19,9074581097361</w:t>
            </w:r>
          </w:p>
        </w:tc>
      </w:tr>
      <w:tr w:rsidR="00D37BAF" w:rsidRPr="00D37BAF" w14:paraId="4F4EAD2B" w14:textId="77777777" w:rsidTr="00D37BAF">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527C0B91"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Grimpeuse</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7BD49948"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mars 89</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260956AB"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19,9923338079071</w:t>
            </w:r>
          </w:p>
        </w:tc>
      </w:tr>
      <w:tr w:rsidR="00D37BAF" w:rsidRPr="00D37BAF" w14:paraId="5AE35366" w14:textId="77777777" w:rsidTr="00D37BAF">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18563CAA"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Margo</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3F620AC4"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mars 89</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2F43E635"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19,9923338079071</w:t>
            </w:r>
          </w:p>
        </w:tc>
      </w:tr>
      <w:tr w:rsidR="00D37BAF" w:rsidRPr="00D37BAF" w14:paraId="4408C33F" w14:textId="77777777" w:rsidTr="00D37BAF">
        <w:trPr>
          <w:tblCellSpacing w:w="0" w:type="dxa"/>
          <w:jc w:val="center"/>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5E034938" w14:textId="77777777" w:rsidR="00D37BAF" w:rsidRPr="00D37BAF" w:rsidRDefault="00D37BAF" w:rsidP="00D37BAF">
            <w:pPr>
              <w:rPr>
                <w:rFonts w:ascii="Times New Roman" w:hAnsi="Times New Roman"/>
                <w:sz w:val="16"/>
                <w:szCs w:val="16"/>
                <w:lang w:eastAsia="fr-CA"/>
              </w:rPr>
            </w:pPr>
            <w:r>
              <w:rPr>
                <w:rFonts w:ascii="Times New Roman" w:hAnsi="Times New Roman"/>
                <w:sz w:val="16"/>
                <w:szCs w:val="16"/>
                <w:lang w:eastAsia="fr-CA"/>
              </w:rPr>
              <w:t>…</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3F1CC907" w14:textId="77777777" w:rsidR="00D37BAF" w:rsidRPr="00D37BAF" w:rsidRDefault="00D37BAF" w:rsidP="00D37BAF">
            <w:pPr>
              <w:jc w:val="right"/>
              <w:rPr>
                <w:rFonts w:ascii="Times New Roman" w:hAnsi="Times New Roman"/>
                <w:sz w:val="16"/>
                <w:szCs w:val="16"/>
                <w:lang w:eastAsia="fr-CA"/>
              </w:rPr>
            </w:pP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14:paraId="4E58E9A8" w14:textId="77777777" w:rsidR="00D37BAF" w:rsidRPr="00D37BAF" w:rsidRDefault="00D37BAF" w:rsidP="00D37BAF">
            <w:pPr>
              <w:jc w:val="right"/>
              <w:rPr>
                <w:rFonts w:ascii="Times New Roman" w:hAnsi="Times New Roman"/>
                <w:sz w:val="16"/>
                <w:szCs w:val="16"/>
                <w:lang w:eastAsia="fr-CA"/>
              </w:rPr>
            </w:pPr>
          </w:p>
        </w:tc>
      </w:tr>
    </w:tbl>
    <w:p w14:paraId="1F373356" w14:textId="77777777" w:rsidR="008B4001" w:rsidRDefault="008B4001" w:rsidP="008B4001">
      <w:pPr>
        <w:pStyle w:val="Listepuces"/>
        <w:rPr>
          <w:b/>
        </w:rPr>
      </w:pPr>
      <w:proofErr w:type="spellStart"/>
      <w:r w:rsidRPr="008B4001">
        <w:rPr>
          <w:b/>
        </w:rPr>
        <w:t>ReqR</w:t>
      </w:r>
      <w:proofErr w:type="spellEnd"/>
    </w:p>
    <w:p w14:paraId="23B92FDA" w14:textId="77777777" w:rsidR="008B4001" w:rsidRDefault="008B4001" w:rsidP="008B4001">
      <w:pPr>
        <w:pStyle w:val="Listepuces2"/>
      </w:pPr>
      <w:r>
        <w:t>Pour chaque client on veut son nombre actuel d’animaux et le pourcentage de ce nombre par rapport au nombre d’animaux vivants connus par la clinique. On veut les résultats en ordre décroissant de pourcentage.</w:t>
      </w:r>
    </w:p>
    <w:p w14:paraId="126D8E39" w14:textId="77777777" w:rsidR="008B4001" w:rsidRPr="009E3CC1" w:rsidRDefault="008B4001" w:rsidP="008B4001">
      <w:pPr>
        <w:pStyle w:val="Requte"/>
        <w:rPr>
          <w:sz w:val="20"/>
          <w:lang w:val="en-CA"/>
        </w:rPr>
      </w:pPr>
      <w:r w:rsidRPr="009E3CC1">
        <w:rPr>
          <w:sz w:val="20"/>
          <w:lang w:val="en-CA"/>
        </w:rPr>
        <w:t xml:space="preserve">SELECT </w:t>
      </w:r>
      <w:proofErr w:type="spellStart"/>
      <w:r w:rsidRPr="009E3CC1">
        <w:rPr>
          <w:sz w:val="20"/>
          <w:lang w:val="en-CA"/>
        </w:rPr>
        <w:t>ClientNom</w:t>
      </w:r>
      <w:proofErr w:type="spellEnd"/>
      <w:r w:rsidRPr="009E3CC1">
        <w:rPr>
          <w:sz w:val="20"/>
          <w:lang w:val="en-CA"/>
        </w:rPr>
        <w:t xml:space="preserve">, </w:t>
      </w:r>
      <w:proofErr w:type="gramStart"/>
      <w:r w:rsidRPr="009E3CC1">
        <w:rPr>
          <w:sz w:val="20"/>
          <w:lang w:val="en-CA"/>
        </w:rPr>
        <w:t>COUNT(</w:t>
      </w:r>
      <w:proofErr w:type="gramEnd"/>
      <w:r w:rsidRPr="009E3CC1">
        <w:rPr>
          <w:sz w:val="20"/>
          <w:lang w:val="en-CA"/>
        </w:rPr>
        <w:t xml:space="preserve">*) AS </w:t>
      </w:r>
      <w:proofErr w:type="spellStart"/>
      <w:r w:rsidRPr="009E3CC1">
        <w:rPr>
          <w:sz w:val="20"/>
          <w:lang w:val="en-CA"/>
        </w:rPr>
        <w:t>NbAnimaux</w:t>
      </w:r>
      <w:proofErr w:type="spellEnd"/>
      <w:r w:rsidRPr="009E3CC1">
        <w:rPr>
          <w:sz w:val="20"/>
          <w:lang w:val="en-CA"/>
        </w:rPr>
        <w:t>,</w:t>
      </w:r>
      <w:r w:rsidRPr="009E3CC1">
        <w:rPr>
          <w:sz w:val="20"/>
          <w:lang w:val="en-CA"/>
        </w:rPr>
        <w:br/>
      </w:r>
      <w:r w:rsidRPr="009E3CC1">
        <w:rPr>
          <w:sz w:val="20"/>
          <w:lang w:val="en-CA"/>
        </w:rPr>
        <w:tab/>
      </w:r>
      <w:r w:rsidRPr="009E3CC1">
        <w:rPr>
          <w:sz w:val="20"/>
          <w:lang w:val="en-CA"/>
        </w:rPr>
        <w:tab/>
        <w:t xml:space="preserve">( SELECT COUNT(*) FROM </w:t>
      </w:r>
      <w:proofErr w:type="spellStart"/>
      <w:r w:rsidRPr="009E3CC1">
        <w:rPr>
          <w:sz w:val="20"/>
          <w:lang w:val="en-CA"/>
        </w:rPr>
        <w:t>Animaux</w:t>
      </w:r>
      <w:proofErr w:type="spellEnd"/>
      <w:r w:rsidRPr="009E3CC1">
        <w:rPr>
          <w:sz w:val="20"/>
          <w:lang w:val="en-CA"/>
        </w:rPr>
        <w:t xml:space="preserve"> WHERE NOT </w:t>
      </w:r>
      <w:proofErr w:type="spellStart"/>
      <w:r w:rsidRPr="009E3CC1">
        <w:rPr>
          <w:sz w:val="20"/>
          <w:lang w:val="en-CA"/>
        </w:rPr>
        <w:t>AniEstDécédé</w:t>
      </w:r>
      <w:proofErr w:type="spellEnd"/>
      <w:r w:rsidRPr="009E3CC1">
        <w:rPr>
          <w:sz w:val="20"/>
          <w:lang w:val="en-CA"/>
        </w:rPr>
        <w:t>) AS Total,</w:t>
      </w:r>
      <w:r w:rsidRPr="009E3CC1">
        <w:rPr>
          <w:sz w:val="20"/>
          <w:lang w:val="en-CA"/>
        </w:rPr>
        <w:br/>
      </w:r>
      <w:r w:rsidRPr="009E3CC1">
        <w:rPr>
          <w:sz w:val="20"/>
          <w:lang w:val="en-CA"/>
        </w:rPr>
        <w:tab/>
      </w:r>
      <w:r w:rsidRPr="009E3CC1">
        <w:rPr>
          <w:sz w:val="20"/>
          <w:lang w:val="en-CA"/>
        </w:rPr>
        <w:tab/>
        <w:t xml:space="preserve">FORMAT (COUNT(*)/Total, "0.00%") AS </w:t>
      </w:r>
      <w:proofErr w:type="spellStart"/>
      <w:r w:rsidRPr="009E3CC1">
        <w:rPr>
          <w:sz w:val="20"/>
          <w:lang w:val="en-CA"/>
        </w:rPr>
        <w:t>Pourcentage</w:t>
      </w:r>
      <w:proofErr w:type="spellEnd"/>
    </w:p>
    <w:p w14:paraId="0FF5D3E3" w14:textId="77777777" w:rsidR="008B4001" w:rsidRPr="00245DC6" w:rsidRDefault="008B4001" w:rsidP="008B4001">
      <w:pPr>
        <w:pStyle w:val="Requte"/>
        <w:rPr>
          <w:sz w:val="20"/>
          <w:lang w:val="en-CA"/>
        </w:rPr>
      </w:pPr>
      <w:r w:rsidRPr="00245DC6">
        <w:rPr>
          <w:sz w:val="20"/>
          <w:lang w:val="en-CA"/>
        </w:rPr>
        <w:t>FROM Clients INNER JOIN Animaux ON Clients.ClientCode=Animaux.AniCodeClient</w:t>
      </w:r>
      <w:r w:rsidRPr="00245DC6">
        <w:rPr>
          <w:sz w:val="20"/>
          <w:lang w:val="en-CA"/>
        </w:rPr>
        <w:br/>
        <w:t>WHERE Not AniEstDécédé</w:t>
      </w:r>
      <w:r w:rsidRPr="00245DC6">
        <w:rPr>
          <w:sz w:val="20"/>
          <w:lang w:val="en-CA"/>
        </w:rPr>
        <w:br/>
        <w:t>GROUP BY ClientNom</w:t>
      </w:r>
      <w:r w:rsidRPr="00245DC6">
        <w:rPr>
          <w:sz w:val="20"/>
          <w:lang w:val="en-CA"/>
        </w:rPr>
        <w:br/>
        <w:t>ORDER BY 4 DESC;</w:t>
      </w:r>
    </w:p>
    <w:p w14:paraId="64CE6143" w14:textId="77777777" w:rsidR="00D37BAF" w:rsidRPr="008B4001" w:rsidRDefault="00D37BAF" w:rsidP="00D37BAF">
      <w:pPr>
        <w:pStyle w:val="Listepuces2"/>
      </w:pPr>
      <w:r>
        <w:t>Résultats :</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02"/>
        <w:gridCol w:w="842"/>
        <w:gridCol w:w="399"/>
        <w:gridCol w:w="899"/>
      </w:tblGrid>
      <w:tr w:rsidR="00D37BAF" w:rsidRPr="00D37BAF" w14:paraId="3B52F05E" w14:textId="77777777" w:rsidTr="00D37BAF">
        <w:trPr>
          <w:tblHeader/>
          <w:tblCellSpacing w:w="0"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5C763136" w14:textId="77777777" w:rsidR="00D37BAF" w:rsidRPr="00D37BAF" w:rsidRDefault="00D37BAF" w:rsidP="00D37BAF">
            <w:pPr>
              <w:jc w:val="center"/>
              <w:rPr>
                <w:rFonts w:ascii="Times New Roman" w:hAnsi="Times New Roman"/>
                <w:b/>
                <w:bCs/>
                <w:sz w:val="16"/>
                <w:szCs w:val="16"/>
                <w:lang w:eastAsia="fr-CA"/>
              </w:rPr>
            </w:pPr>
            <w:proofErr w:type="spellStart"/>
            <w:r w:rsidRPr="00D37BAF">
              <w:rPr>
                <w:rFonts w:ascii="Calibri" w:hAnsi="Calibri"/>
                <w:b/>
                <w:bCs/>
                <w:color w:val="000000"/>
                <w:sz w:val="16"/>
                <w:szCs w:val="16"/>
                <w:lang w:eastAsia="fr-CA"/>
              </w:rPr>
              <w:t>ClientNom</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3D4AD7B5" w14:textId="77777777" w:rsidR="00D37BAF" w:rsidRPr="00D37BAF" w:rsidRDefault="00D37BAF" w:rsidP="00D37BAF">
            <w:pPr>
              <w:jc w:val="center"/>
              <w:rPr>
                <w:rFonts w:ascii="Times New Roman" w:hAnsi="Times New Roman"/>
                <w:b/>
                <w:bCs/>
                <w:sz w:val="16"/>
                <w:szCs w:val="16"/>
                <w:lang w:eastAsia="fr-CA"/>
              </w:rPr>
            </w:pPr>
            <w:proofErr w:type="spellStart"/>
            <w:r w:rsidRPr="00D37BAF">
              <w:rPr>
                <w:rFonts w:ascii="Calibri" w:hAnsi="Calibri"/>
                <w:b/>
                <w:bCs/>
                <w:color w:val="000000"/>
                <w:sz w:val="16"/>
                <w:szCs w:val="16"/>
                <w:lang w:eastAsia="fr-CA"/>
              </w:rPr>
              <w:t>NbAnimaux</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7B421497" w14:textId="77777777" w:rsidR="00D37BAF" w:rsidRPr="00D37BAF" w:rsidRDefault="00D37BAF" w:rsidP="00D37BAF">
            <w:pPr>
              <w:jc w:val="center"/>
              <w:rPr>
                <w:rFonts w:ascii="Times New Roman" w:hAnsi="Times New Roman"/>
                <w:b/>
                <w:bCs/>
                <w:sz w:val="16"/>
                <w:szCs w:val="16"/>
                <w:lang w:eastAsia="fr-CA"/>
              </w:rPr>
            </w:pPr>
            <w:r w:rsidRPr="00D37BAF">
              <w:rPr>
                <w:rFonts w:ascii="Calibri" w:hAnsi="Calibri"/>
                <w:b/>
                <w:bCs/>
                <w:color w:val="000000"/>
                <w:sz w:val="16"/>
                <w:szCs w:val="16"/>
                <w:lang w:eastAsia="fr-CA"/>
              </w:rPr>
              <w:t>Total</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311CDCE4" w14:textId="77777777" w:rsidR="00D37BAF" w:rsidRPr="00D37BAF" w:rsidRDefault="00D37BAF" w:rsidP="00D37BAF">
            <w:pPr>
              <w:jc w:val="center"/>
              <w:rPr>
                <w:rFonts w:ascii="Times New Roman" w:hAnsi="Times New Roman"/>
                <w:b/>
                <w:bCs/>
                <w:sz w:val="16"/>
                <w:szCs w:val="16"/>
                <w:lang w:eastAsia="fr-CA"/>
              </w:rPr>
            </w:pPr>
            <w:r w:rsidRPr="00D37BAF">
              <w:rPr>
                <w:rFonts w:ascii="Calibri" w:hAnsi="Calibri"/>
                <w:b/>
                <w:bCs/>
                <w:color w:val="000000"/>
                <w:sz w:val="16"/>
                <w:szCs w:val="16"/>
                <w:lang w:eastAsia="fr-CA"/>
              </w:rPr>
              <w:t>Pourcentage</w:t>
            </w:r>
          </w:p>
        </w:tc>
      </w:tr>
      <w:tr w:rsidR="00D37BAF" w:rsidRPr="00D37BAF" w14:paraId="7DC9B593" w14:textId="77777777" w:rsidTr="00D37BA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7DC224F"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Le Monde des Oiseaux</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31D1A92"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E914635"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63F19B3"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5,74%</w:t>
            </w:r>
          </w:p>
        </w:tc>
      </w:tr>
      <w:tr w:rsidR="00D37BAF" w:rsidRPr="00D37BAF" w14:paraId="437D3B5A" w14:textId="77777777" w:rsidTr="00D37BA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E47C888"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UFR Sciences de la Vie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2E4D442"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FAFD36C"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74EC235"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4,92%</w:t>
            </w:r>
          </w:p>
        </w:tc>
      </w:tr>
      <w:tr w:rsidR="00D37BAF" w:rsidRPr="00D37BAF" w14:paraId="21749277" w14:textId="77777777" w:rsidTr="00D37BA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65ACC34"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Royaume des Animaux (le)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458BEEE"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BA19AB5"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1B90153"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4,92%</w:t>
            </w:r>
          </w:p>
        </w:tc>
      </w:tr>
      <w:tr w:rsidR="00D37BAF" w:rsidRPr="00D37BAF" w14:paraId="022D79CB" w14:textId="77777777" w:rsidTr="00D37BA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0239362"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Aquarium de Baillargues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FD9DA43"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3971701"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65A52F5"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4,10%</w:t>
            </w:r>
          </w:p>
        </w:tc>
      </w:tr>
      <w:tr w:rsidR="00D37BAF" w:rsidRPr="00D37BAF" w14:paraId="524A9BC4" w14:textId="77777777" w:rsidTr="00D37BA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5A60CBB"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 xml:space="preserve">Patricia </w:t>
            </w:r>
            <w:proofErr w:type="spellStart"/>
            <w:r w:rsidRPr="00D37BAF">
              <w:rPr>
                <w:rFonts w:ascii="Calibri" w:hAnsi="Calibri"/>
                <w:color w:val="000000"/>
                <w:sz w:val="16"/>
                <w:szCs w:val="16"/>
                <w:lang w:eastAsia="fr-CA"/>
              </w:rPr>
              <w:t>Irribarado</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E432D50"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22E3C91"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2D64CBB"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4,10%</w:t>
            </w:r>
          </w:p>
        </w:tc>
      </w:tr>
      <w:tr w:rsidR="00D37BAF" w:rsidRPr="00D37BAF" w14:paraId="685B8C82" w14:textId="77777777" w:rsidTr="00D37BA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3469562"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George Grandjean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5DD88A7"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ED01D0C"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0F73FE8"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3,28%</w:t>
            </w:r>
          </w:p>
        </w:tc>
      </w:tr>
      <w:tr w:rsidR="00D37BAF" w:rsidRPr="00D37BAF" w14:paraId="4BAEFC7C" w14:textId="77777777" w:rsidTr="00D37BA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B2A4047"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Animaux Câlins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EF0B098"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2B39807"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EDC1218"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3,28%</w:t>
            </w:r>
          </w:p>
        </w:tc>
      </w:tr>
      <w:tr w:rsidR="00D37BAF" w:rsidRPr="00D37BAF" w14:paraId="1FA0867D" w14:textId="77777777" w:rsidTr="00D37BA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318EBC1"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Office Naturel de l'Hérault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E190243"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0789230"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C8D3114"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3,28%</w:t>
            </w:r>
          </w:p>
        </w:tc>
      </w:tr>
      <w:tr w:rsidR="00D37BAF" w:rsidRPr="00D37BAF" w14:paraId="76228F3E" w14:textId="77777777" w:rsidTr="00D37BA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C54220E"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La Grange au Poil</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2AB5936"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28A5CA3"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110A1F9"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2,46%</w:t>
            </w:r>
          </w:p>
        </w:tc>
      </w:tr>
      <w:tr w:rsidR="00D37BAF" w:rsidRPr="00D37BAF" w14:paraId="66EF50D3" w14:textId="77777777" w:rsidTr="00D37BA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6DE29CC"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La Cuve à Poissons SARL</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3F64842"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A3EDAF4"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862875A"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2,46%</w:t>
            </w:r>
          </w:p>
        </w:tc>
      </w:tr>
      <w:tr w:rsidR="00D37BAF" w:rsidRPr="00D37BAF" w14:paraId="77A394B3" w14:textId="77777777" w:rsidTr="00D37BA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5FC9349"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 xml:space="preserve">Zoo Municipal de </w:t>
            </w:r>
            <w:proofErr w:type="spellStart"/>
            <w:r w:rsidRPr="00D37BAF">
              <w:rPr>
                <w:rFonts w:ascii="Calibri" w:hAnsi="Calibri"/>
                <w:color w:val="000000"/>
                <w:sz w:val="16"/>
                <w:szCs w:val="16"/>
                <w:lang w:eastAsia="fr-CA"/>
              </w:rPr>
              <w:t>Ranier</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5AB08D3"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D7E4E0F"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1857343"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2,46%</w:t>
            </w:r>
          </w:p>
        </w:tc>
      </w:tr>
      <w:tr w:rsidR="00D37BAF" w:rsidRPr="00D37BAF" w14:paraId="7CF2CDB2" w14:textId="77777777" w:rsidTr="00D37BA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98C7C2E"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Pépiements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D84DE54"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D5232C0"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571E1DF"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2,46%</w:t>
            </w:r>
          </w:p>
        </w:tc>
      </w:tr>
      <w:tr w:rsidR="00D37BAF" w:rsidRPr="00D37BAF" w14:paraId="4C6F7D59" w14:textId="77777777" w:rsidTr="00D37BA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9CA33E2"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 xml:space="preserve">Philippe </w:t>
            </w:r>
            <w:proofErr w:type="spellStart"/>
            <w:r w:rsidRPr="00D37BAF">
              <w:rPr>
                <w:rFonts w:ascii="Calibri" w:hAnsi="Calibri"/>
                <w:color w:val="000000"/>
                <w:sz w:val="16"/>
                <w:szCs w:val="16"/>
                <w:lang w:eastAsia="fr-CA"/>
              </w:rPr>
              <w:t>Primenat</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D350F4A"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7984779"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7FAD2A2"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2,46%</w:t>
            </w:r>
          </w:p>
        </w:tc>
      </w:tr>
      <w:tr w:rsidR="00D37BAF" w:rsidRPr="00D37BAF" w14:paraId="30307E3A" w14:textId="77777777" w:rsidTr="00D37BA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C2899C5"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La Maison de l'Animal</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C9FFD9F"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0D19BB2"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44EDAE7"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2,46%</w:t>
            </w:r>
          </w:p>
        </w:tc>
      </w:tr>
      <w:tr w:rsidR="00D37BAF" w:rsidRPr="00D37BAF" w14:paraId="0AD9BCF8" w14:textId="77777777" w:rsidTr="00D37BA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F673449"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Des Oiseaux et des Hommes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54DBDB8"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2741695"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A932AB2"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2,46%</w:t>
            </w:r>
          </w:p>
        </w:tc>
      </w:tr>
      <w:tr w:rsidR="00D37BAF" w:rsidRPr="00D37BAF" w14:paraId="536310D6" w14:textId="77777777" w:rsidTr="00D37BA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E332273"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Sandra Young</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ABD83FF"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37DAEE6"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7AB5831"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2,46%</w:t>
            </w:r>
          </w:p>
        </w:tc>
      </w:tr>
      <w:tr w:rsidR="00D37BAF" w:rsidRPr="00D37BAF" w14:paraId="37FD6FCD" w14:textId="77777777" w:rsidTr="00D37BA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A89D50F"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Bow Wow House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4BF68D5"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E2578B0"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E93D273"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2,46%</w:t>
            </w:r>
          </w:p>
        </w:tc>
      </w:tr>
      <w:tr w:rsidR="00D37BAF" w:rsidRPr="00D37BAF" w14:paraId="7D72CD6F" w14:textId="77777777" w:rsidTr="00D37BA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0B6E637"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Au Chat Malin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3AA7E2E"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EB79F60"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569F898"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2,46%</w:t>
            </w:r>
          </w:p>
        </w:tc>
      </w:tr>
      <w:tr w:rsidR="00D37BAF" w:rsidRPr="00D37BAF" w14:paraId="4E3E8A04" w14:textId="77777777" w:rsidTr="00D37BA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8402305"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Animaux Familiers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F8C4EDC"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4BA11CF"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149FB68"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2,46%</w:t>
            </w:r>
          </w:p>
        </w:tc>
      </w:tr>
      <w:tr w:rsidR="00D37BAF" w:rsidRPr="00D37BAF" w14:paraId="330C92E1" w14:textId="77777777" w:rsidTr="00D37BA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0418EFF"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Zoo du Mont Pilote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E17BAC7"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F6564F1"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FDE6D1C"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2,46%</w:t>
            </w:r>
          </w:p>
        </w:tc>
      </w:tr>
      <w:tr w:rsidR="00D37BAF" w:rsidRPr="00D37BAF" w14:paraId="639DAD6C" w14:textId="77777777" w:rsidTr="00D37BA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46B9510"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Haute Protection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E4239B1"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DABFB97"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9DFA3DB"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1,64%</w:t>
            </w:r>
          </w:p>
        </w:tc>
      </w:tr>
      <w:tr w:rsidR="00D37BAF" w:rsidRPr="00D37BAF" w14:paraId="5DB58E73" w14:textId="77777777" w:rsidTr="00D37BA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312F029" w14:textId="77777777" w:rsidR="00D37BAF" w:rsidRPr="00D37BAF" w:rsidRDefault="00D37BAF" w:rsidP="00D37BAF">
            <w:pPr>
              <w:rPr>
                <w:rFonts w:ascii="Times New Roman" w:hAnsi="Times New Roman"/>
                <w:sz w:val="16"/>
                <w:szCs w:val="16"/>
                <w:lang w:eastAsia="fr-CA"/>
              </w:rPr>
            </w:pPr>
            <w:proofErr w:type="spellStart"/>
            <w:r w:rsidRPr="00D37BAF">
              <w:rPr>
                <w:rFonts w:ascii="Calibri" w:hAnsi="Calibri"/>
                <w:color w:val="000000"/>
                <w:sz w:val="16"/>
                <w:szCs w:val="16"/>
                <w:lang w:eastAsia="fr-CA"/>
              </w:rPr>
              <w:t>Châtons</w:t>
            </w:r>
            <w:proofErr w:type="spellEnd"/>
            <w:r w:rsidRPr="00D37BAF">
              <w:rPr>
                <w:rFonts w:ascii="Calibri" w:hAnsi="Calibri"/>
                <w:color w:val="000000"/>
                <w:sz w:val="16"/>
                <w:szCs w:val="16"/>
                <w:lang w:eastAsia="fr-CA"/>
              </w:rPr>
              <w:t xml:space="preserve"> </w:t>
            </w:r>
            <w:proofErr w:type="spellStart"/>
            <w:r w:rsidRPr="00D37BAF">
              <w:rPr>
                <w:rFonts w:ascii="Calibri" w:hAnsi="Calibri"/>
                <w:color w:val="000000"/>
                <w:sz w:val="16"/>
                <w:szCs w:val="16"/>
                <w:lang w:eastAsia="fr-CA"/>
              </w:rPr>
              <w:t>Calins</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8942C42"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772D83C"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BDE642B"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1,64%</w:t>
            </w:r>
          </w:p>
        </w:tc>
      </w:tr>
      <w:tr w:rsidR="00D37BAF" w:rsidRPr="00D37BAF" w14:paraId="2524C95B" w14:textId="77777777" w:rsidTr="00D37BA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926C0E6"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 xml:space="preserve">Barbara </w:t>
            </w:r>
            <w:proofErr w:type="spellStart"/>
            <w:r w:rsidRPr="00D37BAF">
              <w:rPr>
                <w:rFonts w:ascii="Calibri" w:hAnsi="Calibri"/>
                <w:color w:val="000000"/>
                <w:sz w:val="16"/>
                <w:szCs w:val="16"/>
                <w:lang w:eastAsia="fr-CA"/>
              </w:rPr>
              <w:t>Willenberg</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EC2F957"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8E46AE1"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DE4FF5A"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1,64%</w:t>
            </w:r>
          </w:p>
        </w:tc>
      </w:tr>
      <w:tr w:rsidR="00D37BAF" w:rsidRPr="00D37BAF" w14:paraId="731B87FE" w14:textId="77777777" w:rsidTr="00D37BA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F4D819A"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Jean Adams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B71A6BF"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216B0E6"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B8D3447"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1,64%</w:t>
            </w:r>
          </w:p>
        </w:tc>
      </w:tr>
      <w:tr w:rsidR="00D37BAF" w:rsidRPr="00D37BAF" w14:paraId="616C9FD1" w14:textId="77777777" w:rsidTr="00D37BA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23D1363"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Koalas et Perruches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C1D7708"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16C6559"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678C00E"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1,64%</w:t>
            </w:r>
          </w:p>
        </w:tc>
      </w:tr>
      <w:tr w:rsidR="00D37BAF" w:rsidRPr="00D37BAF" w14:paraId="0E9D0147" w14:textId="77777777" w:rsidTr="00D37BA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F3C00C0"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 xml:space="preserve">Christian </w:t>
            </w:r>
            <w:proofErr w:type="spellStart"/>
            <w:r w:rsidRPr="00D37BAF">
              <w:rPr>
                <w:rFonts w:ascii="Calibri" w:hAnsi="Calibri"/>
                <w:color w:val="000000"/>
                <w:sz w:val="16"/>
                <w:szCs w:val="16"/>
                <w:lang w:eastAsia="fr-CA"/>
              </w:rPr>
              <w:t>Praduit</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BF587D6"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568FE85"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7F93617"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1,64%</w:t>
            </w:r>
          </w:p>
        </w:tc>
      </w:tr>
      <w:tr w:rsidR="00D37BAF" w:rsidRPr="00D37BAF" w14:paraId="1BA1FC7B" w14:textId="77777777" w:rsidTr="00D37BA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846AA01"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Réserve Naturelle de Nîmes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9F4BE76"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D3B5D08"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96CBD2B"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1,64%</w:t>
            </w:r>
          </w:p>
        </w:tc>
      </w:tr>
      <w:tr w:rsidR="00D37BAF" w:rsidRPr="00D37BAF" w14:paraId="42C3E53C" w14:textId="77777777" w:rsidTr="00D37BA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05FB6B4"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L'Ile aux Serpents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2F0DDD2"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D7AB79A"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7E26183"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1,64%</w:t>
            </w:r>
          </w:p>
        </w:tc>
      </w:tr>
      <w:tr w:rsidR="00D37BAF" w:rsidRPr="00D37BAF" w14:paraId="56439C43" w14:textId="77777777" w:rsidTr="00D37BA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03E185E"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Marguerite McKinley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939CBBB"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94988E4"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515895D"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1,64%</w:t>
            </w:r>
          </w:p>
        </w:tc>
      </w:tr>
      <w:tr w:rsidR="00D37BAF" w:rsidRPr="00D37BAF" w14:paraId="66B8E778" w14:textId="77777777" w:rsidTr="00D37BA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ACE8A55"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Zoo Municipal d'Angliers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09DD078"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1537386"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9838CAF"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1,64%</w:t>
            </w:r>
          </w:p>
        </w:tc>
      </w:tr>
      <w:tr w:rsidR="00D37BAF" w:rsidRPr="00D37BAF" w14:paraId="7017BE0D" w14:textId="77777777" w:rsidTr="00D37BA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E94D4E3"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 xml:space="preserve">World </w:t>
            </w:r>
            <w:proofErr w:type="spellStart"/>
            <w:r w:rsidRPr="00D37BAF">
              <w:rPr>
                <w:rFonts w:ascii="Calibri" w:hAnsi="Calibri"/>
                <w:color w:val="000000"/>
                <w:sz w:val="16"/>
                <w:szCs w:val="16"/>
                <w:lang w:eastAsia="fr-CA"/>
              </w:rPr>
              <w:t>Fauna</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EB7F0B2"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199832D"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94A3D20"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1,64%</w:t>
            </w:r>
          </w:p>
        </w:tc>
      </w:tr>
      <w:tr w:rsidR="00D37BAF" w:rsidRPr="00D37BAF" w14:paraId="3EBE509B" w14:textId="77777777" w:rsidTr="00D37BA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9E2F939"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Pierrette Grandon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37FED53"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DC07F65"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CE3EB15"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1,64%</w:t>
            </w:r>
          </w:p>
        </w:tc>
      </w:tr>
      <w:tr w:rsidR="00D37BAF" w:rsidRPr="00D37BAF" w14:paraId="1CA33069" w14:textId="77777777" w:rsidTr="00D37BA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6272B31"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Plein d'Amour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7B0CB52"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474DE6E" w14:textId="77777777" w:rsidR="00D37BAF" w:rsidRPr="00D37BAF" w:rsidRDefault="00D37BAF" w:rsidP="00D37BAF">
            <w:pPr>
              <w:jc w:val="right"/>
              <w:rPr>
                <w:rFonts w:ascii="Times New Roman" w:hAnsi="Times New Roman"/>
                <w:sz w:val="16"/>
                <w:szCs w:val="16"/>
                <w:lang w:eastAsia="fr-CA"/>
              </w:rPr>
            </w:pPr>
            <w:r w:rsidRPr="00D37BAF">
              <w:rPr>
                <w:rFonts w:ascii="Calibri" w:hAnsi="Calibri"/>
                <w:color w:val="000000"/>
                <w:sz w:val="16"/>
                <w:szCs w:val="16"/>
                <w:lang w:eastAsia="fr-CA"/>
              </w:rPr>
              <w:t>122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2861366" w14:textId="77777777" w:rsidR="00D37BAF" w:rsidRPr="00D37BAF" w:rsidRDefault="00D37BAF" w:rsidP="00D37BAF">
            <w:pPr>
              <w:rPr>
                <w:rFonts w:ascii="Times New Roman" w:hAnsi="Times New Roman"/>
                <w:sz w:val="16"/>
                <w:szCs w:val="16"/>
                <w:lang w:eastAsia="fr-CA"/>
              </w:rPr>
            </w:pPr>
            <w:r w:rsidRPr="00D37BAF">
              <w:rPr>
                <w:rFonts w:ascii="Calibri" w:hAnsi="Calibri"/>
                <w:color w:val="000000"/>
                <w:sz w:val="16"/>
                <w:szCs w:val="16"/>
                <w:lang w:eastAsia="fr-CA"/>
              </w:rPr>
              <w:t>1,64%</w:t>
            </w:r>
          </w:p>
        </w:tc>
      </w:tr>
      <w:tr w:rsidR="00D37BAF" w:rsidRPr="00D37BAF" w14:paraId="5E2C5728" w14:textId="77777777" w:rsidTr="00D37BAF">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B84E577" w14:textId="77777777" w:rsidR="00D37BAF" w:rsidRPr="00D37BAF" w:rsidRDefault="00D37BAF" w:rsidP="00D37BAF">
            <w:pPr>
              <w:rPr>
                <w:rFonts w:ascii="Times New Roman" w:hAnsi="Times New Roman"/>
                <w:sz w:val="16"/>
                <w:szCs w:val="16"/>
                <w:lang w:eastAsia="fr-CA"/>
              </w:rPr>
            </w:pPr>
            <w:r>
              <w:rPr>
                <w:rFonts w:ascii="Times New Roman" w:hAnsi="Times New Roman"/>
                <w:sz w:val="16"/>
                <w:szCs w:val="16"/>
                <w:lang w:eastAsia="fr-CA"/>
              </w:rPr>
              <w: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463DE58" w14:textId="77777777" w:rsidR="00D37BAF" w:rsidRPr="00D37BAF" w:rsidRDefault="00D37BAF" w:rsidP="00D37BAF">
            <w:pPr>
              <w:jc w:val="right"/>
              <w:rPr>
                <w:rFonts w:ascii="Times New Roman" w:hAnsi="Times New Roman"/>
                <w:sz w:val="16"/>
                <w:szCs w:val="16"/>
                <w:lang w:eastAsia="fr-CA"/>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655C730" w14:textId="77777777" w:rsidR="00D37BAF" w:rsidRPr="00D37BAF" w:rsidRDefault="00D37BAF" w:rsidP="00D37BAF">
            <w:pPr>
              <w:jc w:val="right"/>
              <w:rPr>
                <w:rFonts w:ascii="Times New Roman" w:hAnsi="Times New Roman"/>
                <w:sz w:val="16"/>
                <w:szCs w:val="16"/>
                <w:lang w:eastAsia="fr-CA"/>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3C74199" w14:textId="77777777" w:rsidR="00D37BAF" w:rsidRPr="00D37BAF" w:rsidRDefault="00D37BAF" w:rsidP="00D37BAF">
            <w:pPr>
              <w:rPr>
                <w:rFonts w:ascii="Times New Roman" w:hAnsi="Times New Roman"/>
                <w:sz w:val="16"/>
                <w:szCs w:val="16"/>
                <w:lang w:eastAsia="fr-CA"/>
              </w:rPr>
            </w:pPr>
          </w:p>
        </w:tc>
      </w:tr>
    </w:tbl>
    <w:p w14:paraId="66188BCB" w14:textId="77777777" w:rsidR="00D37BAF" w:rsidRDefault="00D37BAF"/>
    <w:p w14:paraId="56B7EB06" w14:textId="77777777" w:rsidR="00D37BAF" w:rsidRDefault="00D37BAF" w:rsidP="00D37BAF">
      <w:pPr>
        <w:pStyle w:val="Listepuces"/>
        <w:rPr>
          <w:b/>
        </w:rPr>
      </w:pPr>
      <w:proofErr w:type="spellStart"/>
      <w:r w:rsidRPr="00D37BAF">
        <w:rPr>
          <w:b/>
        </w:rPr>
        <w:t>ReqS</w:t>
      </w:r>
      <w:proofErr w:type="spellEnd"/>
    </w:p>
    <w:p w14:paraId="68C01DD1" w14:textId="77777777" w:rsidR="00D37BAF" w:rsidRDefault="00D37BAF" w:rsidP="00D37BAF">
      <w:pPr>
        <w:pStyle w:val="Listepuces2"/>
      </w:pPr>
      <w:r>
        <w:t>Quels sont les animaux ayant fait une visite depuis le 3 juillet 1995, dont le nom commence par « M » et qui appartiennent à un client qui n’est pas un ét</w:t>
      </w:r>
      <w:r w:rsidR="00BB2AD6">
        <w:t>ablissement public (</w:t>
      </w:r>
      <w:proofErr w:type="spellStart"/>
      <w:r w:rsidR="00BB2AD6">
        <w:t>clienttype</w:t>
      </w:r>
      <w:proofErr w:type="spellEnd"/>
      <w:r w:rsidR="00BB2AD6">
        <w:t>=2</w:t>
      </w:r>
      <w:r>
        <w:t>)?</w:t>
      </w:r>
    </w:p>
    <w:p w14:paraId="2D44D68F" w14:textId="77777777" w:rsidR="00D37BAF" w:rsidRPr="00BD7C22" w:rsidRDefault="00D37BAF" w:rsidP="00D37BAF">
      <w:pPr>
        <w:pStyle w:val="Listepuces2"/>
        <w:rPr>
          <w:b/>
        </w:rPr>
      </w:pPr>
      <w:r w:rsidRPr="00BD7C22">
        <w:rPr>
          <w:b/>
        </w:rPr>
        <w:t>Version sans sous-requête :</w:t>
      </w:r>
    </w:p>
    <w:p w14:paraId="44E7FA8D" w14:textId="77777777" w:rsidR="00BD7C22" w:rsidRDefault="00BD7C22" w:rsidP="00BD7C22">
      <w:pPr>
        <w:pStyle w:val="Requte"/>
      </w:pPr>
      <w:r>
        <w:t xml:space="preserve">SELECT </w:t>
      </w:r>
      <w:proofErr w:type="spellStart"/>
      <w:r>
        <w:t>ClientNom</w:t>
      </w:r>
      <w:proofErr w:type="spellEnd"/>
      <w:r>
        <w:t xml:space="preserve">, </w:t>
      </w:r>
      <w:proofErr w:type="spellStart"/>
      <w:r>
        <w:t>AniNom</w:t>
      </w:r>
      <w:proofErr w:type="spellEnd"/>
      <w:r>
        <w:t xml:space="preserve">, </w:t>
      </w:r>
      <w:proofErr w:type="spellStart"/>
      <w:r>
        <w:t>VisitDate</w:t>
      </w:r>
      <w:proofErr w:type="spellEnd"/>
      <w:r>
        <w:br/>
        <w:t>FROM (Clients INNER JOIN Animaux</w:t>
      </w:r>
      <w:r>
        <w:br/>
        <w:t xml:space="preserve"> </w:t>
      </w:r>
      <w:r>
        <w:tab/>
      </w:r>
      <w:r>
        <w:tab/>
        <w:t xml:space="preserve">ON </w:t>
      </w:r>
      <w:proofErr w:type="spellStart"/>
      <w:r>
        <w:t>Clients.ClientCode</w:t>
      </w:r>
      <w:proofErr w:type="spellEnd"/>
      <w:r>
        <w:t xml:space="preserve">= </w:t>
      </w:r>
      <w:proofErr w:type="spellStart"/>
      <w:r>
        <w:t>Animaux.AniCodeClient</w:t>
      </w:r>
      <w:proofErr w:type="spellEnd"/>
      <w:r>
        <w:t>)</w:t>
      </w:r>
      <w:r>
        <w:br/>
        <w:t xml:space="preserve"> </w:t>
      </w:r>
      <w:r>
        <w:tab/>
        <w:t xml:space="preserve">INNER JOIN Visites ON </w:t>
      </w:r>
      <w:proofErr w:type="spellStart"/>
      <w:r>
        <w:t>Animaux.AniCode</w:t>
      </w:r>
      <w:proofErr w:type="spellEnd"/>
      <w:r>
        <w:t xml:space="preserve"> = </w:t>
      </w:r>
      <w:proofErr w:type="spellStart"/>
      <w:r>
        <w:t>Visites.VisitCodeAni</w:t>
      </w:r>
      <w:proofErr w:type="spellEnd"/>
      <w:r>
        <w:br/>
        <w:t xml:space="preserve">WHERE </w:t>
      </w:r>
      <w:proofErr w:type="spellStart"/>
      <w:r>
        <w:t>VisitDate</w:t>
      </w:r>
      <w:proofErr w:type="spellEnd"/>
      <w:r>
        <w:t xml:space="preserve"> &gt;= #7-3-95# AND </w:t>
      </w:r>
      <w:proofErr w:type="spellStart"/>
      <w:r>
        <w:t>AniNom</w:t>
      </w:r>
      <w:proofErr w:type="spellEnd"/>
      <w:r>
        <w:t xml:space="preserve"> LIKE "M*"</w:t>
      </w:r>
      <w:r>
        <w:br/>
      </w:r>
      <w:r>
        <w:tab/>
      </w:r>
      <w:r>
        <w:tab/>
      </w:r>
      <w:r>
        <w:tab/>
      </w:r>
      <w:r>
        <w:tab/>
        <w:t xml:space="preserve">AND </w:t>
      </w:r>
      <w:proofErr w:type="spellStart"/>
      <w:r>
        <w:t>ClientType</w:t>
      </w:r>
      <w:proofErr w:type="spellEnd"/>
      <w:r>
        <w:t xml:space="preserve"> &lt;&gt; 2;</w:t>
      </w:r>
    </w:p>
    <w:p w14:paraId="1283BB75" w14:textId="77777777" w:rsidR="00BD7C22" w:rsidRDefault="00BD7C22" w:rsidP="00BD7C22">
      <w:pPr>
        <w:pStyle w:val="Listepuces2"/>
      </w:pPr>
      <w:r>
        <w:t>L’intérêt d’une sous-requête vien</w:t>
      </w:r>
      <w:r w:rsidR="002C36F8">
        <w:t>t</w:t>
      </w:r>
      <w:r>
        <w:t xml:space="preserve"> du fait que, si c’est possible, Access l’évalue qu’une seule fois.</w:t>
      </w:r>
    </w:p>
    <w:p w14:paraId="62BB2EE0" w14:textId="77777777" w:rsidR="00BD7C22" w:rsidRPr="00BD7C22" w:rsidRDefault="00BD7C22" w:rsidP="00BD7C22">
      <w:pPr>
        <w:pStyle w:val="Listepuces2"/>
        <w:rPr>
          <w:b/>
        </w:rPr>
      </w:pPr>
      <w:r>
        <w:rPr>
          <w:b/>
        </w:rPr>
        <w:t>Version avec</w:t>
      </w:r>
      <w:r w:rsidRPr="00BD7C22">
        <w:rPr>
          <w:b/>
        </w:rPr>
        <w:t xml:space="preserve"> sous-requête :</w:t>
      </w:r>
    </w:p>
    <w:p w14:paraId="42022A21" w14:textId="77777777" w:rsidR="00BD7C22" w:rsidRPr="00245DC6" w:rsidRDefault="00BD7C22" w:rsidP="00BD7C22">
      <w:pPr>
        <w:pStyle w:val="Requte"/>
        <w:rPr>
          <w:rStyle w:val="rponse2"/>
          <w:lang w:val="en-CA"/>
        </w:rPr>
      </w:pPr>
      <w:r w:rsidRPr="00245DC6">
        <w:rPr>
          <w:rStyle w:val="rponse2"/>
          <w:lang w:val="en-CA"/>
        </w:rPr>
        <w:t>SELECT AniNom, VisitDate</w:t>
      </w:r>
      <w:r w:rsidRPr="00245DC6">
        <w:rPr>
          <w:rStyle w:val="rponse2"/>
          <w:lang w:val="en-CA"/>
        </w:rPr>
        <w:br/>
        <w:t>FROM Animaux INNER JOIN Visites</w:t>
      </w:r>
      <w:r w:rsidRPr="00245DC6">
        <w:rPr>
          <w:rStyle w:val="rponse2"/>
          <w:lang w:val="en-CA"/>
        </w:rPr>
        <w:br/>
      </w:r>
      <w:r w:rsidRPr="00245DC6">
        <w:rPr>
          <w:rStyle w:val="rponse2"/>
          <w:lang w:val="en-CA"/>
        </w:rPr>
        <w:tab/>
      </w:r>
      <w:r w:rsidRPr="00245DC6">
        <w:rPr>
          <w:rStyle w:val="rponse2"/>
          <w:lang w:val="en-CA"/>
        </w:rPr>
        <w:tab/>
      </w:r>
      <w:r w:rsidRPr="00245DC6">
        <w:rPr>
          <w:rStyle w:val="rponse2"/>
          <w:lang w:val="en-CA"/>
        </w:rPr>
        <w:tab/>
        <w:t>ON Animaux.AniCode = Visites.VisitCodeAni</w:t>
      </w:r>
      <w:r w:rsidRPr="00245DC6">
        <w:rPr>
          <w:rStyle w:val="rponse2"/>
          <w:lang w:val="en-CA"/>
        </w:rPr>
        <w:br/>
        <w:t>WHERE VisitDate &gt;= #7-3-95# AND AniNom LIKE "M*"</w:t>
      </w:r>
      <w:r w:rsidRPr="00245DC6">
        <w:rPr>
          <w:rStyle w:val="rponse2"/>
          <w:lang w:val="en-CA"/>
        </w:rPr>
        <w:br/>
      </w:r>
      <w:r w:rsidRPr="00245DC6">
        <w:rPr>
          <w:rStyle w:val="rponse2"/>
          <w:lang w:val="en-CA"/>
        </w:rPr>
        <w:tab/>
      </w:r>
      <w:r w:rsidRPr="00245DC6">
        <w:rPr>
          <w:rStyle w:val="rponse2"/>
          <w:lang w:val="en-CA"/>
        </w:rPr>
        <w:tab/>
      </w:r>
      <w:r w:rsidRPr="00245DC6">
        <w:rPr>
          <w:rStyle w:val="rponse2"/>
          <w:lang w:val="en-CA"/>
        </w:rPr>
        <w:tab/>
      </w:r>
      <w:r w:rsidRPr="00245DC6">
        <w:rPr>
          <w:rStyle w:val="rponse2"/>
          <w:lang w:val="en-CA"/>
        </w:rPr>
        <w:tab/>
        <w:t xml:space="preserve">AND AniCodeClient IN </w:t>
      </w:r>
      <w:r w:rsidRPr="00245DC6">
        <w:rPr>
          <w:rStyle w:val="rponse2"/>
          <w:lang w:val="en-CA"/>
        </w:rPr>
        <w:br/>
      </w:r>
      <w:r w:rsidRPr="00245DC6">
        <w:rPr>
          <w:rStyle w:val="rponse2"/>
          <w:lang w:val="en-CA"/>
        </w:rPr>
        <w:tab/>
      </w:r>
      <w:r w:rsidRPr="00245DC6">
        <w:rPr>
          <w:rStyle w:val="rponse2"/>
          <w:lang w:val="en-CA"/>
        </w:rPr>
        <w:tab/>
      </w:r>
      <w:r w:rsidRPr="00245DC6">
        <w:rPr>
          <w:rStyle w:val="rponse2"/>
          <w:lang w:val="en-CA"/>
        </w:rPr>
        <w:tab/>
      </w:r>
      <w:r w:rsidRPr="00245DC6">
        <w:rPr>
          <w:rStyle w:val="rponse2"/>
          <w:lang w:val="en-CA"/>
        </w:rPr>
        <w:tab/>
      </w:r>
      <w:r w:rsidRPr="00245DC6">
        <w:rPr>
          <w:rStyle w:val="rponse2"/>
          <w:lang w:val="en-CA"/>
        </w:rPr>
        <w:tab/>
      </w:r>
      <w:r w:rsidRPr="00245DC6">
        <w:rPr>
          <w:rStyle w:val="rponse2"/>
          <w:lang w:val="en-CA"/>
        </w:rPr>
        <w:tab/>
        <w:t xml:space="preserve">(SELECT ClientCode FROM Clients </w:t>
      </w:r>
      <w:r w:rsidRPr="00245DC6">
        <w:rPr>
          <w:rStyle w:val="rponse2"/>
          <w:lang w:val="en-CA"/>
        </w:rPr>
        <w:br/>
      </w:r>
      <w:r w:rsidRPr="00245DC6">
        <w:rPr>
          <w:rStyle w:val="rponse2"/>
          <w:lang w:val="en-CA"/>
        </w:rPr>
        <w:tab/>
      </w:r>
      <w:r w:rsidRPr="00245DC6">
        <w:rPr>
          <w:rStyle w:val="rponse2"/>
          <w:lang w:val="en-CA"/>
        </w:rPr>
        <w:tab/>
      </w:r>
      <w:r w:rsidRPr="00245DC6">
        <w:rPr>
          <w:rStyle w:val="rponse2"/>
          <w:lang w:val="en-CA"/>
        </w:rPr>
        <w:tab/>
      </w:r>
      <w:r w:rsidRPr="00245DC6">
        <w:rPr>
          <w:rStyle w:val="rponse2"/>
          <w:lang w:val="en-CA"/>
        </w:rPr>
        <w:tab/>
      </w:r>
      <w:r w:rsidRPr="00245DC6">
        <w:rPr>
          <w:rStyle w:val="rponse2"/>
          <w:lang w:val="en-CA"/>
        </w:rPr>
        <w:tab/>
      </w:r>
      <w:r w:rsidRPr="00245DC6">
        <w:rPr>
          <w:rStyle w:val="rponse2"/>
          <w:lang w:val="en-CA"/>
        </w:rPr>
        <w:tab/>
        <w:t>WHERE ClientType &lt;&gt; 2);</w:t>
      </w:r>
    </w:p>
    <w:p w14:paraId="68171D43" w14:textId="77777777" w:rsidR="002C36F8" w:rsidRPr="00245DC6" w:rsidRDefault="002C36F8" w:rsidP="00BD7C22">
      <w:pPr>
        <w:pStyle w:val="Requte"/>
        <w:rPr>
          <w:lang w:val="en-CA"/>
        </w:rPr>
      </w:pPr>
    </w:p>
    <w:p w14:paraId="59CA750C" w14:textId="77777777" w:rsidR="002C36F8" w:rsidRPr="00245DC6" w:rsidRDefault="002C36F8" w:rsidP="00BD7C22">
      <w:pPr>
        <w:pStyle w:val="Requte"/>
        <w:rPr>
          <w:lang w:val="en-CA"/>
        </w:rPr>
      </w:pPr>
    </w:p>
    <w:p w14:paraId="46F921CE" w14:textId="77777777" w:rsidR="002C36F8" w:rsidRPr="00245DC6" w:rsidRDefault="002C36F8" w:rsidP="00BD7C22">
      <w:pPr>
        <w:pStyle w:val="Requte"/>
        <w:rPr>
          <w:lang w:val="en-CA"/>
        </w:rPr>
      </w:pPr>
    </w:p>
    <w:p w14:paraId="5E92AA82" w14:textId="77777777" w:rsidR="002C36F8" w:rsidRPr="00245DC6" w:rsidRDefault="002C36F8" w:rsidP="00BD7C22">
      <w:pPr>
        <w:pStyle w:val="Requte"/>
        <w:rPr>
          <w:lang w:val="en-CA"/>
        </w:rPr>
      </w:pPr>
    </w:p>
    <w:p w14:paraId="3BA432CA" w14:textId="77777777" w:rsidR="002C36F8" w:rsidRPr="00245DC6" w:rsidRDefault="002C36F8" w:rsidP="00BD7C22">
      <w:pPr>
        <w:pStyle w:val="Requte"/>
        <w:rPr>
          <w:lang w:val="en-CA"/>
        </w:rPr>
      </w:pPr>
    </w:p>
    <w:p w14:paraId="253D4900" w14:textId="77777777" w:rsidR="002C36F8" w:rsidRPr="00245DC6" w:rsidRDefault="002C36F8" w:rsidP="00BD7C22">
      <w:pPr>
        <w:pStyle w:val="Requte"/>
        <w:rPr>
          <w:lang w:val="en-CA"/>
        </w:rPr>
      </w:pPr>
    </w:p>
    <w:p w14:paraId="3B2641C4" w14:textId="77777777" w:rsidR="002C36F8" w:rsidRPr="00245DC6" w:rsidRDefault="002C36F8" w:rsidP="00BD7C22">
      <w:pPr>
        <w:pStyle w:val="Requte"/>
        <w:rPr>
          <w:lang w:val="en-CA"/>
        </w:rPr>
      </w:pPr>
    </w:p>
    <w:p w14:paraId="45B5E1F5" w14:textId="77777777" w:rsidR="002C36F8" w:rsidRPr="00245DC6" w:rsidRDefault="002C36F8" w:rsidP="00BD7C22">
      <w:pPr>
        <w:pStyle w:val="Requte"/>
        <w:rPr>
          <w:lang w:val="en-CA"/>
        </w:rPr>
      </w:pPr>
    </w:p>
    <w:p w14:paraId="6DAA411A" w14:textId="77777777" w:rsidR="008E20D2" w:rsidRPr="00245DC6" w:rsidRDefault="008E20D2">
      <w:pPr>
        <w:rPr>
          <w:b/>
          <w:u w:val="single"/>
          <w:lang w:val="en-CA"/>
        </w:rPr>
      </w:pPr>
      <w:r w:rsidRPr="00245DC6">
        <w:rPr>
          <w:lang w:val="en-CA"/>
        </w:rPr>
        <w:br w:type="page"/>
      </w:r>
    </w:p>
    <w:p w14:paraId="37907F20" w14:textId="77777777" w:rsidR="008E20D2" w:rsidRDefault="008E20D2" w:rsidP="008E20D2">
      <w:pPr>
        <w:pStyle w:val="Titre3"/>
      </w:pPr>
      <w:r>
        <w:t>Opérateur LIKE</w:t>
      </w:r>
    </w:p>
    <w:p w14:paraId="3D69D20E" w14:textId="77777777" w:rsidR="008E20D2" w:rsidRDefault="008E20D2" w:rsidP="008E20D2">
      <w:pPr>
        <w:pStyle w:val="Listepuces2"/>
      </w:pPr>
      <w:r>
        <w:t>Syntaxe :</w:t>
      </w:r>
    </w:p>
    <w:p w14:paraId="1FAC3E5A" w14:textId="77777777" w:rsidR="008E20D2" w:rsidRDefault="008E20D2" w:rsidP="008E20D2">
      <w:pPr>
        <w:pStyle w:val="Requte"/>
      </w:pPr>
      <w:r>
        <w:t>&lt;</w:t>
      </w:r>
      <w:proofErr w:type="spellStart"/>
      <w:proofErr w:type="gramStart"/>
      <w:r>
        <w:t>expr</w:t>
      </w:r>
      <w:proofErr w:type="spellEnd"/>
      <w:proofErr w:type="gramEnd"/>
      <w:r>
        <w:t>&gt; LIKE "modèle"</w:t>
      </w:r>
    </w:p>
    <w:p w14:paraId="2DE0BF50" w14:textId="77777777" w:rsidR="008E20D2" w:rsidRDefault="008E20D2" w:rsidP="008E20D2">
      <w:pPr>
        <w:pStyle w:val="Listepuces2"/>
      </w:pPr>
      <w:r>
        <w:t>Exemple 1</w:t>
      </w:r>
    </w:p>
    <w:p w14:paraId="221837E1" w14:textId="77777777" w:rsidR="004D0FCF" w:rsidRDefault="004D0FCF" w:rsidP="008E20D2">
      <w:pPr>
        <w:pStyle w:val="Requte"/>
        <w:rPr>
          <w:lang w:val="en-CA"/>
        </w:rPr>
      </w:pPr>
      <w:r w:rsidRPr="004D0FCF">
        <w:rPr>
          <w:lang w:val="en-CA"/>
        </w:rPr>
        <w:t xml:space="preserve">SELECT </w:t>
      </w:r>
      <w:proofErr w:type="spellStart"/>
      <w:r w:rsidR="00D53E42">
        <w:rPr>
          <w:lang w:val="en-CA"/>
        </w:rPr>
        <w:t>JoueurNom</w:t>
      </w:r>
      <w:proofErr w:type="spellEnd"/>
      <w:r w:rsidRPr="004D0FCF">
        <w:rPr>
          <w:lang w:val="en-CA"/>
        </w:rPr>
        <w:t xml:space="preserve"> FROM </w:t>
      </w:r>
      <w:proofErr w:type="spellStart"/>
      <w:r w:rsidR="00D53E42">
        <w:rPr>
          <w:lang w:val="en-CA"/>
        </w:rPr>
        <w:t>Joueurs</w:t>
      </w:r>
      <w:proofErr w:type="spellEnd"/>
      <w:r w:rsidRPr="004D0FCF">
        <w:rPr>
          <w:lang w:val="en-CA"/>
        </w:rPr>
        <w:t xml:space="preserve"> WHERE </w:t>
      </w:r>
      <w:proofErr w:type="spellStart"/>
      <w:r w:rsidR="00D53E42">
        <w:rPr>
          <w:lang w:val="en-CA"/>
        </w:rPr>
        <w:t>JoueurNom</w:t>
      </w:r>
      <w:proofErr w:type="spellEnd"/>
      <w:r w:rsidRPr="004D0FCF">
        <w:rPr>
          <w:lang w:val="en-CA"/>
        </w:rPr>
        <w:t xml:space="preserve"> LIKE "</w:t>
      </w:r>
      <w:r w:rsidR="00D53E42">
        <w:rPr>
          <w:lang w:val="en-CA"/>
        </w:rPr>
        <w:t>*</w:t>
      </w:r>
      <w:proofErr w:type="spellStart"/>
      <w:r w:rsidR="00D53E42">
        <w:rPr>
          <w:lang w:val="en-CA"/>
        </w:rPr>
        <w:t>krop</w:t>
      </w:r>
      <w:proofErr w:type="spellEnd"/>
      <w:r w:rsidR="00D53E42">
        <w:rPr>
          <w:lang w:val="en-CA"/>
        </w:rPr>
        <w:t>*</w:t>
      </w:r>
      <w:r w:rsidR="00D53E42" w:rsidRPr="004D0FCF">
        <w:rPr>
          <w:lang w:val="en-CA"/>
        </w:rPr>
        <w:t>"</w:t>
      </w:r>
    </w:p>
    <w:p w14:paraId="16248816" w14:textId="77777777" w:rsidR="004D0FCF" w:rsidRPr="004D0FCF" w:rsidRDefault="004D0FCF" w:rsidP="008E20D2">
      <w:pPr>
        <w:pStyle w:val="Requte"/>
        <w:rPr>
          <w:lang w:val="en-CA"/>
        </w:rPr>
      </w:pPr>
    </w:p>
    <w:p w14:paraId="12856333" w14:textId="77777777" w:rsidR="004D0FCF" w:rsidRPr="004D0FCF" w:rsidRDefault="004D0FCF" w:rsidP="008E20D2">
      <w:pPr>
        <w:pStyle w:val="Requte"/>
        <w:rPr>
          <w:lang w:val="en-CA"/>
        </w:rPr>
      </w:pPr>
    </w:p>
    <w:p w14:paraId="223B5FA4" w14:textId="77777777" w:rsidR="008E20D2" w:rsidRDefault="00054EE7" w:rsidP="008E20D2">
      <w:pPr>
        <w:pStyle w:val="Requte"/>
      </w:pPr>
      <w:r>
        <w:rPr>
          <w:noProof/>
          <w:lang w:eastAsia="fr-CA"/>
        </w:rPr>
        <w:pict w14:anchorId="3BF4B931">
          <v:shape id="_x0000_s3076" type="#_x0000_t62" style="position:absolute;margin-left:108pt;margin-top:22.5pt;width:59.25pt;height:21.75pt;z-index:251801600" adj="255,30389" fillcolor="white [3212]" strokeweight="1.5pt">
            <v:textbox>
              <w:txbxContent>
                <w:p w14:paraId="4CA4DA7E" w14:textId="77777777" w:rsidR="00352CB3" w:rsidRPr="00FC47E4" w:rsidRDefault="00352CB3">
                  <w:pPr>
                    <w:rPr>
                      <w:sz w:val="20"/>
                    </w:rPr>
                  </w:pPr>
                  <w:r w:rsidRPr="00FC47E4">
                    <w:rPr>
                      <w:sz w:val="20"/>
                    </w:rPr>
                    <w:t>Chiffre</w:t>
                  </w:r>
                </w:p>
              </w:txbxContent>
            </v:textbox>
          </v:shape>
        </w:pict>
      </w:r>
      <w:r w:rsidR="008E20D2">
        <w:t>Nom LIKE "L*"</w:t>
      </w:r>
    </w:p>
    <w:p w14:paraId="5AD0CE53" w14:textId="77777777" w:rsidR="008E20D2" w:rsidRDefault="008E20D2" w:rsidP="008E20D2">
      <w:pPr>
        <w:pStyle w:val="Listepuces2"/>
      </w:pPr>
      <w:r>
        <w:t>Exemple 2</w:t>
      </w:r>
    </w:p>
    <w:p w14:paraId="17882564" w14:textId="77777777" w:rsidR="008E20D2" w:rsidRDefault="00054EE7" w:rsidP="008E20D2">
      <w:pPr>
        <w:pStyle w:val="Requte"/>
      </w:pPr>
      <w:r>
        <w:rPr>
          <w:noProof/>
          <w:lang w:eastAsia="fr-CA"/>
        </w:rPr>
        <w:pict w14:anchorId="367164B1">
          <v:shape id="_x0000_s3077" type="#_x0000_t62" style="position:absolute;margin-left:104.25pt;margin-top:23.85pt;width:59.25pt;height:21.75pt;z-index:251802624" adj="255,30389" fillcolor="white [3212]" strokeweight="1.5pt">
            <v:textbox>
              <w:txbxContent>
                <w:p w14:paraId="32308455" w14:textId="77777777" w:rsidR="00352CB3" w:rsidRPr="00FC47E4" w:rsidRDefault="00352CB3" w:rsidP="00FC47E4">
                  <w:pPr>
                    <w:rPr>
                      <w:sz w:val="20"/>
                    </w:rPr>
                  </w:pPr>
                  <w:r>
                    <w:rPr>
                      <w:sz w:val="20"/>
                    </w:rPr>
                    <w:t>De A à L</w:t>
                  </w:r>
                </w:p>
              </w:txbxContent>
            </v:textbox>
          </v:shape>
        </w:pict>
      </w:r>
      <w:r w:rsidR="008E20D2">
        <w:t>Numéro LIKE "A#BB"</w:t>
      </w:r>
    </w:p>
    <w:p w14:paraId="5D0F1BA2" w14:textId="77777777" w:rsidR="008E20D2" w:rsidRDefault="00FC47E4" w:rsidP="008E20D2">
      <w:pPr>
        <w:pStyle w:val="Listepuces2"/>
      </w:pPr>
      <w:r>
        <w:t>Exemple 3</w:t>
      </w:r>
    </w:p>
    <w:p w14:paraId="27A3F96F" w14:textId="77777777" w:rsidR="00FC47E4" w:rsidRDefault="00054EE7" w:rsidP="00FC47E4">
      <w:pPr>
        <w:pStyle w:val="Requte"/>
      </w:pPr>
      <w:r>
        <w:rPr>
          <w:noProof/>
          <w:lang w:eastAsia="fr-CA"/>
        </w:rPr>
        <w:pict w14:anchorId="3730B69D">
          <v:shape id="_x0000_s3078" type="#_x0000_t62" style="position:absolute;margin-left:112.5pt;margin-top:24.45pt;width:67.5pt;height:21.75pt;z-index:251803648" adj="224,30389" fillcolor="white [3212]" strokeweight="1.5pt">
            <v:textbox>
              <w:txbxContent>
                <w:p w14:paraId="722A2A35" w14:textId="77777777" w:rsidR="00352CB3" w:rsidRPr="00FC47E4" w:rsidRDefault="00352CB3" w:rsidP="00FC47E4">
                  <w:pPr>
                    <w:rPr>
                      <w:sz w:val="20"/>
                    </w:rPr>
                  </w:pPr>
                  <w:proofErr w:type="gramStart"/>
                  <w:r>
                    <w:rPr>
                      <w:sz w:val="20"/>
                    </w:rPr>
                    <w:t>sauf</w:t>
                  </w:r>
                  <w:proofErr w:type="gramEnd"/>
                  <w:r>
                    <w:rPr>
                      <w:sz w:val="20"/>
                    </w:rPr>
                    <w:t xml:space="preserve"> A à L</w:t>
                  </w:r>
                </w:p>
              </w:txbxContent>
            </v:textbox>
          </v:shape>
        </w:pict>
      </w:r>
      <w:r w:rsidR="00FC47E4">
        <w:t>Nom LIKE "[A-L]*"</w:t>
      </w:r>
    </w:p>
    <w:p w14:paraId="58A4DA29" w14:textId="77777777" w:rsidR="00FC47E4" w:rsidRDefault="00FC47E4" w:rsidP="00FC47E4">
      <w:pPr>
        <w:pStyle w:val="Listepuces2"/>
      </w:pPr>
      <w:r>
        <w:t>Exemple 4</w:t>
      </w:r>
    </w:p>
    <w:p w14:paraId="475231A2" w14:textId="77777777" w:rsidR="00E53E5B" w:rsidRDefault="00FC47E4" w:rsidP="00FC47E4">
      <w:pPr>
        <w:pStyle w:val="Requte"/>
      </w:pPr>
      <w:r>
        <w:t>Nom LIKE "</w:t>
      </w:r>
      <w:r w:rsidR="00D53E42">
        <w:t>*##</w:t>
      </w:r>
      <w:proofErr w:type="gramStart"/>
      <w:r>
        <w:t>[!A</w:t>
      </w:r>
      <w:proofErr w:type="gramEnd"/>
      <w:r>
        <w:t>-L]*"</w:t>
      </w:r>
    </w:p>
    <w:p w14:paraId="3746EC6B" w14:textId="77777777" w:rsidR="00F03804" w:rsidRDefault="00F03804"/>
    <w:p w14:paraId="36E8932C" w14:textId="77777777" w:rsidR="00F03804" w:rsidRDefault="00F03804"/>
    <w:p w14:paraId="1362D1B5" w14:textId="77777777" w:rsidR="00F03804" w:rsidRDefault="00F03804"/>
    <w:p w14:paraId="5113D49C" w14:textId="77777777" w:rsidR="00F03804" w:rsidRDefault="00F03804"/>
    <w:p w14:paraId="00D045EF" w14:textId="77777777" w:rsidR="00F03804" w:rsidRDefault="00F03804"/>
    <w:p w14:paraId="51178C75" w14:textId="77777777" w:rsidR="00F03804" w:rsidRDefault="00F03804"/>
    <w:p w14:paraId="0F744BE9" w14:textId="77777777" w:rsidR="00E53E5B" w:rsidRDefault="00E53E5B">
      <w:pPr>
        <w:rPr>
          <w:rFonts w:ascii="Courier New" w:hAnsi="Courier New"/>
        </w:rPr>
      </w:pPr>
      <w:r>
        <w:br w:type="page"/>
      </w:r>
    </w:p>
    <w:p w14:paraId="7B90DBB1" w14:textId="77777777" w:rsidR="00FC47E4" w:rsidRDefault="00E53E5B" w:rsidP="00E53E5B">
      <w:pPr>
        <w:pStyle w:val="Titre3"/>
      </w:pPr>
      <w:r>
        <w:t>Opérateur Union</w:t>
      </w:r>
    </w:p>
    <w:p w14:paraId="7F492263" w14:textId="77777777" w:rsidR="0025689A" w:rsidRDefault="0025689A" w:rsidP="0025689A">
      <w:pPr>
        <w:pStyle w:val="Listepuces2"/>
      </w:pPr>
      <w:r>
        <w:t>Fusionne les résultats de 2 ou plusieurs requêtes en éliminant les doublons.</w:t>
      </w:r>
    </w:p>
    <w:p w14:paraId="33B9315E" w14:textId="77777777" w:rsidR="00E53E5B" w:rsidRDefault="00E53E5B" w:rsidP="00E53E5B">
      <w:pPr>
        <w:pStyle w:val="Listepuces"/>
      </w:pPr>
      <w:r>
        <w:t>Syntaxe :</w:t>
      </w:r>
    </w:p>
    <w:p w14:paraId="62A7B14C" w14:textId="77777777" w:rsidR="00E53E5B" w:rsidRPr="009E3CC1" w:rsidRDefault="0025689A" w:rsidP="00E53E5B">
      <w:pPr>
        <w:pStyle w:val="Requte"/>
        <w:rPr>
          <w:lang w:val="en-CA"/>
        </w:rPr>
      </w:pPr>
      <w:r w:rsidRPr="009E3CC1">
        <w:rPr>
          <w:lang w:val="en-CA"/>
        </w:rPr>
        <w:t xml:space="preserve">[Table] </w:t>
      </w:r>
      <w:r w:rsidRPr="009E3CC1">
        <w:rPr>
          <w:i/>
          <w:lang w:val="en-CA"/>
        </w:rPr>
        <w:t>requête1</w:t>
      </w:r>
      <w:r w:rsidRPr="009E3CC1">
        <w:rPr>
          <w:i/>
          <w:lang w:val="en-CA"/>
        </w:rPr>
        <w:br/>
      </w:r>
      <w:r w:rsidRPr="009E3CC1">
        <w:rPr>
          <w:lang w:val="en-CA"/>
        </w:rPr>
        <w:t>UNION [ALL]</w:t>
      </w:r>
      <w:r w:rsidRPr="009E3CC1">
        <w:rPr>
          <w:lang w:val="en-CA"/>
        </w:rPr>
        <w:br/>
        <w:t xml:space="preserve">[Table] </w:t>
      </w:r>
      <w:r w:rsidRPr="009E3CC1">
        <w:rPr>
          <w:i/>
          <w:lang w:val="en-CA"/>
        </w:rPr>
        <w:t>requête2</w:t>
      </w:r>
      <w:r w:rsidRPr="009E3CC1">
        <w:rPr>
          <w:lang w:val="en-CA"/>
        </w:rPr>
        <w:br/>
        <w:t xml:space="preserve">[UNION [ALL] [Table] </w:t>
      </w:r>
      <w:proofErr w:type="spellStart"/>
      <w:r w:rsidRPr="009E3CC1">
        <w:rPr>
          <w:i/>
          <w:lang w:val="en-CA"/>
        </w:rPr>
        <w:t>requêteN</w:t>
      </w:r>
      <w:proofErr w:type="spellEnd"/>
      <w:r w:rsidRPr="009E3CC1">
        <w:rPr>
          <w:lang w:val="en-CA"/>
        </w:rPr>
        <w:t>]</w:t>
      </w:r>
    </w:p>
    <w:p w14:paraId="56499BC1" w14:textId="77777777" w:rsidR="0025689A" w:rsidRDefault="0025689A" w:rsidP="0025689A">
      <w:pPr>
        <w:pStyle w:val="Listepuces"/>
        <w:rPr>
          <w:b/>
        </w:rPr>
      </w:pPr>
      <w:r w:rsidRPr="003F2269">
        <w:rPr>
          <w:b/>
        </w:rPr>
        <w:t>ReqFilms1</w:t>
      </w:r>
    </w:p>
    <w:p w14:paraId="60E93193" w14:textId="77777777" w:rsidR="00584FBE" w:rsidRDefault="00584FBE" w:rsidP="00584FBE">
      <w:pPr>
        <w:pStyle w:val="Listepuces2"/>
      </w:pPr>
      <w:r>
        <w:t>On veut connaître quels sont les acteurs et les réalisatrices canadiens encore vivants.</w:t>
      </w:r>
    </w:p>
    <w:p w14:paraId="6D1FB4E8" w14:textId="77777777" w:rsidR="00584FBE" w:rsidRDefault="00584FBE" w:rsidP="00584FBE">
      <w:pPr>
        <w:pStyle w:val="Requte"/>
      </w:pPr>
      <w:r>
        <w:t xml:space="preserve">SELECT </w:t>
      </w:r>
      <w:proofErr w:type="spellStart"/>
      <w:r>
        <w:t>ActNom</w:t>
      </w:r>
      <w:proofErr w:type="spellEnd"/>
      <w:r>
        <w:t xml:space="preserve"> AS Nom, </w:t>
      </w:r>
      <w:proofErr w:type="spellStart"/>
      <w:r>
        <w:t>ActPrénom</w:t>
      </w:r>
      <w:proofErr w:type="spellEnd"/>
      <w:r>
        <w:t xml:space="preserve"> AS Pré</w:t>
      </w:r>
      <w:r w:rsidR="00D53E42">
        <w:t xml:space="preserve">nom, </w:t>
      </w:r>
      <w:proofErr w:type="spellStart"/>
      <w:r w:rsidR="00D53E42">
        <w:t>ActSexe</w:t>
      </w:r>
      <w:proofErr w:type="spellEnd"/>
      <w:r w:rsidR="00D53E42">
        <w:t xml:space="preserve"> AS Sexe,</w:t>
      </w:r>
      <w:r w:rsidR="00D53E42">
        <w:br/>
      </w:r>
      <w:r w:rsidR="00D53E42">
        <w:tab/>
      </w:r>
      <w:r w:rsidR="00D53E42">
        <w:tab/>
      </w:r>
      <w:r w:rsidR="00D53E42">
        <w:tab/>
      </w:r>
      <w:r w:rsidR="00D53E42">
        <w:tab/>
      </w:r>
      <w:r w:rsidR="00D53E42">
        <w:tab/>
      </w:r>
      <w:r w:rsidR="00D53E42">
        <w:tab/>
      </w:r>
      <w:r w:rsidR="00D53E42">
        <w:tab/>
      </w:r>
      <w:r w:rsidR="00D53E42">
        <w:tab/>
        <w:t>"A</w:t>
      </w:r>
      <w:r>
        <w:t>cteur" AS Information</w:t>
      </w:r>
      <w:r>
        <w:br/>
        <w:t>FROM Acteurs INNER JOIN Nationalités</w:t>
      </w:r>
      <w:r>
        <w:br/>
      </w:r>
      <w:r>
        <w:tab/>
      </w:r>
      <w:r>
        <w:tab/>
      </w:r>
      <w:r>
        <w:tab/>
        <w:t xml:space="preserve">ON </w:t>
      </w:r>
      <w:proofErr w:type="spellStart"/>
      <w:r>
        <w:t>Acteurs.ActNationalité</w:t>
      </w:r>
      <w:proofErr w:type="spellEnd"/>
      <w:r>
        <w:t xml:space="preserve"> = </w:t>
      </w:r>
      <w:proofErr w:type="spellStart"/>
      <w:r>
        <w:t>Nationalités.NatCode</w:t>
      </w:r>
      <w:proofErr w:type="spellEnd"/>
      <w:r>
        <w:br/>
        <w:t xml:space="preserve">WHERE </w:t>
      </w:r>
      <w:proofErr w:type="spellStart"/>
      <w:r>
        <w:t>ActSexe</w:t>
      </w:r>
      <w:proofErr w:type="spellEnd"/>
      <w:r>
        <w:t xml:space="preserve"> = "M" AND </w:t>
      </w:r>
      <w:proofErr w:type="spellStart"/>
      <w:r>
        <w:t>ActAnDécès</w:t>
      </w:r>
      <w:proofErr w:type="spellEnd"/>
      <w:r>
        <w:t xml:space="preserve"> = 0 AND </w:t>
      </w:r>
      <w:proofErr w:type="spellStart"/>
      <w:r>
        <w:t>NatNom</w:t>
      </w:r>
      <w:proofErr w:type="spellEnd"/>
      <w:r>
        <w:t xml:space="preserve"> = "canadien"</w:t>
      </w:r>
      <w:r>
        <w:br/>
      </w:r>
      <w:r>
        <w:br/>
        <w:t>UNION</w:t>
      </w:r>
      <w:r>
        <w:br/>
      </w:r>
      <w:r>
        <w:br/>
        <w:t xml:space="preserve">SELECT </w:t>
      </w:r>
      <w:proofErr w:type="spellStart"/>
      <w:r>
        <w:t>RealNom</w:t>
      </w:r>
      <w:proofErr w:type="spellEnd"/>
      <w:r>
        <w:t xml:space="preserve">, </w:t>
      </w:r>
      <w:proofErr w:type="spellStart"/>
      <w:r>
        <w:t>RealPrénom</w:t>
      </w:r>
      <w:proofErr w:type="spellEnd"/>
      <w:r w:rsidR="000D48F1">
        <w:t xml:space="preserve"> AS Prénom</w:t>
      </w:r>
      <w:r>
        <w:t xml:space="preserve">, </w:t>
      </w:r>
      <w:proofErr w:type="spellStart"/>
      <w:r>
        <w:t>RealSexe</w:t>
      </w:r>
      <w:proofErr w:type="spellEnd"/>
      <w:r>
        <w:t>, "Réalisatrice"</w:t>
      </w:r>
      <w:r w:rsidR="00D53E42">
        <w:t xml:space="preserve"> AS Information</w:t>
      </w:r>
      <w:r>
        <w:br/>
        <w:t>FROM Réalisateurs INNER JOIN Nationalités</w:t>
      </w:r>
      <w:r>
        <w:br/>
      </w:r>
      <w:r>
        <w:tab/>
        <w:t xml:space="preserve">ON </w:t>
      </w:r>
      <w:proofErr w:type="spellStart"/>
      <w:r>
        <w:t>Réalisateurs.RealNationalité</w:t>
      </w:r>
      <w:proofErr w:type="spellEnd"/>
      <w:r>
        <w:t xml:space="preserve"> = </w:t>
      </w:r>
      <w:proofErr w:type="spellStart"/>
      <w:r>
        <w:t>Nationalités.NatCodeRégion</w:t>
      </w:r>
      <w:proofErr w:type="spellEnd"/>
      <w:r>
        <w:br/>
        <w:t xml:space="preserve">WHERE </w:t>
      </w:r>
      <w:proofErr w:type="spellStart"/>
      <w:r>
        <w:t>RealSexe</w:t>
      </w:r>
      <w:proofErr w:type="spellEnd"/>
      <w:r>
        <w:t xml:space="preserve"> = "F" AND </w:t>
      </w:r>
      <w:proofErr w:type="spellStart"/>
      <w:r>
        <w:t>RealAnDécès</w:t>
      </w:r>
      <w:proofErr w:type="spellEnd"/>
      <w:r>
        <w:t xml:space="preserve"> = 0 AND </w:t>
      </w:r>
      <w:proofErr w:type="spellStart"/>
      <w:r>
        <w:t>NatNom</w:t>
      </w:r>
      <w:proofErr w:type="spellEnd"/>
      <w:r>
        <w:t xml:space="preserve"> ="Canadien"</w:t>
      </w:r>
      <w:r>
        <w:br/>
      </w:r>
      <w:r>
        <w:br/>
        <w:t>ORDER BY Prénom;</w:t>
      </w:r>
    </w:p>
    <w:p w14:paraId="746C26AF" w14:textId="77777777" w:rsidR="00584FBE" w:rsidRDefault="00D32426" w:rsidP="00D32426">
      <w:pPr>
        <w:pStyle w:val="Norme"/>
      </w:pPr>
      <w:r w:rsidRPr="00D32426">
        <w:rPr>
          <w:caps w:val="0"/>
        </w:rPr>
        <w:t>R</w:t>
      </w:r>
      <w:r>
        <w:rPr>
          <w:caps w:val="0"/>
        </w:rPr>
        <w:t>emarque</w:t>
      </w:r>
      <w:r w:rsidR="00584FBE" w:rsidRPr="00D32426">
        <w:rPr>
          <w:caps w:val="0"/>
        </w:rPr>
        <w:t>s</w:t>
      </w:r>
    </w:p>
    <w:p w14:paraId="7414F1E5" w14:textId="77777777" w:rsidR="00584FBE" w:rsidRDefault="00584FBE" w:rsidP="00D32426">
      <w:pPr>
        <w:pStyle w:val="Normetexte"/>
        <w:numPr>
          <w:ilvl w:val="0"/>
          <w:numId w:val="11"/>
        </w:numPr>
        <w:ind w:left="567" w:right="4"/>
        <w:jc w:val="left"/>
      </w:pPr>
      <w:r>
        <w:t xml:space="preserve">Les 2 requêtes doivent avoir, le même nombre d’expressions dans le </w:t>
      </w:r>
      <w:r w:rsidRPr="00D32426">
        <w:t>SELECT</w:t>
      </w:r>
      <w:r>
        <w:t>, mais avec des types « compatibles ».</w:t>
      </w:r>
    </w:p>
    <w:p w14:paraId="6290D4CD" w14:textId="77777777" w:rsidR="00584FBE" w:rsidRDefault="00584FBE" w:rsidP="00D32426">
      <w:pPr>
        <w:pStyle w:val="Normetexte"/>
        <w:numPr>
          <w:ilvl w:val="0"/>
          <w:numId w:val="11"/>
        </w:numPr>
        <w:ind w:left="567" w:right="4"/>
        <w:jc w:val="left"/>
      </w:pPr>
      <w:r>
        <w:t xml:space="preserve">Le </w:t>
      </w:r>
      <w:r w:rsidRPr="00D32426">
        <w:t>ORDER BY</w:t>
      </w:r>
      <w:r>
        <w:t xml:space="preserve"> porte sur l’ensemble des résultats des 2 requêtes et présente des champs (ou expression) appartenant à la 1</w:t>
      </w:r>
      <w:r w:rsidRPr="00D32426">
        <w:t>ère</w:t>
      </w:r>
      <w:r>
        <w:t xml:space="preserve"> requête.</w:t>
      </w:r>
    </w:p>
    <w:p w14:paraId="6940AAFD" w14:textId="77777777" w:rsidR="002725CB" w:rsidRDefault="002725CB">
      <w:r>
        <w:br w:type="page"/>
      </w:r>
    </w:p>
    <w:p w14:paraId="70ECA90A" w14:textId="77777777" w:rsidR="00584FBE" w:rsidRDefault="00D32426" w:rsidP="00D32426">
      <w:pPr>
        <w:pStyle w:val="Listepuces"/>
      </w:pPr>
      <w:r>
        <w:t>Si on créé les requête au préalable, il est possible de faire.</w:t>
      </w:r>
    </w:p>
    <w:p w14:paraId="421DCB82" w14:textId="77777777" w:rsidR="00D32426" w:rsidRDefault="00D32426" w:rsidP="00D32426">
      <w:pPr>
        <w:pStyle w:val="Requte"/>
      </w:pPr>
      <w:r>
        <w:t xml:space="preserve">Table </w:t>
      </w:r>
      <w:proofErr w:type="spellStart"/>
      <w:r>
        <w:t>reqActCanadiens</w:t>
      </w:r>
      <w:proofErr w:type="spellEnd"/>
      <w:r>
        <w:br/>
        <w:t>UNION</w:t>
      </w:r>
      <w:r>
        <w:br/>
        <w:t xml:space="preserve">Table </w:t>
      </w:r>
      <w:proofErr w:type="spellStart"/>
      <w:r>
        <w:t>reqRealCanadiens</w:t>
      </w:r>
      <w:proofErr w:type="spellEnd"/>
    </w:p>
    <w:p w14:paraId="0C152334" w14:textId="77777777" w:rsidR="00D32426" w:rsidRDefault="00D32426" w:rsidP="00D32426">
      <w:pPr>
        <w:pStyle w:val="Norme"/>
        <w:rPr>
          <w:caps w:val="0"/>
        </w:rPr>
      </w:pPr>
      <w:r>
        <w:t>N</w:t>
      </w:r>
      <w:r>
        <w:rPr>
          <w:caps w:val="0"/>
        </w:rPr>
        <w:t>ote</w:t>
      </w:r>
    </w:p>
    <w:p w14:paraId="21F447BA" w14:textId="77777777" w:rsidR="00D32426" w:rsidRDefault="00D32426" w:rsidP="00D32426">
      <w:pPr>
        <w:pStyle w:val="Normetexte"/>
        <w:ind w:left="142" w:right="4"/>
        <w:jc w:val="left"/>
      </w:pPr>
      <w:r>
        <w:rPr>
          <w:caps/>
        </w:rPr>
        <w:t>I</w:t>
      </w:r>
      <w:r>
        <w:t xml:space="preserve">ci il n’est pas possible d’ajouter un </w:t>
      </w:r>
      <w:r>
        <w:rPr>
          <w:i/>
        </w:rPr>
        <w:t>ORDER BY</w:t>
      </w:r>
      <w:r>
        <w:t xml:space="preserve"> car il doit porter sur des champs </w:t>
      </w:r>
      <w:r w:rsidRPr="00D32426">
        <w:rPr>
          <w:u w:val="single"/>
        </w:rPr>
        <w:t>spécifiés</w:t>
      </w:r>
      <w:r>
        <w:t xml:space="preserve"> dans la 1</w:t>
      </w:r>
      <w:r w:rsidRPr="00D32426">
        <w:rPr>
          <w:vertAlign w:val="superscript"/>
        </w:rPr>
        <w:t>ère</w:t>
      </w:r>
      <w:r>
        <w:t xml:space="preserve"> requête, ce qui n’est pas le cas ici.</w:t>
      </w:r>
    </w:p>
    <w:p w14:paraId="33706923" w14:textId="77777777" w:rsidR="00D32426" w:rsidRDefault="00307DDE" w:rsidP="00D32426">
      <w:pPr>
        <w:pStyle w:val="Listepuces"/>
      </w:pPr>
      <w:r>
        <w:t xml:space="preserve">Clause </w:t>
      </w:r>
      <w:r>
        <w:rPr>
          <w:i/>
        </w:rPr>
        <w:t>ALL</w:t>
      </w:r>
    </w:p>
    <w:p w14:paraId="7A7E30E3" w14:textId="77777777" w:rsidR="00307DDE" w:rsidRDefault="00307DDE" w:rsidP="00307DDE">
      <w:pPr>
        <w:pStyle w:val="Listepuces2"/>
      </w:pPr>
      <w:r>
        <w:t>Si elle est absente, les doublons dans les résultats sont éliminés</w:t>
      </w:r>
    </w:p>
    <w:p w14:paraId="5626781D" w14:textId="77777777" w:rsidR="00307DDE" w:rsidRDefault="00307DDE" w:rsidP="00307DDE">
      <w:pPr>
        <w:pStyle w:val="Listepuces2"/>
      </w:pPr>
      <w:r>
        <w:t xml:space="preserve">Si on veut tout de même ces doublons on ajoute </w:t>
      </w:r>
      <w:r>
        <w:rPr>
          <w:i/>
        </w:rPr>
        <w:t>ALL</w:t>
      </w:r>
    </w:p>
    <w:p w14:paraId="1CDACFEC" w14:textId="77777777" w:rsidR="00F55A6C" w:rsidRDefault="00F55A6C" w:rsidP="00F55A6C">
      <w:pPr>
        <w:pStyle w:val="Listepuces"/>
      </w:pPr>
      <w:r>
        <w:t>Précisions</w:t>
      </w:r>
    </w:p>
    <w:p w14:paraId="11674CFB" w14:textId="77777777" w:rsidR="00F55A6C" w:rsidRDefault="00F55A6C" w:rsidP="00F55A6C">
      <w:pPr>
        <w:pStyle w:val="Listepuces2"/>
      </w:pPr>
      <w:r>
        <w:t xml:space="preserve">Chaque requête peut avoir son </w:t>
      </w:r>
      <w:r>
        <w:rPr>
          <w:i/>
        </w:rPr>
        <w:t>GROUP BY</w:t>
      </w:r>
    </w:p>
    <w:p w14:paraId="4300EE28" w14:textId="77777777" w:rsidR="00F55A6C" w:rsidRDefault="00F55A6C" w:rsidP="00F55A6C">
      <w:pPr>
        <w:pStyle w:val="Listepuces2"/>
      </w:pPr>
      <w:r>
        <w:t xml:space="preserve">Tout </w:t>
      </w:r>
      <w:r>
        <w:rPr>
          <w:i/>
        </w:rPr>
        <w:t>ORDER BY</w:t>
      </w:r>
      <w:r>
        <w:t xml:space="preserve"> ne s’appliquant pas à l’ensemble des résultats est inopérant.</w:t>
      </w:r>
    </w:p>
    <w:p w14:paraId="15BD5E7C" w14:textId="77777777" w:rsidR="00F55A6C" w:rsidRDefault="00F55A6C">
      <w:pPr>
        <w:rPr>
          <w:b/>
          <w:u w:val="single"/>
        </w:rPr>
      </w:pPr>
      <w:r>
        <w:br w:type="page"/>
      </w:r>
    </w:p>
    <w:p w14:paraId="1CDE6862" w14:textId="77777777" w:rsidR="00F55A6C" w:rsidRDefault="00F55A6C" w:rsidP="00F55A6C">
      <w:pPr>
        <w:pStyle w:val="Titre3"/>
      </w:pPr>
      <w:r>
        <w:t>Exemple avec LNH.mdb</w:t>
      </w:r>
    </w:p>
    <w:p w14:paraId="1B5726F5" w14:textId="77777777" w:rsidR="00F55A6C" w:rsidRDefault="00F55A6C" w:rsidP="00F55A6C">
      <w:pPr>
        <w:pStyle w:val="Listepuces"/>
      </w:pPr>
      <w:r>
        <w:t>Quelles sont les parties jouées par les « </w:t>
      </w:r>
      <w:proofErr w:type="spellStart"/>
      <w:r>
        <w:t>Devils</w:t>
      </w:r>
      <w:proofErr w:type="spellEnd"/>
      <w:r>
        <w:t> »?</w:t>
      </w:r>
    </w:p>
    <w:p w14:paraId="797E570C" w14:textId="77777777" w:rsidR="00B02001" w:rsidRDefault="00B02001" w:rsidP="00B02001">
      <w:pPr>
        <w:pStyle w:val="Listepuces"/>
        <w:numPr>
          <w:ilvl w:val="0"/>
          <w:numId w:val="0"/>
        </w:numPr>
        <w:ind w:left="360" w:hanging="360"/>
      </w:pPr>
      <w:r>
        <w:rPr>
          <w:noProof/>
          <w:lang w:eastAsia="fr-CA"/>
        </w:rPr>
        <w:drawing>
          <wp:anchor distT="0" distB="0" distL="114300" distR="114300" simplePos="0" relativeHeight="251805696" behindDoc="0" locked="0" layoutInCell="1" allowOverlap="1" wp14:anchorId="62DA767B" wp14:editId="72003787">
            <wp:simplePos x="0" y="0"/>
            <wp:positionH relativeFrom="column">
              <wp:posOffset>438150</wp:posOffset>
            </wp:positionH>
            <wp:positionV relativeFrom="paragraph">
              <wp:posOffset>43361</wp:posOffset>
            </wp:positionV>
            <wp:extent cx="2990850" cy="1304925"/>
            <wp:effectExtent l="19050" t="0" r="0" b="0"/>
            <wp:wrapNone/>
            <wp:docPr id="2056" name="Imag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6"/>
                    <pic:cNvPicPr>
                      <a:picLocks noChangeAspect="1" noChangeArrowheads="1"/>
                    </pic:cNvPicPr>
                  </pic:nvPicPr>
                  <pic:blipFill>
                    <a:blip r:embed="rId29"/>
                    <a:srcRect/>
                    <a:stretch>
                      <a:fillRect/>
                    </a:stretch>
                  </pic:blipFill>
                  <pic:spPr bwMode="auto">
                    <a:xfrm>
                      <a:off x="0" y="0"/>
                      <a:ext cx="2990850" cy="1304925"/>
                    </a:xfrm>
                    <a:prstGeom prst="rect">
                      <a:avLst/>
                    </a:prstGeom>
                    <a:noFill/>
                    <a:ln w="9525">
                      <a:noFill/>
                      <a:miter lim="800000"/>
                      <a:headEnd/>
                      <a:tailEnd/>
                    </a:ln>
                  </pic:spPr>
                </pic:pic>
              </a:graphicData>
            </a:graphic>
          </wp:anchor>
        </w:drawing>
      </w:r>
    </w:p>
    <w:p w14:paraId="7EDE6396" w14:textId="77777777" w:rsidR="00B02001" w:rsidRDefault="00B02001" w:rsidP="00B02001">
      <w:pPr>
        <w:pStyle w:val="Listepuces"/>
        <w:numPr>
          <w:ilvl w:val="0"/>
          <w:numId w:val="0"/>
        </w:numPr>
        <w:ind w:left="360" w:hanging="360"/>
      </w:pPr>
    </w:p>
    <w:p w14:paraId="349F77FD" w14:textId="77777777" w:rsidR="00B02001" w:rsidRDefault="00B02001" w:rsidP="00B02001">
      <w:pPr>
        <w:pStyle w:val="Listepuces"/>
        <w:numPr>
          <w:ilvl w:val="0"/>
          <w:numId w:val="0"/>
        </w:numPr>
        <w:ind w:left="360" w:hanging="360"/>
      </w:pPr>
    </w:p>
    <w:p w14:paraId="64CB008C" w14:textId="77777777" w:rsidR="00B02001" w:rsidRDefault="00B02001" w:rsidP="00B02001">
      <w:pPr>
        <w:pStyle w:val="Listepuces"/>
        <w:numPr>
          <w:ilvl w:val="0"/>
          <w:numId w:val="0"/>
        </w:numPr>
        <w:ind w:left="360" w:hanging="360"/>
      </w:pPr>
    </w:p>
    <w:p w14:paraId="5AE0DA51" w14:textId="77777777" w:rsidR="00B02001" w:rsidRPr="0026567A" w:rsidRDefault="00B02001" w:rsidP="00B02001">
      <w:pPr>
        <w:pStyle w:val="Listepuces"/>
        <w:rPr>
          <w:b/>
        </w:rPr>
      </w:pPr>
      <w:proofErr w:type="spellStart"/>
      <w:r w:rsidRPr="0026567A">
        <w:rPr>
          <w:b/>
        </w:rPr>
        <w:t>ReqPartiesDevils</w:t>
      </w:r>
      <w:proofErr w:type="spellEnd"/>
      <w:r w:rsidRPr="0026567A">
        <w:rPr>
          <w:b/>
        </w:rPr>
        <w:t xml:space="preserve"> Version 1</w:t>
      </w:r>
    </w:p>
    <w:p w14:paraId="7F243EFF" w14:textId="77777777" w:rsidR="00B02001" w:rsidRPr="0049167E" w:rsidRDefault="00B02001" w:rsidP="00B02001">
      <w:pPr>
        <w:pStyle w:val="Requte"/>
        <w:rPr>
          <w:rStyle w:val="rponse2"/>
        </w:rPr>
      </w:pPr>
      <w:r w:rsidRPr="0049167E">
        <w:rPr>
          <w:rStyle w:val="rponse2"/>
        </w:rPr>
        <w:t xml:space="preserve">SELECT </w:t>
      </w:r>
      <w:proofErr w:type="spellStart"/>
      <w:r w:rsidRPr="0049167E">
        <w:rPr>
          <w:rStyle w:val="rponse2"/>
        </w:rPr>
        <w:t>ÉquipeNom</w:t>
      </w:r>
      <w:proofErr w:type="spellEnd"/>
      <w:r w:rsidRPr="0049167E">
        <w:rPr>
          <w:rStyle w:val="rponse2"/>
        </w:rPr>
        <w:t xml:space="preserve">, </w:t>
      </w:r>
      <w:proofErr w:type="spellStart"/>
      <w:r w:rsidRPr="0049167E">
        <w:rPr>
          <w:rStyle w:val="rponse2"/>
        </w:rPr>
        <w:t>PartieDate</w:t>
      </w:r>
      <w:proofErr w:type="spellEnd"/>
      <w:r w:rsidRPr="0049167E">
        <w:rPr>
          <w:rStyle w:val="rponse2"/>
        </w:rPr>
        <w:t xml:space="preserve">, </w:t>
      </w:r>
      <w:proofErr w:type="spellStart"/>
      <w:r w:rsidRPr="0049167E">
        <w:rPr>
          <w:rStyle w:val="rponse2"/>
        </w:rPr>
        <w:t>PartieHeure</w:t>
      </w:r>
      <w:proofErr w:type="spellEnd"/>
      <w:r w:rsidRPr="0049167E">
        <w:rPr>
          <w:rStyle w:val="rponse2"/>
        </w:rPr>
        <w:br/>
        <w:t>FROM Équipes INNER JOIN Parties</w:t>
      </w:r>
      <w:r w:rsidRPr="0049167E">
        <w:rPr>
          <w:rStyle w:val="rponse2"/>
        </w:rPr>
        <w:br/>
      </w:r>
      <w:r w:rsidRPr="0049167E">
        <w:rPr>
          <w:rStyle w:val="rponse2"/>
        </w:rPr>
        <w:tab/>
      </w:r>
      <w:r w:rsidRPr="0049167E">
        <w:rPr>
          <w:rStyle w:val="rponse2"/>
        </w:rPr>
        <w:tab/>
      </w:r>
      <w:r w:rsidRPr="0049167E">
        <w:rPr>
          <w:rStyle w:val="rponse2"/>
        </w:rPr>
        <w:tab/>
      </w:r>
      <w:r w:rsidRPr="0049167E">
        <w:rPr>
          <w:rStyle w:val="rponse2"/>
        </w:rPr>
        <w:tab/>
        <w:t xml:space="preserve">ON </w:t>
      </w:r>
      <w:proofErr w:type="spellStart"/>
      <w:r w:rsidRPr="0049167E">
        <w:rPr>
          <w:rStyle w:val="rponse2"/>
        </w:rPr>
        <w:t>Équipes.ÉquipeCode</w:t>
      </w:r>
      <w:proofErr w:type="spellEnd"/>
      <w:r w:rsidRPr="0049167E">
        <w:rPr>
          <w:rStyle w:val="rponse2"/>
        </w:rPr>
        <w:t>=</w:t>
      </w:r>
      <w:proofErr w:type="spellStart"/>
      <w:r w:rsidRPr="0049167E">
        <w:rPr>
          <w:rStyle w:val="rponse2"/>
        </w:rPr>
        <w:t>Parties.PartieCodeEqVis</w:t>
      </w:r>
      <w:proofErr w:type="spellEnd"/>
      <w:r w:rsidRPr="0049167E">
        <w:rPr>
          <w:rStyle w:val="rponse2"/>
        </w:rPr>
        <w:br/>
        <w:t xml:space="preserve">WHERE </w:t>
      </w:r>
      <w:proofErr w:type="spellStart"/>
      <w:r w:rsidRPr="0049167E">
        <w:rPr>
          <w:rStyle w:val="rponse2"/>
        </w:rPr>
        <w:t>Équipes.ÉquipeNom</w:t>
      </w:r>
      <w:proofErr w:type="spellEnd"/>
      <w:r w:rsidRPr="0049167E">
        <w:rPr>
          <w:rStyle w:val="rponse2"/>
        </w:rPr>
        <w:t>="</w:t>
      </w:r>
      <w:proofErr w:type="spellStart"/>
      <w:r w:rsidRPr="0049167E">
        <w:rPr>
          <w:rStyle w:val="rponse2"/>
        </w:rPr>
        <w:t>devils</w:t>
      </w:r>
      <w:proofErr w:type="spellEnd"/>
      <w:r w:rsidRPr="0049167E">
        <w:rPr>
          <w:rStyle w:val="rponse2"/>
        </w:rPr>
        <w:t>" AND</w:t>
      </w:r>
      <w:r w:rsidRPr="0049167E">
        <w:rPr>
          <w:rStyle w:val="rponse2"/>
        </w:rPr>
        <w:br/>
      </w:r>
      <w:r w:rsidRPr="0049167E">
        <w:rPr>
          <w:rStyle w:val="rponse2"/>
        </w:rPr>
        <w:tab/>
      </w:r>
      <w:r w:rsidRPr="0049167E">
        <w:rPr>
          <w:rStyle w:val="rponse2"/>
        </w:rPr>
        <w:tab/>
      </w:r>
      <w:r w:rsidRPr="0049167E">
        <w:rPr>
          <w:rStyle w:val="rponse2"/>
        </w:rPr>
        <w:tab/>
      </w:r>
      <w:r w:rsidRPr="0049167E">
        <w:rPr>
          <w:rStyle w:val="rponse2"/>
        </w:rPr>
        <w:tab/>
      </w:r>
      <w:r w:rsidRPr="0049167E">
        <w:rPr>
          <w:rStyle w:val="rponse2"/>
        </w:rPr>
        <w:tab/>
      </w:r>
      <w:proofErr w:type="spellStart"/>
      <w:r w:rsidRPr="0049167E">
        <w:rPr>
          <w:rStyle w:val="rponse2"/>
        </w:rPr>
        <w:t>Parties.PartieRésultatEqVis</w:t>
      </w:r>
      <w:proofErr w:type="spellEnd"/>
      <w:r w:rsidRPr="0049167E">
        <w:rPr>
          <w:rStyle w:val="rponse2"/>
        </w:rPr>
        <w:t>&lt;&gt;"à venir";</w:t>
      </w:r>
      <w:r w:rsidRPr="0049167E">
        <w:rPr>
          <w:rStyle w:val="rponse2"/>
        </w:rPr>
        <w:br/>
      </w:r>
      <w:r w:rsidRPr="0049167E">
        <w:rPr>
          <w:rStyle w:val="rponse2"/>
        </w:rPr>
        <w:br/>
        <w:t>UNION</w:t>
      </w:r>
      <w:r w:rsidRPr="0049167E">
        <w:rPr>
          <w:rStyle w:val="rponse2"/>
        </w:rPr>
        <w:br/>
      </w:r>
      <w:r w:rsidRPr="0049167E">
        <w:rPr>
          <w:rStyle w:val="rponse2"/>
        </w:rPr>
        <w:br/>
        <w:t xml:space="preserve">SELECT </w:t>
      </w:r>
      <w:proofErr w:type="spellStart"/>
      <w:r w:rsidRPr="0049167E">
        <w:rPr>
          <w:rStyle w:val="rponse2"/>
        </w:rPr>
        <w:t>ÉquipeNom</w:t>
      </w:r>
      <w:proofErr w:type="spellEnd"/>
      <w:r w:rsidRPr="0049167E">
        <w:rPr>
          <w:rStyle w:val="rponse2"/>
        </w:rPr>
        <w:t xml:space="preserve">, </w:t>
      </w:r>
      <w:proofErr w:type="spellStart"/>
      <w:r w:rsidRPr="0049167E">
        <w:rPr>
          <w:rStyle w:val="rponse2"/>
        </w:rPr>
        <w:t>PartieDate</w:t>
      </w:r>
      <w:proofErr w:type="spellEnd"/>
      <w:r w:rsidRPr="0049167E">
        <w:rPr>
          <w:rStyle w:val="rponse2"/>
        </w:rPr>
        <w:t xml:space="preserve">, </w:t>
      </w:r>
      <w:proofErr w:type="spellStart"/>
      <w:r w:rsidRPr="0049167E">
        <w:rPr>
          <w:rStyle w:val="rponse2"/>
        </w:rPr>
        <w:t>PartieHeure</w:t>
      </w:r>
      <w:proofErr w:type="spellEnd"/>
      <w:r w:rsidRPr="0049167E">
        <w:rPr>
          <w:rStyle w:val="rponse2"/>
        </w:rPr>
        <w:br/>
        <w:t>FROM Équipes INNER JOIN Parties</w:t>
      </w:r>
      <w:r w:rsidRPr="0049167E">
        <w:rPr>
          <w:rStyle w:val="rponse2"/>
        </w:rPr>
        <w:br/>
        <w:t xml:space="preserve"> </w:t>
      </w:r>
      <w:r w:rsidRPr="0049167E">
        <w:rPr>
          <w:rStyle w:val="rponse2"/>
        </w:rPr>
        <w:tab/>
      </w:r>
      <w:r w:rsidRPr="0049167E">
        <w:rPr>
          <w:rStyle w:val="rponse2"/>
        </w:rPr>
        <w:tab/>
      </w:r>
      <w:r w:rsidRPr="0049167E">
        <w:rPr>
          <w:rStyle w:val="rponse2"/>
        </w:rPr>
        <w:tab/>
      </w:r>
      <w:r w:rsidRPr="0049167E">
        <w:rPr>
          <w:rStyle w:val="rponse2"/>
        </w:rPr>
        <w:tab/>
        <w:t xml:space="preserve">ON </w:t>
      </w:r>
      <w:proofErr w:type="spellStart"/>
      <w:r w:rsidRPr="0049167E">
        <w:rPr>
          <w:rStyle w:val="rponse2"/>
        </w:rPr>
        <w:t>Équipes.ÉquipeCode</w:t>
      </w:r>
      <w:proofErr w:type="spellEnd"/>
      <w:r w:rsidRPr="0049167E">
        <w:rPr>
          <w:rStyle w:val="rponse2"/>
        </w:rPr>
        <w:t>=</w:t>
      </w:r>
      <w:proofErr w:type="spellStart"/>
      <w:r w:rsidRPr="0049167E">
        <w:rPr>
          <w:rStyle w:val="rponse2"/>
        </w:rPr>
        <w:t>Parties.PartieCodeEqHo</w:t>
      </w:r>
      <w:proofErr w:type="spellEnd"/>
      <w:r w:rsidRPr="0049167E">
        <w:rPr>
          <w:rStyle w:val="rponse2"/>
        </w:rPr>
        <w:br/>
      </w:r>
      <w:r w:rsidR="0026567A" w:rsidRPr="0049167E">
        <w:rPr>
          <w:rStyle w:val="rponse2"/>
        </w:rPr>
        <w:t xml:space="preserve">WHERE </w:t>
      </w:r>
      <w:proofErr w:type="spellStart"/>
      <w:r w:rsidRPr="0049167E">
        <w:rPr>
          <w:rStyle w:val="rponse2"/>
        </w:rPr>
        <w:t>ÉquipeNom</w:t>
      </w:r>
      <w:proofErr w:type="spellEnd"/>
      <w:r w:rsidRPr="0049167E">
        <w:rPr>
          <w:rStyle w:val="rponse2"/>
        </w:rPr>
        <w:t>="</w:t>
      </w:r>
      <w:proofErr w:type="spellStart"/>
      <w:r w:rsidRPr="0049167E">
        <w:rPr>
          <w:rStyle w:val="rponse2"/>
        </w:rPr>
        <w:t>devils</w:t>
      </w:r>
      <w:proofErr w:type="spellEnd"/>
      <w:r w:rsidRPr="0049167E">
        <w:rPr>
          <w:rStyle w:val="rponse2"/>
        </w:rPr>
        <w:t>" AND</w:t>
      </w:r>
      <w:r w:rsidR="0026567A" w:rsidRPr="0049167E">
        <w:rPr>
          <w:rStyle w:val="rponse2"/>
        </w:rPr>
        <w:t xml:space="preserve"> </w:t>
      </w:r>
      <w:proofErr w:type="spellStart"/>
      <w:r w:rsidRPr="0049167E">
        <w:rPr>
          <w:rStyle w:val="rponse2"/>
        </w:rPr>
        <w:t>PartieRésultatEqVis</w:t>
      </w:r>
      <w:proofErr w:type="spellEnd"/>
      <w:r w:rsidRPr="0049167E">
        <w:rPr>
          <w:rStyle w:val="rponse2"/>
        </w:rPr>
        <w:t>&lt;&gt;"à venir";</w:t>
      </w:r>
    </w:p>
    <w:p w14:paraId="2C91BA38" w14:textId="77777777" w:rsidR="0049167E" w:rsidRPr="0049167E" w:rsidRDefault="0049167E" w:rsidP="00B02001">
      <w:pPr>
        <w:pStyle w:val="Requte"/>
        <w:rPr>
          <w:rStyle w:val="rponse2"/>
        </w:rPr>
      </w:pPr>
    </w:p>
    <w:p w14:paraId="6DA1BA4D" w14:textId="77777777" w:rsidR="0049167E" w:rsidRDefault="0049167E" w:rsidP="00B02001">
      <w:pPr>
        <w:pStyle w:val="Requte"/>
      </w:pPr>
    </w:p>
    <w:p w14:paraId="70751282" w14:textId="77777777" w:rsidR="0049167E" w:rsidRDefault="0049167E" w:rsidP="00B02001">
      <w:pPr>
        <w:pStyle w:val="Requte"/>
      </w:pPr>
    </w:p>
    <w:p w14:paraId="5653ECDA" w14:textId="77777777" w:rsidR="0049167E" w:rsidRDefault="0049167E" w:rsidP="00B02001">
      <w:pPr>
        <w:pStyle w:val="Requte"/>
      </w:pPr>
    </w:p>
    <w:p w14:paraId="6CB24920" w14:textId="77777777" w:rsidR="0049167E" w:rsidRDefault="0049167E" w:rsidP="00B02001">
      <w:pPr>
        <w:pStyle w:val="Requte"/>
      </w:pPr>
    </w:p>
    <w:p w14:paraId="0EAC39FA" w14:textId="77777777" w:rsidR="0049167E" w:rsidRDefault="0049167E" w:rsidP="00B02001">
      <w:pPr>
        <w:pStyle w:val="Requte"/>
      </w:pPr>
    </w:p>
    <w:p w14:paraId="0038EE49" w14:textId="77777777" w:rsidR="0049167E" w:rsidRDefault="0049167E" w:rsidP="00B02001">
      <w:pPr>
        <w:pStyle w:val="Requte"/>
      </w:pPr>
    </w:p>
    <w:p w14:paraId="231A1E6B" w14:textId="77777777" w:rsidR="0049167E" w:rsidRDefault="0049167E" w:rsidP="00B02001">
      <w:pPr>
        <w:pStyle w:val="Requte"/>
      </w:pPr>
    </w:p>
    <w:p w14:paraId="3C0DB5AE" w14:textId="77777777" w:rsidR="0049167E" w:rsidRDefault="0049167E" w:rsidP="00B02001">
      <w:pPr>
        <w:pStyle w:val="Requte"/>
      </w:pPr>
    </w:p>
    <w:p w14:paraId="74FFAF05" w14:textId="77777777" w:rsidR="0049167E" w:rsidRDefault="0049167E" w:rsidP="00B02001">
      <w:pPr>
        <w:pStyle w:val="Requte"/>
      </w:pPr>
    </w:p>
    <w:p w14:paraId="0FEA58B7" w14:textId="77777777" w:rsidR="0049167E" w:rsidRDefault="0049167E" w:rsidP="00B02001">
      <w:pPr>
        <w:pStyle w:val="Requte"/>
      </w:pPr>
    </w:p>
    <w:p w14:paraId="2C5A2EBC" w14:textId="77777777" w:rsidR="0049167E" w:rsidRDefault="0049167E" w:rsidP="00B02001">
      <w:pPr>
        <w:pStyle w:val="Requte"/>
      </w:pPr>
    </w:p>
    <w:p w14:paraId="1ABFBC5D" w14:textId="77777777" w:rsidR="0049167E" w:rsidRDefault="0049167E" w:rsidP="00B02001">
      <w:pPr>
        <w:pStyle w:val="Requte"/>
      </w:pPr>
    </w:p>
    <w:p w14:paraId="48A9FC00" w14:textId="77777777" w:rsidR="0049167E" w:rsidRDefault="0049167E" w:rsidP="00B02001">
      <w:pPr>
        <w:pStyle w:val="Requte"/>
      </w:pPr>
    </w:p>
    <w:p w14:paraId="3C355907" w14:textId="77777777" w:rsidR="008A2D97" w:rsidRDefault="008A2D97">
      <w:pPr>
        <w:rPr>
          <w:rFonts w:ascii="Arial (W1)" w:hAnsi="Arial (W1)"/>
          <w:b/>
          <w:sz w:val="32"/>
          <w:u w:val="single"/>
        </w:rPr>
      </w:pPr>
      <w:r>
        <w:rPr>
          <w:caps/>
        </w:rPr>
        <w:br w:type="page"/>
      </w:r>
    </w:p>
    <w:p w14:paraId="65A530E4" w14:textId="77777777" w:rsidR="00B02001" w:rsidRDefault="00B02001" w:rsidP="00B02001">
      <w:pPr>
        <w:pStyle w:val="Norme"/>
        <w:rPr>
          <w:caps w:val="0"/>
        </w:rPr>
      </w:pPr>
      <w:r>
        <w:rPr>
          <w:caps w:val="0"/>
        </w:rPr>
        <w:t>Remarques</w:t>
      </w:r>
    </w:p>
    <w:p w14:paraId="0D518262" w14:textId="77777777" w:rsidR="00B02001" w:rsidRDefault="00B02001" w:rsidP="00B02001">
      <w:pPr>
        <w:pStyle w:val="Normetexte"/>
        <w:numPr>
          <w:ilvl w:val="0"/>
          <w:numId w:val="11"/>
        </w:numPr>
        <w:ind w:left="567" w:right="4"/>
        <w:jc w:val="left"/>
      </w:pPr>
      <w:r>
        <w:t>On peut identifier un</w:t>
      </w:r>
      <w:r w:rsidR="0049167E">
        <w:t>e</w:t>
      </w:r>
      <w:r>
        <w:t xml:space="preserve"> table comme ceci : </w:t>
      </w:r>
      <w:proofErr w:type="spellStart"/>
      <w:r>
        <w:rPr>
          <w:i/>
        </w:rPr>
        <w:t>NomTable</w:t>
      </w:r>
      <w:proofErr w:type="spellEnd"/>
      <w:r>
        <w:rPr>
          <w:i/>
        </w:rPr>
        <w:t xml:space="preserve"> AS </w:t>
      </w:r>
      <w:proofErr w:type="spellStart"/>
      <w:r>
        <w:rPr>
          <w:i/>
        </w:rPr>
        <w:t>AliasTable</w:t>
      </w:r>
      <w:proofErr w:type="spellEnd"/>
    </w:p>
    <w:p w14:paraId="0B039E21" w14:textId="77777777" w:rsidR="00CB5EF5" w:rsidRDefault="00CB5EF5" w:rsidP="00B02001">
      <w:pPr>
        <w:pStyle w:val="Normetexte"/>
        <w:numPr>
          <w:ilvl w:val="0"/>
          <w:numId w:val="11"/>
        </w:numPr>
        <w:ind w:left="567" w:right="4"/>
        <w:jc w:val="left"/>
      </w:pPr>
      <w:r>
        <w:t>Aux endroits où le nom de la table doit apparaître on le remplace par son alias</w:t>
      </w:r>
    </w:p>
    <w:p w14:paraId="24D61821" w14:textId="77777777" w:rsidR="00CB5EF5" w:rsidRDefault="00CB5EF5" w:rsidP="00CB5EF5">
      <w:r>
        <w:rPr>
          <w:noProof/>
          <w:lang w:eastAsia="fr-CA"/>
        </w:rPr>
        <w:drawing>
          <wp:anchor distT="0" distB="0" distL="114300" distR="114300" simplePos="0" relativeHeight="251807744" behindDoc="0" locked="0" layoutInCell="1" allowOverlap="1" wp14:anchorId="0D5F36FF" wp14:editId="18CD9F58">
            <wp:simplePos x="0" y="0"/>
            <wp:positionH relativeFrom="column">
              <wp:posOffset>295275</wp:posOffset>
            </wp:positionH>
            <wp:positionV relativeFrom="paragraph">
              <wp:posOffset>52705</wp:posOffset>
            </wp:positionV>
            <wp:extent cx="4343400" cy="1114425"/>
            <wp:effectExtent l="19050" t="0" r="0" b="0"/>
            <wp:wrapNone/>
            <wp:docPr id="2057" name="Imag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7"/>
                    <pic:cNvPicPr>
                      <a:picLocks noChangeAspect="1" noChangeArrowheads="1"/>
                    </pic:cNvPicPr>
                  </pic:nvPicPr>
                  <pic:blipFill>
                    <a:blip r:embed="rId30"/>
                    <a:srcRect l="2595" r="6387" b="7143"/>
                    <a:stretch>
                      <a:fillRect/>
                    </a:stretch>
                  </pic:blipFill>
                  <pic:spPr bwMode="auto">
                    <a:xfrm>
                      <a:off x="0" y="0"/>
                      <a:ext cx="4343400" cy="1114425"/>
                    </a:xfrm>
                    <a:prstGeom prst="rect">
                      <a:avLst/>
                    </a:prstGeom>
                    <a:noFill/>
                    <a:ln w="9525">
                      <a:noFill/>
                      <a:miter lim="800000"/>
                      <a:headEnd/>
                      <a:tailEnd/>
                    </a:ln>
                  </pic:spPr>
                </pic:pic>
              </a:graphicData>
            </a:graphic>
          </wp:anchor>
        </w:drawing>
      </w:r>
    </w:p>
    <w:p w14:paraId="4468700C" w14:textId="77777777" w:rsidR="00CB5EF5" w:rsidRDefault="00CB5EF5" w:rsidP="00CB5EF5"/>
    <w:p w14:paraId="759F4FD4" w14:textId="77777777" w:rsidR="00CB5EF5" w:rsidRDefault="00CB5EF5" w:rsidP="00CB5EF5"/>
    <w:p w14:paraId="7BC65F30" w14:textId="77777777" w:rsidR="00CB5EF5" w:rsidRDefault="00CB5EF5" w:rsidP="00CB5EF5">
      <w:pPr>
        <w:rPr>
          <w:sz w:val="16"/>
          <w:szCs w:val="16"/>
        </w:rPr>
      </w:pPr>
    </w:p>
    <w:p w14:paraId="043EB94A" w14:textId="77777777" w:rsidR="00EB4A17" w:rsidRPr="00EB4A17" w:rsidRDefault="00EB4A17" w:rsidP="00CB5EF5">
      <w:pPr>
        <w:rPr>
          <w:sz w:val="16"/>
          <w:szCs w:val="16"/>
        </w:rPr>
      </w:pPr>
    </w:p>
    <w:p w14:paraId="7557014E" w14:textId="77777777" w:rsidR="00CB5EF5" w:rsidRDefault="00CB5EF5" w:rsidP="00CB5EF5"/>
    <w:p w14:paraId="25D9FABC" w14:textId="77777777" w:rsidR="00CB5EF5" w:rsidRDefault="00CB5EF5" w:rsidP="00CB5EF5"/>
    <w:p w14:paraId="3674B944" w14:textId="77777777" w:rsidR="00CB5EF5" w:rsidRDefault="008A2D97" w:rsidP="008A2D97">
      <w:pPr>
        <w:pStyle w:val="Requte"/>
      </w:pPr>
      <w:r>
        <w:t xml:space="preserve">SELECT </w:t>
      </w:r>
      <w:proofErr w:type="spellStart"/>
      <w:r>
        <w:t>Visiteurs.ÉquipeNom</w:t>
      </w:r>
      <w:proofErr w:type="spellEnd"/>
      <w:r>
        <w:t xml:space="preserve">, </w:t>
      </w:r>
      <w:proofErr w:type="spellStart"/>
      <w:r>
        <w:t>PartieDate</w:t>
      </w:r>
      <w:proofErr w:type="spellEnd"/>
      <w:r>
        <w:t xml:space="preserve">, </w:t>
      </w:r>
      <w:proofErr w:type="spellStart"/>
      <w:r>
        <w:t>PartieHeure</w:t>
      </w:r>
      <w:proofErr w:type="spellEnd"/>
      <w:r>
        <w:t>,</w:t>
      </w:r>
      <w:r>
        <w:br/>
      </w:r>
      <w:r>
        <w:tab/>
      </w:r>
      <w:r>
        <w:tab/>
      </w:r>
      <w:r>
        <w:tab/>
      </w:r>
      <w:r>
        <w:tab/>
      </w:r>
      <w:r>
        <w:tab/>
      </w:r>
      <w:r>
        <w:tab/>
      </w:r>
      <w:r>
        <w:tab/>
      </w:r>
      <w:r>
        <w:tab/>
      </w:r>
      <w:r>
        <w:tab/>
      </w:r>
      <w:r>
        <w:tab/>
      </w:r>
      <w:proofErr w:type="spellStart"/>
      <w:r>
        <w:t>Hôtes.ÉquipeNom</w:t>
      </w:r>
      <w:proofErr w:type="spellEnd"/>
      <w:r>
        <w:br/>
        <w:t>FROM Équipes AS Hôtes INNER JOIN</w:t>
      </w:r>
      <w:r>
        <w:br/>
      </w:r>
      <w:r>
        <w:tab/>
      </w:r>
      <w:r>
        <w:tab/>
        <w:t>(Équipes AS Visiteurs INNER JOIN Parties</w:t>
      </w:r>
      <w:r>
        <w:br/>
      </w:r>
      <w:r>
        <w:tab/>
      </w:r>
      <w:r>
        <w:tab/>
      </w:r>
      <w:r>
        <w:tab/>
        <w:t xml:space="preserve">ON </w:t>
      </w:r>
      <w:proofErr w:type="spellStart"/>
      <w:r>
        <w:t>Visiteurs.ÉquipeCode</w:t>
      </w:r>
      <w:proofErr w:type="spellEnd"/>
      <w:r>
        <w:t>=</w:t>
      </w:r>
      <w:proofErr w:type="spellStart"/>
      <w:r>
        <w:t>Parties.PartieCodeEqVis</w:t>
      </w:r>
      <w:proofErr w:type="spellEnd"/>
      <w:r>
        <w:t>)</w:t>
      </w:r>
      <w:r>
        <w:br/>
      </w:r>
      <w:r>
        <w:tab/>
      </w:r>
      <w:r>
        <w:tab/>
        <w:t xml:space="preserve">ON </w:t>
      </w:r>
      <w:proofErr w:type="spellStart"/>
      <w:r>
        <w:t>Hôtes.ÉquipeCode</w:t>
      </w:r>
      <w:proofErr w:type="spellEnd"/>
      <w:r>
        <w:t>=</w:t>
      </w:r>
      <w:proofErr w:type="spellStart"/>
      <w:r>
        <w:t>Parties.PartieCodeEqHo</w:t>
      </w:r>
      <w:proofErr w:type="spellEnd"/>
      <w:r>
        <w:br/>
        <w:t>WHERE (</w:t>
      </w:r>
      <w:proofErr w:type="spellStart"/>
      <w:r>
        <w:t>Visiteurs.ÉquipeNom</w:t>
      </w:r>
      <w:proofErr w:type="spellEnd"/>
      <w:r>
        <w:t>="</w:t>
      </w:r>
      <w:proofErr w:type="spellStart"/>
      <w:r>
        <w:t>devils</w:t>
      </w:r>
      <w:proofErr w:type="spellEnd"/>
      <w:r>
        <w:t>" OR</w:t>
      </w:r>
      <w:r>
        <w:br/>
      </w:r>
      <w:r>
        <w:tab/>
      </w:r>
      <w:r>
        <w:tab/>
      </w:r>
      <w:r>
        <w:tab/>
      </w:r>
      <w:r>
        <w:tab/>
      </w:r>
      <w:r>
        <w:tab/>
      </w:r>
      <w:r>
        <w:tab/>
      </w:r>
      <w:r>
        <w:tab/>
      </w:r>
      <w:proofErr w:type="spellStart"/>
      <w:r>
        <w:t>Hôtes.ÉquipeNom</w:t>
      </w:r>
      <w:proofErr w:type="spellEnd"/>
      <w:r>
        <w:t xml:space="preserve"> = "</w:t>
      </w:r>
      <w:proofErr w:type="spellStart"/>
      <w:r>
        <w:t>devils</w:t>
      </w:r>
      <w:proofErr w:type="spellEnd"/>
      <w:r>
        <w:t>")</w:t>
      </w:r>
      <w:r>
        <w:br/>
      </w:r>
      <w:r>
        <w:tab/>
        <w:t xml:space="preserve">  </w:t>
      </w:r>
      <w:r w:rsidR="0026567A">
        <w:t xml:space="preserve">AND </w:t>
      </w:r>
      <w:proofErr w:type="spellStart"/>
      <w:r>
        <w:t>PartieRésultatEqVis</w:t>
      </w:r>
      <w:proofErr w:type="spellEnd"/>
      <w:r>
        <w:t>&lt;&gt;"à venir";</w:t>
      </w:r>
    </w:p>
    <w:p w14:paraId="36F43DAB" w14:textId="77777777" w:rsidR="008A2D97" w:rsidRPr="0026567A" w:rsidRDefault="008A2D97" w:rsidP="008A2D97">
      <w:pPr>
        <w:pStyle w:val="Listepuces"/>
        <w:rPr>
          <w:b/>
        </w:rPr>
      </w:pPr>
      <w:proofErr w:type="spellStart"/>
      <w:r w:rsidRPr="0026567A">
        <w:rPr>
          <w:b/>
        </w:rPr>
        <w:t>ReqPartiesDevils</w:t>
      </w:r>
      <w:proofErr w:type="spellEnd"/>
      <w:r w:rsidRPr="0026567A">
        <w:rPr>
          <w:b/>
        </w:rPr>
        <w:t xml:space="preserve"> Version 2</w:t>
      </w:r>
    </w:p>
    <w:p w14:paraId="52EEAC66" w14:textId="77777777" w:rsidR="00A17C6A" w:rsidRDefault="00A17C6A" w:rsidP="00A17C6A">
      <w:pPr>
        <w:pStyle w:val="Requte"/>
      </w:pPr>
      <w:r>
        <w:t xml:space="preserve">SELECT </w:t>
      </w:r>
      <w:proofErr w:type="spellStart"/>
      <w:r>
        <w:t>ÉquipeNom</w:t>
      </w:r>
      <w:proofErr w:type="spellEnd"/>
      <w:r>
        <w:t xml:space="preserve">, </w:t>
      </w:r>
      <w:proofErr w:type="spellStart"/>
      <w:r>
        <w:t>PartieDate</w:t>
      </w:r>
      <w:proofErr w:type="spellEnd"/>
      <w:r>
        <w:t xml:space="preserve">, </w:t>
      </w:r>
      <w:proofErr w:type="spellStart"/>
      <w:r>
        <w:t>PartieHeure</w:t>
      </w:r>
      <w:proofErr w:type="spellEnd"/>
      <w:r>
        <w:br/>
        <w:t>FROM Équipes INNER JOIN Parties</w:t>
      </w:r>
      <w:r>
        <w:br/>
      </w:r>
      <w:r>
        <w:tab/>
      </w:r>
      <w:r>
        <w:tab/>
      </w:r>
      <w:r>
        <w:tab/>
        <w:t xml:space="preserve">ON </w:t>
      </w:r>
      <w:proofErr w:type="spellStart"/>
      <w:r>
        <w:t>Équipes.ÉquipeCode</w:t>
      </w:r>
      <w:proofErr w:type="spellEnd"/>
      <w:r>
        <w:t>=</w:t>
      </w:r>
      <w:proofErr w:type="spellStart"/>
      <w:r>
        <w:t>Parties.PartieCodeEqVis</w:t>
      </w:r>
      <w:proofErr w:type="spellEnd"/>
      <w:r>
        <w:br/>
      </w:r>
      <w:r>
        <w:tab/>
      </w:r>
      <w:r>
        <w:tab/>
      </w:r>
      <w:r>
        <w:tab/>
      </w:r>
      <w:r>
        <w:tab/>
        <w:t xml:space="preserve">Or </w:t>
      </w:r>
      <w:proofErr w:type="spellStart"/>
      <w:r>
        <w:t>ÉquipeCode</w:t>
      </w:r>
      <w:proofErr w:type="spellEnd"/>
      <w:r>
        <w:t>=</w:t>
      </w:r>
      <w:proofErr w:type="spellStart"/>
      <w:r>
        <w:t>PartieCodeEqHo</w:t>
      </w:r>
      <w:proofErr w:type="spellEnd"/>
      <w:r>
        <w:br/>
        <w:t xml:space="preserve">WHERE </w:t>
      </w:r>
      <w:proofErr w:type="spellStart"/>
      <w:r>
        <w:t>ÉquipeNom</w:t>
      </w:r>
      <w:proofErr w:type="spellEnd"/>
      <w:r>
        <w:t>="</w:t>
      </w:r>
      <w:proofErr w:type="spellStart"/>
      <w:r>
        <w:t>devils</w:t>
      </w:r>
      <w:proofErr w:type="spellEnd"/>
      <w:r>
        <w:t xml:space="preserve">" AND </w:t>
      </w:r>
      <w:proofErr w:type="spellStart"/>
      <w:r>
        <w:t>PartieRésultatEqVis</w:t>
      </w:r>
      <w:proofErr w:type="spellEnd"/>
      <w:r>
        <w:t>&lt;&gt;"à venir";</w:t>
      </w:r>
    </w:p>
    <w:p w14:paraId="2958B8BF" w14:textId="77777777" w:rsidR="0026567A" w:rsidRPr="0026567A" w:rsidRDefault="0026567A" w:rsidP="0026567A">
      <w:pPr>
        <w:pStyle w:val="Listepuces"/>
      </w:pPr>
      <w:proofErr w:type="spellStart"/>
      <w:r w:rsidRPr="0026567A">
        <w:rPr>
          <w:b/>
        </w:rPr>
        <w:t>ReqPartiesDevils</w:t>
      </w:r>
      <w:proofErr w:type="spellEnd"/>
      <w:r w:rsidRPr="0026567A">
        <w:rPr>
          <w:b/>
        </w:rPr>
        <w:t xml:space="preserve"> Version </w:t>
      </w:r>
      <w:r>
        <w:rPr>
          <w:b/>
        </w:rPr>
        <w:t>3</w:t>
      </w:r>
    </w:p>
    <w:p w14:paraId="4BB43C3F" w14:textId="77777777" w:rsidR="0026567A" w:rsidRDefault="00EB4A17" w:rsidP="0026567A">
      <w:pPr>
        <w:pStyle w:val="Listepuces"/>
        <w:numPr>
          <w:ilvl w:val="0"/>
          <w:numId w:val="0"/>
        </w:numPr>
        <w:ind w:left="360" w:hanging="360"/>
        <w:rPr>
          <w:b/>
        </w:rPr>
      </w:pPr>
      <w:r>
        <w:rPr>
          <w:b/>
          <w:noProof/>
          <w:lang w:eastAsia="fr-CA"/>
        </w:rPr>
        <w:drawing>
          <wp:anchor distT="0" distB="0" distL="114300" distR="114300" simplePos="0" relativeHeight="251811840" behindDoc="0" locked="0" layoutInCell="1" allowOverlap="1" wp14:anchorId="2366AA1E" wp14:editId="34990EC0">
            <wp:simplePos x="0" y="0"/>
            <wp:positionH relativeFrom="column">
              <wp:posOffset>1438275</wp:posOffset>
            </wp:positionH>
            <wp:positionV relativeFrom="paragraph">
              <wp:posOffset>3175</wp:posOffset>
            </wp:positionV>
            <wp:extent cx="4505325" cy="1276350"/>
            <wp:effectExtent l="19050" t="0" r="9525" b="0"/>
            <wp:wrapNone/>
            <wp:docPr id="2059" name="Imag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9"/>
                    <pic:cNvPicPr>
                      <a:picLocks noChangeAspect="1" noChangeArrowheads="1"/>
                    </pic:cNvPicPr>
                  </pic:nvPicPr>
                  <pic:blipFill>
                    <a:blip r:embed="rId31"/>
                    <a:srcRect l="2610" r="2423" b="5634"/>
                    <a:stretch>
                      <a:fillRect/>
                    </a:stretch>
                  </pic:blipFill>
                  <pic:spPr bwMode="auto">
                    <a:xfrm>
                      <a:off x="0" y="0"/>
                      <a:ext cx="4505325" cy="1276350"/>
                    </a:xfrm>
                    <a:prstGeom prst="rect">
                      <a:avLst/>
                    </a:prstGeom>
                    <a:noFill/>
                    <a:ln w="9525">
                      <a:noFill/>
                      <a:miter lim="800000"/>
                      <a:headEnd/>
                      <a:tailEnd/>
                    </a:ln>
                  </pic:spPr>
                </pic:pic>
              </a:graphicData>
            </a:graphic>
          </wp:anchor>
        </w:drawing>
      </w:r>
    </w:p>
    <w:p w14:paraId="5C7813F4" w14:textId="77777777" w:rsidR="0026567A" w:rsidRDefault="0026567A" w:rsidP="0026567A">
      <w:pPr>
        <w:pStyle w:val="Listepuces"/>
        <w:numPr>
          <w:ilvl w:val="0"/>
          <w:numId w:val="0"/>
        </w:numPr>
        <w:ind w:left="360" w:hanging="360"/>
        <w:rPr>
          <w:b/>
        </w:rPr>
      </w:pPr>
    </w:p>
    <w:p w14:paraId="05A25408" w14:textId="77777777" w:rsidR="00EB4A17" w:rsidRDefault="00EB4A17" w:rsidP="00EB4A17">
      <w:pPr>
        <w:rPr>
          <w:sz w:val="16"/>
          <w:szCs w:val="16"/>
        </w:rPr>
      </w:pPr>
    </w:p>
    <w:p w14:paraId="3F7E68F5" w14:textId="77777777" w:rsidR="00EB4A17" w:rsidRPr="00EB4A17" w:rsidRDefault="00EB4A17" w:rsidP="00EB4A17">
      <w:pPr>
        <w:rPr>
          <w:sz w:val="16"/>
          <w:szCs w:val="16"/>
        </w:rPr>
      </w:pPr>
    </w:p>
    <w:p w14:paraId="6F8D65BA" w14:textId="77777777" w:rsidR="0026567A" w:rsidRDefault="0026567A" w:rsidP="0026567A">
      <w:pPr>
        <w:pStyle w:val="Listepuces"/>
        <w:numPr>
          <w:ilvl w:val="0"/>
          <w:numId w:val="0"/>
        </w:numPr>
        <w:ind w:left="360" w:hanging="360"/>
      </w:pPr>
    </w:p>
    <w:p w14:paraId="1E8491E6" w14:textId="77777777" w:rsidR="0026567A" w:rsidRDefault="0026567A" w:rsidP="0026567A">
      <w:pPr>
        <w:pStyle w:val="Listepuces2"/>
      </w:pPr>
      <w:r>
        <w:t>Access écrira :</w:t>
      </w:r>
    </w:p>
    <w:p w14:paraId="5EDDEBCF" w14:textId="77777777" w:rsidR="00EB4A17" w:rsidRDefault="00EB4A17" w:rsidP="00EB4A17">
      <w:pPr>
        <w:pStyle w:val="Requte"/>
      </w:pPr>
      <w:r>
        <w:t>…</w:t>
      </w:r>
    </w:p>
    <w:p w14:paraId="02AC5A71" w14:textId="77777777" w:rsidR="00EB4A17" w:rsidRDefault="00EB4A17" w:rsidP="00EB4A17">
      <w:pPr>
        <w:pStyle w:val="Requte"/>
      </w:pPr>
      <w:r w:rsidRPr="00EB4A17">
        <w:t>FROM Équipes AS Équipes_2 INNER JOIN</w:t>
      </w:r>
      <w:r>
        <w:br/>
      </w:r>
      <w:r>
        <w:tab/>
      </w:r>
      <w:r>
        <w:tab/>
      </w:r>
      <w:r w:rsidRPr="00EB4A17">
        <w:t>(Équipes AS Équipes_1 INNER JOIN Parties</w:t>
      </w:r>
      <w:r>
        <w:br/>
      </w:r>
      <w:r>
        <w:tab/>
      </w:r>
      <w:r>
        <w:tab/>
      </w:r>
      <w:r>
        <w:tab/>
      </w:r>
      <w:r w:rsidRPr="00EB4A17">
        <w:t xml:space="preserve">ON Équipes_1.ÉquipeCode = </w:t>
      </w:r>
      <w:proofErr w:type="spellStart"/>
      <w:r w:rsidRPr="00EB4A17">
        <w:t>Parties.PartieCodeEqVis</w:t>
      </w:r>
      <w:proofErr w:type="spellEnd"/>
      <w:r w:rsidRPr="00EB4A17">
        <w:t>)</w:t>
      </w:r>
      <w:r>
        <w:br/>
      </w:r>
      <w:r>
        <w:tab/>
      </w:r>
      <w:r>
        <w:tab/>
      </w:r>
      <w:r w:rsidRPr="00EB4A17">
        <w:t xml:space="preserve">ON Équipes_2.ÉquipeCode = </w:t>
      </w:r>
      <w:proofErr w:type="spellStart"/>
      <w:r w:rsidRPr="00EB4A17">
        <w:t>Parties.PartieCodeEqHo</w:t>
      </w:r>
      <w:proofErr w:type="spellEnd"/>
    </w:p>
    <w:p w14:paraId="2916464B" w14:textId="77777777" w:rsidR="00EB4A17" w:rsidRDefault="00EB4A17" w:rsidP="00EB4A17">
      <w:pPr>
        <w:pStyle w:val="Requte"/>
      </w:pPr>
      <w:r>
        <w:t>…</w:t>
      </w:r>
    </w:p>
    <w:p w14:paraId="5693694A" w14:textId="77777777" w:rsidR="00EB4A17" w:rsidRDefault="00EB4A17" w:rsidP="00EB4A17">
      <w:pPr>
        <w:pStyle w:val="Listepuces"/>
      </w:pPr>
      <w:r>
        <w:t xml:space="preserve">On peut imaginer une version 4, si dans la version 1 on a </w:t>
      </w:r>
      <w:proofErr w:type="spellStart"/>
      <w:r>
        <w:t>ReqPartiesDevilsVis</w:t>
      </w:r>
      <w:proofErr w:type="spellEnd"/>
      <w:r>
        <w:t xml:space="preserve"> et </w:t>
      </w:r>
      <w:proofErr w:type="spellStart"/>
      <w:r>
        <w:t>ReqPartiesDevilsHo</w:t>
      </w:r>
      <w:proofErr w:type="spellEnd"/>
      <w:r>
        <w:t>.</w:t>
      </w:r>
    </w:p>
    <w:p w14:paraId="703B15A5" w14:textId="77777777" w:rsidR="00EB4A17" w:rsidRDefault="00EB4A17" w:rsidP="00EB4A17">
      <w:pPr>
        <w:pStyle w:val="Requte"/>
        <w:rPr>
          <w:rStyle w:val="rponse2"/>
        </w:rPr>
      </w:pPr>
      <w:r w:rsidRPr="0049167E">
        <w:rPr>
          <w:rStyle w:val="rponse2"/>
        </w:rPr>
        <w:t xml:space="preserve">Table </w:t>
      </w:r>
      <w:proofErr w:type="spellStart"/>
      <w:r w:rsidRPr="0049167E">
        <w:rPr>
          <w:rStyle w:val="rponse2"/>
        </w:rPr>
        <w:t>ReqPartieDevilsVis</w:t>
      </w:r>
      <w:proofErr w:type="spellEnd"/>
      <w:r w:rsidRPr="0049167E">
        <w:rPr>
          <w:rStyle w:val="rponse2"/>
        </w:rPr>
        <w:br/>
        <w:t>UNION</w:t>
      </w:r>
      <w:r w:rsidRPr="0049167E">
        <w:rPr>
          <w:rStyle w:val="rponse2"/>
        </w:rPr>
        <w:br/>
        <w:t xml:space="preserve">Table </w:t>
      </w:r>
      <w:proofErr w:type="spellStart"/>
      <w:r w:rsidRPr="0049167E">
        <w:rPr>
          <w:rStyle w:val="rponse2"/>
        </w:rPr>
        <w:t>ReqPartieDevilsHo</w:t>
      </w:r>
      <w:proofErr w:type="spellEnd"/>
    </w:p>
    <w:p w14:paraId="25BA4C03" w14:textId="77777777" w:rsidR="0049167E" w:rsidRDefault="0049167E" w:rsidP="00EB4A17">
      <w:pPr>
        <w:pStyle w:val="Requte"/>
        <w:rPr>
          <w:rStyle w:val="rponse2"/>
        </w:rPr>
      </w:pPr>
    </w:p>
    <w:p w14:paraId="7702C64F" w14:textId="77777777" w:rsidR="0049167E" w:rsidRPr="0049167E" w:rsidRDefault="0049167E" w:rsidP="00EB4A17">
      <w:pPr>
        <w:pStyle w:val="Requte"/>
        <w:rPr>
          <w:rStyle w:val="rponse2"/>
        </w:rPr>
      </w:pPr>
    </w:p>
    <w:p w14:paraId="407EBFE2" w14:textId="77777777" w:rsidR="00EB4A17" w:rsidRDefault="00EB4A17" w:rsidP="00EB4A17">
      <w:pPr>
        <w:pStyle w:val="Norme"/>
        <w:rPr>
          <w:caps w:val="0"/>
        </w:rPr>
      </w:pPr>
      <w:r>
        <w:rPr>
          <w:caps w:val="0"/>
        </w:rPr>
        <w:t>Discussions</w:t>
      </w:r>
    </w:p>
    <w:p w14:paraId="59940C41" w14:textId="77777777" w:rsidR="00EB4A17" w:rsidRPr="0049167E" w:rsidRDefault="0049167E" w:rsidP="0049167E">
      <w:pPr>
        <w:pStyle w:val="Requte"/>
        <w:numPr>
          <w:ilvl w:val="0"/>
          <w:numId w:val="26"/>
        </w:numPr>
        <w:ind w:left="426"/>
        <w:rPr>
          <w:rStyle w:val="rponse"/>
        </w:rPr>
      </w:pPr>
      <w:r w:rsidRPr="0049167E">
        <w:rPr>
          <w:rStyle w:val="rponse"/>
        </w:rPr>
        <w:t>Version 4 : telle qu’écrite empêche de faire un ORDER BY</w:t>
      </w:r>
    </w:p>
    <w:p w14:paraId="1FA6FA93" w14:textId="77777777" w:rsidR="0049167E" w:rsidRPr="0049167E" w:rsidRDefault="0049167E" w:rsidP="0049167E">
      <w:pPr>
        <w:pStyle w:val="Requte"/>
        <w:numPr>
          <w:ilvl w:val="0"/>
          <w:numId w:val="26"/>
        </w:numPr>
        <w:ind w:left="426"/>
        <w:rPr>
          <w:rStyle w:val="rponse"/>
        </w:rPr>
      </w:pPr>
      <w:r w:rsidRPr="0049167E">
        <w:rPr>
          <w:rStyle w:val="rponse"/>
        </w:rPr>
        <w:t>Versions 1,2 et 4 : empêche de faire afficher le nom de l’équipe adversaire</w:t>
      </w:r>
    </w:p>
    <w:p w14:paraId="63E78E86" w14:textId="77777777" w:rsidR="0049167E" w:rsidRPr="0049167E" w:rsidRDefault="0049167E" w:rsidP="0049167E">
      <w:pPr>
        <w:pStyle w:val="Requte"/>
        <w:numPr>
          <w:ilvl w:val="0"/>
          <w:numId w:val="26"/>
        </w:numPr>
        <w:ind w:left="426"/>
        <w:rPr>
          <w:rStyle w:val="rponse"/>
        </w:rPr>
      </w:pPr>
      <w:r w:rsidRPr="0049167E">
        <w:rPr>
          <w:rStyle w:val="rponse"/>
        </w:rPr>
        <w:t>Avec la version 2 il serait possible de montrer</w:t>
      </w:r>
    </w:p>
    <w:p w14:paraId="4553A291" w14:textId="77777777" w:rsidR="0049167E" w:rsidRDefault="0049167E" w:rsidP="0049167E">
      <w:pPr>
        <w:pStyle w:val="Requte"/>
        <w:numPr>
          <w:ilvl w:val="0"/>
          <w:numId w:val="26"/>
        </w:numPr>
        <w:ind w:left="426"/>
        <w:rPr>
          <w:rStyle w:val="rponse2"/>
        </w:rPr>
      </w:pPr>
    </w:p>
    <w:p w14:paraId="34906021" w14:textId="77777777" w:rsidR="0049167E" w:rsidRPr="0049167E" w:rsidRDefault="0049167E" w:rsidP="0049167E">
      <w:pPr>
        <w:pStyle w:val="Requte"/>
        <w:numPr>
          <w:ilvl w:val="0"/>
          <w:numId w:val="26"/>
        </w:numPr>
        <w:ind w:left="426"/>
        <w:rPr>
          <w:rStyle w:val="rponse2"/>
        </w:rPr>
      </w:pPr>
    </w:p>
    <w:p w14:paraId="21C4A875" w14:textId="77777777" w:rsidR="0049167E" w:rsidRDefault="000B30E1" w:rsidP="0049167E">
      <w:pPr>
        <w:pStyle w:val="Requte"/>
        <w:numPr>
          <w:ilvl w:val="0"/>
          <w:numId w:val="26"/>
        </w:numPr>
        <w:ind w:left="426"/>
        <w:rPr>
          <w:rStyle w:val="rponse2"/>
        </w:rPr>
      </w:pPr>
      <w:r>
        <w:rPr>
          <w:noProof/>
          <w:color w:val="FFFFFF" w:themeColor="background1"/>
          <w:szCs w:val="32"/>
          <w:u w:val="wave"/>
          <w:lang w:eastAsia="fr-CA"/>
        </w:rPr>
        <w:drawing>
          <wp:anchor distT="0" distB="0" distL="114300" distR="114300" simplePos="0" relativeHeight="251813888" behindDoc="0" locked="0" layoutInCell="1" allowOverlap="1" wp14:anchorId="6ED7AB06" wp14:editId="62C8E5C3">
            <wp:simplePos x="0" y="0"/>
            <wp:positionH relativeFrom="column">
              <wp:posOffset>4614904</wp:posOffset>
            </wp:positionH>
            <wp:positionV relativeFrom="paragraph">
              <wp:posOffset>231305</wp:posOffset>
            </wp:positionV>
            <wp:extent cx="1864139" cy="1630018"/>
            <wp:effectExtent l="19050" t="0" r="2761" b="0"/>
            <wp:wrapNone/>
            <wp:docPr id="2060" name="Imag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0"/>
                    <pic:cNvPicPr>
                      <a:picLocks noChangeAspect="1" noChangeArrowheads="1"/>
                    </pic:cNvPicPr>
                  </pic:nvPicPr>
                  <pic:blipFill>
                    <a:blip r:embed="rId32"/>
                    <a:srcRect/>
                    <a:stretch>
                      <a:fillRect/>
                    </a:stretch>
                  </pic:blipFill>
                  <pic:spPr bwMode="auto">
                    <a:xfrm>
                      <a:off x="0" y="0"/>
                      <a:ext cx="1864139" cy="1630018"/>
                    </a:xfrm>
                    <a:prstGeom prst="rect">
                      <a:avLst/>
                    </a:prstGeom>
                    <a:noFill/>
                    <a:ln w="9525">
                      <a:noFill/>
                      <a:miter lim="800000"/>
                      <a:headEnd/>
                      <a:tailEnd/>
                    </a:ln>
                  </pic:spPr>
                </pic:pic>
              </a:graphicData>
            </a:graphic>
          </wp:anchor>
        </w:drawing>
      </w:r>
    </w:p>
    <w:p w14:paraId="107F5B83" w14:textId="77777777" w:rsidR="0049167E" w:rsidRPr="0049167E" w:rsidRDefault="0049167E" w:rsidP="0049167E">
      <w:pPr>
        <w:pStyle w:val="Requte"/>
        <w:numPr>
          <w:ilvl w:val="0"/>
          <w:numId w:val="26"/>
        </w:numPr>
        <w:ind w:left="426"/>
        <w:rPr>
          <w:rStyle w:val="rponse2"/>
        </w:rPr>
      </w:pPr>
    </w:p>
    <w:p w14:paraId="00E65D40" w14:textId="77777777" w:rsidR="0049167E" w:rsidRDefault="0049167E" w:rsidP="0049167E">
      <w:pPr>
        <w:pStyle w:val="Requte"/>
        <w:numPr>
          <w:ilvl w:val="0"/>
          <w:numId w:val="26"/>
        </w:numPr>
        <w:ind w:left="426"/>
        <w:rPr>
          <w:rStyle w:val="rponse2"/>
        </w:rPr>
      </w:pPr>
    </w:p>
    <w:p w14:paraId="20941D9E" w14:textId="77777777" w:rsidR="0049167E" w:rsidRPr="0049167E" w:rsidRDefault="0049167E" w:rsidP="0049167E">
      <w:pPr>
        <w:pStyle w:val="Requte"/>
        <w:numPr>
          <w:ilvl w:val="0"/>
          <w:numId w:val="26"/>
        </w:numPr>
        <w:ind w:left="426"/>
        <w:rPr>
          <w:rStyle w:val="rponse2"/>
        </w:rPr>
      </w:pPr>
    </w:p>
    <w:p w14:paraId="6D41072B" w14:textId="77777777" w:rsidR="0049167E" w:rsidRDefault="0049167E" w:rsidP="0049167E">
      <w:pPr>
        <w:pStyle w:val="Requte"/>
        <w:numPr>
          <w:ilvl w:val="0"/>
          <w:numId w:val="26"/>
        </w:numPr>
        <w:ind w:left="426"/>
        <w:rPr>
          <w:rStyle w:val="rponse2"/>
        </w:rPr>
      </w:pPr>
    </w:p>
    <w:p w14:paraId="72BD00FB" w14:textId="77777777" w:rsidR="0049167E" w:rsidRPr="0049167E" w:rsidRDefault="0049167E" w:rsidP="0049167E">
      <w:pPr>
        <w:pStyle w:val="Requte"/>
        <w:numPr>
          <w:ilvl w:val="0"/>
          <w:numId w:val="26"/>
        </w:numPr>
        <w:ind w:left="426"/>
        <w:rPr>
          <w:rStyle w:val="rponse2"/>
        </w:rPr>
      </w:pPr>
    </w:p>
    <w:p w14:paraId="57DB8542" w14:textId="77777777" w:rsidR="0049167E" w:rsidRDefault="0049167E" w:rsidP="0049167E">
      <w:pPr>
        <w:pStyle w:val="Requte"/>
        <w:numPr>
          <w:ilvl w:val="0"/>
          <w:numId w:val="26"/>
        </w:numPr>
        <w:ind w:left="426"/>
        <w:rPr>
          <w:rStyle w:val="rponse2"/>
        </w:rPr>
      </w:pPr>
    </w:p>
    <w:p w14:paraId="1B941A5B" w14:textId="77777777" w:rsidR="0049167E" w:rsidRPr="0049167E" w:rsidRDefault="0049167E" w:rsidP="0049167E">
      <w:pPr>
        <w:pStyle w:val="Requte"/>
        <w:numPr>
          <w:ilvl w:val="0"/>
          <w:numId w:val="26"/>
        </w:numPr>
        <w:ind w:left="426"/>
        <w:rPr>
          <w:rStyle w:val="rponse"/>
        </w:rPr>
      </w:pPr>
      <w:r w:rsidRPr="0049167E">
        <w:rPr>
          <w:rStyle w:val="rponse"/>
        </w:rPr>
        <w:t xml:space="preserve">SELECT </w:t>
      </w:r>
      <w:proofErr w:type="spellStart"/>
      <w:proofErr w:type="gramStart"/>
      <w:r w:rsidRPr="0049167E">
        <w:rPr>
          <w:rStyle w:val="rponse"/>
        </w:rPr>
        <w:t>IIf</w:t>
      </w:r>
      <w:proofErr w:type="spellEnd"/>
      <w:r w:rsidRPr="0049167E">
        <w:rPr>
          <w:rStyle w:val="rponse"/>
        </w:rPr>
        <w:t>(</w:t>
      </w:r>
      <w:proofErr w:type="spellStart"/>
      <w:proofErr w:type="gramEnd"/>
      <w:r w:rsidRPr="0049167E">
        <w:rPr>
          <w:rStyle w:val="rponse"/>
        </w:rPr>
        <w:t>ÉquipeCode</w:t>
      </w:r>
      <w:proofErr w:type="spellEnd"/>
      <w:r w:rsidRPr="0049167E">
        <w:rPr>
          <w:rStyle w:val="rponse"/>
        </w:rPr>
        <w:t>=</w:t>
      </w:r>
      <w:proofErr w:type="spellStart"/>
      <w:r w:rsidRPr="0049167E">
        <w:rPr>
          <w:rStyle w:val="rponse"/>
        </w:rPr>
        <w:t>PartieCodeEqVis</w:t>
      </w:r>
      <w:proofErr w:type="spellEnd"/>
      <w:r w:rsidRPr="0049167E">
        <w:rPr>
          <w:rStyle w:val="rponse"/>
        </w:rPr>
        <w:t>,"</w:t>
      </w:r>
      <w:proofErr w:type="spellStart"/>
      <w:r w:rsidRPr="0049167E">
        <w:rPr>
          <w:rStyle w:val="rponse"/>
        </w:rPr>
        <w:t>Visi</w:t>
      </w:r>
      <w:r>
        <w:rPr>
          <w:rStyle w:val="rponse"/>
        </w:rPr>
        <w:t>teur","Hôte</w:t>
      </w:r>
      <w:proofErr w:type="spellEnd"/>
      <w:r>
        <w:rPr>
          <w:rStyle w:val="rponse"/>
        </w:rPr>
        <w:t>") AS [En tant que],</w:t>
      </w:r>
      <w:r>
        <w:rPr>
          <w:rStyle w:val="rponse"/>
        </w:rPr>
        <w:br/>
      </w:r>
      <w:r>
        <w:rPr>
          <w:rStyle w:val="rponse"/>
        </w:rPr>
        <w:tab/>
      </w:r>
      <w:r>
        <w:rPr>
          <w:rStyle w:val="rponse"/>
        </w:rPr>
        <w:tab/>
      </w:r>
      <w:r>
        <w:rPr>
          <w:rStyle w:val="rponse"/>
        </w:rPr>
        <w:tab/>
      </w:r>
      <w:r>
        <w:rPr>
          <w:rStyle w:val="rponse"/>
        </w:rPr>
        <w:tab/>
      </w:r>
      <w:r>
        <w:rPr>
          <w:rStyle w:val="rponse"/>
        </w:rPr>
        <w:tab/>
      </w:r>
      <w:r>
        <w:rPr>
          <w:rStyle w:val="rponse"/>
        </w:rPr>
        <w:tab/>
      </w:r>
      <w:r>
        <w:rPr>
          <w:rStyle w:val="rponse"/>
        </w:rPr>
        <w:tab/>
      </w:r>
      <w:proofErr w:type="spellStart"/>
      <w:r w:rsidRPr="0049167E">
        <w:rPr>
          <w:rStyle w:val="rponse"/>
        </w:rPr>
        <w:t>Parties.PartieDate</w:t>
      </w:r>
      <w:proofErr w:type="spellEnd"/>
      <w:r w:rsidRPr="0049167E">
        <w:rPr>
          <w:rStyle w:val="rponse"/>
        </w:rPr>
        <w:t xml:space="preserve">, </w:t>
      </w:r>
      <w:proofErr w:type="spellStart"/>
      <w:r w:rsidRPr="0049167E">
        <w:rPr>
          <w:rStyle w:val="rponse"/>
        </w:rPr>
        <w:t>Parties.PartieHeure</w:t>
      </w:r>
      <w:proofErr w:type="spellEnd"/>
      <w:r w:rsidRPr="0049167E">
        <w:rPr>
          <w:rStyle w:val="rponse"/>
        </w:rPr>
        <w:br/>
      </w:r>
      <w:r>
        <w:rPr>
          <w:rStyle w:val="rponse"/>
        </w:rPr>
        <w:t>FROM Équipes INNER JOIN Parties</w:t>
      </w:r>
      <w:r>
        <w:rPr>
          <w:rStyle w:val="rponse"/>
        </w:rPr>
        <w:br/>
        <w:t xml:space="preserve"> </w:t>
      </w:r>
      <w:r>
        <w:rPr>
          <w:rStyle w:val="rponse"/>
        </w:rPr>
        <w:tab/>
      </w:r>
      <w:r>
        <w:rPr>
          <w:rStyle w:val="rponse"/>
        </w:rPr>
        <w:tab/>
      </w:r>
      <w:r>
        <w:rPr>
          <w:rStyle w:val="rponse"/>
        </w:rPr>
        <w:tab/>
      </w:r>
      <w:r>
        <w:rPr>
          <w:rStyle w:val="rponse"/>
        </w:rPr>
        <w:tab/>
      </w:r>
      <w:r w:rsidRPr="0049167E">
        <w:rPr>
          <w:rStyle w:val="rponse"/>
        </w:rPr>
        <w:t>ON</w:t>
      </w:r>
      <w:r>
        <w:rPr>
          <w:rStyle w:val="rponse"/>
        </w:rPr>
        <w:t xml:space="preserve"> </w:t>
      </w:r>
      <w:proofErr w:type="spellStart"/>
      <w:r w:rsidRPr="0049167E">
        <w:rPr>
          <w:rStyle w:val="rponse"/>
        </w:rPr>
        <w:t>Équipes.Équ</w:t>
      </w:r>
      <w:r>
        <w:rPr>
          <w:rStyle w:val="rponse"/>
        </w:rPr>
        <w:t>ipeCode</w:t>
      </w:r>
      <w:proofErr w:type="spellEnd"/>
      <w:r>
        <w:rPr>
          <w:rStyle w:val="rponse"/>
        </w:rPr>
        <w:t>=</w:t>
      </w:r>
      <w:proofErr w:type="spellStart"/>
      <w:r>
        <w:rPr>
          <w:rStyle w:val="rponse"/>
        </w:rPr>
        <w:t>Parties.PartieCodeEqVis</w:t>
      </w:r>
      <w:proofErr w:type="spellEnd"/>
      <w:r>
        <w:rPr>
          <w:rStyle w:val="rponse"/>
        </w:rPr>
        <w:br/>
        <w:t xml:space="preserve"> </w:t>
      </w:r>
      <w:r>
        <w:rPr>
          <w:rStyle w:val="rponse"/>
        </w:rPr>
        <w:tab/>
      </w:r>
      <w:r>
        <w:rPr>
          <w:rStyle w:val="rponse"/>
        </w:rPr>
        <w:tab/>
      </w:r>
      <w:r>
        <w:rPr>
          <w:rStyle w:val="rponse"/>
        </w:rPr>
        <w:tab/>
      </w:r>
      <w:r>
        <w:rPr>
          <w:rStyle w:val="rponse"/>
        </w:rPr>
        <w:tab/>
      </w:r>
      <w:r>
        <w:rPr>
          <w:rStyle w:val="rponse"/>
        </w:rPr>
        <w:tab/>
      </w:r>
      <w:r>
        <w:rPr>
          <w:rStyle w:val="rponse"/>
        </w:rPr>
        <w:tab/>
      </w:r>
      <w:r>
        <w:rPr>
          <w:rStyle w:val="rponse"/>
        </w:rPr>
        <w:tab/>
      </w:r>
      <w:r w:rsidRPr="0049167E">
        <w:rPr>
          <w:rStyle w:val="rponse"/>
        </w:rPr>
        <w:t xml:space="preserve">Or </w:t>
      </w:r>
      <w:proofErr w:type="spellStart"/>
      <w:r w:rsidRPr="0049167E">
        <w:rPr>
          <w:rStyle w:val="rponse"/>
        </w:rPr>
        <w:t>ÉquipeCode</w:t>
      </w:r>
      <w:proofErr w:type="spellEnd"/>
      <w:r w:rsidRPr="0049167E">
        <w:rPr>
          <w:rStyle w:val="rponse"/>
        </w:rPr>
        <w:t>=</w:t>
      </w:r>
      <w:proofErr w:type="spellStart"/>
      <w:r w:rsidRPr="0049167E">
        <w:rPr>
          <w:rStyle w:val="rponse"/>
        </w:rPr>
        <w:t>PartieCodeEqHo</w:t>
      </w:r>
      <w:proofErr w:type="spellEnd"/>
      <w:r w:rsidRPr="0049167E">
        <w:rPr>
          <w:rStyle w:val="rponse"/>
        </w:rPr>
        <w:br/>
        <w:t xml:space="preserve">WHERE </w:t>
      </w:r>
      <w:proofErr w:type="spellStart"/>
      <w:r w:rsidRPr="0049167E">
        <w:rPr>
          <w:rStyle w:val="rponse"/>
        </w:rPr>
        <w:t>ÉquipeNom</w:t>
      </w:r>
      <w:proofErr w:type="spellEnd"/>
      <w:r w:rsidRPr="0049167E">
        <w:rPr>
          <w:rStyle w:val="rponse"/>
        </w:rPr>
        <w:t>="</w:t>
      </w:r>
      <w:proofErr w:type="spellStart"/>
      <w:r w:rsidRPr="0049167E">
        <w:rPr>
          <w:rStyle w:val="rponse"/>
        </w:rPr>
        <w:t>devils</w:t>
      </w:r>
      <w:proofErr w:type="spellEnd"/>
      <w:r w:rsidRPr="0049167E">
        <w:rPr>
          <w:rStyle w:val="rponse"/>
        </w:rPr>
        <w:t xml:space="preserve">" AND </w:t>
      </w:r>
      <w:proofErr w:type="spellStart"/>
      <w:r w:rsidRPr="0049167E">
        <w:rPr>
          <w:rStyle w:val="rponse"/>
        </w:rPr>
        <w:t>PartieRésultatEqVis</w:t>
      </w:r>
      <w:proofErr w:type="spellEnd"/>
      <w:r w:rsidRPr="0049167E">
        <w:rPr>
          <w:rStyle w:val="rponse"/>
        </w:rPr>
        <w:t>&lt;&gt;"à venir";</w:t>
      </w:r>
    </w:p>
    <w:p w14:paraId="1BC3E5AF" w14:textId="77777777" w:rsidR="0049167E" w:rsidRDefault="0049167E" w:rsidP="0049167E">
      <w:pPr>
        <w:pStyle w:val="Requte"/>
        <w:numPr>
          <w:ilvl w:val="0"/>
          <w:numId w:val="26"/>
        </w:numPr>
        <w:ind w:left="426"/>
        <w:rPr>
          <w:rStyle w:val="rponse2"/>
        </w:rPr>
      </w:pPr>
    </w:p>
    <w:p w14:paraId="454F2F22" w14:textId="77777777" w:rsidR="0049167E" w:rsidRPr="0049167E" w:rsidRDefault="0049167E" w:rsidP="0049167E">
      <w:pPr>
        <w:pStyle w:val="Requte"/>
        <w:numPr>
          <w:ilvl w:val="0"/>
          <w:numId w:val="26"/>
        </w:numPr>
        <w:ind w:left="426"/>
        <w:rPr>
          <w:rStyle w:val="rponse2"/>
        </w:rPr>
      </w:pPr>
    </w:p>
    <w:p w14:paraId="09D00CE9" w14:textId="77777777" w:rsidR="0049167E" w:rsidRDefault="0049167E" w:rsidP="0049167E">
      <w:pPr>
        <w:pStyle w:val="Requte"/>
        <w:numPr>
          <w:ilvl w:val="0"/>
          <w:numId w:val="26"/>
        </w:numPr>
        <w:ind w:left="426"/>
        <w:rPr>
          <w:rStyle w:val="rponse2"/>
        </w:rPr>
      </w:pPr>
    </w:p>
    <w:p w14:paraId="0D8C0D28" w14:textId="77777777" w:rsidR="0049167E" w:rsidRPr="0049167E" w:rsidRDefault="0049167E" w:rsidP="0049167E">
      <w:pPr>
        <w:pStyle w:val="Requte"/>
        <w:numPr>
          <w:ilvl w:val="0"/>
          <w:numId w:val="26"/>
        </w:numPr>
        <w:ind w:left="426"/>
        <w:rPr>
          <w:rStyle w:val="rponse2"/>
        </w:rPr>
      </w:pPr>
    </w:p>
    <w:p w14:paraId="50E16816" w14:textId="77777777" w:rsidR="0049167E" w:rsidRDefault="0049167E" w:rsidP="0049167E">
      <w:pPr>
        <w:pStyle w:val="Requte"/>
        <w:numPr>
          <w:ilvl w:val="0"/>
          <w:numId w:val="26"/>
        </w:numPr>
        <w:ind w:left="426"/>
        <w:rPr>
          <w:rStyle w:val="rponse2"/>
        </w:rPr>
      </w:pPr>
    </w:p>
    <w:p w14:paraId="7262E270" w14:textId="77777777" w:rsidR="00305212" w:rsidRDefault="00305212">
      <w:pPr>
        <w:rPr>
          <w:b/>
          <w:i/>
        </w:rPr>
      </w:pPr>
      <w:r>
        <w:br w:type="page"/>
      </w:r>
    </w:p>
    <w:p w14:paraId="5695E9B5" w14:textId="77777777" w:rsidR="0049167E" w:rsidRDefault="0010780D" w:rsidP="00305212">
      <w:pPr>
        <w:pStyle w:val="Titre2"/>
      </w:pPr>
      <w:r>
        <w:t>Les Requêtes d’action</w:t>
      </w:r>
    </w:p>
    <w:p w14:paraId="5033AAE1" w14:textId="77777777" w:rsidR="0010780D" w:rsidRDefault="0010780D" w:rsidP="0010780D">
      <w:pPr>
        <w:pStyle w:val="Listepuces"/>
      </w:pPr>
      <w:r>
        <w:t xml:space="preserve">Elles </w:t>
      </w:r>
      <w:r w:rsidR="002663F8">
        <w:t xml:space="preserve">sont disponibles </w:t>
      </w:r>
      <w:r>
        <w:t xml:space="preserve">via le groupe </w:t>
      </w:r>
      <w:r>
        <w:rPr>
          <w:i/>
        </w:rPr>
        <w:t>Type de requête</w:t>
      </w:r>
      <w:r>
        <w:t xml:space="preserve"> de l’onglet </w:t>
      </w:r>
      <w:r>
        <w:rPr>
          <w:i/>
        </w:rPr>
        <w:t>Créer</w:t>
      </w:r>
      <w:r>
        <w:t>.</w:t>
      </w:r>
    </w:p>
    <w:p w14:paraId="692F69AE" w14:textId="77777777" w:rsidR="0010780D" w:rsidRDefault="0010780D" w:rsidP="0010780D">
      <w:pPr>
        <w:pStyle w:val="Titre3"/>
      </w:pPr>
      <w:r>
        <w:t>Création de table</w:t>
      </w:r>
    </w:p>
    <w:p w14:paraId="5AF62049" w14:textId="77777777" w:rsidR="0010780D" w:rsidRDefault="0010780D" w:rsidP="0010780D">
      <w:pPr>
        <w:pStyle w:val="Listepuces2"/>
      </w:pPr>
      <w:r>
        <w:t>Syntaxe :</w:t>
      </w:r>
    </w:p>
    <w:p w14:paraId="2F4175D3" w14:textId="77777777" w:rsidR="0010780D" w:rsidRDefault="0010780D" w:rsidP="0010780D">
      <w:pPr>
        <w:pStyle w:val="Requte"/>
        <w:pBdr>
          <w:left w:val="single" w:sz="12" w:space="3" w:color="auto"/>
        </w:pBdr>
        <w:rPr>
          <w:rStyle w:val="rponse2"/>
          <w:u w:val="none"/>
        </w:rPr>
      </w:pPr>
      <w:r>
        <w:t>SELECT &lt;</w:t>
      </w:r>
      <w:proofErr w:type="spellStart"/>
      <w:r>
        <w:t>liste_de_champ</w:t>
      </w:r>
      <w:proofErr w:type="spellEnd"/>
      <w:r>
        <w:t>&gt; INTO &lt;</w:t>
      </w:r>
      <w:proofErr w:type="spellStart"/>
      <w:r>
        <w:t>nom_nouvelle_table</w:t>
      </w:r>
      <w:proofErr w:type="spellEnd"/>
      <w:r>
        <w:br/>
        <w:t>FROM &lt;</w:t>
      </w:r>
      <w:proofErr w:type="spellStart"/>
      <w:r>
        <w:t>source_de_données</w:t>
      </w:r>
      <w:proofErr w:type="spellEnd"/>
      <w:r>
        <w:t>&gt;</w:t>
      </w:r>
      <w:r>
        <w:br/>
      </w:r>
      <w:r>
        <w:rPr>
          <w:rStyle w:val="rponse2"/>
          <w:u w:val="none"/>
        </w:rPr>
        <w:t>[WHERE &lt;</w:t>
      </w:r>
      <w:proofErr w:type="spellStart"/>
      <w:r>
        <w:rPr>
          <w:rStyle w:val="rponse2"/>
          <w:u w:val="none"/>
        </w:rPr>
        <w:t>cond</w:t>
      </w:r>
      <w:proofErr w:type="spellEnd"/>
      <w:r>
        <w:rPr>
          <w:rStyle w:val="rponse2"/>
          <w:u w:val="none"/>
        </w:rPr>
        <w:t>&gt;]</w:t>
      </w:r>
    </w:p>
    <w:p w14:paraId="7D51E94E" w14:textId="77777777" w:rsidR="0010780D" w:rsidRDefault="0010780D" w:rsidP="0010780D">
      <w:pPr>
        <w:pStyle w:val="Listepuces"/>
        <w:rPr>
          <w:rStyle w:val="rponse2"/>
          <w:rFonts w:ascii="Arial" w:hAnsi="Arial"/>
          <w:b/>
          <w:u w:val="none"/>
        </w:rPr>
      </w:pPr>
      <w:proofErr w:type="spellStart"/>
      <w:r w:rsidRPr="0010780D">
        <w:rPr>
          <w:rStyle w:val="rponse2"/>
          <w:rFonts w:ascii="Arial" w:hAnsi="Arial"/>
          <w:b/>
          <w:u w:val="none"/>
        </w:rPr>
        <w:t>ReqT</w:t>
      </w:r>
      <w:proofErr w:type="spellEnd"/>
    </w:p>
    <w:p w14:paraId="4A704461" w14:textId="77777777" w:rsidR="0010780D" w:rsidRDefault="0010780D" w:rsidP="0010780D">
      <w:pPr>
        <w:pStyle w:val="Listepuces2"/>
        <w:rPr>
          <w:rStyle w:val="rponse2"/>
          <w:rFonts w:ascii="Arial" w:hAnsi="Arial"/>
          <w:u w:val="none"/>
        </w:rPr>
      </w:pPr>
      <w:r w:rsidRPr="0010780D">
        <w:rPr>
          <w:rStyle w:val="rponse2"/>
          <w:rFonts w:ascii="Arial" w:hAnsi="Arial"/>
          <w:u w:val="none"/>
        </w:rPr>
        <w:t xml:space="preserve">On veut avoir une </w:t>
      </w:r>
      <w:r>
        <w:rPr>
          <w:rStyle w:val="rponse2"/>
          <w:rFonts w:ascii="Arial" w:hAnsi="Arial"/>
          <w:u w:val="none"/>
        </w:rPr>
        <w:t>(</w:t>
      </w:r>
      <w:r w:rsidRPr="0010780D">
        <w:rPr>
          <w:rStyle w:val="rponse2"/>
          <w:rFonts w:ascii="Arial" w:hAnsi="Arial"/>
          <w:u w:val="none"/>
        </w:rPr>
        <w:t>nouvelle</w:t>
      </w:r>
      <w:r>
        <w:rPr>
          <w:rStyle w:val="rponse2"/>
          <w:rFonts w:ascii="Arial" w:hAnsi="Arial"/>
          <w:u w:val="none"/>
        </w:rPr>
        <w:t>) table ne contenant que des animaux vivants.</w:t>
      </w:r>
    </w:p>
    <w:p w14:paraId="4FFC1E92" w14:textId="77777777" w:rsidR="0010780D" w:rsidRPr="00245DC6" w:rsidRDefault="0010780D" w:rsidP="0010780D">
      <w:pPr>
        <w:pStyle w:val="Requte"/>
        <w:rPr>
          <w:rStyle w:val="rponse2"/>
          <w:lang w:val="en-CA"/>
        </w:rPr>
      </w:pPr>
      <w:r w:rsidRPr="00245DC6">
        <w:rPr>
          <w:rStyle w:val="rponse2"/>
          <w:lang w:val="en-CA"/>
        </w:rPr>
        <w:t>SELECT Animaux.* INTO AnimauxVivants</w:t>
      </w:r>
      <w:r w:rsidRPr="00245DC6">
        <w:rPr>
          <w:rStyle w:val="rponse2"/>
          <w:lang w:val="en-CA"/>
        </w:rPr>
        <w:br/>
        <w:t>FROM Animaux</w:t>
      </w:r>
      <w:r w:rsidRPr="00245DC6">
        <w:rPr>
          <w:rStyle w:val="rponse2"/>
          <w:lang w:val="en-CA"/>
        </w:rPr>
        <w:br/>
        <w:t>WHERE NOT AniEstDécédé;</w:t>
      </w:r>
    </w:p>
    <w:p w14:paraId="162D9F02" w14:textId="77777777" w:rsidR="002663F8" w:rsidRPr="00245DC6" w:rsidRDefault="002663F8" w:rsidP="0010780D">
      <w:pPr>
        <w:pStyle w:val="Requte"/>
        <w:rPr>
          <w:rStyle w:val="rponse2"/>
          <w:u w:val="none"/>
          <w:lang w:val="en-CA"/>
        </w:rPr>
      </w:pPr>
    </w:p>
    <w:p w14:paraId="6F39CCA4" w14:textId="77777777" w:rsidR="002663F8" w:rsidRPr="00245DC6" w:rsidRDefault="002663F8" w:rsidP="0010780D">
      <w:pPr>
        <w:pStyle w:val="Requte"/>
        <w:rPr>
          <w:rStyle w:val="rponse2"/>
          <w:u w:val="none"/>
          <w:lang w:val="en-CA"/>
        </w:rPr>
      </w:pPr>
    </w:p>
    <w:p w14:paraId="176CA345" w14:textId="77777777" w:rsidR="002663F8" w:rsidRPr="00245DC6" w:rsidRDefault="002663F8" w:rsidP="0010780D">
      <w:pPr>
        <w:pStyle w:val="Requte"/>
        <w:rPr>
          <w:rStyle w:val="rponse2"/>
          <w:u w:val="none"/>
          <w:lang w:val="en-CA"/>
        </w:rPr>
      </w:pPr>
    </w:p>
    <w:p w14:paraId="3DC052ED" w14:textId="77777777" w:rsidR="003B6A60" w:rsidRDefault="003B6A60" w:rsidP="00FF3E65">
      <w:pPr>
        <w:pStyle w:val="Listepuces2"/>
        <w:spacing w:after="60"/>
      </w:pPr>
      <w:r w:rsidRPr="003B6A60">
        <w:t>Voici la démarche dans l’interface QBE</w:t>
      </w:r>
    </w:p>
    <w:p w14:paraId="163A252B" w14:textId="77777777" w:rsidR="003B6A60" w:rsidRDefault="003B6A60" w:rsidP="003B6A60">
      <w:pPr>
        <w:pStyle w:val="Paragraphedeliste"/>
        <w:numPr>
          <w:ilvl w:val="0"/>
          <w:numId w:val="27"/>
        </w:numPr>
        <w:ind w:left="1134"/>
      </w:pPr>
      <w:r>
        <w:t>Créer une nouvelle requête</w:t>
      </w:r>
    </w:p>
    <w:p w14:paraId="4FB098A5" w14:textId="77777777" w:rsidR="003B6A60" w:rsidRDefault="003B6A60" w:rsidP="003B6A60">
      <w:pPr>
        <w:pStyle w:val="Paragraphedeliste"/>
        <w:numPr>
          <w:ilvl w:val="0"/>
          <w:numId w:val="27"/>
        </w:numPr>
        <w:ind w:left="1134"/>
      </w:pPr>
      <w:r>
        <w:t>Placer la source de données dans la fenêtre (table, tables jointes, requête)</w:t>
      </w:r>
    </w:p>
    <w:p w14:paraId="44DCCA5B" w14:textId="77777777" w:rsidR="003B6A60" w:rsidRDefault="003B6A60" w:rsidP="003B6A60">
      <w:pPr>
        <w:pStyle w:val="Paragraphedeliste"/>
        <w:numPr>
          <w:ilvl w:val="0"/>
          <w:numId w:val="27"/>
        </w:numPr>
        <w:ind w:left="1134"/>
      </w:pPr>
      <w:r>
        <w:t>Sélectionner tous les champs</w:t>
      </w:r>
    </w:p>
    <w:p w14:paraId="654BEBC9" w14:textId="77777777" w:rsidR="003B6A60" w:rsidRDefault="003B6A60" w:rsidP="003B6A60">
      <w:pPr>
        <w:pStyle w:val="Paragraphedeliste"/>
        <w:numPr>
          <w:ilvl w:val="0"/>
          <w:numId w:val="27"/>
        </w:numPr>
        <w:ind w:left="1134"/>
      </w:pPr>
      <w:r>
        <w:t>Établir les critères</w:t>
      </w:r>
    </w:p>
    <w:p w14:paraId="2CA158FC" w14:textId="77777777" w:rsidR="003B6A60" w:rsidRPr="003B6A60" w:rsidRDefault="003B6A60" w:rsidP="003B6A60">
      <w:pPr>
        <w:pStyle w:val="Paragraphedeliste"/>
        <w:numPr>
          <w:ilvl w:val="0"/>
          <w:numId w:val="27"/>
        </w:numPr>
        <w:ind w:left="1134"/>
      </w:pPr>
      <w:r>
        <w:t xml:space="preserve">Bouton </w:t>
      </w:r>
      <w:r>
        <w:rPr>
          <w:i/>
        </w:rPr>
        <w:t xml:space="preserve">Création de table </w:t>
      </w:r>
      <w:r w:rsidRPr="003B6A60">
        <w:t>du</w:t>
      </w:r>
      <w:r>
        <w:t xml:space="preserve"> groupe </w:t>
      </w:r>
      <w:r>
        <w:rPr>
          <w:i/>
        </w:rPr>
        <w:t>Type de requête</w:t>
      </w:r>
    </w:p>
    <w:p w14:paraId="44DF82A7" w14:textId="77777777" w:rsidR="003B6A60" w:rsidRDefault="003B6A60" w:rsidP="003B6A60">
      <w:pPr>
        <w:pStyle w:val="Paragraphedeliste"/>
        <w:numPr>
          <w:ilvl w:val="0"/>
          <w:numId w:val="27"/>
        </w:numPr>
        <w:ind w:left="1134"/>
      </w:pPr>
      <w:r w:rsidRPr="003B6A60">
        <w:t>Donner un nom à cette nouvelle table</w:t>
      </w:r>
    </w:p>
    <w:p w14:paraId="4DA428F8" w14:textId="77777777" w:rsidR="003B6A60" w:rsidRDefault="003B6A60" w:rsidP="003B6A60">
      <w:pPr>
        <w:pStyle w:val="Norme"/>
        <w:rPr>
          <w:caps w:val="0"/>
        </w:rPr>
      </w:pPr>
      <w:r>
        <w:rPr>
          <w:caps w:val="0"/>
        </w:rPr>
        <w:t>Note</w:t>
      </w:r>
    </w:p>
    <w:p w14:paraId="2DC485F1" w14:textId="77777777" w:rsidR="003B6A60" w:rsidRDefault="003B6A60" w:rsidP="003B6A60">
      <w:pPr>
        <w:pStyle w:val="Normetexte"/>
        <w:ind w:left="142" w:right="4"/>
        <w:jc w:val="left"/>
      </w:pPr>
      <w:r>
        <w:rPr>
          <w:caps/>
        </w:rPr>
        <w:t xml:space="preserve">À </w:t>
      </w:r>
      <w:r>
        <w:t xml:space="preserve">l’exécution </w:t>
      </w:r>
      <w:proofErr w:type="spellStart"/>
      <w:r>
        <w:t>Acess</w:t>
      </w:r>
      <w:proofErr w:type="spellEnd"/>
      <w:r>
        <w:t xml:space="preserve"> nous demande une confirmation, à cause de l’option suivante :</w:t>
      </w:r>
    </w:p>
    <w:p w14:paraId="67532BD7" w14:textId="77777777" w:rsidR="003B6A60" w:rsidRDefault="003B6A60" w:rsidP="003B6A60">
      <w:pPr>
        <w:pStyle w:val="Normetexte"/>
        <w:ind w:left="142" w:right="4"/>
        <w:jc w:val="left"/>
      </w:pPr>
      <w:r>
        <w:rPr>
          <w:noProof/>
          <w:lang w:eastAsia="fr-CA"/>
        </w:rPr>
        <w:drawing>
          <wp:anchor distT="0" distB="0" distL="114300" distR="114300" simplePos="0" relativeHeight="251816960" behindDoc="0" locked="0" layoutInCell="1" allowOverlap="1" wp14:anchorId="502348EC" wp14:editId="74B172D4">
            <wp:simplePos x="0" y="0"/>
            <wp:positionH relativeFrom="column">
              <wp:posOffset>1076573</wp:posOffset>
            </wp:positionH>
            <wp:positionV relativeFrom="paragraph">
              <wp:posOffset>61595</wp:posOffset>
            </wp:positionV>
            <wp:extent cx="3621378" cy="572494"/>
            <wp:effectExtent l="19050" t="0" r="0" b="0"/>
            <wp:wrapNone/>
            <wp:docPr id="5" name="Imag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7"/>
                    <pic:cNvPicPr>
                      <a:picLocks noChangeAspect="1" noChangeArrowheads="1"/>
                    </pic:cNvPicPr>
                  </pic:nvPicPr>
                  <pic:blipFill>
                    <a:blip r:embed="rId33"/>
                    <a:srcRect/>
                    <a:stretch>
                      <a:fillRect/>
                    </a:stretch>
                  </pic:blipFill>
                  <pic:spPr bwMode="auto">
                    <a:xfrm>
                      <a:off x="0" y="0"/>
                      <a:ext cx="3621378" cy="572494"/>
                    </a:xfrm>
                    <a:prstGeom prst="rect">
                      <a:avLst/>
                    </a:prstGeom>
                    <a:noFill/>
                    <a:ln w="9525">
                      <a:noFill/>
                      <a:miter lim="800000"/>
                      <a:headEnd/>
                      <a:tailEnd/>
                    </a:ln>
                  </pic:spPr>
                </pic:pic>
              </a:graphicData>
            </a:graphic>
          </wp:anchor>
        </w:drawing>
      </w:r>
    </w:p>
    <w:p w14:paraId="7CC5C745" w14:textId="77777777" w:rsidR="003B6A60" w:rsidRDefault="00054EE7" w:rsidP="003B6A60">
      <w:pPr>
        <w:pStyle w:val="Normetexte"/>
        <w:ind w:left="142" w:right="4"/>
        <w:jc w:val="left"/>
      </w:pPr>
      <w:r>
        <w:rPr>
          <w:noProof/>
          <w:lang w:eastAsia="fr-CA"/>
        </w:rPr>
        <w:pict w14:anchorId="568F1AD6">
          <v:oval id="_x0000_s3082" style="position:absolute;left:0;text-align:left;margin-left:239.15pt;margin-top:15.5pt;width:73.25pt;height:15.65pt;z-index:251817984" filled="f" strokeweight="1.5pt"/>
        </w:pict>
      </w:r>
    </w:p>
    <w:p w14:paraId="4A7A9F0C" w14:textId="77777777" w:rsidR="003B6A60" w:rsidRDefault="003B6A60" w:rsidP="003B6A60">
      <w:pPr>
        <w:pStyle w:val="Normetexte"/>
        <w:ind w:left="142" w:right="4"/>
        <w:jc w:val="left"/>
      </w:pPr>
    </w:p>
    <w:p w14:paraId="5D34684C" w14:textId="77777777" w:rsidR="00FF3E65" w:rsidRDefault="00FF3E65" w:rsidP="00FF3E65">
      <w:pPr>
        <w:pStyle w:val="Listepuces2"/>
        <w:spacing w:after="60"/>
      </w:pPr>
      <w:r>
        <w:t>La nouvelle table créée avec cette requête :</w:t>
      </w:r>
    </w:p>
    <w:p w14:paraId="3E921CC0" w14:textId="77777777" w:rsidR="00FF3E65" w:rsidRDefault="00FF3E65" w:rsidP="00FF3E65">
      <w:pPr>
        <w:pStyle w:val="Paragraphedeliste"/>
        <w:numPr>
          <w:ilvl w:val="0"/>
          <w:numId w:val="28"/>
        </w:numPr>
        <w:ind w:left="993"/>
      </w:pPr>
      <w:proofErr w:type="gramStart"/>
      <w:r>
        <w:t>a</w:t>
      </w:r>
      <w:proofErr w:type="gramEnd"/>
      <w:r>
        <w:t xml:space="preserve"> la même structure que la table Animaux, donc des champs identiques en type et en taille.</w:t>
      </w:r>
    </w:p>
    <w:p w14:paraId="0665D63C" w14:textId="77777777" w:rsidR="00FF3E65" w:rsidRDefault="00FF3E65" w:rsidP="00FF3E65">
      <w:pPr>
        <w:pStyle w:val="Paragraphedeliste"/>
        <w:numPr>
          <w:ilvl w:val="0"/>
          <w:numId w:val="28"/>
        </w:numPr>
        <w:ind w:left="993"/>
      </w:pPr>
      <w:r>
        <w:t>contient des enregistrements rencontrant le critère de restriction.</w:t>
      </w:r>
    </w:p>
    <w:p w14:paraId="0BD85F2B" w14:textId="77777777" w:rsidR="00FF3E65" w:rsidRDefault="00FF3E65" w:rsidP="00FF3E65">
      <w:pPr>
        <w:pStyle w:val="Paragraphedeliste"/>
        <w:numPr>
          <w:ilvl w:val="0"/>
          <w:numId w:val="28"/>
        </w:numPr>
        <w:ind w:left="993"/>
      </w:pPr>
      <w:r>
        <w:t xml:space="preserve">ne conserve pas des propriétés comme légende, nulle interdit, indexé (donc </w:t>
      </w:r>
      <w:r w:rsidRPr="002663F8">
        <w:rPr>
          <w:b/>
        </w:rPr>
        <w:t>clé primaire non reproduite</w:t>
      </w:r>
      <w:r>
        <w:t>), …</w:t>
      </w:r>
    </w:p>
    <w:p w14:paraId="06C79DE9" w14:textId="77777777" w:rsidR="00FF3E65" w:rsidRDefault="00FF3E65">
      <w:pPr>
        <w:rPr>
          <w:b/>
        </w:rPr>
      </w:pPr>
      <w:r>
        <w:rPr>
          <w:b/>
        </w:rPr>
        <w:br w:type="page"/>
      </w:r>
    </w:p>
    <w:p w14:paraId="3301AA58" w14:textId="77777777" w:rsidR="00FF3E65" w:rsidRDefault="00FF3E65" w:rsidP="00FF3E65">
      <w:pPr>
        <w:pStyle w:val="Listepuces"/>
        <w:rPr>
          <w:b/>
        </w:rPr>
      </w:pPr>
      <w:proofErr w:type="spellStart"/>
      <w:r w:rsidRPr="00FF3E65">
        <w:rPr>
          <w:b/>
        </w:rPr>
        <w:t>ReqJoueursÉquipe</w:t>
      </w:r>
      <w:proofErr w:type="spellEnd"/>
    </w:p>
    <w:p w14:paraId="61F0BC5F" w14:textId="77777777" w:rsidR="00FF3E65" w:rsidRDefault="00476A5B" w:rsidP="00476A5B">
      <w:pPr>
        <w:pStyle w:val="Listepuces2"/>
      </w:pPr>
      <w:r>
        <w:t>On veut créer une table ne contenant que les noms et numéros de chandail des joueurs d’une équipe donnée.</w:t>
      </w:r>
    </w:p>
    <w:p w14:paraId="6B777083" w14:textId="77777777" w:rsidR="00476A5B" w:rsidRPr="002663F8" w:rsidRDefault="002663F8" w:rsidP="00476A5B">
      <w:pPr>
        <w:pStyle w:val="Requte"/>
        <w:rPr>
          <w:rStyle w:val="rponse2"/>
        </w:rPr>
      </w:pPr>
      <w:r w:rsidRPr="002663F8">
        <w:rPr>
          <w:rStyle w:val="rponse2"/>
        </w:rPr>
        <w:t xml:space="preserve">PARAMETERS Équipe </w:t>
      </w:r>
      <w:proofErr w:type="spellStart"/>
      <w:r w:rsidRPr="002663F8">
        <w:rPr>
          <w:rStyle w:val="rponse2"/>
        </w:rPr>
        <w:t>Text</w:t>
      </w:r>
      <w:proofErr w:type="spellEnd"/>
      <w:r w:rsidRPr="002663F8">
        <w:rPr>
          <w:rStyle w:val="rponse2"/>
        </w:rPr>
        <w:t>(255</w:t>
      </w:r>
      <w:r w:rsidR="00476A5B" w:rsidRPr="002663F8">
        <w:rPr>
          <w:rStyle w:val="rponse2"/>
        </w:rPr>
        <w:t>);</w:t>
      </w:r>
      <w:r w:rsidR="00476A5B" w:rsidRPr="002663F8">
        <w:rPr>
          <w:rStyle w:val="rponse2"/>
        </w:rPr>
        <w:br/>
        <w:t xml:space="preserve">SELECT </w:t>
      </w:r>
      <w:proofErr w:type="spellStart"/>
      <w:r w:rsidR="00476A5B" w:rsidRPr="002663F8">
        <w:rPr>
          <w:rStyle w:val="rponse2"/>
        </w:rPr>
        <w:t>JouNom</w:t>
      </w:r>
      <w:proofErr w:type="spellEnd"/>
      <w:r w:rsidR="00476A5B" w:rsidRPr="002663F8">
        <w:rPr>
          <w:rStyle w:val="rponse2"/>
        </w:rPr>
        <w:t xml:space="preserve">, </w:t>
      </w:r>
      <w:proofErr w:type="spellStart"/>
      <w:r w:rsidR="00476A5B" w:rsidRPr="002663F8">
        <w:rPr>
          <w:rStyle w:val="rponse2"/>
        </w:rPr>
        <w:t>JouPrénom</w:t>
      </w:r>
      <w:proofErr w:type="spellEnd"/>
      <w:r w:rsidR="00476A5B" w:rsidRPr="002663F8">
        <w:rPr>
          <w:rStyle w:val="rponse2"/>
        </w:rPr>
        <w:t xml:space="preserve">, </w:t>
      </w:r>
      <w:proofErr w:type="spellStart"/>
      <w:r w:rsidR="00476A5B" w:rsidRPr="002663F8">
        <w:rPr>
          <w:rStyle w:val="rponse2"/>
        </w:rPr>
        <w:t>ÉquipeNom</w:t>
      </w:r>
      <w:proofErr w:type="spellEnd"/>
      <w:r w:rsidR="00476A5B" w:rsidRPr="002663F8">
        <w:rPr>
          <w:rStyle w:val="rponse2"/>
        </w:rPr>
        <w:t xml:space="preserve">, </w:t>
      </w:r>
      <w:proofErr w:type="spellStart"/>
      <w:r w:rsidR="00476A5B" w:rsidRPr="002663F8">
        <w:rPr>
          <w:rStyle w:val="rponse2"/>
        </w:rPr>
        <w:t>JouNoChandail</w:t>
      </w:r>
      <w:proofErr w:type="spellEnd"/>
      <w:r w:rsidR="00476A5B" w:rsidRPr="002663F8">
        <w:rPr>
          <w:rStyle w:val="rponse2"/>
        </w:rPr>
        <w:br/>
      </w:r>
      <w:r w:rsidR="00476A5B" w:rsidRPr="002663F8">
        <w:rPr>
          <w:rStyle w:val="rponse2"/>
        </w:rPr>
        <w:tab/>
      </w:r>
      <w:r w:rsidR="00476A5B" w:rsidRPr="002663F8">
        <w:rPr>
          <w:rStyle w:val="rponse2"/>
        </w:rPr>
        <w:tab/>
      </w:r>
      <w:r w:rsidR="00476A5B" w:rsidRPr="002663F8">
        <w:rPr>
          <w:rStyle w:val="rponse2"/>
        </w:rPr>
        <w:tab/>
      </w:r>
      <w:r w:rsidR="00476A5B" w:rsidRPr="002663F8">
        <w:rPr>
          <w:rStyle w:val="rponse2"/>
        </w:rPr>
        <w:tab/>
      </w:r>
      <w:r w:rsidR="00476A5B" w:rsidRPr="002663F8">
        <w:rPr>
          <w:rStyle w:val="rponse2"/>
        </w:rPr>
        <w:tab/>
      </w:r>
      <w:r w:rsidR="00476A5B" w:rsidRPr="002663F8">
        <w:rPr>
          <w:rStyle w:val="rponse2"/>
        </w:rPr>
        <w:tab/>
      </w:r>
      <w:r w:rsidR="00476A5B" w:rsidRPr="002663F8">
        <w:rPr>
          <w:rStyle w:val="rponse2"/>
        </w:rPr>
        <w:tab/>
      </w:r>
      <w:r w:rsidR="00476A5B" w:rsidRPr="002663F8">
        <w:rPr>
          <w:rStyle w:val="rponse2"/>
        </w:rPr>
        <w:tab/>
      </w:r>
      <w:r w:rsidR="00476A5B" w:rsidRPr="002663F8">
        <w:rPr>
          <w:rStyle w:val="rponse2"/>
        </w:rPr>
        <w:tab/>
        <w:t xml:space="preserve">INTO </w:t>
      </w:r>
      <w:proofErr w:type="spellStart"/>
      <w:r w:rsidR="00476A5B" w:rsidRPr="002663F8">
        <w:rPr>
          <w:rStyle w:val="rponse2"/>
        </w:rPr>
        <w:t>JoueursDeÉquipe</w:t>
      </w:r>
      <w:proofErr w:type="spellEnd"/>
      <w:r w:rsidR="00476A5B" w:rsidRPr="002663F8">
        <w:rPr>
          <w:rStyle w:val="rponse2"/>
        </w:rPr>
        <w:br/>
      </w:r>
      <w:r w:rsidRPr="002663F8">
        <w:rPr>
          <w:rStyle w:val="rponse2"/>
        </w:rPr>
        <w:t>FROM Joueurs INNER JOIN Équipes</w:t>
      </w:r>
      <w:r w:rsidRPr="002663F8">
        <w:rPr>
          <w:rStyle w:val="rponse2"/>
        </w:rPr>
        <w:br/>
      </w:r>
      <w:r w:rsidRPr="002663F8">
        <w:rPr>
          <w:rStyle w:val="rponse2"/>
        </w:rPr>
        <w:tab/>
      </w:r>
      <w:r w:rsidRPr="002663F8">
        <w:rPr>
          <w:rStyle w:val="rponse2"/>
        </w:rPr>
        <w:tab/>
      </w:r>
      <w:r w:rsidRPr="002663F8">
        <w:rPr>
          <w:rStyle w:val="rponse2"/>
        </w:rPr>
        <w:tab/>
      </w:r>
      <w:r w:rsidRPr="002663F8">
        <w:rPr>
          <w:rStyle w:val="rponse2"/>
        </w:rPr>
        <w:tab/>
      </w:r>
      <w:r w:rsidR="00476A5B" w:rsidRPr="002663F8">
        <w:rPr>
          <w:rStyle w:val="rponse2"/>
        </w:rPr>
        <w:t xml:space="preserve">ON </w:t>
      </w:r>
      <w:proofErr w:type="spellStart"/>
      <w:r w:rsidR="00476A5B" w:rsidRPr="002663F8">
        <w:rPr>
          <w:rStyle w:val="rponse2"/>
        </w:rPr>
        <w:t>Joueurs.JouCodeÉquipe</w:t>
      </w:r>
      <w:proofErr w:type="spellEnd"/>
      <w:r w:rsidR="00476A5B" w:rsidRPr="002663F8">
        <w:rPr>
          <w:rStyle w:val="rponse2"/>
        </w:rPr>
        <w:t>=</w:t>
      </w:r>
      <w:proofErr w:type="spellStart"/>
      <w:r w:rsidR="00476A5B" w:rsidRPr="002663F8">
        <w:rPr>
          <w:rStyle w:val="rponse2"/>
        </w:rPr>
        <w:t>Équipes.ÉquipeCode</w:t>
      </w:r>
      <w:proofErr w:type="spellEnd"/>
      <w:r w:rsidR="00476A5B" w:rsidRPr="002663F8">
        <w:rPr>
          <w:rStyle w:val="rponse2"/>
        </w:rPr>
        <w:br/>
        <w:t xml:space="preserve">WHERE </w:t>
      </w:r>
      <w:proofErr w:type="spellStart"/>
      <w:r w:rsidR="00476A5B" w:rsidRPr="002663F8">
        <w:rPr>
          <w:rStyle w:val="rponse2"/>
        </w:rPr>
        <w:t>JouEstActif</w:t>
      </w:r>
      <w:proofErr w:type="spellEnd"/>
      <w:r w:rsidR="00476A5B" w:rsidRPr="002663F8">
        <w:rPr>
          <w:rStyle w:val="rponse2"/>
        </w:rPr>
        <w:t xml:space="preserve"> And </w:t>
      </w:r>
      <w:proofErr w:type="spellStart"/>
      <w:r w:rsidR="00476A5B" w:rsidRPr="002663F8">
        <w:rPr>
          <w:rStyle w:val="rponse2"/>
        </w:rPr>
        <w:t>ÉquipeNom</w:t>
      </w:r>
      <w:proofErr w:type="spellEnd"/>
      <w:r w:rsidR="00476A5B" w:rsidRPr="002663F8">
        <w:rPr>
          <w:rStyle w:val="rponse2"/>
        </w:rPr>
        <w:t>=Équipe;</w:t>
      </w:r>
    </w:p>
    <w:p w14:paraId="60242FEC" w14:textId="77777777" w:rsidR="002663F8" w:rsidRDefault="002663F8" w:rsidP="00476A5B">
      <w:pPr>
        <w:pStyle w:val="Requte"/>
      </w:pPr>
    </w:p>
    <w:p w14:paraId="674F64F2" w14:textId="77777777" w:rsidR="002663F8" w:rsidRDefault="002663F8" w:rsidP="00476A5B">
      <w:pPr>
        <w:pStyle w:val="Requte"/>
      </w:pPr>
    </w:p>
    <w:p w14:paraId="6BE08D8D" w14:textId="77777777" w:rsidR="002663F8" w:rsidRDefault="002663F8" w:rsidP="00476A5B">
      <w:pPr>
        <w:pStyle w:val="Requte"/>
      </w:pPr>
    </w:p>
    <w:p w14:paraId="20A33ACF" w14:textId="77777777" w:rsidR="002663F8" w:rsidRDefault="002663F8" w:rsidP="00476A5B">
      <w:pPr>
        <w:pStyle w:val="Requte"/>
      </w:pPr>
    </w:p>
    <w:p w14:paraId="3113CFEC" w14:textId="77777777" w:rsidR="002663F8" w:rsidRDefault="002663F8" w:rsidP="00476A5B">
      <w:pPr>
        <w:pStyle w:val="Requte"/>
      </w:pPr>
    </w:p>
    <w:p w14:paraId="601C5777" w14:textId="77777777" w:rsidR="003C049B" w:rsidRDefault="003C049B">
      <w:pPr>
        <w:rPr>
          <w:b/>
          <w:u w:val="single"/>
        </w:rPr>
      </w:pPr>
      <w:r>
        <w:br w:type="page"/>
      </w:r>
    </w:p>
    <w:p w14:paraId="3A545C0E" w14:textId="77777777" w:rsidR="002663F8" w:rsidRDefault="002663F8" w:rsidP="002663F8">
      <w:pPr>
        <w:pStyle w:val="Titre3"/>
      </w:pPr>
      <w:r>
        <w:t>Mise à jour</w:t>
      </w:r>
    </w:p>
    <w:p w14:paraId="515C472C" w14:textId="77777777" w:rsidR="003C049B" w:rsidRDefault="003C049B" w:rsidP="003C049B">
      <w:pPr>
        <w:pStyle w:val="Listepuces2"/>
      </w:pPr>
      <w:r>
        <w:t>Permet de modifier un ou plusieurs champs de plusieurs enregistrements d’une table</w:t>
      </w:r>
      <w:r w:rsidR="008C7C17">
        <w:t xml:space="preserve"> ou de plusieurs tables jointes</w:t>
      </w:r>
      <w:r>
        <w:t>.</w:t>
      </w:r>
    </w:p>
    <w:p w14:paraId="5C2344C4" w14:textId="77777777" w:rsidR="003C049B" w:rsidRDefault="003C049B" w:rsidP="003C049B">
      <w:pPr>
        <w:pStyle w:val="Listepuces2"/>
      </w:pPr>
      <w:r>
        <w:t>Syntaxe</w:t>
      </w:r>
    </w:p>
    <w:p w14:paraId="5011EE9D" w14:textId="77777777" w:rsidR="003C049B" w:rsidRDefault="003C049B" w:rsidP="003C049B">
      <w:pPr>
        <w:pStyle w:val="Requte"/>
      </w:pPr>
      <w:r>
        <w:t>UPDATE &lt;</w:t>
      </w:r>
      <w:proofErr w:type="spellStart"/>
      <w:r>
        <w:t>exp_tab_req</w:t>
      </w:r>
      <w:proofErr w:type="spellEnd"/>
      <w:r>
        <w:t>&gt;</w:t>
      </w:r>
      <w:r>
        <w:br/>
        <w:t>SET &lt;</w:t>
      </w:r>
      <w:proofErr w:type="spellStart"/>
      <w:r>
        <w:t>liste_exp</w:t>
      </w:r>
      <w:proofErr w:type="spellEnd"/>
      <w:r>
        <w:t>&gt;</w:t>
      </w:r>
      <w:r>
        <w:br/>
        <w:t>[WHERE &lt;critères&gt;]</w:t>
      </w:r>
    </w:p>
    <w:p w14:paraId="5AFBEDF3" w14:textId="77777777" w:rsidR="003C049B" w:rsidRPr="003C049B" w:rsidRDefault="003C049B" w:rsidP="00BF6B88">
      <w:pPr>
        <w:pStyle w:val="Listepuces"/>
        <w:spacing w:before="180"/>
        <w:ind w:left="357" w:hanging="357"/>
        <w:rPr>
          <w:b/>
        </w:rPr>
      </w:pPr>
      <w:proofErr w:type="spellStart"/>
      <w:r w:rsidRPr="003C049B">
        <w:rPr>
          <w:b/>
        </w:rPr>
        <w:t>ReqU</w:t>
      </w:r>
      <w:proofErr w:type="spellEnd"/>
    </w:p>
    <w:p w14:paraId="0DE47938" w14:textId="77777777" w:rsidR="003C049B" w:rsidRDefault="003C049B" w:rsidP="003C049B">
      <w:pPr>
        <w:pStyle w:val="Listepuces2"/>
      </w:pPr>
      <w:r>
        <w:t>Un chien femelle aura un type animal « chienne » et une race « canine ».</w:t>
      </w:r>
    </w:p>
    <w:p w14:paraId="110B0914" w14:textId="77777777" w:rsidR="003C049B" w:rsidRPr="003C049B" w:rsidRDefault="003C049B" w:rsidP="003C049B">
      <w:pPr>
        <w:pStyle w:val="Requte"/>
        <w:rPr>
          <w:rStyle w:val="rponse2"/>
        </w:rPr>
      </w:pPr>
      <w:r w:rsidRPr="003C049B">
        <w:rPr>
          <w:rStyle w:val="rponse2"/>
        </w:rPr>
        <w:t>UPDATE Animaux</w:t>
      </w:r>
      <w:r w:rsidRPr="003C049B">
        <w:rPr>
          <w:rStyle w:val="rponse2"/>
        </w:rPr>
        <w:br/>
        <w:t xml:space="preserve">SET </w:t>
      </w:r>
      <w:proofErr w:type="spellStart"/>
      <w:r w:rsidRPr="003C049B">
        <w:rPr>
          <w:rStyle w:val="rponse2"/>
        </w:rPr>
        <w:t>Anitype</w:t>
      </w:r>
      <w:proofErr w:type="spellEnd"/>
      <w:r w:rsidRPr="003C049B">
        <w:rPr>
          <w:rStyle w:val="rponse2"/>
        </w:rPr>
        <w:t xml:space="preserve"> = "chienne", </w:t>
      </w:r>
      <w:proofErr w:type="spellStart"/>
      <w:r w:rsidRPr="003C049B">
        <w:rPr>
          <w:rStyle w:val="rponse2"/>
        </w:rPr>
        <w:t>AniRace</w:t>
      </w:r>
      <w:proofErr w:type="spellEnd"/>
      <w:r w:rsidRPr="003C049B">
        <w:rPr>
          <w:rStyle w:val="rponse2"/>
        </w:rPr>
        <w:t xml:space="preserve"> = "canine"</w:t>
      </w:r>
      <w:r w:rsidRPr="003C049B">
        <w:rPr>
          <w:rStyle w:val="rponse2"/>
        </w:rPr>
        <w:br/>
        <w:t xml:space="preserve">WHERE </w:t>
      </w:r>
      <w:proofErr w:type="spellStart"/>
      <w:r w:rsidRPr="003C049B">
        <w:rPr>
          <w:rStyle w:val="rponse2"/>
        </w:rPr>
        <w:t>AniType</w:t>
      </w:r>
      <w:proofErr w:type="spellEnd"/>
      <w:r w:rsidRPr="003C049B">
        <w:rPr>
          <w:rStyle w:val="rponse2"/>
        </w:rPr>
        <w:t xml:space="preserve">="chien" AND </w:t>
      </w:r>
      <w:proofErr w:type="spellStart"/>
      <w:r w:rsidRPr="003C049B">
        <w:rPr>
          <w:rStyle w:val="rponse2"/>
        </w:rPr>
        <w:t>AniSexe</w:t>
      </w:r>
      <w:proofErr w:type="spellEnd"/>
      <w:r w:rsidRPr="003C049B">
        <w:rPr>
          <w:rStyle w:val="rponse2"/>
        </w:rPr>
        <w:t>="F";</w:t>
      </w:r>
    </w:p>
    <w:p w14:paraId="6F67EC6D" w14:textId="77777777" w:rsidR="003C049B" w:rsidRDefault="003C049B" w:rsidP="003C049B">
      <w:pPr>
        <w:pStyle w:val="Requte"/>
      </w:pPr>
    </w:p>
    <w:p w14:paraId="00E5F93A" w14:textId="77777777" w:rsidR="00E50239" w:rsidRDefault="00E50239" w:rsidP="003C049B">
      <w:pPr>
        <w:pStyle w:val="Requte"/>
      </w:pPr>
    </w:p>
    <w:p w14:paraId="1196E1A4" w14:textId="77777777" w:rsidR="00E50239" w:rsidRDefault="00E50239" w:rsidP="003C049B">
      <w:pPr>
        <w:pStyle w:val="Requte"/>
      </w:pPr>
    </w:p>
    <w:p w14:paraId="645B1390" w14:textId="77777777" w:rsidR="003C049B" w:rsidRDefault="003C049B" w:rsidP="003C049B">
      <w:pPr>
        <w:pStyle w:val="Requte"/>
      </w:pPr>
    </w:p>
    <w:p w14:paraId="150A6F7E" w14:textId="77777777" w:rsidR="008C7C17" w:rsidRDefault="008C7C17">
      <w:pPr>
        <w:rPr>
          <w:b/>
        </w:rPr>
      </w:pPr>
      <w:r>
        <w:rPr>
          <w:b/>
        </w:rPr>
        <w:br w:type="page"/>
      </w:r>
    </w:p>
    <w:p w14:paraId="4C63ED6B" w14:textId="77777777" w:rsidR="003C049B" w:rsidRDefault="005D6A13" w:rsidP="005D6A13">
      <w:pPr>
        <w:pStyle w:val="Listepuces"/>
        <w:rPr>
          <w:b/>
        </w:rPr>
      </w:pPr>
      <w:proofErr w:type="spellStart"/>
      <w:r w:rsidRPr="005D6A13">
        <w:rPr>
          <w:b/>
        </w:rPr>
        <w:t>Req</w:t>
      </w:r>
      <w:r w:rsidR="009F0F39">
        <w:rPr>
          <w:b/>
        </w:rPr>
        <w:t>V</w:t>
      </w:r>
      <w:r w:rsidRPr="005D6A13">
        <w:rPr>
          <w:b/>
        </w:rPr>
        <w:t>AvantV</w:t>
      </w:r>
      <w:proofErr w:type="spellEnd"/>
    </w:p>
    <w:p w14:paraId="30980800" w14:textId="77777777" w:rsidR="005D6A13" w:rsidRPr="00C92A6C" w:rsidRDefault="005D6A13" w:rsidP="005D6A13">
      <w:pPr>
        <w:pStyle w:val="Requte"/>
        <w:rPr>
          <w:szCs w:val="24"/>
        </w:rPr>
      </w:pPr>
      <w:r w:rsidRPr="00C92A6C">
        <w:rPr>
          <w:szCs w:val="24"/>
        </w:rPr>
        <w:t xml:space="preserve">SELECT </w:t>
      </w:r>
      <w:proofErr w:type="spellStart"/>
      <w:r w:rsidRPr="00C92A6C">
        <w:rPr>
          <w:szCs w:val="24"/>
        </w:rPr>
        <w:t>Aninom</w:t>
      </w:r>
      <w:proofErr w:type="spellEnd"/>
      <w:r w:rsidRPr="00C92A6C">
        <w:rPr>
          <w:szCs w:val="24"/>
        </w:rPr>
        <w:t xml:space="preserve">, </w:t>
      </w:r>
      <w:proofErr w:type="spellStart"/>
      <w:r w:rsidRPr="00C92A6C">
        <w:rPr>
          <w:szCs w:val="24"/>
        </w:rPr>
        <w:t>AniEstStérilisé</w:t>
      </w:r>
      <w:proofErr w:type="spellEnd"/>
      <w:r w:rsidRPr="00C92A6C">
        <w:rPr>
          <w:szCs w:val="24"/>
        </w:rPr>
        <w:t xml:space="preserve">, </w:t>
      </w:r>
      <w:proofErr w:type="spellStart"/>
      <w:r w:rsidRPr="00C92A6C">
        <w:rPr>
          <w:szCs w:val="24"/>
        </w:rPr>
        <w:t>ClientCodeProvince</w:t>
      </w:r>
      <w:proofErr w:type="spellEnd"/>
      <w:r w:rsidRPr="00C92A6C">
        <w:rPr>
          <w:szCs w:val="24"/>
        </w:rPr>
        <w:br/>
        <w:t xml:space="preserve">FROM </w:t>
      </w:r>
      <w:proofErr w:type="spellStart"/>
      <w:r w:rsidR="00C92A6C" w:rsidRPr="00C92A6C">
        <w:rPr>
          <w:szCs w:val="24"/>
        </w:rPr>
        <w:t>AnimauxOntariensStérélisés</w:t>
      </w:r>
      <w:proofErr w:type="spellEnd"/>
      <w:r w:rsidRPr="00C92A6C">
        <w:rPr>
          <w:szCs w:val="24"/>
        </w:rPr>
        <w:t xml:space="preserve"> INNER JOIN Clients</w:t>
      </w:r>
      <w:r w:rsidRPr="00C92A6C">
        <w:rPr>
          <w:szCs w:val="24"/>
        </w:rPr>
        <w:br/>
      </w:r>
      <w:r w:rsidR="00C92A6C" w:rsidRPr="00C92A6C">
        <w:rPr>
          <w:szCs w:val="24"/>
        </w:rPr>
        <w:tab/>
      </w:r>
      <w:r w:rsidR="00C92A6C" w:rsidRPr="00C92A6C">
        <w:rPr>
          <w:szCs w:val="24"/>
        </w:rPr>
        <w:tab/>
      </w:r>
      <w:r w:rsidRPr="00C92A6C">
        <w:rPr>
          <w:szCs w:val="24"/>
        </w:rPr>
        <w:t xml:space="preserve">ON </w:t>
      </w:r>
      <w:proofErr w:type="spellStart"/>
      <w:r w:rsidR="00C92A6C" w:rsidRPr="00C92A6C">
        <w:rPr>
          <w:szCs w:val="24"/>
        </w:rPr>
        <w:t>AnimauxOntariensStérélisés</w:t>
      </w:r>
      <w:r w:rsidRPr="00C92A6C">
        <w:rPr>
          <w:szCs w:val="24"/>
        </w:rPr>
        <w:t>.AniCodeClient</w:t>
      </w:r>
      <w:proofErr w:type="spellEnd"/>
      <w:r w:rsidRPr="00C92A6C">
        <w:rPr>
          <w:szCs w:val="24"/>
        </w:rPr>
        <w:t xml:space="preserve"> =</w:t>
      </w:r>
      <w:r w:rsidR="00C92A6C" w:rsidRPr="00C92A6C">
        <w:rPr>
          <w:szCs w:val="24"/>
        </w:rPr>
        <w:br/>
      </w:r>
      <w:r w:rsidR="00C92A6C" w:rsidRPr="00C92A6C">
        <w:rPr>
          <w:szCs w:val="24"/>
        </w:rPr>
        <w:tab/>
      </w:r>
      <w:r w:rsidR="00C92A6C" w:rsidRPr="00C92A6C">
        <w:rPr>
          <w:szCs w:val="24"/>
        </w:rPr>
        <w:tab/>
      </w:r>
      <w:r w:rsidR="00C92A6C" w:rsidRPr="00C92A6C">
        <w:rPr>
          <w:szCs w:val="24"/>
        </w:rPr>
        <w:tab/>
      </w:r>
      <w:r w:rsidR="00C92A6C" w:rsidRPr="00C92A6C">
        <w:rPr>
          <w:szCs w:val="24"/>
        </w:rPr>
        <w:tab/>
      </w:r>
      <w:r w:rsidR="00C92A6C" w:rsidRPr="00C92A6C">
        <w:rPr>
          <w:szCs w:val="24"/>
        </w:rPr>
        <w:tab/>
      </w:r>
      <w:r w:rsidR="00C92A6C" w:rsidRPr="00C92A6C">
        <w:rPr>
          <w:szCs w:val="24"/>
        </w:rPr>
        <w:tab/>
      </w:r>
      <w:r w:rsidR="00C92A6C" w:rsidRPr="00C92A6C">
        <w:rPr>
          <w:szCs w:val="24"/>
        </w:rPr>
        <w:tab/>
      </w:r>
      <w:r w:rsidR="00C92A6C" w:rsidRPr="00C92A6C">
        <w:rPr>
          <w:szCs w:val="24"/>
        </w:rPr>
        <w:tab/>
      </w:r>
      <w:r w:rsidR="00C92A6C" w:rsidRPr="00C92A6C">
        <w:rPr>
          <w:szCs w:val="24"/>
        </w:rPr>
        <w:tab/>
      </w:r>
      <w:proofErr w:type="spellStart"/>
      <w:r w:rsidRPr="00C92A6C">
        <w:rPr>
          <w:szCs w:val="24"/>
        </w:rPr>
        <w:t>Clients.ClientCode</w:t>
      </w:r>
      <w:proofErr w:type="spellEnd"/>
      <w:r w:rsidRPr="00C92A6C">
        <w:rPr>
          <w:szCs w:val="24"/>
        </w:rPr>
        <w:br/>
        <w:t xml:space="preserve">WHERE </w:t>
      </w:r>
      <w:proofErr w:type="spellStart"/>
      <w:r w:rsidRPr="00C92A6C">
        <w:rPr>
          <w:szCs w:val="24"/>
        </w:rPr>
        <w:t>ClientCodeProvince</w:t>
      </w:r>
      <w:proofErr w:type="spellEnd"/>
      <w:r w:rsidRPr="00C92A6C">
        <w:rPr>
          <w:szCs w:val="24"/>
        </w:rPr>
        <w:t xml:space="preserve"> = "ON"</w:t>
      </w:r>
      <w:r w:rsidRPr="00C92A6C">
        <w:rPr>
          <w:szCs w:val="24"/>
        </w:rPr>
        <w:br/>
        <w:t xml:space="preserve">ORDER BY </w:t>
      </w:r>
      <w:proofErr w:type="spellStart"/>
      <w:r w:rsidRPr="00C92A6C">
        <w:rPr>
          <w:szCs w:val="24"/>
        </w:rPr>
        <w:t>AniEstStérilisé</w:t>
      </w:r>
      <w:proofErr w:type="spellEnd"/>
      <w:r w:rsidRPr="00C92A6C">
        <w:rPr>
          <w:szCs w:val="24"/>
        </w:rPr>
        <w:t>;</w:t>
      </w:r>
    </w:p>
    <w:p w14:paraId="5377B194" w14:textId="77777777" w:rsidR="00AB2313" w:rsidRDefault="00AB2313" w:rsidP="00AB2313">
      <w:pPr>
        <w:pStyle w:val="Listepuces2"/>
        <w:sectPr w:rsidR="00AB2313" w:rsidSect="00892C0A">
          <w:type w:val="continuous"/>
          <w:pgSz w:w="12240" w:h="15840" w:code="1"/>
          <w:pgMar w:top="1440" w:right="1440" w:bottom="1440" w:left="1440" w:header="720" w:footer="720" w:gutter="0"/>
          <w:cols w:space="720"/>
          <w:titlePg/>
        </w:sectPr>
      </w:pPr>
      <w:r>
        <w:t>Résultats :</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63"/>
        <w:gridCol w:w="591"/>
        <w:gridCol w:w="1360"/>
      </w:tblGrid>
      <w:tr w:rsidR="00AB2313" w:rsidRPr="00AB2313" w14:paraId="24208128" w14:textId="77777777" w:rsidTr="00BF6B88">
        <w:trPr>
          <w:tblHeader/>
          <w:tblCellSpacing w:w="0"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31E462D8" w14:textId="77777777" w:rsidR="00AB2313" w:rsidRPr="00AB2313" w:rsidRDefault="00AB2313" w:rsidP="00AB2313">
            <w:pPr>
              <w:jc w:val="center"/>
              <w:rPr>
                <w:rFonts w:ascii="Times New Roman" w:hAnsi="Times New Roman"/>
                <w:b/>
                <w:bCs/>
                <w:sz w:val="16"/>
                <w:szCs w:val="16"/>
                <w:lang w:eastAsia="fr-CA"/>
              </w:rPr>
            </w:pPr>
            <w:r w:rsidRPr="00AB2313">
              <w:rPr>
                <w:rFonts w:ascii="Calibri" w:hAnsi="Calibri"/>
                <w:b/>
                <w:bCs/>
                <w:color w:val="000000"/>
                <w:sz w:val="16"/>
                <w:szCs w:val="16"/>
                <w:lang w:eastAsia="fr-CA"/>
              </w:rPr>
              <w:t>Nom</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21B0B769" w14:textId="77777777" w:rsidR="00AB2313" w:rsidRPr="00AB2313" w:rsidRDefault="00AB2313" w:rsidP="00AB2313">
            <w:pPr>
              <w:jc w:val="center"/>
              <w:rPr>
                <w:rFonts w:ascii="Times New Roman" w:hAnsi="Times New Roman"/>
                <w:b/>
                <w:bCs/>
                <w:sz w:val="16"/>
                <w:szCs w:val="16"/>
                <w:lang w:eastAsia="fr-CA"/>
              </w:rPr>
            </w:pPr>
            <w:r w:rsidRPr="00AB2313">
              <w:rPr>
                <w:rFonts w:ascii="Calibri" w:hAnsi="Calibri"/>
                <w:b/>
                <w:bCs/>
                <w:color w:val="000000"/>
                <w:sz w:val="16"/>
                <w:szCs w:val="16"/>
                <w:lang w:eastAsia="fr-CA"/>
              </w:rPr>
              <w:t>Stérilisé</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137900CD" w14:textId="77777777" w:rsidR="00AB2313" w:rsidRPr="00AB2313" w:rsidRDefault="00AB2313" w:rsidP="00AB2313">
            <w:pPr>
              <w:jc w:val="center"/>
              <w:rPr>
                <w:rFonts w:ascii="Times New Roman" w:hAnsi="Times New Roman"/>
                <w:b/>
                <w:bCs/>
                <w:sz w:val="16"/>
                <w:szCs w:val="16"/>
                <w:lang w:eastAsia="fr-CA"/>
              </w:rPr>
            </w:pPr>
            <w:proofErr w:type="spellStart"/>
            <w:r w:rsidRPr="00AB2313">
              <w:rPr>
                <w:rFonts w:ascii="Calibri" w:hAnsi="Calibri"/>
                <w:b/>
                <w:bCs/>
                <w:color w:val="000000"/>
                <w:sz w:val="16"/>
                <w:szCs w:val="16"/>
                <w:lang w:eastAsia="fr-CA"/>
              </w:rPr>
              <w:t>ClientCodeProvince</w:t>
            </w:r>
            <w:proofErr w:type="spellEnd"/>
          </w:p>
        </w:tc>
      </w:tr>
      <w:tr w:rsidR="00AB2313" w:rsidRPr="00AB2313" w14:paraId="3DE94A83" w14:textId="77777777" w:rsidTr="00BF6B88">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E07965A"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 xml:space="preserve">Fi </w:t>
            </w:r>
            <w:proofErr w:type="spellStart"/>
            <w:r w:rsidRPr="00AB2313">
              <w:rPr>
                <w:rFonts w:ascii="Calibri" w:hAnsi="Calibri"/>
                <w:color w:val="000000"/>
                <w:sz w:val="16"/>
                <w:szCs w:val="16"/>
                <w:lang w:eastAsia="fr-CA"/>
              </w:rPr>
              <w:t>Fi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41FC4B9" w14:textId="77777777" w:rsidR="00AB2313" w:rsidRPr="00AB2313" w:rsidRDefault="00AB2313" w:rsidP="00AB2313">
            <w:pPr>
              <w:jc w:val="right"/>
              <w:rPr>
                <w:rFonts w:ascii="Times New Roman" w:hAnsi="Times New Roman"/>
                <w:sz w:val="16"/>
                <w:szCs w:val="16"/>
                <w:lang w:eastAsia="fr-CA"/>
              </w:rPr>
            </w:pPr>
            <w:r w:rsidRPr="00AB2313">
              <w:rPr>
                <w:rFonts w:ascii="Calibri" w:hAnsi="Calibri"/>
                <w:color w:val="000000"/>
                <w:sz w:val="16"/>
                <w:szCs w:val="16"/>
                <w:lang w:eastAsia="fr-CA"/>
              </w:rPr>
              <w:t>Oui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1CAD8BA"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ON</w:t>
            </w:r>
          </w:p>
        </w:tc>
      </w:tr>
      <w:tr w:rsidR="00AB2313" w:rsidRPr="00AB2313" w14:paraId="64B0B908" w14:textId="77777777" w:rsidTr="00BF6B88">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9DC4F7E"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C.C.</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3E26EB0" w14:textId="77777777" w:rsidR="00AB2313" w:rsidRPr="00AB2313" w:rsidRDefault="00AB2313" w:rsidP="00AB2313">
            <w:pPr>
              <w:jc w:val="right"/>
              <w:rPr>
                <w:rFonts w:ascii="Times New Roman" w:hAnsi="Times New Roman"/>
                <w:sz w:val="16"/>
                <w:szCs w:val="16"/>
                <w:lang w:eastAsia="fr-CA"/>
              </w:rPr>
            </w:pPr>
            <w:r w:rsidRPr="00AB2313">
              <w:rPr>
                <w:rFonts w:ascii="Calibri" w:hAnsi="Calibri"/>
                <w:color w:val="000000"/>
                <w:sz w:val="16"/>
                <w:szCs w:val="16"/>
                <w:lang w:eastAsia="fr-CA"/>
              </w:rPr>
              <w:t>Oui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0BD2E94"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ON</w:t>
            </w:r>
          </w:p>
        </w:tc>
      </w:tr>
      <w:tr w:rsidR="00AB2313" w:rsidRPr="00AB2313" w14:paraId="657525BB" w14:textId="77777777" w:rsidTr="00BF6B88">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AB75CDE" w14:textId="77777777" w:rsidR="00AB2313" w:rsidRPr="00AB2313" w:rsidRDefault="00AB2313" w:rsidP="00AB2313">
            <w:pPr>
              <w:rPr>
                <w:rFonts w:ascii="Times New Roman" w:hAnsi="Times New Roman"/>
                <w:sz w:val="16"/>
                <w:szCs w:val="16"/>
                <w:lang w:eastAsia="fr-CA"/>
              </w:rPr>
            </w:pPr>
            <w:proofErr w:type="spellStart"/>
            <w:r w:rsidRPr="00AB2313">
              <w:rPr>
                <w:rFonts w:ascii="Calibri" w:hAnsi="Calibri"/>
                <w:color w:val="000000"/>
                <w:sz w:val="16"/>
                <w:szCs w:val="16"/>
                <w:lang w:eastAsia="fr-CA"/>
              </w:rPr>
              <w:t>Gizmo</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7729F3F" w14:textId="77777777" w:rsidR="00AB2313" w:rsidRPr="00AB2313" w:rsidRDefault="00AB2313" w:rsidP="00AB2313">
            <w:pPr>
              <w:jc w:val="right"/>
              <w:rPr>
                <w:rFonts w:ascii="Times New Roman" w:hAnsi="Times New Roman"/>
                <w:sz w:val="16"/>
                <w:szCs w:val="16"/>
                <w:lang w:eastAsia="fr-CA"/>
              </w:rPr>
            </w:pPr>
            <w:r w:rsidRPr="00AB2313">
              <w:rPr>
                <w:rFonts w:ascii="Calibri" w:hAnsi="Calibri"/>
                <w:color w:val="000000"/>
                <w:sz w:val="16"/>
                <w:szCs w:val="16"/>
                <w:lang w:eastAsia="fr-CA"/>
              </w:rPr>
              <w:t>Oui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353EB43"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ON</w:t>
            </w:r>
          </w:p>
        </w:tc>
      </w:tr>
      <w:tr w:rsidR="00AB2313" w:rsidRPr="00AB2313" w14:paraId="42ED093D" w14:textId="77777777" w:rsidTr="00BF6B88">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A356035"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Doudoune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CB8B2F6" w14:textId="77777777" w:rsidR="00AB2313" w:rsidRPr="00AB2313" w:rsidRDefault="00AB2313" w:rsidP="00AB2313">
            <w:pPr>
              <w:jc w:val="right"/>
              <w:rPr>
                <w:rFonts w:ascii="Times New Roman" w:hAnsi="Times New Roman"/>
                <w:sz w:val="16"/>
                <w:szCs w:val="16"/>
                <w:lang w:eastAsia="fr-CA"/>
              </w:rPr>
            </w:pPr>
            <w:r w:rsidRPr="00AB2313">
              <w:rPr>
                <w:rFonts w:ascii="Calibri" w:hAnsi="Calibri"/>
                <w:color w:val="000000"/>
                <w:sz w:val="16"/>
                <w:szCs w:val="16"/>
                <w:lang w:eastAsia="fr-CA"/>
              </w:rPr>
              <w:t>Oui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4B65BCF"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ON</w:t>
            </w:r>
          </w:p>
        </w:tc>
      </w:tr>
      <w:tr w:rsidR="00AB2313" w:rsidRPr="00AB2313" w14:paraId="33DA0DE2" w14:textId="77777777" w:rsidTr="00BF6B88">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A88385D"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Roméo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6E6FB08" w14:textId="77777777" w:rsidR="00AB2313" w:rsidRPr="00AB2313" w:rsidRDefault="00AB2313" w:rsidP="00AB2313">
            <w:pPr>
              <w:jc w:val="right"/>
              <w:rPr>
                <w:rFonts w:ascii="Times New Roman" w:hAnsi="Times New Roman"/>
                <w:sz w:val="16"/>
                <w:szCs w:val="16"/>
                <w:lang w:eastAsia="fr-CA"/>
              </w:rPr>
            </w:pPr>
            <w:r w:rsidRPr="00AB2313">
              <w:rPr>
                <w:rFonts w:ascii="Calibri" w:hAnsi="Calibri"/>
                <w:color w:val="000000"/>
                <w:sz w:val="16"/>
                <w:szCs w:val="16"/>
                <w:lang w:eastAsia="fr-CA"/>
              </w:rPr>
              <w:t>Oui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6396B67"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ON</w:t>
            </w:r>
          </w:p>
        </w:tc>
      </w:tr>
      <w:tr w:rsidR="00AB2313" w:rsidRPr="00AB2313" w14:paraId="77B998B1" w14:textId="77777777" w:rsidTr="00BF6B88">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F536B2C"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César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E43492E" w14:textId="77777777" w:rsidR="00AB2313" w:rsidRPr="00AB2313" w:rsidRDefault="00AB2313" w:rsidP="00AB2313">
            <w:pPr>
              <w:jc w:val="right"/>
              <w:rPr>
                <w:rFonts w:ascii="Times New Roman" w:hAnsi="Times New Roman"/>
                <w:sz w:val="16"/>
                <w:szCs w:val="16"/>
                <w:lang w:eastAsia="fr-CA"/>
              </w:rPr>
            </w:pPr>
            <w:r w:rsidRPr="00AB2313">
              <w:rPr>
                <w:rFonts w:ascii="Calibri" w:hAnsi="Calibri"/>
                <w:color w:val="000000"/>
                <w:sz w:val="16"/>
                <w:szCs w:val="16"/>
                <w:lang w:eastAsia="fr-CA"/>
              </w:rPr>
              <w:t>Oui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65B4D85"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ON</w:t>
            </w:r>
          </w:p>
        </w:tc>
      </w:tr>
      <w:tr w:rsidR="00AB2313" w:rsidRPr="00AB2313" w14:paraId="75F8A0E0" w14:textId="77777777" w:rsidTr="00BF6B88">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623B30A"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Désirée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2986079" w14:textId="77777777" w:rsidR="00AB2313" w:rsidRPr="00AB2313" w:rsidRDefault="00AB2313" w:rsidP="00AB2313">
            <w:pPr>
              <w:jc w:val="right"/>
              <w:rPr>
                <w:rFonts w:ascii="Times New Roman" w:hAnsi="Times New Roman"/>
                <w:sz w:val="16"/>
                <w:szCs w:val="16"/>
                <w:lang w:eastAsia="fr-CA"/>
              </w:rPr>
            </w:pPr>
            <w:r w:rsidRPr="00AB2313">
              <w:rPr>
                <w:rFonts w:ascii="Calibri" w:hAnsi="Calibri"/>
                <w:color w:val="000000"/>
                <w:sz w:val="16"/>
                <w:szCs w:val="16"/>
                <w:lang w:eastAsia="fr-CA"/>
              </w:rPr>
              <w:t>Oui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AB9D3A0"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ON</w:t>
            </w:r>
          </w:p>
        </w:tc>
      </w:tr>
      <w:tr w:rsidR="00AB2313" w:rsidRPr="00AB2313" w14:paraId="05F3C437" w14:textId="77777777" w:rsidTr="00BF6B88">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E40A5F6"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Tigre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12BC07B" w14:textId="77777777" w:rsidR="00AB2313" w:rsidRPr="00AB2313" w:rsidRDefault="00AB2313" w:rsidP="00AB2313">
            <w:pPr>
              <w:jc w:val="right"/>
              <w:rPr>
                <w:rFonts w:ascii="Times New Roman" w:hAnsi="Times New Roman"/>
                <w:sz w:val="16"/>
                <w:szCs w:val="16"/>
                <w:lang w:eastAsia="fr-CA"/>
              </w:rPr>
            </w:pPr>
            <w:r w:rsidRPr="00AB2313">
              <w:rPr>
                <w:rFonts w:ascii="Calibri" w:hAnsi="Calibri"/>
                <w:color w:val="000000"/>
                <w:sz w:val="16"/>
                <w:szCs w:val="16"/>
                <w:lang w:eastAsia="fr-CA"/>
              </w:rPr>
              <w:t>Oui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6842106"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ON</w:t>
            </w:r>
          </w:p>
        </w:tc>
      </w:tr>
      <w:tr w:rsidR="00AB2313" w:rsidRPr="00AB2313" w14:paraId="24D24627" w14:textId="77777777" w:rsidTr="00BF6B88">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3BB2E12"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Micro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EE35C4D" w14:textId="77777777" w:rsidR="00AB2313" w:rsidRPr="00AB2313" w:rsidRDefault="00AB2313" w:rsidP="00AB2313">
            <w:pPr>
              <w:jc w:val="right"/>
              <w:rPr>
                <w:rFonts w:ascii="Times New Roman" w:hAnsi="Times New Roman"/>
                <w:sz w:val="16"/>
                <w:szCs w:val="16"/>
                <w:lang w:eastAsia="fr-CA"/>
              </w:rPr>
            </w:pPr>
            <w:r w:rsidRPr="00AB2313">
              <w:rPr>
                <w:rFonts w:ascii="Calibri" w:hAnsi="Calibri"/>
                <w:color w:val="000000"/>
                <w:sz w:val="16"/>
                <w:szCs w:val="16"/>
                <w:lang w:eastAsia="fr-CA"/>
              </w:rPr>
              <w:t>Oui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358E83E"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ON</w:t>
            </w:r>
          </w:p>
        </w:tc>
      </w:tr>
      <w:tr w:rsidR="00AB2313" w:rsidRPr="00AB2313" w14:paraId="176B2370" w14:textId="77777777" w:rsidTr="00BF6B88">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1D9FF6A" w14:textId="77777777" w:rsidR="00AB2313" w:rsidRPr="00AB2313" w:rsidRDefault="00AB2313" w:rsidP="00AB2313">
            <w:pPr>
              <w:rPr>
                <w:rFonts w:ascii="Times New Roman" w:hAnsi="Times New Roman"/>
                <w:sz w:val="16"/>
                <w:szCs w:val="16"/>
                <w:lang w:eastAsia="fr-CA"/>
              </w:rPr>
            </w:pPr>
            <w:proofErr w:type="spellStart"/>
            <w:r w:rsidRPr="00AB2313">
              <w:rPr>
                <w:rFonts w:ascii="Calibri" w:hAnsi="Calibri"/>
                <w:color w:val="000000"/>
                <w:sz w:val="16"/>
                <w:szCs w:val="16"/>
                <w:lang w:eastAsia="fr-CA"/>
              </w:rPr>
              <w:t>Eclair</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32856A9" w14:textId="77777777" w:rsidR="00AB2313" w:rsidRPr="00AB2313" w:rsidRDefault="00AB2313" w:rsidP="00AB2313">
            <w:pPr>
              <w:jc w:val="right"/>
              <w:rPr>
                <w:rFonts w:ascii="Times New Roman" w:hAnsi="Times New Roman"/>
                <w:sz w:val="16"/>
                <w:szCs w:val="16"/>
                <w:lang w:eastAsia="fr-CA"/>
              </w:rPr>
            </w:pPr>
            <w:r w:rsidRPr="00AB2313">
              <w:rPr>
                <w:rFonts w:ascii="Calibri" w:hAnsi="Calibri"/>
                <w:color w:val="000000"/>
                <w:sz w:val="16"/>
                <w:szCs w:val="16"/>
                <w:lang w:eastAsia="fr-CA"/>
              </w:rPr>
              <w:t>Oui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D913A02"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ON</w:t>
            </w:r>
          </w:p>
        </w:tc>
      </w:tr>
      <w:tr w:rsidR="00AB2313" w:rsidRPr="00AB2313" w14:paraId="0812962C" w14:textId="77777777" w:rsidTr="00BF6B88">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43B48D2"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Tonnerre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1655E8D" w14:textId="77777777" w:rsidR="00AB2313" w:rsidRPr="00AB2313" w:rsidRDefault="00AB2313" w:rsidP="00AB2313">
            <w:pPr>
              <w:jc w:val="right"/>
              <w:rPr>
                <w:rFonts w:ascii="Times New Roman" w:hAnsi="Times New Roman"/>
                <w:sz w:val="16"/>
                <w:szCs w:val="16"/>
                <w:lang w:eastAsia="fr-CA"/>
              </w:rPr>
            </w:pPr>
            <w:r w:rsidRPr="00AB2313">
              <w:rPr>
                <w:rFonts w:ascii="Calibri" w:hAnsi="Calibri"/>
                <w:color w:val="000000"/>
                <w:sz w:val="16"/>
                <w:szCs w:val="16"/>
                <w:lang w:eastAsia="fr-CA"/>
              </w:rPr>
              <w:t>Oui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8E94540"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ON</w:t>
            </w:r>
          </w:p>
        </w:tc>
      </w:tr>
      <w:tr w:rsidR="00AB2313" w:rsidRPr="00AB2313" w14:paraId="10893B5F" w14:textId="77777777" w:rsidTr="00BF6B88">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C17DB5E"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Sylvester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A4786A1" w14:textId="77777777" w:rsidR="00AB2313" w:rsidRPr="00AB2313" w:rsidRDefault="00AB2313" w:rsidP="00AB2313">
            <w:pPr>
              <w:jc w:val="right"/>
              <w:rPr>
                <w:rFonts w:ascii="Times New Roman" w:hAnsi="Times New Roman"/>
                <w:sz w:val="16"/>
                <w:szCs w:val="16"/>
                <w:lang w:eastAsia="fr-CA"/>
              </w:rPr>
            </w:pPr>
            <w:r w:rsidRPr="00AB2313">
              <w:rPr>
                <w:rFonts w:ascii="Calibri" w:hAnsi="Calibri"/>
                <w:color w:val="000000"/>
                <w:sz w:val="16"/>
                <w:szCs w:val="16"/>
                <w:lang w:eastAsia="fr-CA"/>
              </w:rPr>
              <w:t>Oui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504B464"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ON</w:t>
            </w:r>
          </w:p>
        </w:tc>
      </w:tr>
      <w:tr w:rsidR="00AB2313" w:rsidRPr="00AB2313" w14:paraId="23B46E94" w14:textId="77777777" w:rsidTr="00BF6B88">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BB75338"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Juliette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30095E3" w14:textId="77777777" w:rsidR="00AB2313" w:rsidRPr="00AB2313" w:rsidRDefault="00AB2313" w:rsidP="00AB2313">
            <w:pPr>
              <w:jc w:val="right"/>
              <w:rPr>
                <w:rFonts w:ascii="Times New Roman" w:hAnsi="Times New Roman"/>
                <w:sz w:val="16"/>
                <w:szCs w:val="16"/>
                <w:lang w:eastAsia="fr-CA"/>
              </w:rPr>
            </w:pPr>
            <w:r w:rsidRPr="00AB2313">
              <w:rPr>
                <w:rFonts w:ascii="Calibri" w:hAnsi="Calibri"/>
                <w:color w:val="000000"/>
                <w:sz w:val="16"/>
                <w:szCs w:val="16"/>
                <w:lang w:eastAsia="fr-CA"/>
              </w:rPr>
              <w:t>Oui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882F9C3"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ON</w:t>
            </w:r>
          </w:p>
        </w:tc>
      </w:tr>
      <w:tr w:rsidR="00AB2313" w:rsidRPr="00AB2313" w14:paraId="59944136" w14:textId="77777777" w:rsidTr="00BF6B88">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C02FB35"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Simplet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96BF91E" w14:textId="77777777" w:rsidR="00AB2313" w:rsidRPr="00AB2313" w:rsidRDefault="00AB2313" w:rsidP="00AB2313">
            <w:pPr>
              <w:jc w:val="right"/>
              <w:rPr>
                <w:rFonts w:ascii="Times New Roman" w:hAnsi="Times New Roman"/>
                <w:b/>
                <w:sz w:val="16"/>
                <w:szCs w:val="16"/>
                <w:lang w:eastAsia="fr-CA"/>
              </w:rPr>
            </w:pPr>
            <w:r w:rsidRPr="00AB2313">
              <w:rPr>
                <w:rFonts w:ascii="Calibri" w:hAnsi="Calibri"/>
                <w:b/>
                <w:color w:val="000000"/>
                <w:sz w:val="16"/>
                <w:szCs w:val="16"/>
                <w:lang w:eastAsia="fr-CA"/>
              </w:rPr>
              <w:t>Non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E40DE12"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ON</w:t>
            </w:r>
          </w:p>
        </w:tc>
      </w:tr>
      <w:tr w:rsidR="00AB2313" w:rsidRPr="00AB2313" w14:paraId="179D09F4" w14:textId="77777777" w:rsidTr="00BF6B88">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796AB4E"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Ren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A369E62" w14:textId="77777777" w:rsidR="00AB2313" w:rsidRPr="00AB2313" w:rsidRDefault="00AB2313" w:rsidP="00AB2313">
            <w:pPr>
              <w:jc w:val="right"/>
              <w:rPr>
                <w:rFonts w:ascii="Times New Roman" w:hAnsi="Times New Roman"/>
                <w:b/>
                <w:sz w:val="16"/>
                <w:szCs w:val="16"/>
                <w:lang w:eastAsia="fr-CA"/>
              </w:rPr>
            </w:pPr>
            <w:r w:rsidRPr="00AB2313">
              <w:rPr>
                <w:rFonts w:ascii="Calibri" w:hAnsi="Calibri"/>
                <w:b/>
                <w:color w:val="000000"/>
                <w:sz w:val="16"/>
                <w:szCs w:val="16"/>
                <w:lang w:eastAsia="fr-CA"/>
              </w:rPr>
              <w:t>Non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C6707A4"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ON</w:t>
            </w:r>
          </w:p>
        </w:tc>
      </w:tr>
      <w:tr w:rsidR="00AB2313" w:rsidRPr="00AB2313" w14:paraId="6C9F57AC" w14:textId="77777777" w:rsidTr="00BF6B88">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E93945A" w14:textId="77777777" w:rsidR="00AB2313" w:rsidRPr="00AB2313" w:rsidRDefault="00AB2313" w:rsidP="00AB2313">
            <w:pPr>
              <w:rPr>
                <w:rFonts w:ascii="Times New Roman" w:hAnsi="Times New Roman"/>
                <w:sz w:val="16"/>
                <w:szCs w:val="16"/>
                <w:lang w:eastAsia="fr-CA"/>
              </w:rPr>
            </w:pPr>
            <w:proofErr w:type="spellStart"/>
            <w:r w:rsidRPr="00AB2313">
              <w:rPr>
                <w:rFonts w:ascii="Calibri" w:hAnsi="Calibri"/>
                <w:color w:val="000000"/>
                <w:sz w:val="16"/>
                <w:szCs w:val="16"/>
                <w:lang w:eastAsia="fr-CA"/>
              </w:rPr>
              <w:t>Stimpy</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EAF422B" w14:textId="77777777" w:rsidR="00AB2313" w:rsidRPr="00AB2313" w:rsidRDefault="00AB2313" w:rsidP="00AB2313">
            <w:pPr>
              <w:jc w:val="right"/>
              <w:rPr>
                <w:rFonts w:ascii="Times New Roman" w:hAnsi="Times New Roman"/>
                <w:b/>
                <w:sz w:val="16"/>
                <w:szCs w:val="16"/>
                <w:lang w:eastAsia="fr-CA"/>
              </w:rPr>
            </w:pPr>
            <w:r w:rsidRPr="00AB2313">
              <w:rPr>
                <w:rFonts w:ascii="Calibri" w:hAnsi="Calibri"/>
                <w:b/>
                <w:color w:val="000000"/>
                <w:sz w:val="16"/>
                <w:szCs w:val="16"/>
                <w:lang w:eastAsia="fr-CA"/>
              </w:rPr>
              <w:t>Non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48A6708"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ON</w:t>
            </w:r>
          </w:p>
        </w:tc>
      </w:tr>
      <w:tr w:rsidR="00AB2313" w:rsidRPr="00AB2313" w14:paraId="7EB7AC7B" w14:textId="77777777" w:rsidTr="00BF6B88">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7F36369"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Clone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F398BCA" w14:textId="77777777" w:rsidR="00AB2313" w:rsidRPr="00AB2313" w:rsidRDefault="00AB2313" w:rsidP="00AB2313">
            <w:pPr>
              <w:jc w:val="right"/>
              <w:rPr>
                <w:rFonts w:ascii="Times New Roman" w:hAnsi="Times New Roman"/>
                <w:b/>
                <w:sz w:val="16"/>
                <w:szCs w:val="16"/>
                <w:lang w:eastAsia="fr-CA"/>
              </w:rPr>
            </w:pPr>
            <w:r w:rsidRPr="00AB2313">
              <w:rPr>
                <w:rFonts w:ascii="Calibri" w:hAnsi="Calibri"/>
                <w:b/>
                <w:color w:val="000000"/>
                <w:sz w:val="16"/>
                <w:szCs w:val="16"/>
                <w:lang w:eastAsia="fr-CA"/>
              </w:rPr>
              <w:t>Non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DB4734A"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ON</w:t>
            </w:r>
          </w:p>
        </w:tc>
      </w:tr>
      <w:tr w:rsidR="00AB2313" w:rsidRPr="00AB2313" w14:paraId="489E8A62" w14:textId="77777777" w:rsidTr="00BF6B88">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760D947"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Strident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97C5688" w14:textId="77777777" w:rsidR="00AB2313" w:rsidRPr="00AB2313" w:rsidRDefault="00AB2313" w:rsidP="00AB2313">
            <w:pPr>
              <w:jc w:val="right"/>
              <w:rPr>
                <w:rFonts w:ascii="Times New Roman" w:hAnsi="Times New Roman"/>
                <w:b/>
                <w:sz w:val="16"/>
                <w:szCs w:val="16"/>
                <w:lang w:eastAsia="fr-CA"/>
              </w:rPr>
            </w:pPr>
            <w:r w:rsidRPr="00AB2313">
              <w:rPr>
                <w:rFonts w:ascii="Calibri" w:hAnsi="Calibri"/>
                <w:b/>
                <w:color w:val="000000"/>
                <w:sz w:val="16"/>
                <w:szCs w:val="16"/>
                <w:lang w:eastAsia="fr-CA"/>
              </w:rPr>
              <w:t>Non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2105BCD"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ON</w:t>
            </w:r>
          </w:p>
        </w:tc>
      </w:tr>
      <w:tr w:rsidR="00AB2313" w:rsidRPr="00AB2313" w14:paraId="60ECBE88" w14:textId="77777777" w:rsidTr="00BF6B88">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52FB350"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Samson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1FEC926" w14:textId="77777777" w:rsidR="00AB2313" w:rsidRPr="00AB2313" w:rsidRDefault="00AB2313" w:rsidP="00AB2313">
            <w:pPr>
              <w:jc w:val="right"/>
              <w:rPr>
                <w:rFonts w:ascii="Times New Roman" w:hAnsi="Times New Roman"/>
                <w:b/>
                <w:sz w:val="16"/>
                <w:szCs w:val="16"/>
                <w:lang w:eastAsia="fr-CA"/>
              </w:rPr>
            </w:pPr>
            <w:r w:rsidRPr="00AB2313">
              <w:rPr>
                <w:rFonts w:ascii="Calibri" w:hAnsi="Calibri"/>
                <w:b/>
                <w:color w:val="000000"/>
                <w:sz w:val="16"/>
                <w:szCs w:val="16"/>
                <w:lang w:eastAsia="fr-CA"/>
              </w:rPr>
              <w:t>Non</w:t>
            </w:r>
          </w:p>
        </w:tc>
        <w:tc>
          <w:tcPr>
            <w:tcW w:w="1360" w:type="dxa"/>
            <w:tcBorders>
              <w:top w:val="outset" w:sz="6" w:space="0" w:color="D0D7E5"/>
              <w:left w:val="outset" w:sz="6" w:space="0" w:color="D0D7E5"/>
              <w:bottom w:val="outset" w:sz="6" w:space="0" w:color="D0D7E5"/>
              <w:right w:val="outset" w:sz="6" w:space="0" w:color="D0D7E5"/>
            </w:tcBorders>
            <w:shd w:val="clear" w:color="auto" w:fill="FFFFFF"/>
            <w:hideMark/>
          </w:tcPr>
          <w:p w14:paraId="76777C69"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ON</w:t>
            </w:r>
          </w:p>
        </w:tc>
      </w:tr>
      <w:tr w:rsidR="00AB2313" w:rsidRPr="00AB2313" w14:paraId="319738C3" w14:textId="77777777" w:rsidTr="00BF6B88">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55640F1"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Dalila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9066014" w14:textId="77777777" w:rsidR="00AB2313" w:rsidRPr="00AB2313" w:rsidRDefault="00AB2313" w:rsidP="00AB2313">
            <w:pPr>
              <w:jc w:val="right"/>
              <w:rPr>
                <w:rFonts w:ascii="Times New Roman" w:hAnsi="Times New Roman"/>
                <w:b/>
                <w:sz w:val="16"/>
                <w:szCs w:val="16"/>
                <w:lang w:eastAsia="fr-CA"/>
              </w:rPr>
            </w:pPr>
            <w:r w:rsidRPr="00AB2313">
              <w:rPr>
                <w:rFonts w:ascii="Calibri" w:hAnsi="Calibri"/>
                <w:b/>
                <w:color w:val="000000"/>
                <w:sz w:val="16"/>
                <w:szCs w:val="16"/>
                <w:lang w:eastAsia="fr-CA"/>
              </w:rPr>
              <w:t>Non</w:t>
            </w:r>
          </w:p>
        </w:tc>
        <w:tc>
          <w:tcPr>
            <w:tcW w:w="1360" w:type="dxa"/>
            <w:tcBorders>
              <w:top w:val="outset" w:sz="6" w:space="0" w:color="D0D7E5"/>
              <w:left w:val="outset" w:sz="6" w:space="0" w:color="D0D7E5"/>
              <w:bottom w:val="outset" w:sz="6" w:space="0" w:color="D0D7E5"/>
              <w:right w:val="outset" w:sz="6" w:space="0" w:color="D0D7E5"/>
            </w:tcBorders>
            <w:shd w:val="clear" w:color="auto" w:fill="FFFFFF"/>
            <w:hideMark/>
          </w:tcPr>
          <w:p w14:paraId="54A0A2ED"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ON</w:t>
            </w:r>
          </w:p>
        </w:tc>
      </w:tr>
      <w:tr w:rsidR="00AB2313" w:rsidRPr="00AB2313" w14:paraId="3333CAB2" w14:textId="77777777" w:rsidTr="00BF6B88">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1696271"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Gabriel</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2F2351D" w14:textId="77777777" w:rsidR="00AB2313" w:rsidRPr="00AB2313" w:rsidRDefault="00AB2313" w:rsidP="00AB2313">
            <w:pPr>
              <w:jc w:val="right"/>
              <w:rPr>
                <w:rFonts w:ascii="Times New Roman" w:hAnsi="Times New Roman"/>
                <w:b/>
                <w:sz w:val="16"/>
                <w:szCs w:val="16"/>
                <w:lang w:eastAsia="fr-CA"/>
              </w:rPr>
            </w:pPr>
            <w:r w:rsidRPr="00AB2313">
              <w:rPr>
                <w:rFonts w:ascii="Calibri" w:hAnsi="Calibri"/>
                <w:b/>
                <w:color w:val="000000"/>
                <w:sz w:val="16"/>
                <w:szCs w:val="16"/>
                <w:lang w:eastAsia="fr-CA"/>
              </w:rPr>
              <w:t>Non</w:t>
            </w:r>
          </w:p>
        </w:tc>
        <w:tc>
          <w:tcPr>
            <w:tcW w:w="1360" w:type="dxa"/>
            <w:tcBorders>
              <w:top w:val="outset" w:sz="6" w:space="0" w:color="D0D7E5"/>
              <w:left w:val="outset" w:sz="6" w:space="0" w:color="D0D7E5"/>
              <w:bottom w:val="outset" w:sz="6" w:space="0" w:color="D0D7E5"/>
              <w:right w:val="outset" w:sz="6" w:space="0" w:color="D0D7E5"/>
            </w:tcBorders>
            <w:shd w:val="clear" w:color="auto" w:fill="FFFFFF"/>
            <w:hideMark/>
          </w:tcPr>
          <w:p w14:paraId="70EC4584"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ON</w:t>
            </w:r>
          </w:p>
        </w:tc>
      </w:tr>
      <w:tr w:rsidR="00AB2313" w:rsidRPr="00AB2313" w14:paraId="4A5DF29E" w14:textId="77777777" w:rsidTr="00BF6B88">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4F3DE50"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Adam</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AA4801F" w14:textId="77777777" w:rsidR="00AB2313" w:rsidRPr="00AB2313" w:rsidRDefault="00AB2313" w:rsidP="00AB2313">
            <w:pPr>
              <w:jc w:val="right"/>
              <w:rPr>
                <w:rFonts w:ascii="Times New Roman" w:hAnsi="Times New Roman"/>
                <w:b/>
                <w:sz w:val="16"/>
                <w:szCs w:val="16"/>
                <w:lang w:eastAsia="fr-CA"/>
              </w:rPr>
            </w:pPr>
            <w:r w:rsidRPr="00AB2313">
              <w:rPr>
                <w:rFonts w:ascii="Calibri" w:hAnsi="Calibri"/>
                <w:b/>
                <w:color w:val="000000"/>
                <w:sz w:val="16"/>
                <w:szCs w:val="16"/>
                <w:lang w:eastAsia="fr-CA"/>
              </w:rPr>
              <w:t>Non</w:t>
            </w:r>
          </w:p>
        </w:tc>
        <w:tc>
          <w:tcPr>
            <w:tcW w:w="1360" w:type="dxa"/>
            <w:tcBorders>
              <w:top w:val="outset" w:sz="6" w:space="0" w:color="D0D7E5"/>
              <w:left w:val="outset" w:sz="6" w:space="0" w:color="D0D7E5"/>
              <w:bottom w:val="outset" w:sz="6" w:space="0" w:color="D0D7E5"/>
              <w:right w:val="outset" w:sz="6" w:space="0" w:color="D0D7E5"/>
            </w:tcBorders>
            <w:shd w:val="clear" w:color="auto" w:fill="FFFFFF"/>
            <w:hideMark/>
          </w:tcPr>
          <w:p w14:paraId="13D41608"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ON</w:t>
            </w:r>
          </w:p>
        </w:tc>
      </w:tr>
      <w:tr w:rsidR="00AB2313" w:rsidRPr="00AB2313" w14:paraId="767F08D0" w14:textId="77777777" w:rsidTr="00BF6B88">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1317CB4"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Tueur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289CF0C" w14:textId="77777777" w:rsidR="00AB2313" w:rsidRPr="00AB2313" w:rsidRDefault="00AB2313" w:rsidP="00AB2313">
            <w:pPr>
              <w:jc w:val="right"/>
              <w:rPr>
                <w:rFonts w:ascii="Times New Roman" w:hAnsi="Times New Roman"/>
                <w:b/>
                <w:sz w:val="16"/>
                <w:szCs w:val="16"/>
                <w:lang w:eastAsia="fr-CA"/>
              </w:rPr>
            </w:pPr>
            <w:r w:rsidRPr="00AB2313">
              <w:rPr>
                <w:rFonts w:ascii="Calibri" w:hAnsi="Calibri"/>
                <w:b/>
                <w:color w:val="000000"/>
                <w:sz w:val="16"/>
                <w:szCs w:val="16"/>
                <w:lang w:eastAsia="fr-CA"/>
              </w:rPr>
              <w:t>Non</w:t>
            </w:r>
          </w:p>
        </w:tc>
        <w:tc>
          <w:tcPr>
            <w:tcW w:w="1360" w:type="dxa"/>
            <w:tcBorders>
              <w:top w:val="outset" w:sz="6" w:space="0" w:color="D0D7E5"/>
              <w:left w:val="outset" w:sz="6" w:space="0" w:color="D0D7E5"/>
              <w:bottom w:val="outset" w:sz="6" w:space="0" w:color="D0D7E5"/>
              <w:right w:val="outset" w:sz="6" w:space="0" w:color="D0D7E5"/>
            </w:tcBorders>
            <w:shd w:val="clear" w:color="auto" w:fill="FFFFFF"/>
            <w:hideMark/>
          </w:tcPr>
          <w:p w14:paraId="6BD8C80A"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ON</w:t>
            </w:r>
          </w:p>
        </w:tc>
      </w:tr>
      <w:tr w:rsidR="00AB2313" w:rsidRPr="00AB2313" w14:paraId="366174BE" w14:textId="77777777" w:rsidTr="00BF6B88">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2820409"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Fuyant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0E1731C" w14:textId="77777777" w:rsidR="00AB2313" w:rsidRPr="00AB2313" w:rsidRDefault="00AB2313" w:rsidP="00AB2313">
            <w:pPr>
              <w:jc w:val="right"/>
              <w:rPr>
                <w:rFonts w:ascii="Times New Roman" w:hAnsi="Times New Roman"/>
                <w:b/>
                <w:sz w:val="16"/>
                <w:szCs w:val="16"/>
                <w:lang w:eastAsia="fr-CA"/>
              </w:rPr>
            </w:pPr>
            <w:r w:rsidRPr="00AB2313">
              <w:rPr>
                <w:rFonts w:ascii="Calibri" w:hAnsi="Calibri"/>
                <w:b/>
                <w:color w:val="000000"/>
                <w:sz w:val="16"/>
                <w:szCs w:val="16"/>
                <w:lang w:eastAsia="fr-CA"/>
              </w:rPr>
              <w:t>Non</w:t>
            </w:r>
          </w:p>
        </w:tc>
        <w:tc>
          <w:tcPr>
            <w:tcW w:w="1360" w:type="dxa"/>
            <w:tcBorders>
              <w:top w:val="outset" w:sz="6" w:space="0" w:color="D0D7E5"/>
              <w:left w:val="outset" w:sz="6" w:space="0" w:color="D0D7E5"/>
              <w:bottom w:val="outset" w:sz="6" w:space="0" w:color="D0D7E5"/>
              <w:right w:val="outset" w:sz="6" w:space="0" w:color="D0D7E5"/>
            </w:tcBorders>
            <w:shd w:val="clear" w:color="auto" w:fill="FFFFFF"/>
            <w:hideMark/>
          </w:tcPr>
          <w:p w14:paraId="7409C898"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ON</w:t>
            </w:r>
          </w:p>
        </w:tc>
      </w:tr>
      <w:tr w:rsidR="00AB2313" w:rsidRPr="00AB2313" w14:paraId="5A691579" w14:textId="77777777" w:rsidTr="00BF6B88">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3C86AE0"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Hop</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AB8E2A6" w14:textId="77777777" w:rsidR="00AB2313" w:rsidRPr="00AB2313" w:rsidRDefault="00AB2313" w:rsidP="00AB2313">
            <w:pPr>
              <w:jc w:val="right"/>
              <w:rPr>
                <w:rFonts w:ascii="Times New Roman" w:hAnsi="Times New Roman"/>
                <w:b/>
                <w:sz w:val="16"/>
                <w:szCs w:val="16"/>
                <w:lang w:eastAsia="fr-CA"/>
              </w:rPr>
            </w:pPr>
            <w:r w:rsidRPr="00AB2313">
              <w:rPr>
                <w:rFonts w:ascii="Calibri" w:hAnsi="Calibri"/>
                <w:b/>
                <w:color w:val="000000"/>
                <w:sz w:val="16"/>
                <w:szCs w:val="16"/>
                <w:lang w:eastAsia="fr-CA"/>
              </w:rPr>
              <w:t>Non</w:t>
            </w:r>
          </w:p>
        </w:tc>
        <w:tc>
          <w:tcPr>
            <w:tcW w:w="1360" w:type="dxa"/>
            <w:tcBorders>
              <w:top w:val="outset" w:sz="6" w:space="0" w:color="D0D7E5"/>
              <w:left w:val="outset" w:sz="6" w:space="0" w:color="D0D7E5"/>
              <w:bottom w:val="outset" w:sz="6" w:space="0" w:color="D0D7E5"/>
              <w:right w:val="outset" w:sz="6" w:space="0" w:color="D0D7E5"/>
            </w:tcBorders>
            <w:shd w:val="clear" w:color="auto" w:fill="FFFFFF"/>
            <w:hideMark/>
          </w:tcPr>
          <w:p w14:paraId="31DBDAE3"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ON</w:t>
            </w:r>
          </w:p>
        </w:tc>
      </w:tr>
      <w:tr w:rsidR="00AB2313" w:rsidRPr="00AB2313" w14:paraId="7FC40CD6" w14:textId="77777777" w:rsidTr="00BF6B88">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C69A916" w14:textId="77777777" w:rsidR="00AB2313" w:rsidRPr="00AB2313" w:rsidRDefault="00AB2313" w:rsidP="00AB2313">
            <w:pPr>
              <w:rPr>
                <w:rFonts w:ascii="Times New Roman" w:hAnsi="Times New Roman"/>
                <w:sz w:val="16"/>
                <w:szCs w:val="16"/>
                <w:lang w:eastAsia="fr-CA"/>
              </w:rPr>
            </w:pPr>
            <w:proofErr w:type="spellStart"/>
            <w:r w:rsidRPr="00AB2313">
              <w:rPr>
                <w:rFonts w:ascii="Calibri" w:hAnsi="Calibri"/>
                <w:color w:val="000000"/>
                <w:sz w:val="16"/>
                <w:szCs w:val="16"/>
                <w:lang w:eastAsia="fr-CA"/>
              </w:rPr>
              <w:t>Swinger</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C887A92" w14:textId="77777777" w:rsidR="00AB2313" w:rsidRPr="00AB2313" w:rsidRDefault="00AB2313" w:rsidP="00AB2313">
            <w:pPr>
              <w:jc w:val="right"/>
              <w:rPr>
                <w:rFonts w:ascii="Times New Roman" w:hAnsi="Times New Roman"/>
                <w:b/>
                <w:sz w:val="16"/>
                <w:szCs w:val="16"/>
                <w:lang w:eastAsia="fr-CA"/>
              </w:rPr>
            </w:pPr>
            <w:r w:rsidRPr="00AB2313">
              <w:rPr>
                <w:rFonts w:ascii="Calibri" w:hAnsi="Calibri"/>
                <w:b/>
                <w:color w:val="000000"/>
                <w:sz w:val="16"/>
                <w:szCs w:val="16"/>
                <w:lang w:eastAsia="fr-CA"/>
              </w:rPr>
              <w:t>Non</w:t>
            </w:r>
          </w:p>
        </w:tc>
        <w:tc>
          <w:tcPr>
            <w:tcW w:w="1360" w:type="dxa"/>
            <w:tcBorders>
              <w:top w:val="outset" w:sz="6" w:space="0" w:color="D0D7E5"/>
              <w:left w:val="outset" w:sz="6" w:space="0" w:color="D0D7E5"/>
              <w:bottom w:val="outset" w:sz="6" w:space="0" w:color="D0D7E5"/>
              <w:right w:val="outset" w:sz="6" w:space="0" w:color="D0D7E5"/>
            </w:tcBorders>
            <w:shd w:val="clear" w:color="auto" w:fill="FFFFFF"/>
            <w:hideMark/>
          </w:tcPr>
          <w:p w14:paraId="2AD31B1E"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ON</w:t>
            </w:r>
          </w:p>
        </w:tc>
      </w:tr>
      <w:tr w:rsidR="00AB2313" w:rsidRPr="00AB2313" w14:paraId="0C4E2F6C" w14:textId="77777777" w:rsidTr="00BF6B88">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F2D5DC3" w14:textId="77777777" w:rsidR="00AB2313" w:rsidRPr="00AB2313" w:rsidRDefault="00AB2313" w:rsidP="00AB2313">
            <w:pPr>
              <w:rPr>
                <w:rFonts w:ascii="Times New Roman" w:hAnsi="Times New Roman"/>
                <w:sz w:val="16"/>
                <w:szCs w:val="16"/>
                <w:lang w:eastAsia="fr-CA"/>
              </w:rPr>
            </w:pPr>
            <w:proofErr w:type="spellStart"/>
            <w:r w:rsidRPr="00AB2313">
              <w:rPr>
                <w:rFonts w:ascii="Calibri" w:hAnsi="Calibri"/>
                <w:color w:val="000000"/>
                <w:sz w:val="16"/>
                <w:szCs w:val="16"/>
                <w:lang w:eastAsia="fr-CA"/>
              </w:rPr>
              <w:t>Muffy</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A72CA99" w14:textId="77777777" w:rsidR="00AB2313" w:rsidRPr="00AB2313" w:rsidRDefault="00AB2313" w:rsidP="00AB2313">
            <w:pPr>
              <w:jc w:val="right"/>
              <w:rPr>
                <w:rFonts w:ascii="Times New Roman" w:hAnsi="Times New Roman"/>
                <w:b/>
                <w:sz w:val="16"/>
                <w:szCs w:val="16"/>
                <w:lang w:eastAsia="fr-CA"/>
              </w:rPr>
            </w:pPr>
            <w:r w:rsidRPr="00AB2313">
              <w:rPr>
                <w:rFonts w:ascii="Calibri" w:hAnsi="Calibri"/>
                <w:b/>
                <w:color w:val="000000"/>
                <w:sz w:val="16"/>
                <w:szCs w:val="16"/>
                <w:lang w:eastAsia="fr-CA"/>
              </w:rPr>
              <w:t>Non</w:t>
            </w:r>
          </w:p>
        </w:tc>
        <w:tc>
          <w:tcPr>
            <w:tcW w:w="1360" w:type="dxa"/>
            <w:tcBorders>
              <w:top w:val="outset" w:sz="6" w:space="0" w:color="D0D7E5"/>
              <w:left w:val="outset" w:sz="6" w:space="0" w:color="D0D7E5"/>
              <w:bottom w:val="outset" w:sz="6" w:space="0" w:color="D0D7E5"/>
              <w:right w:val="outset" w:sz="6" w:space="0" w:color="D0D7E5"/>
            </w:tcBorders>
            <w:shd w:val="clear" w:color="auto" w:fill="FFFFFF"/>
            <w:hideMark/>
          </w:tcPr>
          <w:p w14:paraId="10D3115F"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ON</w:t>
            </w:r>
          </w:p>
        </w:tc>
      </w:tr>
      <w:tr w:rsidR="00AB2313" w:rsidRPr="00AB2313" w14:paraId="4E72B905" w14:textId="77777777" w:rsidTr="00BF6B88">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E7E07C5"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Beauté</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3FCD99F" w14:textId="77777777" w:rsidR="00AB2313" w:rsidRPr="00AB2313" w:rsidRDefault="00AB2313" w:rsidP="00AB2313">
            <w:pPr>
              <w:jc w:val="right"/>
              <w:rPr>
                <w:rFonts w:ascii="Times New Roman" w:hAnsi="Times New Roman"/>
                <w:b/>
                <w:sz w:val="16"/>
                <w:szCs w:val="16"/>
                <w:lang w:eastAsia="fr-CA"/>
              </w:rPr>
            </w:pPr>
            <w:r w:rsidRPr="00AB2313">
              <w:rPr>
                <w:rFonts w:ascii="Calibri" w:hAnsi="Calibri"/>
                <w:b/>
                <w:color w:val="000000"/>
                <w:sz w:val="16"/>
                <w:szCs w:val="16"/>
                <w:lang w:eastAsia="fr-CA"/>
              </w:rPr>
              <w:t>Non</w:t>
            </w:r>
          </w:p>
        </w:tc>
        <w:tc>
          <w:tcPr>
            <w:tcW w:w="1360" w:type="dxa"/>
            <w:tcBorders>
              <w:top w:val="outset" w:sz="6" w:space="0" w:color="D0D7E5"/>
              <w:left w:val="outset" w:sz="6" w:space="0" w:color="D0D7E5"/>
              <w:bottom w:val="outset" w:sz="6" w:space="0" w:color="D0D7E5"/>
              <w:right w:val="outset" w:sz="6" w:space="0" w:color="D0D7E5"/>
            </w:tcBorders>
            <w:shd w:val="clear" w:color="auto" w:fill="FFFFFF"/>
            <w:hideMark/>
          </w:tcPr>
          <w:p w14:paraId="0635866D"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ON</w:t>
            </w:r>
          </w:p>
        </w:tc>
      </w:tr>
      <w:tr w:rsidR="00AB2313" w:rsidRPr="00AB2313" w14:paraId="33DA49CE" w14:textId="77777777" w:rsidTr="00BF6B88">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230E237" w14:textId="77777777" w:rsidR="00AB2313" w:rsidRPr="00AB2313" w:rsidRDefault="00AB2313" w:rsidP="00AB2313">
            <w:pPr>
              <w:rPr>
                <w:rFonts w:ascii="Times New Roman" w:hAnsi="Times New Roman"/>
                <w:sz w:val="16"/>
                <w:szCs w:val="16"/>
                <w:lang w:eastAsia="fr-CA"/>
              </w:rPr>
            </w:pPr>
            <w:proofErr w:type="spellStart"/>
            <w:r w:rsidRPr="00AB2313">
              <w:rPr>
                <w:rFonts w:ascii="Calibri" w:hAnsi="Calibri"/>
                <w:color w:val="000000"/>
                <w:sz w:val="16"/>
                <w:szCs w:val="16"/>
                <w:lang w:eastAsia="fr-CA"/>
              </w:rPr>
              <w:t>Oren</w:t>
            </w:r>
            <w:proofErr w:type="spellEnd"/>
            <w:r w:rsidRPr="00AB2313">
              <w:rPr>
                <w:rFonts w:ascii="Calibri" w:hAnsi="Calibri"/>
                <w:color w:val="000000"/>
                <w:sz w:val="16"/>
                <w:szCs w:val="16"/>
                <w:lang w:eastAsia="fr-CA"/>
              </w:rPr>
              <w:t xml:space="preserve"> Girl</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86312F3" w14:textId="77777777" w:rsidR="00AB2313" w:rsidRPr="00AB2313" w:rsidRDefault="00AB2313" w:rsidP="00AB2313">
            <w:pPr>
              <w:jc w:val="right"/>
              <w:rPr>
                <w:rFonts w:ascii="Times New Roman" w:hAnsi="Times New Roman"/>
                <w:b/>
                <w:sz w:val="16"/>
                <w:szCs w:val="16"/>
                <w:lang w:eastAsia="fr-CA"/>
              </w:rPr>
            </w:pPr>
            <w:r w:rsidRPr="00AB2313">
              <w:rPr>
                <w:rFonts w:ascii="Calibri" w:hAnsi="Calibri"/>
                <w:b/>
                <w:color w:val="000000"/>
                <w:sz w:val="16"/>
                <w:szCs w:val="16"/>
                <w:lang w:eastAsia="fr-CA"/>
              </w:rPr>
              <w:t>Non</w:t>
            </w:r>
          </w:p>
        </w:tc>
        <w:tc>
          <w:tcPr>
            <w:tcW w:w="1360" w:type="dxa"/>
            <w:tcBorders>
              <w:top w:val="outset" w:sz="6" w:space="0" w:color="D0D7E5"/>
              <w:left w:val="outset" w:sz="6" w:space="0" w:color="D0D7E5"/>
              <w:bottom w:val="outset" w:sz="6" w:space="0" w:color="D0D7E5"/>
              <w:right w:val="outset" w:sz="6" w:space="0" w:color="D0D7E5"/>
            </w:tcBorders>
            <w:shd w:val="clear" w:color="auto" w:fill="FFFFFF"/>
            <w:hideMark/>
          </w:tcPr>
          <w:p w14:paraId="1BDACC3F"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ON</w:t>
            </w:r>
          </w:p>
        </w:tc>
      </w:tr>
      <w:tr w:rsidR="00AB2313" w:rsidRPr="00AB2313" w14:paraId="7AB2461D" w14:textId="77777777" w:rsidTr="00BF6B88">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84E3129"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Babar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AC0DD1E" w14:textId="77777777" w:rsidR="00AB2313" w:rsidRPr="00AB2313" w:rsidRDefault="00AB2313" w:rsidP="00AB2313">
            <w:pPr>
              <w:jc w:val="right"/>
              <w:rPr>
                <w:rFonts w:ascii="Times New Roman" w:hAnsi="Times New Roman"/>
                <w:b/>
                <w:sz w:val="16"/>
                <w:szCs w:val="16"/>
                <w:lang w:eastAsia="fr-CA"/>
              </w:rPr>
            </w:pPr>
            <w:r w:rsidRPr="00AB2313">
              <w:rPr>
                <w:rFonts w:ascii="Calibri" w:hAnsi="Calibri"/>
                <w:b/>
                <w:color w:val="000000"/>
                <w:sz w:val="16"/>
                <w:szCs w:val="16"/>
                <w:lang w:eastAsia="fr-CA"/>
              </w:rPr>
              <w:t>Non</w:t>
            </w:r>
          </w:p>
        </w:tc>
        <w:tc>
          <w:tcPr>
            <w:tcW w:w="1360" w:type="dxa"/>
            <w:tcBorders>
              <w:top w:val="outset" w:sz="6" w:space="0" w:color="D0D7E5"/>
              <w:left w:val="outset" w:sz="6" w:space="0" w:color="D0D7E5"/>
              <w:bottom w:val="outset" w:sz="6" w:space="0" w:color="D0D7E5"/>
              <w:right w:val="outset" w:sz="6" w:space="0" w:color="D0D7E5"/>
            </w:tcBorders>
            <w:shd w:val="clear" w:color="auto" w:fill="FFFFFF"/>
            <w:hideMark/>
          </w:tcPr>
          <w:p w14:paraId="63EF9EF7"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ON</w:t>
            </w:r>
          </w:p>
        </w:tc>
      </w:tr>
      <w:tr w:rsidR="00AB2313" w:rsidRPr="00AB2313" w14:paraId="51A9D170" w14:textId="77777777" w:rsidTr="00BF6B88">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438C551"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Benjamin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0F674CA" w14:textId="77777777" w:rsidR="00AB2313" w:rsidRPr="00AB2313" w:rsidRDefault="00AB2313" w:rsidP="00AB2313">
            <w:pPr>
              <w:jc w:val="right"/>
              <w:rPr>
                <w:rFonts w:ascii="Times New Roman" w:hAnsi="Times New Roman"/>
                <w:b/>
                <w:sz w:val="16"/>
                <w:szCs w:val="16"/>
                <w:lang w:eastAsia="fr-CA"/>
              </w:rPr>
            </w:pPr>
            <w:r w:rsidRPr="00AB2313">
              <w:rPr>
                <w:rFonts w:ascii="Calibri" w:hAnsi="Calibri"/>
                <w:b/>
                <w:color w:val="000000"/>
                <w:sz w:val="16"/>
                <w:szCs w:val="16"/>
                <w:lang w:eastAsia="fr-CA"/>
              </w:rPr>
              <w:t>Non</w:t>
            </w:r>
          </w:p>
        </w:tc>
        <w:tc>
          <w:tcPr>
            <w:tcW w:w="1360" w:type="dxa"/>
            <w:tcBorders>
              <w:top w:val="outset" w:sz="6" w:space="0" w:color="D0D7E5"/>
              <w:left w:val="outset" w:sz="6" w:space="0" w:color="D0D7E5"/>
              <w:bottom w:val="outset" w:sz="6" w:space="0" w:color="D0D7E5"/>
              <w:right w:val="outset" w:sz="6" w:space="0" w:color="D0D7E5"/>
            </w:tcBorders>
            <w:shd w:val="clear" w:color="auto" w:fill="FFFFFF"/>
            <w:hideMark/>
          </w:tcPr>
          <w:p w14:paraId="79EB4458"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ON</w:t>
            </w:r>
          </w:p>
        </w:tc>
      </w:tr>
      <w:tr w:rsidR="00AB2313" w:rsidRPr="00AB2313" w14:paraId="6C8F4892" w14:textId="77777777" w:rsidTr="00BF6B88">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AD49E0F"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Blanchette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9C0A6A0" w14:textId="77777777" w:rsidR="00AB2313" w:rsidRPr="00AB2313" w:rsidRDefault="00AB2313" w:rsidP="00AB2313">
            <w:pPr>
              <w:jc w:val="right"/>
              <w:rPr>
                <w:rFonts w:ascii="Times New Roman" w:hAnsi="Times New Roman"/>
                <w:b/>
                <w:sz w:val="16"/>
                <w:szCs w:val="16"/>
                <w:lang w:eastAsia="fr-CA"/>
              </w:rPr>
            </w:pPr>
            <w:r w:rsidRPr="00AB2313">
              <w:rPr>
                <w:rFonts w:ascii="Calibri" w:hAnsi="Calibri"/>
                <w:b/>
                <w:color w:val="000000"/>
                <w:sz w:val="16"/>
                <w:szCs w:val="16"/>
                <w:lang w:eastAsia="fr-CA"/>
              </w:rPr>
              <w:t>Non</w:t>
            </w:r>
          </w:p>
        </w:tc>
        <w:tc>
          <w:tcPr>
            <w:tcW w:w="1360" w:type="dxa"/>
            <w:tcBorders>
              <w:top w:val="outset" w:sz="6" w:space="0" w:color="D0D7E5"/>
              <w:left w:val="outset" w:sz="6" w:space="0" w:color="D0D7E5"/>
              <w:bottom w:val="outset" w:sz="6" w:space="0" w:color="D0D7E5"/>
              <w:right w:val="outset" w:sz="6" w:space="0" w:color="D0D7E5"/>
            </w:tcBorders>
            <w:shd w:val="clear" w:color="auto" w:fill="FFFFFF"/>
            <w:hideMark/>
          </w:tcPr>
          <w:p w14:paraId="7EC527A8"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ON</w:t>
            </w:r>
          </w:p>
        </w:tc>
      </w:tr>
      <w:tr w:rsidR="00AB2313" w:rsidRPr="00AB2313" w14:paraId="3EEAB1DC" w14:textId="77777777" w:rsidTr="00BF6B88">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FE002A6" w14:textId="77777777" w:rsidR="00AB2313" w:rsidRPr="00AB2313" w:rsidRDefault="00AB2313" w:rsidP="00AB2313">
            <w:pPr>
              <w:rPr>
                <w:rFonts w:ascii="Times New Roman" w:hAnsi="Times New Roman"/>
                <w:sz w:val="16"/>
                <w:szCs w:val="16"/>
                <w:lang w:eastAsia="fr-CA"/>
              </w:rPr>
            </w:pPr>
            <w:proofErr w:type="spellStart"/>
            <w:r w:rsidRPr="00AB2313">
              <w:rPr>
                <w:rFonts w:ascii="Calibri" w:hAnsi="Calibri"/>
                <w:color w:val="000000"/>
                <w:sz w:val="16"/>
                <w:szCs w:val="16"/>
                <w:lang w:eastAsia="fr-CA"/>
              </w:rPr>
              <w:t>Ouatte</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FD26CA6" w14:textId="77777777" w:rsidR="00AB2313" w:rsidRPr="00AB2313" w:rsidRDefault="00AB2313" w:rsidP="00AB2313">
            <w:pPr>
              <w:jc w:val="right"/>
              <w:rPr>
                <w:rFonts w:ascii="Times New Roman" w:hAnsi="Times New Roman"/>
                <w:b/>
                <w:sz w:val="16"/>
                <w:szCs w:val="16"/>
                <w:lang w:eastAsia="fr-CA"/>
              </w:rPr>
            </w:pPr>
            <w:r w:rsidRPr="00AB2313">
              <w:rPr>
                <w:rFonts w:ascii="Calibri" w:hAnsi="Calibri"/>
                <w:b/>
                <w:color w:val="000000"/>
                <w:sz w:val="16"/>
                <w:szCs w:val="16"/>
                <w:lang w:eastAsia="fr-CA"/>
              </w:rPr>
              <w:t>Non</w:t>
            </w:r>
          </w:p>
        </w:tc>
        <w:tc>
          <w:tcPr>
            <w:tcW w:w="1360" w:type="dxa"/>
            <w:tcBorders>
              <w:top w:val="outset" w:sz="6" w:space="0" w:color="D0D7E5"/>
              <w:left w:val="outset" w:sz="6" w:space="0" w:color="D0D7E5"/>
              <w:bottom w:val="outset" w:sz="6" w:space="0" w:color="D0D7E5"/>
              <w:right w:val="outset" w:sz="6" w:space="0" w:color="D0D7E5"/>
            </w:tcBorders>
            <w:shd w:val="clear" w:color="auto" w:fill="FFFFFF"/>
            <w:hideMark/>
          </w:tcPr>
          <w:p w14:paraId="269F0E0C"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ON</w:t>
            </w:r>
          </w:p>
        </w:tc>
      </w:tr>
      <w:tr w:rsidR="00AB2313" w:rsidRPr="00AB2313" w14:paraId="44DC606A" w14:textId="77777777" w:rsidTr="00BF6B88">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CB6140C"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Sauteur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02BE302" w14:textId="77777777" w:rsidR="00AB2313" w:rsidRPr="00AB2313" w:rsidRDefault="00AB2313" w:rsidP="00AB2313">
            <w:pPr>
              <w:jc w:val="right"/>
              <w:rPr>
                <w:rFonts w:ascii="Times New Roman" w:hAnsi="Times New Roman"/>
                <w:b/>
                <w:sz w:val="16"/>
                <w:szCs w:val="16"/>
                <w:lang w:eastAsia="fr-CA"/>
              </w:rPr>
            </w:pPr>
            <w:r w:rsidRPr="00AB2313">
              <w:rPr>
                <w:rFonts w:ascii="Calibri" w:hAnsi="Calibri"/>
                <w:b/>
                <w:color w:val="000000"/>
                <w:sz w:val="16"/>
                <w:szCs w:val="16"/>
                <w:lang w:eastAsia="fr-CA"/>
              </w:rPr>
              <w:t>Non</w:t>
            </w:r>
          </w:p>
        </w:tc>
        <w:tc>
          <w:tcPr>
            <w:tcW w:w="1360" w:type="dxa"/>
            <w:tcBorders>
              <w:top w:val="outset" w:sz="6" w:space="0" w:color="D0D7E5"/>
              <w:left w:val="outset" w:sz="6" w:space="0" w:color="D0D7E5"/>
              <w:bottom w:val="outset" w:sz="6" w:space="0" w:color="D0D7E5"/>
              <w:right w:val="outset" w:sz="6" w:space="0" w:color="D0D7E5"/>
            </w:tcBorders>
            <w:shd w:val="clear" w:color="auto" w:fill="FFFFFF"/>
            <w:hideMark/>
          </w:tcPr>
          <w:p w14:paraId="2EB0849E"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ON</w:t>
            </w:r>
          </w:p>
        </w:tc>
      </w:tr>
      <w:tr w:rsidR="00AB2313" w:rsidRPr="00AB2313" w14:paraId="00596F55" w14:textId="77777777" w:rsidTr="00BF6B88">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56BA184" w14:textId="77777777" w:rsidR="00AB2313" w:rsidRPr="00AB2313" w:rsidRDefault="00AB2313" w:rsidP="00AB2313">
            <w:pPr>
              <w:rPr>
                <w:rFonts w:ascii="Times New Roman" w:hAnsi="Times New Roman"/>
                <w:sz w:val="16"/>
                <w:szCs w:val="16"/>
                <w:lang w:eastAsia="fr-CA"/>
              </w:rPr>
            </w:pPr>
            <w:proofErr w:type="spellStart"/>
            <w:r w:rsidRPr="00AB2313">
              <w:rPr>
                <w:rFonts w:ascii="Calibri" w:hAnsi="Calibri"/>
                <w:color w:val="000000"/>
                <w:sz w:val="16"/>
                <w:szCs w:val="16"/>
                <w:lang w:eastAsia="fr-CA"/>
              </w:rPr>
              <w:t>Houpette</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D202B15" w14:textId="77777777" w:rsidR="00AB2313" w:rsidRPr="00AB2313" w:rsidRDefault="00AB2313" w:rsidP="00AB2313">
            <w:pPr>
              <w:jc w:val="right"/>
              <w:rPr>
                <w:rFonts w:ascii="Times New Roman" w:hAnsi="Times New Roman"/>
                <w:b/>
                <w:sz w:val="16"/>
                <w:szCs w:val="16"/>
                <w:lang w:eastAsia="fr-CA"/>
              </w:rPr>
            </w:pPr>
            <w:r w:rsidRPr="00AB2313">
              <w:rPr>
                <w:rFonts w:ascii="Calibri" w:hAnsi="Calibri"/>
                <w:b/>
                <w:color w:val="000000"/>
                <w:sz w:val="16"/>
                <w:szCs w:val="16"/>
                <w:lang w:eastAsia="fr-CA"/>
              </w:rPr>
              <w:t>Non</w:t>
            </w:r>
          </w:p>
        </w:tc>
        <w:tc>
          <w:tcPr>
            <w:tcW w:w="1360" w:type="dxa"/>
            <w:tcBorders>
              <w:top w:val="outset" w:sz="6" w:space="0" w:color="D0D7E5"/>
              <w:left w:val="outset" w:sz="6" w:space="0" w:color="D0D7E5"/>
              <w:bottom w:val="outset" w:sz="6" w:space="0" w:color="D0D7E5"/>
              <w:right w:val="outset" w:sz="6" w:space="0" w:color="D0D7E5"/>
            </w:tcBorders>
            <w:shd w:val="clear" w:color="auto" w:fill="FFFFFF"/>
            <w:hideMark/>
          </w:tcPr>
          <w:p w14:paraId="76218E35"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ON</w:t>
            </w:r>
          </w:p>
        </w:tc>
      </w:tr>
      <w:tr w:rsidR="00AB2313" w:rsidRPr="00AB2313" w14:paraId="3F30D7C2" w14:textId="77777777" w:rsidTr="00BF6B88">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210CEE6"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Sauvage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9DDF7D1" w14:textId="77777777" w:rsidR="00AB2313" w:rsidRPr="00AB2313" w:rsidRDefault="00AB2313" w:rsidP="00AB2313">
            <w:pPr>
              <w:jc w:val="right"/>
              <w:rPr>
                <w:rFonts w:ascii="Times New Roman" w:hAnsi="Times New Roman"/>
                <w:b/>
                <w:sz w:val="16"/>
                <w:szCs w:val="16"/>
                <w:lang w:eastAsia="fr-CA"/>
              </w:rPr>
            </w:pPr>
            <w:r w:rsidRPr="00AB2313">
              <w:rPr>
                <w:rFonts w:ascii="Calibri" w:hAnsi="Calibri"/>
                <w:b/>
                <w:color w:val="000000"/>
                <w:sz w:val="16"/>
                <w:szCs w:val="16"/>
                <w:lang w:eastAsia="fr-CA"/>
              </w:rPr>
              <w:t>Non</w:t>
            </w:r>
          </w:p>
        </w:tc>
        <w:tc>
          <w:tcPr>
            <w:tcW w:w="1360" w:type="dxa"/>
            <w:tcBorders>
              <w:top w:val="outset" w:sz="6" w:space="0" w:color="D0D7E5"/>
              <w:left w:val="outset" w:sz="6" w:space="0" w:color="D0D7E5"/>
              <w:bottom w:val="outset" w:sz="6" w:space="0" w:color="D0D7E5"/>
              <w:right w:val="outset" w:sz="6" w:space="0" w:color="D0D7E5"/>
            </w:tcBorders>
            <w:shd w:val="clear" w:color="auto" w:fill="FFFFFF"/>
            <w:hideMark/>
          </w:tcPr>
          <w:p w14:paraId="3378DFDC"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ON</w:t>
            </w:r>
          </w:p>
        </w:tc>
      </w:tr>
      <w:tr w:rsidR="00AB2313" w:rsidRPr="00AB2313" w14:paraId="27CE1DA9" w14:textId="77777777" w:rsidTr="00BF6B88">
        <w:trPr>
          <w:tblCellSpacing w:w="0" w:type="dxa"/>
          <w:jc w:val="center"/>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FD20957" w14:textId="77777777" w:rsidR="00AB2313" w:rsidRPr="00AB2313" w:rsidRDefault="00AB2313" w:rsidP="00AB2313">
            <w:pPr>
              <w:rPr>
                <w:rFonts w:ascii="Times New Roman" w:hAnsi="Times New Roman"/>
                <w:sz w:val="16"/>
                <w:szCs w:val="16"/>
                <w:lang w:eastAsia="fr-CA"/>
              </w:rPr>
            </w:pPr>
            <w:proofErr w:type="spellStart"/>
            <w:r w:rsidRPr="00AB2313">
              <w:rPr>
                <w:rFonts w:ascii="Calibri" w:hAnsi="Calibri"/>
                <w:color w:val="000000"/>
                <w:sz w:val="16"/>
                <w:szCs w:val="16"/>
                <w:lang w:eastAsia="fr-CA"/>
              </w:rPr>
              <w:t>Sammie</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7BD1C9B" w14:textId="77777777" w:rsidR="00AB2313" w:rsidRPr="00AB2313" w:rsidRDefault="00AB2313" w:rsidP="00AB2313">
            <w:pPr>
              <w:jc w:val="right"/>
              <w:rPr>
                <w:rFonts w:ascii="Times New Roman" w:hAnsi="Times New Roman"/>
                <w:b/>
                <w:sz w:val="16"/>
                <w:szCs w:val="16"/>
                <w:lang w:eastAsia="fr-CA"/>
              </w:rPr>
            </w:pPr>
            <w:r w:rsidRPr="00AB2313">
              <w:rPr>
                <w:rFonts w:ascii="Calibri" w:hAnsi="Calibri"/>
                <w:b/>
                <w:color w:val="000000"/>
                <w:sz w:val="16"/>
                <w:szCs w:val="16"/>
                <w:lang w:eastAsia="fr-CA"/>
              </w:rPr>
              <w:t>Non</w:t>
            </w:r>
          </w:p>
        </w:tc>
        <w:tc>
          <w:tcPr>
            <w:tcW w:w="1360" w:type="dxa"/>
            <w:tcBorders>
              <w:top w:val="outset" w:sz="6" w:space="0" w:color="D0D7E5"/>
              <w:left w:val="outset" w:sz="6" w:space="0" w:color="D0D7E5"/>
              <w:bottom w:val="outset" w:sz="6" w:space="0" w:color="D0D7E5"/>
              <w:right w:val="outset" w:sz="6" w:space="0" w:color="D0D7E5"/>
            </w:tcBorders>
            <w:shd w:val="clear" w:color="auto" w:fill="FFFFFF"/>
            <w:hideMark/>
          </w:tcPr>
          <w:p w14:paraId="3CFF4385" w14:textId="77777777" w:rsidR="00AB2313" w:rsidRPr="00AB2313" w:rsidRDefault="00AB2313" w:rsidP="00AB2313">
            <w:pPr>
              <w:rPr>
                <w:rFonts w:ascii="Times New Roman" w:hAnsi="Times New Roman"/>
                <w:sz w:val="16"/>
                <w:szCs w:val="16"/>
                <w:lang w:eastAsia="fr-CA"/>
              </w:rPr>
            </w:pPr>
            <w:r w:rsidRPr="00AB2313">
              <w:rPr>
                <w:rFonts w:ascii="Calibri" w:hAnsi="Calibri"/>
                <w:color w:val="000000"/>
                <w:sz w:val="16"/>
                <w:szCs w:val="16"/>
                <w:lang w:eastAsia="fr-CA"/>
              </w:rPr>
              <w:t>ON</w:t>
            </w:r>
          </w:p>
        </w:tc>
      </w:tr>
    </w:tbl>
    <w:p w14:paraId="295495CB" w14:textId="77777777" w:rsidR="00BF6B88" w:rsidRDefault="00BF6B88" w:rsidP="00AB2313">
      <w:pPr>
        <w:pStyle w:val="Listepuces"/>
        <w:rPr>
          <w:b/>
        </w:rPr>
        <w:sectPr w:rsidR="00BF6B88" w:rsidSect="00AB2313">
          <w:type w:val="continuous"/>
          <w:pgSz w:w="12240" w:h="15840" w:code="1"/>
          <w:pgMar w:top="1440" w:right="1440" w:bottom="1440" w:left="1440" w:header="720" w:footer="720" w:gutter="0"/>
          <w:cols w:num="2" w:space="720"/>
          <w:titlePg/>
        </w:sectPr>
      </w:pPr>
    </w:p>
    <w:p w14:paraId="2D034578" w14:textId="77777777" w:rsidR="00AB2313" w:rsidRPr="00BF6B88" w:rsidRDefault="00AB2313" w:rsidP="00AB2313">
      <w:pPr>
        <w:pStyle w:val="Listepuces"/>
      </w:pPr>
      <w:proofErr w:type="spellStart"/>
      <w:r w:rsidRPr="005D6A13">
        <w:rPr>
          <w:b/>
        </w:rPr>
        <w:t>Req</w:t>
      </w:r>
      <w:r>
        <w:rPr>
          <w:b/>
        </w:rPr>
        <w:t>V</w:t>
      </w:r>
      <w:proofErr w:type="spellEnd"/>
    </w:p>
    <w:p w14:paraId="718CD353" w14:textId="77777777" w:rsidR="00BF6B88" w:rsidRDefault="00BF6B88" w:rsidP="00BF6B88">
      <w:pPr>
        <w:pStyle w:val="Listepuces2"/>
      </w:pPr>
      <w:r>
        <w:t>La clinique a stérilisé tous les animaux appartenant à des clients ontariens.</w:t>
      </w:r>
    </w:p>
    <w:p w14:paraId="429402F9" w14:textId="77777777" w:rsidR="00BF6B88" w:rsidRPr="00C92A6C" w:rsidRDefault="00C92A6C" w:rsidP="00C92A6C">
      <w:pPr>
        <w:pStyle w:val="Requte"/>
        <w:rPr>
          <w:rStyle w:val="rponse2"/>
        </w:rPr>
      </w:pPr>
      <w:r w:rsidRPr="00C92A6C">
        <w:rPr>
          <w:rStyle w:val="rponse2"/>
        </w:rPr>
        <w:t xml:space="preserve">UPDATE </w:t>
      </w:r>
      <w:proofErr w:type="spellStart"/>
      <w:r w:rsidRPr="00C92A6C">
        <w:rPr>
          <w:rStyle w:val="rponse2"/>
        </w:rPr>
        <w:t>AnimauxOntariensStérélisés</w:t>
      </w:r>
      <w:proofErr w:type="spellEnd"/>
      <w:r w:rsidRPr="00C92A6C">
        <w:rPr>
          <w:rStyle w:val="rponse2"/>
        </w:rPr>
        <w:t xml:space="preserve"> INNER JOIN</w:t>
      </w:r>
      <w:r w:rsidRPr="00C92A6C">
        <w:rPr>
          <w:rStyle w:val="rponse2"/>
        </w:rPr>
        <w:br/>
        <w:t xml:space="preserve"> </w:t>
      </w:r>
      <w:r w:rsidRPr="00C92A6C">
        <w:rPr>
          <w:rStyle w:val="rponse2"/>
        </w:rPr>
        <w:tab/>
        <w:t>(Clients INNER JOIN Provinces</w:t>
      </w:r>
      <w:r w:rsidRPr="00C92A6C">
        <w:rPr>
          <w:rStyle w:val="rponse2"/>
        </w:rPr>
        <w:br/>
        <w:t xml:space="preserve"> </w:t>
      </w:r>
      <w:r w:rsidRPr="00C92A6C">
        <w:rPr>
          <w:rStyle w:val="rponse2"/>
        </w:rPr>
        <w:tab/>
      </w:r>
      <w:r w:rsidRPr="00C92A6C">
        <w:rPr>
          <w:rStyle w:val="rponse2"/>
        </w:rPr>
        <w:tab/>
        <w:t xml:space="preserve">ON </w:t>
      </w:r>
      <w:proofErr w:type="spellStart"/>
      <w:r w:rsidRPr="00C92A6C">
        <w:rPr>
          <w:rStyle w:val="rponse2"/>
        </w:rPr>
        <w:t>Clients.ClientCodeProvince</w:t>
      </w:r>
      <w:proofErr w:type="spellEnd"/>
      <w:r w:rsidRPr="00C92A6C">
        <w:rPr>
          <w:rStyle w:val="rponse2"/>
        </w:rPr>
        <w:t xml:space="preserve"> = </w:t>
      </w:r>
      <w:proofErr w:type="spellStart"/>
      <w:r w:rsidRPr="00C92A6C">
        <w:rPr>
          <w:rStyle w:val="rponse2"/>
        </w:rPr>
        <w:t>Provinces.ProvCode</w:t>
      </w:r>
      <w:proofErr w:type="spellEnd"/>
      <w:r w:rsidRPr="00C92A6C">
        <w:rPr>
          <w:rStyle w:val="rponse2"/>
        </w:rPr>
        <w:t>)</w:t>
      </w:r>
      <w:r w:rsidRPr="00C92A6C">
        <w:rPr>
          <w:rStyle w:val="rponse2"/>
        </w:rPr>
        <w:br/>
        <w:t xml:space="preserve"> </w:t>
      </w:r>
      <w:r w:rsidRPr="00C92A6C">
        <w:rPr>
          <w:rStyle w:val="rponse2"/>
        </w:rPr>
        <w:tab/>
        <w:t xml:space="preserve">ON </w:t>
      </w:r>
      <w:proofErr w:type="spellStart"/>
      <w:r w:rsidRPr="00C92A6C">
        <w:rPr>
          <w:rStyle w:val="rponse2"/>
        </w:rPr>
        <w:t>AnimauxOntariensStérélisés.AniCodeClient</w:t>
      </w:r>
      <w:proofErr w:type="spellEnd"/>
      <w:r w:rsidRPr="00C92A6C">
        <w:rPr>
          <w:rStyle w:val="rponse2"/>
        </w:rPr>
        <w:t xml:space="preserve"> =</w:t>
      </w:r>
      <w:r w:rsidRPr="00C92A6C">
        <w:rPr>
          <w:rStyle w:val="rponse2"/>
        </w:rPr>
        <w:br/>
        <w:t xml:space="preserve"> </w:t>
      </w:r>
      <w:r w:rsidRPr="00C92A6C">
        <w:rPr>
          <w:rStyle w:val="rponse2"/>
        </w:rPr>
        <w:tab/>
      </w:r>
      <w:r w:rsidRPr="00C92A6C">
        <w:rPr>
          <w:rStyle w:val="rponse2"/>
        </w:rPr>
        <w:tab/>
      </w:r>
      <w:r w:rsidRPr="00C92A6C">
        <w:rPr>
          <w:rStyle w:val="rponse2"/>
        </w:rPr>
        <w:tab/>
      </w:r>
      <w:r w:rsidRPr="00C92A6C">
        <w:rPr>
          <w:rStyle w:val="rponse2"/>
        </w:rPr>
        <w:tab/>
      </w:r>
      <w:r w:rsidRPr="00C92A6C">
        <w:rPr>
          <w:rStyle w:val="rponse2"/>
        </w:rPr>
        <w:tab/>
      </w:r>
      <w:r w:rsidRPr="00C92A6C">
        <w:rPr>
          <w:rStyle w:val="rponse2"/>
        </w:rPr>
        <w:tab/>
      </w:r>
      <w:r w:rsidRPr="00C92A6C">
        <w:rPr>
          <w:rStyle w:val="rponse2"/>
        </w:rPr>
        <w:tab/>
      </w:r>
      <w:r w:rsidRPr="00C92A6C">
        <w:rPr>
          <w:rStyle w:val="rponse2"/>
        </w:rPr>
        <w:tab/>
      </w:r>
      <w:r w:rsidRPr="00C92A6C">
        <w:rPr>
          <w:rStyle w:val="rponse2"/>
        </w:rPr>
        <w:tab/>
      </w:r>
      <w:proofErr w:type="spellStart"/>
      <w:r w:rsidRPr="00C92A6C">
        <w:rPr>
          <w:rStyle w:val="rponse2"/>
        </w:rPr>
        <w:t>Clients.ClientCode</w:t>
      </w:r>
      <w:proofErr w:type="spellEnd"/>
      <w:r w:rsidRPr="00C92A6C">
        <w:rPr>
          <w:rStyle w:val="rponse2"/>
        </w:rPr>
        <w:br/>
        <w:t xml:space="preserve">SET </w:t>
      </w:r>
      <w:proofErr w:type="spellStart"/>
      <w:r w:rsidRPr="00C92A6C">
        <w:rPr>
          <w:rStyle w:val="rponse2"/>
        </w:rPr>
        <w:t>AniEstStérilisé</w:t>
      </w:r>
      <w:proofErr w:type="spellEnd"/>
      <w:r w:rsidRPr="00C92A6C">
        <w:rPr>
          <w:rStyle w:val="rponse2"/>
        </w:rPr>
        <w:t xml:space="preserve"> = </w:t>
      </w:r>
      <w:proofErr w:type="spellStart"/>
      <w:r w:rsidRPr="00C92A6C">
        <w:rPr>
          <w:rStyle w:val="rponse2"/>
        </w:rPr>
        <w:t>true</w:t>
      </w:r>
      <w:proofErr w:type="spellEnd"/>
      <w:r w:rsidRPr="00C92A6C">
        <w:rPr>
          <w:rStyle w:val="rponse2"/>
        </w:rPr>
        <w:br/>
        <w:t xml:space="preserve">WHERE </w:t>
      </w:r>
      <w:proofErr w:type="spellStart"/>
      <w:r w:rsidRPr="00C92A6C">
        <w:rPr>
          <w:rStyle w:val="rponse2"/>
        </w:rPr>
        <w:t>ProvNom</w:t>
      </w:r>
      <w:proofErr w:type="spellEnd"/>
      <w:r w:rsidRPr="00C92A6C">
        <w:rPr>
          <w:rStyle w:val="rponse2"/>
        </w:rPr>
        <w:t xml:space="preserve"> = "Ontario";</w:t>
      </w:r>
    </w:p>
    <w:p w14:paraId="4342F2FB" w14:textId="77777777" w:rsidR="00C92A6C" w:rsidRDefault="00C92A6C" w:rsidP="00C92A6C">
      <w:pPr>
        <w:pStyle w:val="Requte"/>
      </w:pPr>
    </w:p>
    <w:p w14:paraId="7A706FEE" w14:textId="77777777" w:rsidR="00C92A6C" w:rsidRDefault="00C92A6C" w:rsidP="00C92A6C">
      <w:pPr>
        <w:pStyle w:val="Requte"/>
      </w:pPr>
    </w:p>
    <w:p w14:paraId="4682FB1E" w14:textId="77777777" w:rsidR="00C92A6C" w:rsidRDefault="00C92A6C" w:rsidP="00C92A6C">
      <w:pPr>
        <w:pStyle w:val="Requte"/>
      </w:pPr>
    </w:p>
    <w:p w14:paraId="29E878E7" w14:textId="77777777" w:rsidR="00E50239" w:rsidRDefault="00E50239" w:rsidP="00C92A6C">
      <w:pPr>
        <w:pStyle w:val="Requte"/>
      </w:pPr>
    </w:p>
    <w:p w14:paraId="567308F0" w14:textId="77777777" w:rsidR="008C7C17" w:rsidRPr="00E50239" w:rsidRDefault="008C7C17" w:rsidP="00C92A6C">
      <w:pPr>
        <w:pStyle w:val="Requte"/>
        <w:rPr>
          <w:sz w:val="16"/>
          <w:szCs w:val="16"/>
        </w:rPr>
      </w:pPr>
    </w:p>
    <w:p w14:paraId="162AC2EC" w14:textId="77777777" w:rsidR="008C7C17" w:rsidRDefault="008C7C17">
      <w:pPr>
        <w:rPr>
          <w:b/>
          <w:u w:val="single"/>
        </w:rPr>
      </w:pPr>
      <w:r>
        <w:br w:type="page"/>
      </w:r>
    </w:p>
    <w:p w14:paraId="01848226" w14:textId="77777777" w:rsidR="008C7C17" w:rsidRDefault="008C7C17" w:rsidP="008C7C17">
      <w:pPr>
        <w:pStyle w:val="Titre3"/>
      </w:pPr>
      <w:r>
        <w:t>Suppression d’enregistr</w:t>
      </w:r>
      <w:r w:rsidR="00E50239">
        <w:t>e</w:t>
      </w:r>
      <w:r>
        <w:t>ments</w:t>
      </w:r>
    </w:p>
    <w:p w14:paraId="538197F0" w14:textId="77777777" w:rsidR="00E50239" w:rsidRDefault="00E50239" w:rsidP="00E50239">
      <w:pPr>
        <w:pStyle w:val="Listepuces2"/>
      </w:pPr>
      <w:r>
        <w:t>Pour supprimer 1 ou plusieurs enregistrements d’une table.</w:t>
      </w:r>
    </w:p>
    <w:p w14:paraId="2DAEAB81" w14:textId="77777777" w:rsidR="00E50239" w:rsidRPr="00245DC6" w:rsidRDefault="00E50239" w:rsidP="00E50239">
      <w:pPr>
        <w:pStyle w:val="Requte"/>
        <w:rPr>
          <w:lang w:val="en-CA"/>
        </w:rPr>
      </w:pPr>
      <w:r w:rsidRPr="00245DC6">
        <w:rPr>
          <w:lang w:val="en-CA"/>
        </w:rPr>
        <w:t>DELETE [Table.*]</w:t>
      </w:r>
      <w:r w:rsidRPr="00245DC6">
        <w:rPr>
          <w:lang w:val="en-CA"/>
        </w:rPr>
        <w:br/>
        <w:t>FROM Table</w:t>
      </w:r>
      <w:r w:rsidRPr="00245DC6">
        <w:rPr>
          <w:lang w:val="en-CA"/>
        </w:rPr>
        <w:br/>
        <w:t>[WHERE &lt;cond&gt;]</w:t>
      </w:r>
    </w:p>
    <w:p w14:paraId="20F64696" w14:textId="77777777" w:rsidR="001D2540" w:rsidRPr="005E22D6" w:rsidRDefault="001D2540" w:rsidP="001D2540">
      <w:pPr>
        <w:pStyle w:val="Listepuces"/>
        <w:rPr>
          <w:b/>
        </w:rPr>
      </w:pPr>
      <w:proofErr w:type="spellStart"/>
      <w:r w:rsidRPr="005E22D6">
        <w:rPr>
          <w:b/>
        </w:rPr>
        <w:t>ReqJoueur</w:t>
      </w:r>
      <w:r w:rsidR="00C468FE" w:rsidRPr="005E22D6">
        <w:rPr>
          <w:b/>
        </w:rPr>
        <w:t>s</w:t>
      </w:r>
      <w:r w:rsidRPr="005E22D6">
        <w:rPr>
          <w:b/>
        </w:rPr>
        <w:t>Supprimé</w:t>
      </w:r>
      <w:r w:rsidR="00C468FE" w:rsidRPr="005E22D6">
        <w:rPr>
          <w:b/>
        </w:rPr>
        <w:t>s</w:t>
      </w:r>
      <w:proofErr w:type="spellEnd"/>
    </w:p>
    <w:p w14:paraId="22FEB05A" w14:textId="77777777" w:rsidR="001D2540" w:rsidRDefault="001D2540" w:rsidP="001D2540">
      <w:pPr>
        <w:pStyle w:val="Requte"/>
      </w:pPr>
      <w:r>
        <w:t>DELETE *</w:t>
      </w:r>
      <w:r>
        <w:br/>
        <w:t xml:space="preserve">FROM </w:t>
      </w:r>
      <w:proofErr w:type="spellStart"/>
      <w:r>
        <w:t>JoueursSupprimé</w:t>
      </w:r>
      <w:proofErr w:type="spellEnd"/>
      <w:r>
        <w:t>;</w:t>
      </w:r>
    </w:p>
    <w:p w14:paraId="1FC02797" w14:textId="77777777" w:rsidR="001D2540" w:rsidRDefault="001D2540" w:rsidP="001D2540">
      <w:pPr>
        <w:pStyle w:val="Listepuces2"/>
      </w:pPr>
      <w:r>
        <w:t xml:space="preserve">Détruit tous les enregistrements de la table </w:t>
      </w:r>
      <w:r w:rsidRPr="001D2540">
        <w:rPr>
          <w:u w:val="single"/>
        </w:rPr>
        <w:t>sans</w:t>
      </w:r>
      <w:r>
        <w:t xml:space="preserve"> supprimer la table elle-même (la structure est préservée).</w:t>
      </w:r>
    </w:p>
    <w:p w14:paraId="29BB9CDB" w14:textId="77777777" w:rsidR="001D2540" w:rsidRPr="001D2540" w:rsidRDefault="001D2540" w:rsidP="001D2540">
      <w:pPr>
        <w:pStyle w:val="Listepuces2"/>
        <w:rPr>
          <w:b/>
        </w:rPr>
      </w:pPr>
      <w:r w:rsidRPr="001D2540">
        <w:rPr>
          <w:b/>
        </w:rPr>
        <w:t>Attention à l’intégrité référentielle.</w:t>
      </w:r>
    </w:p>
    <w:p w14:paraId="1D7D3E99" w14:textId="77777777" w:rsidR="001D2540" w:rsidRDefault="001D2540" w:rsidP="001D2540">
      <w:pPr>
        <w:pStyle w:val="Listepuces2"/>
      </w:pPr>
      <w:r>
        <w:t>Pourquoi y-a-t-il « 200 » et « 6 » d’inscrit dans le premier enregistrement?</w:t>
      </w:r>
    </w:p>
    <w:p w14:paraId="68D74088" w14:textId="77777777" w:rsidR="001D2540" w:rsidRDefault="001D2540" w:rsidP="001D2540">
      <w:pPr>
        <w:pStyle w:val="Requte"/>
        <w:rPr>
          <w:rStyle w:val="rponse"/>
        </w:rPr>
      </w:pPr>
      <w:r>
        <w:rPr>
          <w:rStyle w:val="rponse"/>
        </w:rPr>
        <w:t>Parce que ce sont des valeurs par défaut.</w:t>
      </w:r>
    </w:p>
    <w:p w14:paraId="24D39027" w14:textId="77777777" w:rsidR="001D2540" w:rsidRDefault="001D2540" w:rsidP="001D2540">
      <w:pPr>
        <w:pStyle w:val="Requte"/>
        <w:rPr>
          <w:rStyle w:val="rponse"/>
        </w:rPr>
      </w:pPr>
    </w:p>
    <w:p w14:paraId="634DED7A" w14:textId="77777777" w:rsidR="001D2540" w:rsidRDefault="001D2540" w:rsidP="001D2540">
      <w:pPr>
        <w:pStyle w:val="Requte"/>
        <w:rPr>
          <w:rStyle w:val="rponse"/>
        </w:rPr>
      </w:pPr>
    </w:p>
    <w:p w14:paraId="3F9C3BD6" w14:textId="77777777" w:rsidR="001D2540" w:rsidRPr="005E22D6" w:rsidRDefault="001D2540" w:rsidP="001D2540">
      <w:pPr>
        <w:pStyle w:val="Listepuces"/>
        <w:rPr>
          <w:b/>
        </w:rPr>
      </w:pPr>
      <w:proofErr w:type="spellStart"/>
      <w:r w:rsidRPr="005E22D6">
        <w:rPr>
          <w:b/>
        </w:rPr>
        <w:t>ReqJoueur</w:t>
      </w:r>
      <w:r w:rsidR="00C468FE" w:rsidRPr="005E22D6">
        <w:rPr>
          <w:b/>
        </w:rPr>
        <w:t>s</w:t>
      </w:r>
      <w:r w:rsidRPr="005E22D6">
        <w:rPr>
          <w:b/>
        </w:rPr>
        <w:t>Supprimé</w:t>
      </w:r>
      <w:r w:rsidR="00C468FE" w:rsidRPr="005E22D6">
        <w:rPr>
          <w:b/>
        </w:rPr>
        <w:t>s</w:t>
      </w:r>
      <w:r w:rsidRPr="005E22D6">
        <w:rPr>
          <w:b/>
        </w:rPr>
        <w:t>Bruins</w:t>
      </w:r>
      <w:proofErr w:type="spellEnd"/>
    </w:p>
    <w:p w14:paraId="67B04466" w14:textId="77777777" w:rsidR="001D2540" w:rsidRPr="005E22D6" w:rsidRDefault="00C468FE" w:rsidP="00C468FE">
      <w:pPr>
        <w:pStyle w:val="Requte"/>
        <w:rPr>
          <w:rStyle w:val="rponse2"/>
        </w:rPr>
      </w:pPr>
      <w:r w:rsidRPr="005E22D6">
        <w:rPr>
          <w:rStyle w:val="rponse2"/>
        </w:rPr>
        <w:t>DELETE JoueursSupprimés2.*</w:t>
      </w:r>
      <w:r w:rsidRPr="005E22D6">
        <w:rPr>
          <w:rStyle w:val="rponse2"/>
        </w:rPr>
        <w:br/>
        <w:t>FROM JoueursSupprimés2 INNER JOIN Équipes</w:t>
      </w:r>
      <w:r w:rsidRPr="005E22D6">
        <w:rPr>
          <w:rStyle w:val="rponse2"/>
        </w:rPr>
        <w:br/>
        <w:t xml:space="preserve"> </w:t>
      </w:r>
      <w:r w:rsidRPr="005E22D6">
        <w:rPr>
          <w:rStyle w:val="rponse2"/>
        </w:rPr>
        <w:tab/>
      </w:r>
      <w:r w:rsidRPr="005E22D6">
        <w:rPr>
          <w:rStyle w:val="rponse2"/>
        </w:rPr>
        <w:tab/>
        <w:t xml:space="preserve">ON JoueursSupprimés2.JouCodeÉquipe = </w:t>
      </w:r>
      <w:proofErr w:type="spellStart"/>
      <w:r w:rsidRPr="005E22D6">
        <w:rPr>
          <w:rStyle w:val="rponse2"/>
        </w:rPr>
        <w:t>Équipes.ÉquipeCode</w:t>
      </w:r>
      <w:proofErr w:type="spellEnd"/>
      <w:r w:rsidRPr="005E22D6">
        <w:rPr>
          <w:rStyle w:val="rponse2"/>
        </w:rPr>
        <w:br/>
        <w:t xml:space="preserve">WHERE </w:t>
      </w:r>
      <w:proofErr w:type="spellStart"/>
      <w:r w:rsidRPr="005E22D6">
        <w:rPr>
          <w:rStyle w:val="rponse2"/>
        </w:rPr>
        <w:t>ÉquipeNom</w:t>
      </w:r>
      <w:proofErr w:type="spellEnd"/>
      <w:r w:rsidRPr="005E22D6">
        <w:rPr>
          <w:rStyle w:val="rponse2"/>
        </w:rPr>
        <w:t>="</w:t>
      </w:r>
      <w:proofErr w:type="spellStart"/>
      <w:r w:rsidRPr="005E22D6">
        <w:rPr>
          <w:rStyle w:val="rponse2"/>
        </w:rPr>
        <w:t>Bruins</w:t>
      </w:r>
      <w:proofErr w:type="spellEnd"/>
      <w:r w:rsidRPr="005E22D6">
        <w:rPr>
          <w:rStyle w:val="rponse2"/>
        </w:rPr>
        <w:t>";</w:t>
      </w:r>
    </w:p>
    <w:p w14:paraId="703CFE14" w14:textId="77777777" w:rsidR="005E22D6" w:rsidRDefault="005E22D6" w:rsidP="00C468FE">
      <w:pPr>
        <w:pStyle w:val="Requte"/>
      </w:pPr>
    </w:p>
    <w:p w14:paraId="6EEC3D39" w14:textId="77777777" w:rsidR="005E22D6" w:rsidRDefault="005E22D6" w:rsidP="00C468FE">
      <w:pPr>
        <w:pStyle w:val="Requte"/>
      </w:pPr>
    </w:p>
    <w:p w14:paraId="77F5AC90" w14:textId="77777777" w:rsidR="005E22D6" w:rsidRDefault="005E22D6" w:rsidP="00C468FE">
      <w:pPr>
        <w:pStyle w:val="Requte"/>
      </w:pPr>
    </w:p>
    <w:p w14:paraId="26EA1011" w14:textId="77777777" w:rsidR="005E22D6" w:rsidRDefault="005E22D6" w:rsidP="005E22D6">
      <w:pPr>
        <w:pStyle w:val="Listepuces2"/>
      </w:pPr>
      <w:r>
        <w:t xml:space="preserve">Ne supprime que les joueurs des </w:t>
      </w:r>
      <w:proofErr w:type="spellStart"/>
      <w:r>
        <w:t>Bruins</w:t>
      </w:r>
      <w:proofErr w:type="spellEnd"/>
    </w:p>
    <w:p w14:paraId="7C772A79" w14:textId="77777777" w:rsidR="005E22D6" w:rsidRPr="005E22D6" w:rsidRDefault="005E22D6" w:rsidP="005E22D6">
      <w:pPr>
        <w:pStyle w:val="Norme"/>
        <w:rPr>
          <w:caps w:val="0"/>
        </w:rPr>
      </w:pPr>
      <w:r>
        <w:rPr>
          <w:caps w:val="0"/>
        </w:rPr>
        <w:t>Remarque</w:t>
      </w:r>
    </w:p>
    <w:p w14:paraId="02A55D0C" w14:textId="77777777" w:rsidR="005E22D6" w:rsidRDefault="005E22D6" w:rsidP="005E22D6">
      <w:pPr>
        <w:pStyle w:val="Normetexte"/>
        <w:numPr>
          <w:ilvl w:val="0"/>
          <w:numId w:val="11"/>
        </w:numPr>
        <w:ind w:left="567" w:right="4"/>
        <w:jc w:val="left"/>
      </w:pPr>
      <w:r>
        <w:t>Ne pas oublier que si les suppressions en cascade sont autorisées dans la table où se font les DELETE, des enregistrements de d’autres tables seront possiblement supprimés.</w:t>
      </w:r>
    </w:p>
    <w:p w14:paraId="1CEF36DB" w14:textId="77777777" w:rsidR="005E22D6" w:rsidRDefault="005E22D6" w:rsidP="005E22D6">
      <w:pPr>
        <w:pStyle w:val="Titre3"/>
      </w:pPr>
      <w:r>
        <w:t>Supprimer une table</w:t>
      </w:r>
    </w:p>
    <w:p w14:paraId="20182A75" w14:textId="77777777" w:rsidR="005E22D6" w:rsidRDefault="005E22D6" w:rsidP="005E22D6">
      <w:pPr>
        <w:pStyle w:val="Listepuces"/>
        <w:rPr>
          <w:b/>
        </w:rPr>
      </w:pPr>
      <w:proofErr w:type="spellStart"/>
      <w:r w:rsidRPr="005E22D6">
        <w:rPr>
          <w:b/>
        </w:rPr>
        <w:t>ReqSuppriméTableJoueurs</w:t>
      </w:r>
      <w:proofErr w:type="spellEnd"/>
    </w:p>
    <w:p w14:paraId="5A218C24" w14:textId="77777777" w:rsidR="005E22D6" w:rsidRDefault="005E22D6" w:rsidP="005E22D6">
      <w:pPr>
        <w:pStyle w:val="Requte"/>
      </w:pPr>
      <w:r w:rsidRPr="005E22D6">
        <w:t>DROP TABLE JoueursSupprimés2;</w:t>
      </w:r>
    </w:p>
    <w:p w14:paraId="540A1F69" w14:textId="77777777" w:rsidR="005E22D6" w:rsidRDefault="005E22D6" w:rsidP="005E22D6">
      <w:pPr>
        <w:pStyle w:val="Listepuces2"/>
      </w:pPr>
      <w:r>
        <w:t>Supprime les enregistrements et la structure.</w:t>
      </w:r>
    </w:p>
    <w:p w14:paraId="2363F349" w14:textId="77777777" w:rsidR="005E22D6" w:rsidRDefault="005E22D6" w:rsidP="005E22D6">
      <w:pPr>
        <w:pStyle w:val="Titre3"/>
      </w:pPr>
      <w:r>
        <w:t>Ajout d’enregistrements</w:t>
      </w:r>
    </w:p>
    <w:p w14:paraId="4C78FFD3" w14:textId="77777777" w:rsidR="005E22D6" w:rsidRDefault="005E22D6" w:rsidP="003E2C12">
      <w:pPr>
        <w:pStyle w:val="Titre4"/>
      </w:pPr>
      <w:r>
        <w:t>Syntaxe</w:t>
      </w:r>
      <w:r w:rsidR="005346F3">
        <w:t xml:space="preserve"> 1</w:t>
      </w:r>
    </w:p>
    <w:p w14:paraId="58FB265B" w14:textId="77777777" w:rsidR="005E22D6" w:rsidRDefault="005346F3" w:rsidP="005E22D6">
      <w:pPr>
        <w:pStyle w:val="Requte"/>
      </w:pPr>
      <w:r>
        <w:t>INSERT [INTO] &lt;</w:t>
      </w:r>
      <w:proofErr w:type="spellStart"/>
      <w:r>
        <w:t>nom_Table</w:t>
      </w:r>
      <w:proofErr w:type="spellEnd"/>
      <w:r>
        <w:t>&gt; [(</w:t>
      </w:r>
      <w:proofErr w:type="spellStart"/>
      <w:r>
        <w:t>liste_de_champs</w:t>
      </w:r>
      <w:proofErr w:type="spellEnd"/>
      <w:r>
        <w:t>)]</w:t>
      </w:r>
      <w:r>
        <w:br/>
        <w:t>SELECT &lt;</w:t>
      </w:r>
      <w:proofErr w:type="spellStart"/>
      <w:r>
        <w:t>liste_de_Select</w:t>
      </w:r>
      <w:proofErr w:type="spellEnd"/>
      <w:r>
        <w:t>&gt;</w:t>
      </w:r>
      <w:r>
        <w:br/>
        <w:t>FROM &lt;</w:t>
      </w:r>
      <w:proofErr w:type="spellStart"/>
      <w:r>
        <w:t>Table_Req</w:t>
      </w:r>
      <w:proofErr w:type="spellEnd"/>
      <w:r>
        <w:t>&gt;</w:t>
      </w:r>
      <w:r>
        <w:br/>
        <w:t>[WHERE &lt;</w:t>
      </w:r>
      <w:proofErr w:type="spellStart"/>
      <w:r>
        <w:t>cond</w:t>
      </w:r>
      <w:proofErr w:type="spellEnd"/>
      <w:r>
        <w:t>&gt;]</w:t>
      </w:r>
    </w:p>
    <w:p w14:paraId="35FB4FB2" w14:textId="77777777" w:rsidR="005346F3" w:rsidRDefault="005346F3" w:rsidP="005346F3">
      <w:pPr>
        <w:pStyle w:val="Listepuces2"/>
      </w:pPr>
      <w:r>
        <w:t>Permet d’ajouter plusieurs enregistrements dans une table.</w:t>
      </w:r>
    </w:p>
    <w:p w14:paraId="052D22F4" w14:textId="77777777" w:rsidR="005346F3" w:rsidRDefault="008410E1" w:rsidP="00CB65AD">
      <w:pPr>
        <w:pStyle w:val="Listepuces"/>
        <w:rPr>
          <w:b/>
        </w:rPr>
      </w:pPr>
      <w:proofErr w:type="spellStart"/>
      <w:r w:rsidRPr="008410E1">
        <w:rPr>
          <w:b/>
        </w:rPr>
        <w:t>ReqCréerJoueurAvant</w:t>
      </w:r>
      <w:proofErr w:type="spellEnd"/>
    </w:p>
    <w:p w14:paraId="2FA2A277" w14:textId="77777777" w:rsidR="00CB65AD" w:rsidRDefault="00CB65AD" w:rsidP="00CB65AD">
      <w:pPr>
        <w:pStyle w:val="Listepuces2"/>
      </w:pPr>
      <w:r>
        <w:t>Disons qu’</w:t>
      </w:r>
      <w:r w:rsidR="008410E1">
        <w:t xml:space="preserve">on veut créer une table </w:t>
      </w:r>
      <w:proofErr w:type="spellStart"/>
      <w:r w:rsidR="008410E1">
        <w:t>J</w:t>
      </w:r>
      <w:r>
        <w:t>oueur</w:t>
      </w:r>
      <w:r w:rsidR="008410E1">
        <w:t>sA</w:t>
      </w:r>
      <w:r>
        <w:t>vant</w:t>
      </w:r>
      <w:proofErr w:type="spellEnd"/>
      <w:r w:rsidR="008410E1">
        <w:t xml:space="preserve"> vide.</w:t>
      </w:r>
    </w:p>
    <w:p w14:paraId="0D3F6F13" w14:textId="77777777" w:rsidR="008410E1" w:rsidRDefault="008410E1" w:rsidP="008410E1">
      <w:pPr>
        <w:pStyle w:val="Requte"/>
      </w:pPr>
      <w:r>
        <w:t xml:space="preserve">CREATE TABLE </w:t>
      </w:r>
      <w:proofErr w:type="spellStart"/>
      <w:r>
        <w:t>JoueursAvant</w:t>
      </w:r>
      <w:proofErr w:type="spellEnd"/>
      <w:r>
        <w:tab/>
      </w:r>
      <w:r w:rsidRPr="008410E1">
        <w:t>(</w:t>
      </w:r>
      <w:proofErr w:type="spellStart"/>
      <w:r w:rsidRPr="008410E1">
        <w:t>AvantNomPrénom</w:t>
      </w:r>
      <w:proofErr w:type="spellEnd"/>
      <w:r w:rsidRPr="008410E1">
        <w:t xml:space="preserve"> </w:t>
      </w:r>
      <w:proofErr w:type="spellStart"/>
      <w:proofErr w:type="gramStart"/>
      <w:r w:rsidRPr="008410E1">
        <w:t>text</w:t>
      </w:r>
      <w:proofErr w:type="spellEnd"/>
      <w:r w:rsidRPr="008410E1">
        <w:t>(</w:t>
      </w:r>
      <w:proofErr w:type="gramEnd"/>
      <w:r w:rsidRPr="008410E1">
        <w:t>255),</w:t>
      </w:r>
      <w:r>
        <w:br/>
      </w:r>
      <w:r w:rsidRPr="008410E1">
        <w:t xml:space="preserve"> </w:t>
      </w:r>
      <w:r>
        <w:tab/>
      </w:r>
      <w:r>
        <w:tab/>
      </w:r>
      <w:r>
        <w:tab/>
      </w:r>
      <w:r>
        <w:tab/>
      </w:r>
      <w:r>
        <w:tab/>
      </w:r>
      <w:r>
        <w:tab/>
      </w:r>
      <w:proofErr w:type="spellStart"/>
      <w:r w:rsidRPr="008410E1">
        <w:t>AvantCode</w:t>
      </w:r>
      <w:proofErr w:type="spellEnd"/>
      <w:r w:rsidRPr="008410E1">
        <w:t xml:space="preserve"> </w:t>
      </w:r>
      <w:proofErr w:type="spellStart"/>
      <w:r w:rsidRPr="008410E1">
        <w:t>integer</w:t>
      </w:r>
      <w:proofErr w:type="spellEnd"/>
      <w:r w:rsidRPr="008410E1">
        <w:t>,</w:t>
      </w:r>
      <w:r>
        <w:br/>
      </w:r>
      <w:r w:rsidRPr="008410E1">
        <w:t xml:space="preserve"> </w:t>
      </w:r>
      <w:r>
        <w:tab/>
      </w:r>
      <w:r>
        <w:tab/>
      </w:r>
      <w:r>
        <w:tab/>
      </w:r>
      <w:r>
        <w:tab/>
      </w:r>
      <w:r>
        <w:tab/>
      </w:r>
      <w:r>
        <w:tab/>
      </w:r>
      <w:proofErr w:type="spellStart"/>
      <w:r w:rsidRPr="008410E1">
        <w:t>AvantCodePosition</w:t>
      </w:r>
      <w:proofErr w:type="spellEnd"/>
      <w:r w:rsidRPr="008410E1">
        <w:t xml:space="preserve"> </w:t>
      </w:r>
      <w:proofErr w:type="spellStart"/>
      <w:r w:rsidRPr="008410E1">
        <w:t>integer</w:t>
      </w:r>
      <w:proofErr w:type="spellEnd"/>
      <w:r w:rsidRPr="008410E1">
        <w:t>,</w:t>
      </w:r>
      <w:r>
        <w:br/>
      </w:r>
      <w:r w:rsidRPr="008410E1">
        <w:t xml:space="preserve"> </w:t>
      </w:r>
      <w:r>
        <w:tab/>
      </w:r>
      <w:r>
        <w:tab/>
      </w:r>
      <w:r>
        <w:tab/>
      </w:r>
      <w:r>
        <w:tab/>
      </w:r>
      <w:r>
        <w:tab/>
      </w:r>
      <w:r>
        <w:tab/>
      </w:r>
      <w:proofErr w:type="spellStart"/>
      <w:r w:rsidRPr="008410E1">
        <w:t>AvantÉquipe</w:t>
      </w:r>
      <w:proofErr w:type="spellEnd"/>
      <w:r w:rsidRPr="008410E1">
        <w:t xml:space="preserve"> </w:t>
      </w:r>
      <w:proofErr w:type="spellStart"/>
      <w:r w:rsidRPr="008410E1">
        <w:t>text</w:t>
      </w:r>
      <w:proofErr w:type="spellEnd"/>
      <w:r w:rsidRPr="008410E1">
        <w:t>(255) );</w:t>
      </w:r>
    </w:p>
    <w:p w14:paraId="5594D616" w14:textId="77777777" w:rsidR="008410E1" w:rsidRPr="008410E1" w:rsidRDefault="008410E1" w:rsidP="008410E1">
      <w:pPr>
        <w:pStyle w:val="Listepuces"/>
      </w:pPr>
      <w:proofErr w:type="spellStart"/>
      <w:r>
        <w:rPr>
          <w:b/>
        </w:rPr>
        <w:t>ReqRemplirJoueursAvant</w:t>
      </w:r>
      <w:proofErr w:type="spellEnd"/>
    </w:p>
    <w:p w14:paraId="49E5EDF2" w14:textId="77777777" w:rsidR="008410E1" w:rsidRDefault="008410E1" w:rsidP="008410E1">
      <w:pPr>
        <w:pStyle w:val="Listepuces2"/>
      </w:pPr>
      <w:r w:rsidRPr="008410E1">
        <w:t>On veut lui ajouter les joueurs actuels de la section « Nord-est ».</w:t>
      </w:r>
    </w:p>
    <w:p w14:paraId="14E64298" w14:textId="77777777" w:rsidR="008410E1" w:rsidRDefault="008410E1" w:rsidP="008410E1">
      <w:pPr>
        <w:pStyle w:val="Requte"/>
      </w:pPr>
      <w:r>
        <w:t xml:space="preserve">INSERT INTO </w:t>
      </w:r>
      <w:proofErr w:type="spellStart"/>
      <w:proofErr w:type="gramStart"/>
      <w:r>
        <w:t>JoueursAvant</w:t>
      </w:r>
      <w:proofErr w:type="spellEnd"/>
      <w:r>
        <w:t>(</w:t>
      </w:r>
      <w:proofErr w:type="spellStart"/>
      <w:proofErr w:type="gramEnd"/>
      <w:r>
        <w:t>AvantNomPrénom</w:t>
      </w:r>
      <w:proofErr w:type="spellEnd"/>
      <w:r>
        <w:t xml:space="preserve">, </w:t>
      </w:r>
      <w:proofErr w:type="spellStart"/>
      <w:r>
        <w:t>AvantCode</w:t>
      </w:r>
      <w:proofErr w:type="spellEnd"/>
      <w:r>
        <w:t>,</w:t>
      </w:r>
      <w:r>
        <w:br/>
        <w:t xml:space="preserve"> </w:t>
      </w:r>
      <w:r>
        <w:tab/>
      </w:r>
      <w:r>
        <w:tab/>
      </w:r>
      <w:r>
        <w:tab/>
      </w:r>
      <w:r>
        <w:tab/>
      </w:r>
      <w:r>
        <w:tab/>
      </w:r>
      <w:proofErr w:type="spellStart"/>
      <w:r>
        <w:t>AvantCodePosition</w:t>
      </w:r>
      <w:proofErr w:type="spellEnd"/>
      <w:r>
        <w:t xml:space="preserve">, </w:t>
      </w:r>
      <w:proofErr w:type="spellStart"/>
      <w:r>
        <w:t>AvantÉquipe</w:t>
      </w:r>
      <w:proofErr w:type="spellEnd"/>
      <w:r>
        <w:t>)</w:t>
      </w:r>
      <w:r>
        <w:br/>
        <w:t xml:space="preserve">SELECT </w:t>
      </w:r>
      <w:proofErr w:type="spellStart"/>
      <w:r>
        <w:t>JouNom</w:t>
      </w:r>
      <w:proofErr w:type="spellEnd"/>
      <w:r>
        <w:t xml:space="preserve"> &amp; ", " &amp; </w:t>
      </w:r>
      <w:proofErr w:type="spellStart"/>
      <w:r>
        <w:t>JouPrénom</w:t>
      </w:r>
      <w:proofErr w:type="spellEnd"/>
      <w:r>
        <w:t xml:space="preserve"> AS Nom, </w:t>
      </w:r>
      <w:proofErr w:type="spellStart"/>
      <w:r>
        <w:t>JouCode</w:t>
      </w:r>
      <w:proofErr w:type="spellEnd"/>
      <w:r>
        <w:t>,</w:t>
      </w:r>
      <w:r>
        <w:br/>
        <w:t xml:space="preserve"> </w:t>
      </w:r>
      <w:r>
        <w:tab/>
      </w:r>
      <w:r>
        <w:tab/>
      </w:r>
      <w:r>
        <w:tab/>
      </w:r>
      <w:r>
        <w:tab/>
      </w:r>
      <w:r>
        <w:tab/>
      </w:r>
      <w:r>
        <w:tab/>
      </w:r>
      <w:r>
        <w:tab/>
      </w:r>
      <w:proofErr w:type="spellStart"/>
      <w:r>
        <w:t>JouCodePosition</w:t>
      </w:r>
      <w:proofErr w:type="spellEnd"/>
      <w:r>
        <w:t xml:space="preserve">, </w:t>
      </w:r>
      <w:proofErr w:type="spellStart"/>
      <w:r>
        <w:t>ÉquipeNom</w:t>
      </w:r>
      <w:proofErr w:type="spellEnd"/>
      <w:r>
        <w:br/>
        <w:t>FROM (Sections INNER JOIN Équipes</w:t>
      </w:r>
      <w:r>
        <w:br/>
        <w:t xml:space="preserve"> </w:t>
      </w:r>
      <w:r>
        <w:tab/>
      </w:r>
      <w:r>
        <w:tab/>
      </w:r>
      <w:r>
        <w:tab/>
        <w:t xml:space="preserve">ON </w:t>
      </w:r>
      <w:proofErr w:type="spellStart"/>
      <w:r>
        <w:t>Sections.SectCode</w:t>
      </w:r>
      <w:proofErr w:type="spellEnd"/>
      <w:r>
        <w:t xml:space="preserve"> =</w:t>
      </w:r>
      <w:proofErr w:type="spellStart"/>
      <w:r>
        <w:t>Équipes.ÉquipeCodeSection</w:t>
      </w:r>
      <w:proofErr w:type="spellEnd"/>
      <w:r>
        <w:t>)</w:t>
      </w:r>
      <w:r>
        <w:br/>
        <w:t xml:space="preserve"> </w:t>
      </w:r>
      <w:r>
        <w:tab/>
        <w:t xml:space="preserve">INNER JOIN Joueurs ON </w:t>
      </w:r>
      <w:proofErr w:type="spellStart"/>
      <w:r>
        <w:t>Équipes.ÉquipeCode</w:t>
      </w:r>
      <w:proofErr w:type="spellEnd"/>
      <w:r>
        <w:t>=</w:t>
      </w:r>
      <w:r>
        <w:br/>
        <w:t xml:space="preserve"> </w:t>
      </w:r>
      <w:r>
        <w:tab/>
      </w:r>
      <w:r>
        <w:tab/>
      </w:r>
      <w:r>
        <w:tab/>
      </w:r>
      <w:r>
        <w:tab/>
      </w:r>
      <w:r>
        <w:tab/>
      </w:r>
      <w:r>
        <w:tab/>
      </w:r>
      <w:r>
        <w:tab/>
      </w:r>
      <w:r>
        <w:tab/>
      </w:r>
      <w:proofErr w:type="spellStart"/>
      <w:r>
        <w:t>Joueurs.JouCodeÉquipe</w:t>
      </w:r>
      <w:proofErr w:type="spellEnd"/>
      <w:r>
        <w:br/>
        <w:t xml:space="preserve">WHERE </w:t>
      </w:r>
      <w:proofErr w:type="spellStart"/>
      <w:r>
        <w:t>SectNom</w:t>
      </w:r>
      <w:proofErr w:type="spellEnd"/>
      <w:r>
        <w:t xml:space="preserve"> ="Section Nord-Est" AND </w:t>
      </w:r>
      <w:proofErr w:type="spellStart"/>
      <w:r>
        <w:t>JouCodePosition</w:t>
      </w:r>
      <w:proofErr w:type="spellEnd"/>
      <w:r>
        <w:t xml:space="preserve"> &gt;=2</w:t>
      </w:r>
      <w:r>
        <w:br/>
        <w:t xml:space="preserve"> </w:t>
      </w:r>
      <w:r>
        <w:tab/>
      </w:r>
      <w:r>
        <w:tab/>
      </w:r>
      <w:r>
        <w:tab/>
      </w:r>
      <w:r>
        <w:tab/>
      </w:r>
      <w:r>
        <w:tab/>
        <w:t xml:space="preserve">AND </w:t>
      </w:r>
      <w:proofErr w:type="spellStart"/>
      <w:r>
        <w:t>JouCodePosition</w:t>
      </w:r>
      <w:proofErr w:type="spellEnd"/>
      <w:r>
        <w:t xml:space="preserve"> &lt;=4 AND </w:t>
      </w:r>
      <w:proofErr w:type="spellStart"/>
      <w:r>
        <w:t>JouEstActif</w:t>
      </w:r>
      <w:proofErr w:type="spellEnd"/>
      <w:r>
        <w:t>;</w:t>
      </w:r>
    </w:p>
    <w:p w14:paraId="6095875A" w14:textId="77777777" w:rsidR="008410E1" w:rsidRDefault="008410E1" w:rsidP="008410E1">
      <w:pPr>
        <w:pStyle w:val="Norme"/>
        <w:rPr>
          <w:caps w:val="0"/>
        </w:rPr>
      </w:pPr>
      <w:r>
        <w:rPr>
          <w:caps w:val="0"/>
        </w:rPr>
        <w:t>Note</w:t>
      </w:r>
    </w:p>
    <w:p w14:paraId="63766222" w14:textId="77777777" w:rsidR="008410E1" w:rsidRDefault="00A54B8D" w:rsidP="009E6881">
      <w:pPr>
        <w:pStyle w:val="Normetexte"/>
        <w:ind w:left="142" w:right="4"/>
      </w:pPr>
      <w:r>
        <w:t>La liste de champ de la table d’insertion doit coïncider avec la liste de SELECT</w:t>
      </w:r>
    </w:p>
    <w:p w14:paraId="4F9F9568" w14:textId="77777777" w:rsidR="009E6881" w:rsidRDefault="009E6881">
      <w:r>
        <w:br w:type="page"/>
      </w:r>
    </w:p>
    <w:p w14:paraId="38339591" w14:textId="77777777" w:rsidR="009E6881" w:rsidRDefault="009E6881" w:rsidP="009E6881">
      <w:pPr>
        <w:pStyle w:val="Listepuces"/>
      </w:pPr>
      <w:r>
        <w:t>Exemple d’un cas plus simple</w:t>
      </w:r>
    </w:p>
    <w:p w14:paraId="2DFDACE6" w14:textId="77777777" w:rsidR="009E6881" w:rsidRDefault="009E6881" w:rsidP="009E6881">
      <w:pPr>
        <w:pStyle w:val="Listepuces2"/>
      </w:pPr>
      <w:r>
        <w:t xml:space="preserve">On a une table </w:t>
      </w:r>
      <w:proofErr w:type="spellStart"/>
      <w:r>
        <w:t>JoueursXXX</w:t>
      </w:r>
      <w:proofErr w:type="spellEnd"/>
      <w:r>
        <w:t xml:space="preserve"> de même structure que la table Joueurs.</w:t>
      </w:r>
    </w:p>
    <w:p w14:paraId="77DEC97F" w14:textId="77777777" w:rsidR="009E6881" w:rsidRDefault="009E6881" w:rsidP="009E6881">
      <w:pPr>
        <w:pStyle w:val="Listepuces2"/>
      </w:pPr>
      <w:r>
        <w:t>On pourrait faire :</w:t>
      </w:r>
    </w:p>
    <w:p w14:paraId="38E4F417" w14:textId="77777777" w:rsidR="009E6881" w:rsidRPr="00245DC6" w:rsidRDefault="009E6881" w:rsidP="009E6881">
      <w:pPr>
        <w:pStyle w:val="Requte"/>
        <w:rPr>
          <w:rStyle w:val="rponse2"/>
          <w:lang w:val="en-CA"/>
        </w:rPr>
      </w:pPr>
      <w:r w:rsidRPr="00245DC6">
        <w:rPr>
          <w:rStyle w:val="rponse2"/>
          <w:lang w:val="en-CA"/>
        </w:rPr>
        <w:t>INSERT INTO JoueursXXX</w:t>
      </w:r>
      <w:r w:rsidRPr="00245DC6">
        <w:rPr>
          <w:rStyle w:val="rponse2"/>
          <w:lang w:val="en-CA"/>
        </w:rPr>
        <w:br/>
        <w:t>SELECT *</w:t>
      </w:r>
      <w:r w:rsidRPr="00245DC6">
        <w:rPr>
          <w:rStyle w:val="rponse2"/>
          <w:lang w:val="en-CA"/>
        </w:rPr>
        <w:br/>
        <w:t>FROM Joueurs</w:t>
      </w:r>
    </w:p>
    <w:p w14:paraId="4274E003" w14:textId="77777777" w:rsidR="009E6881" w:rsidRPr="00245DC6" w:rsidRDefault="009E6881" w:rsidP="009E6881">
      <w:pPr>
        <w:pStyle w:val="Requte"/>
        <w:rPr>
          <w:lang w:val="en-CA"/>
        </w:rPr>
      </w:pPr>
    </w:p>
    <w:p w14:paraId="18C29BC6" w14:textId="77777777" w:rsidR="008D39E2" w:rsidRPr="00245DC6" w:rsidRDefault="008D39E2" w:rsidP="009E6881">
      <w:pPr>
        <w:pStyle w:val="Requte"/>
        <w:rPr>
          <w:lang w:val="en-CA"/>
        </w:rPr>
      </w:pPr>
    </w:p>
    <w:p w14:paraId="7CDEB5BF" w14:textId="77777777" w:rsidR="009E6881" w:rsidRPr="00245DC6" w:rsidRDefault="009E6881" w:rsidP="009E6881">
      <w:pPr>
        <w:pStyle w:val="Requte"/>
        <w:rPr>
          <w:lang w:val="en-CA"/>
        </w:rPr>
      </w:pPr>
    </w:p>
    <w:p w14:paraId="06EF50C8" w14:textId="77777777" w:rsidR="009E6881" w:rsidRDefault="009E6881" w:rsidP="009E6881">
      <w:pPr>
        <w:pStyle w:val="Listepuces2"/>
      </w:pPr>
      <w:r>
        <w:t xml:space="preserve">On se retrouverait avec 2 tables identiques si on avait aucun enregistrement à l’intérieur de la table </w:t>
      </w:r>
      <w:proofErr w:type="spellStart"/>
      <w:r>
        <w:t>JoueursXXX</w:t>
      </w:r>
      <w:proofErr w:type="spellEnd"/>
    </w:p>
    <w:p w14:paraId="25FACDD1" w14:textId="77777777" w:rsidR="009E6881" w:rsidRDefault="009E6881" w:rsidP="009E6881">
      <w:pPr>
        <w:pStyle w:val="Norme"/>
        <w:rPr>
          <w:caps w:val="0"/>
        </w:rPr>
      </w:pPr>
      <w:r>
        <w:rPr>
          <w:caps w:val="0"/>
        </w:rPr>
        <w:t>Note</w:t>
      </w:r>
    </w:p>
    <w:p w14:paraId="21B69781" w14:textId="77777777" w:rsidR="009E6881" w:rsidRDefault="009E6881" w:rsidP="009E6881">
      <w:pPr>
        <w:pStyle w:val="Normetexte"/>
        <w:pBdr>
          <w:right w:val="single" w:sz="12" w:space="0" w:color="auto"/>
        </w:pBdr>
        <w:ind w:left="142" w:right="4"/>
      </w:pPr>
      <w:r>
        <w:t xml:space="preserve">Cette requête fonctionne uniquement si </w:t>
      </w:r>
      <w:proofErr w:type="spellStart"/>
      <w:r>
        <w:t>JoueursXXX</w:t>
      </w:r>
      <w:proofErr w:type="spellEnd"/>
      <w:r>
        <w:t xml:space="preserve"> a exactement </w:t>
      </w:r>
      <w:r w:rsidRPr="009E6881">
        <w:rPr>
          <w:b/>
          <w:u w:val="single"/>
        </w:rPr>
        <w:t>la même structur</w:t>
      </w:r>
      <w:r>
        <w:t xml:space="preserve">e que la table Joueurs et </w:t>
      </w:r>
      <w:r w:rsidRPr="009E6881">
        <w:rPr>
          <w:b/>
          <w:u w:val="single"/>
        </w:rPr>
        <w:t>les mêmes identificateurs</w:t>
      </w:r>
      <w:r>
        <w:t xml:space="preserve"> de champ, sinon il faut identifier une liste pour la table d’insertion, comme on a fait dans le premier exemple.</w:t>
      </w:r>
    </w:p>
    <w:p w14:paraId="74DEFBC3" w14:textId="77777777" w:rsidR="009E6881" w:rsidRDefault="009E6881" w:rsidP="009E6881">
      <w:pPr>
        <w:pStyle w:val="Norme"/>
      </w:pPr>
      <w:r>
        <w:t>Important</w:t>
      </w:r>
    </w:p>
    <w:p w14:paraId="296D681E" w14:textId="77777777" w:rsidR="009E6881" w:rsidRPr="00295FB5" w:rsidRDefault="009E6881" w:rsidP="00295FB5">
      <w:pPr>
        <w:pStyle w:val="Normetexte"/>
        <w:numPr>
          <w:ilvl w:val="0"/>
          <w:numId w:val="11"/>
        </w:numPr>
        <w:shd w:val="clear" w:color="auto" w:fill="auto"/>
        <w:ind w:left="567" w:right="4"/>
        <w:jc w:val="left"/>
        <w:rPr>
          <w:rStyle w:val="rponse"/>
        </w:rPr>
      </w:pPr>
      <w:r w:rsidRPr="00295FB5">
        <w:rPr>
          <w:rStyle w:val="rponse"/>
        </w:rPr>
        <w:t>INSERT INTO table </w:t>
      </w:r>
      <w:r w:rsidR="00295FB5" w:rsidRPr="00295FB5">
        <w:rPr>
          <w:rStyle w:val="rponse"/>
        </w:rPr>
        <w:t>: ajoute</w:t>
      </w:r>
      <w:r w:rsidRPr="00295FB5">
        <w:rPr>
          <w:rStyle w:val="rponse"/>
        </w:rPr>
        <w:t xml:space="preserve"> des enregistrements à la table</w:t>
      </w:r>
    </w:p>
    <w:p w14:paraId="65401F89" w14:textId="77777777" w:rsidR="009E6881" w:rsidRPr="00295FB5" w:rsidRDefault="009E6881" w:rsidP="00295FB5">
      <w:pPr>
        <w:pStyle w:val="Normetexte"/>
        <w:numPr>
          <w:ilvl w:val="0"/>
          <w:numId w:val="11"/>
        </w:numPr>
        <w:shd w:val="clear" w:color="auto" w:fill="auto"/>
        <w:ind w:left="567" w:right="4"/>
        <w:jc w:val="left"/>
        <w:rPr>
          <w:rStyle w:val="rponse"/>
        </w:rPr>
      </w:pPr>
      <w:r w:rsidRPr="00295FB5">
        <w:rPr>
          <w:rStyle w:val="rponse"/>
        </w:rPr>
        <w:t>SELECT   … INTO table </w:t>
      </w:r>
      <w:r w:rsidR="00295FB5" w:rsidRPr="00295FB5">
        <w:rPr>
          <w:rStyle w:val="rponse"/>
        </w:rPr>
        <w:t>: crée</w:t>
      </w:r>
      <w:r w:rsidRPr="00295FB5">
        <w:rPr>
          <w:rStyle w:val="rponse"/>
        </w:rPr>
        <w:t xml:space="preserve"> une nouvelle table ou écrase la table actuelle</w:t>
      </w:r>
    </w:p>
    <w:p w14:paraId="6806C666" w14:textId="77777777" w:rsidR="00295FB5" w:rsidRPr="00295FB5" w:rsidRDefault="00295FB5" w:rsidP="00295FB5">
      <w:pPr>
        <w:pStyle w:val="Normetexte"/>
        <w:numPr>
          <w:ilvl w:val="0"/>
          <w:numId w:val="11"/>
        </w:numPr>
        <w:shd w:val="clear" w:color="auto" w:fill="auto"/>
        <w:ind w:left="567" w:right="4"/>
        <w:jc w:val="left"/>
        <w:rPr>
          <w:rStyle w:val="rponse"/>
        </w:rPr>
      </w:pPr>
    </w:p>
    <w:p w14:paraId="66F62C04" w14:textId="77777777" w:rsidR="00295FB5" w:rsidRPr="00295FB5" w:rsidRDefault="00295FB5" w:rsidP="00295FB5">
      <w:pPr>
        <w:pStyle w:val="Normetexte"/>
        <w:numPr>
          <w:ilvl w:val="0"/>
          <w:numId w:val="11"/>
        </w:numPr>
        <w:shd w:val="clear" w:color="auto" w:fill="auto"/>
        <w:ind w:left="567" w:right="4"/>
        <w:jc w:val="left"/>
        <w:rPr>
          <w:rStyle w:val="rponse"/>
        </w:rPr>
      </w:pPr>
    </w:p>
    <w:p w14:paraId="0D03840D" w14:textId="77777777" w:rsidR="00295FB5" w:rsidRPr="00295FB5" w:rsidRDefault="00295FB5" w:rsidP="00295FB5">
      <w:pPr>
        <w:pStyle w:val="Normetexte"/>
        <w:numPr>
          <w:ilvl w:val="0"/>
          <w:numId w:val="11"/>
        </w:numPr>
        <w:shd w:val="clear" w:color="auto" w:fill="auto"/>
        <w:ind w:left="567" w:right="4"/>
        <w:jc w:val="left"/>
        <w:rPr>
          <w:rStyle w:val="rponse"/>
        </w:rPr>
      </w:pPr>
    </w:p>
    <w:p w14:paraId="5AED9E18" w14:textId="77777777" w:rsidR="003E2C12" w:rsidRDefault="003E2C12">
      <w:pPr>
        <w:rPr>
          <w:b/>
        </w:rPr>
      </w:pPr>
      <w:r>
        <w:br w:type="page"/>
      </w:r>
    </w:p>
    <w:p w14:paraId="68D6E179" w14:textId="77777777" w:rsidR="00295FB5" w:rsidRDefault="003E2C12" w:rsidP="003E2C12">
      <w:pPr>
        <w:pStyle w:val="Titre4"/>
      </w:pPr>
      <w:r>
        <w:t>Syntaxe 2</w:t>
      </w:r>
    </w:p>
    <w:p w14:paraId="1694C83C" w14:textId="77777777" w:rsidR="003E2C12" w:rsidRDefault="003E2C12" w:rsidP="003E2C12">
      <w:pPr>
        <w:pStyle w:val="Requte"/>
      </w:pPr>
      <w:r>
        <w:t>INSERT INTO &lt;</w:t>
      </w:r>
      <w:proofErr w:type="spellStart"/>
      <w:r>
        <w:t>nom_table</w:t>
      </w:r>
      <w:proofErr w:type="spellEnd"/>
      <w:r>
        <w:t>&gt; [(champ</w:t>
      </w:r>
      <w:proofErr w:type="gramStart"/>
      <w:r>
        <w:t>1,champ</w:t>
      </w:r>
      <w:proofErr w:type="gramEnd"/>
      <w:r>
        <w:t xml:space="preserve">2,… </w:t>
      </w:r>
      <w:proofErr w:type="spellStart"/>
      <w:r>
        <w:t>champn</w:t>
      </w:r>
      <w:proofErr w:type="spellEnd"/>
      <w:r>
        <w:t>)]</w:t>
      </w:r>
      <w:r>
        <w:br/>
        <w:t xml:space="preserve">VALUES (val_champ1, val_champ2,… </w:t>
      </w:r>
      <w:proofErr w:type="spellStart"/>
      <w:r>
        <w:t>val_champn</w:t>
      </w:r>
      <w:proofErr w:type="spellEnd"/>
      <w:r>
        <w:t>)</w:t>
      </w:r>
    </w:p>
    <w:p w14:paraId="64D26123" w14:textId="77777777" w:rsidR="003E2C12" w:rsidRDefault="003E2C12" w:rsidP="003E2C12">
      <w:pPr>
        <w:pStyle w:val="Listepuces"/>
      </w:pPr>
      <w:r>
        <w:t>On a une table Articles</w:t>
      </w:r>
    </w:p>
    <w:p w14:paraId="75E57685" w14:textId="77777777" w:rsidR="003E2C12" w:rsidRDefault="003E2C12" w:rsidP="003E2C12">
      <w:pPr>
        <w:pStyle w:val="Listepuces2"/>
      </w:pPr>
      <w:proofErr w:type="spellStart"/>
      <w:r>
        <w:t>ArtCode</w:t>
      </w:r>
      <w:proofErr w:type="spellEnd"/>
      <w:r>
        <w:tab/>
      </w:r>
      <w:r>
        <w:tab/>
        <w:t>numérotation automatique</w:t>
      </w:r>
    </w:p>
    <w:p w14:paraId="7F00C15A" w14:textId="77777777" w:rsidR="003E2C12" w:rsidRDefault="003E2C12" w:rsidP="003E2C12">
      <w:pPr>
        <w:pStyle w:val="Listepuces2"/>
      </w:pPr>
      <w:proofErr w:type="spellStart"/>
      <w:r>
        <w:t>ArtNom</w:t>
      </w:r>
      <w:proofErr w:type="spellEnd"/>
      <w:r>
        <w:tab/>
      </w:r>
      <w:r>
        <w:tab/>
        <w:t>texte</w:t>
      </w:r>
    </w:p>
    <w:p w14:paraId="5B068F68" w14:textId="77777777" w:rsidR="003E2C12" w:rsidRDefault="003E2C12" w:rsidP="003E2C12">
      <w:pPr>
        <w:pStyle w:val="Listepuces2"/>
      </w:pPr>
      <w:proofErr w:type="spellStart"/>
      <w:r>
        <w:t>ArPrix</w:t>
      </w:r>
      <w:proofErr w:type="spellEnd"/>
      <w:r>
        <w:tab/>
      </w:r>
      <w:r>
        <w:tab/>
      </w:r>
      <w:r>
        <w:tab/>
        <w:t>monétaire</w:t>
      </w:r>
    </w:p>
    <w:p w14:paraId="25B87069" w14:textId="77777777" w:rsidR="003E2C12" w:rsidRDefault="003E2C12" w:rsidP="003E2C12">
      <w:pPr>
        <w:pStyle w:val="Listepuces2"/>
      </w:pPr>
      <w:proofErr w:type="spellStart"/>
      <w:r>
        <w:t>ArtDisponible</w:t>
      </w:r>
      <w:proofErr w:type="spellEnd"/>
      <w:r>
        <w:tab/>
        <w:t>oui/non</w:t>
      </w:r>
    </w:p>
    <w:p w14:paraId="2FBD27A4" w14:textId="77777777" w:rsidR="003E2C12" w:rsidRPr="00E322D5" w:rsidRDefault="003E2C12" w:rsidP="003E2C12">
      <w:pPr>
        <w:pStyle w:val="Requte"/>
        <w:rPr>
          <w:rStyle w:val="rponse2"/>
        </w:rPr>
      </w:pPr>
      <w:r w:rsidRPr="00E322D5">
        <w:rPr>
          <w:rStyle w:val="rponse2"/>
        </w:rPr>
        <w:t>INSERT INTO Articles (</w:t>
      </w:r>
      <w:proofErr w:type="spellStart"/>
      <w:r w:rsidRPr="00E322D5">
        <w:rPr>
          <w:rStyle w:val="rponse2"/>
        </w:rPr>
        <w:t>ArPrix</w:t>
      </w:r>
      <w:proofErr w:type="spellEnd"/>
      <w:r w:rsidRPr="00E322D5">
        <w:rPr>
          <w:rStyle w:val="rponse2"/>
        </w:rPr>
        <w:t xml:space="preserve">, </w:t>
      </w:r>
      <w:proofErr w:type="spellStart"/>
      <w:r w:rsidRPr="00E322D5">
        <w:rPr>
          <w:rStyle w:val="rponse2"/>
        </w:rPr>
        <w:t>ArtDisponible</w:t>
      </w:r>
      <w:proofErr w:type="spellEnd"/>
      <w:r w:rsidRPr="00E322D5">
        <w:rPr>
          <w:rStyle w:val="rponse2"/>
        </w:rPr>
        <w:t xml:space="preserve">, </w:t>
      </w:r>
      <w:proofErr w:type="spellStart"/>
      <w:r w:rsidRPr="00E322D5">
        <w:rPr>
          <w:rStyle w:val="rponse2"/>
        </w:rPr>
        <w:t>ArtCode</w:t>
      </w:r>
      <w:proofErr w:type="spellEnd"/>
      <w:r w:rsidRPr="00E322D5">
        <w:rPr>
          <w:rStyle w:val="rponse2"/>
        </w:rPr>
        <w:t xml:space="preserve">, </w:t>
      </w:r>
      <w:proofErr w:type="spellStart"/>
      <w:r w:rsidRPr="00E322D5">
        <w:rPr>
          <w:rStyle w:val="rponse2"/>
        </w:rPr>
        <w:t>ArtNom</w:t>
      </w:r>
      <w:proofErr w:type="spellEnd"/>
      <w:r w:rsidRPr="00E322D5">
        <w:rPr>
          <w:rStyle w:val="rponse2"/>
        </w:rPr>
        <w:t>)</w:t>
      </w:r>
      <w:r w:rsidRPr="00E322D5">
        <w:rPr>
          <w:rStyle w:val="rponse2"/>
        </w:rPr>
        <w:br/>
        <w:t xml:space="preserve">VALUES (22.50, </w:t>
      </w:r>
      <w:proofErr w:type="spellStart"/>
      <w:r w:rsidRPr="00E322D5">
        <w:rPr>
          <w:rStyle w:val="rponse2"/>
        </w:rPr>
        <w:t>true</w:t>
      </w:r>
      <w:proofErr w:type="spellEnd"/>
      <w:r w:rsidRPr="00E322D5">
        <w:rPr>
          <w:rStyle w:val="rponse2"/>
        </w:rPr>
        <w:t>, 8, "Couteau")</w:t>
      </w:r>
    </w:p>
    <w:p w14:paraId="06A67A99" w14:textId="77777777" w:rsidR="00E322D5" w:rsidRDefault="00E322D5" w:rsidP="003E2C12">
      <w:pPr>
        <w:pStyle w:val="Requte"/>
      </w:pPr>
    </w:p>
    <w:p w14:paraId="3BBA0604" w14:textId="77777777" w:rsidR="00E322D5" w:rsidRDefault="00E322D5" w:rsidP="003E2C12">
      <w:pPr>
        <w:pStyle w:val="Requte"/>
      </w:pPr>
    </w:p>
    <w:p w14:paraId="6A859766" w14:textId="77777777" w:rsidR="00E322D5" w:rsidRDefault="00E322D5" w:rsidP="003E2C12">
      <w:pPr>
        <w:pStyle w:val="Requte"/>
      </w:pPr>
    </w:p>
    <w:p w14:paraId="220E1CFE" w14:textId="77777777" w:rsidR="003E2C12" w:rsidRDefault="003E2C12" w:rsidP="003E2C12">
      <w:pPr>
        <w:pStyle w:val="Listepuces2"/>
      </w:pPr>
      <w:r>
        <w:t>On pourrait faire aussi :</w:t>
      </w:r>
    </w:p>
    <w:p w14:paraId="127AF632" w14:textId="77777777" w:rsidR="003E2C12" w:rsidRPr="00E322D5" w:rsidRDefault="003E2C12" w:rsidP="003E2C12">
      <w:pPr>
        <w:pStyle w:val="Requte"/>
        <w:rPr>
          <w:rStyle w:val="rponse2"/>
        </w:rPr>
      </w:pPr>
      <w:r w:rsidRPr="00E322D5">
        <w:rPr>
          <w:rStyle w:val="rponse2"/>
        </w:rPr>
        <w:t>INSERT INTO Articles</w:t>
      </w:r>
      <w:r w:rsidRPr="00E322D5">
        <w:rPr>
          <w:rStyle w:val="rponse2"/>
        </w:rPr>
        <w:br/>
        <w:t xml:space="preserve">VALUES (22, </w:t>
      </w:r>
      <w:r w:rsidR="003E48D7" w:rsidRPr="00E322D5">
        <w:rPr>
          <w:rStyle w:val="rponse2"/>
        </w:rPr>
        <w:t>"lames de rasoir", 0.55, yes</w:t>
      </w:r>
      <w:r w:rsidRPr="00E322D5">
        <w:rPr>
          <w:rStyle w:val="rponse2"/>
        </w:rPr>
        <w:t>)</w:t>
      </w:r>
    </w:p>
    <w:p w14:paraId="12439F4E" w14:textId="77777777" w:rsidR="00E322D5" w:rsidRDefault="00E322D5" w:rsidP="003E2C12">
      <w:pPr>
        <w:pStyle w:val="Requte"/>
      </w:pPr>
    </w:p>
    <w:p w14:paraId="47431D39" w14:textId="77777777" w:rsidR="00E322D5" w:rsidRDefault="00E322D5" w:rsidP="003E2C12">
      <w:pPr>
        <w:pStyle w:val="Requte"/>
      </w:pPr>
    </w:p>
    <w:p w14:paraId="74C4DBC9" w14:textId="77777777" w:rsidR="00E322D5" w:rsidRDefault="00E322D5" w:rsidP="003E2C12">
      <w:pPr>
        <w:pStyle w:val="Requte"/>
      </w:pPr>
    </w:p>
    <w:p w14:paraId="3F30A42F" w14:textId="77777777" w:rsidR="003E48D7" w:rsidRDefault="003E48D7" w:rsidP="003E48D7">
      <w:pPr>
        <w:pStyle w:val="Norme"/>
        <w:rPr>
          <w:caps w:val="0"/>
        </w:rPr>
      </w:pPr>
      <w:r>
        <w:rPr>
          <w:caps w:val="0"/>
        </w:rPr>
        <w:t>Note</w:t>
      </w:r>
    </w:p>
    <w:p w14:paraId="481763C9" w14:textId="77777777" w:rsidR="003E48D7" w:rsidRDefault="003E48D7" w:rsidP="003E48D7">
      <w:pPr>
        <w:pStyle w:val="Normetexte"/>
        <w:pBdr>
          <w:right w:val="single" w:sz="12" w:space="0" w:color="auto"/>
        </w:pBdr>
        <w:ind w:left="142" w:right="4"/>
      </w:pPr>
      <w:r>
        <w:t>Si on ne met pas de liste de champs, toutes les valeurs doivent y être et de bon type.</w:t>
      </w:r>
    </w:p>
    <w:p w14:paraId="445BDF26" w14:textId="77777777" w:rsidR="00E322D5" w:rsidRDefault="00E322D5">
      <w:r>
        <w:br w:type="page"/>
      </w:r>
    </w:p>
    <w:p w14:paraId="138C9970" w14:textId="77777777" w:rsidR="003E48D7" w:rsidRDefault="003E48D7" w:rsidP="003E48D7">
      <w:pPr>
        <w:pStyle w:val="Listepuces"/>
      </w:pPr>
      <w:r>
        <w:t xml:space="preserve">Comme </w:t>
      </w:r>
      <w:proofErr w:type="spellStart"/>
      <w:r>
        <w:t>ArtCode</w:t>
      </w:r>
      <w:proofErr w:type="spellEnd"/>
      <w:r>
        <w:t xml:space="preserve"> est une numérotation automatique les 2 requêtes suivantes fonctionnent!</w:t>
      </w:r>
    </w:p>
    <w:p w14:paraId="13E70EFE" w14:textId="77777777" w:rsidR="003E48D7" w:rsidRDefault="003E48D7" w:rsidP="003E48D7">
      <w:pPr>
        <w:pStyle w:val="Requte"/>
      </w:pPr>
      <w:r>
        <w:t>INSERT INTO Articles (</w:t>
      </w:r>
      <w:proofErr w:type="spellStart"/>
      <w:r>
        <w:t>ArtNom</w:t>
      </w:r>
      <w:proofErr w:type="spellEnd"/>
      <w:r>
        <w:t xml:space="preserve">, </w:t>
      </w:r>
      <w:proofErr w:type="spellStart"/>
      <w:r>
        <w:t>ArtPrix</w:t>
      </w:r>
      <w:proofErr w:type="spellEnd"/>
      <w:r>
        <w:t xml:space="preserve">, </w:t>
      </w:r>
      <w:proofErr w:type="spellStart"/>
      <w:r>
        <w:t>ArtDisponible</w:t>
      </w:r>
      <w:proofErr w:type="spellEnd"/>
      <w:r>
        <w:t>)</w:t>
      </w:r>
      <w:r>
        <w:br/>
        <w:t>VALUES ("ça fonctionne!", 3.45, no)</w:t>
      </w:r>
    </w:p>
    <w:p w14:paraId="2236EDAF" w14:textId="77777777" w:rsidR="003E48D7" w:rsidRDefault="003E48D7" w:rsidP="003E48D7">
      <w:pPr>
        <w:pStyle w:val="Listepuces"/>
      </w:pPr>
      <w:r>
        <w:t xml:space="preserve">Si </w:t>
      </w:r>
      <w:proofErr w:type="spellStart"/>
      <w:r>
        <w:t>ArtPrix</w:t>
      </w:r>
      <w:proofErr w:type="spellEnd"/>
      <w:r>
        <w:t xml:space="preserve"> et </w:t>
      </w:r>
      <w:proofErr w:type="spellStart"/>
      <w:r>
        <w:t>ArtDisponible</w:t>
      </w:r>
      <w:proofErr w:type="spellEnd"/>
      <w:r>
        <w:t xml:space="preserve"> ont des valeurs par défaut</w:t>
      </w:r>
    </w:p>
    <w:p w14:paraId="30490A06" w14:textId="77777777" w:rsidR="003E48D7" w:rsidRDefault="003E48D7" w:rsidP="003E48D7">
      <w:pPr>
        <w:pStyle w:val="Requte"/>
      </w:pPr>
      <w:r>
        <w:t>INSERT INTO Articles (</w:t>
      </w:r>
      <w:proofErr w:type="spellStart"/>
      <w:r>
        <w:t>ArtNom</w:t>
      </w:r>
      <w:proofErr w:type="spellEnd"/>
      <w:r>
        <w:t>)</w:t>
      </w:r>
      <w:r>
        <w:br/>
        <w:t xml:space="preserve">VALUES ("ça fonctionne </w:t>
      </w:r>
      <w:proofErr w:type="gramStart"/>
      <w:r>
        <w:t>aussi!!!</w:t>
      </w:r>
      <w:proofErr w:type="gramEnd"/>
      <w:r>
        <w:t>")</w:t>
      </w:r>
    </w:p>
    <w:p w14:paraId="7D124B89" w14:textId="77777777" w:rsidR="008D39E2" w:rsidRDefault="008D39E2" w:rsidP="008D39E2"/>
    <w:p w14:paraId="41E8D249" w14:textId="77777777" w:rsidR="008D39E2" w:rsidRDefault="008D39E2" w:rsidP="008D39E2"/>
    <w:p w14:paraId="1BD81CC1" w14:textId="77777777" w:rsidR="008D39E2" w:rsidRPr="008D39E2" w:rsidRDefault="008D39E2" w:rsidP="008D39E2"/>
    <w:p w14:paraId="4CD3D09C" w14:textId="77777777" w:rsidR="003E48D7" w:rsidRDefault="003E48D7" w:rsidP="003E48D7">
      <w:pPr>
        <w:pStyle w:val="Listepuces"/>
      </w:pPr>
      <w:r>
        <w:t>VALUES accepte, en fait, une liste d’expression</w:t>
      </w:r>
    </w:p>
    <w:p w14:paraId="74F6C8DC" w14:textId="77777777" w:rsidR="003E48D7" w:rsidRDefault="00E322D5" w:rsidP="00E322D5">
      <w:pPr>
        <w:pStyle w:val="Requte"/>
      </w:pPr>
      <w:r>
        <w:t>INSERT INTO Articles (</w:t>
      </w:r>
      <w:proofErr w:type="spellStart"/>
      <w:r>
        <w:t>ArtNom</w:t>
      </w:r>
      <w:proofErr w:type="spellEnd"/>
      <w:r>
        <w:t xml:space="preserve">, </w:t>
      </w:r>
      <w:proofErr w:type="spellStart"/>
      <w:r>
        <w:t>ArtPrix</w:t>
      </w:r>
      <w:proofErr w:type="spellEnd"/>
      <w:r>
        <w:t>)</w:t>
      </w:r>
      <w:r>
        <w:br/>
        <w:t>VALUES ("bidule", 15*10)</w:t>
      </w:r>
    </w:p>
    <w:p w14:paraId="3A84981C" w14:textId="77777777" w:rsidR="00E322D5" w:rsidRDefault="00E322D5" w:rsidP="00E322D5">
      <w:pPr>
        <w:jc w:val="center"/>
        <w:rPr>
          <w:b/>
        </w:rPr>
      </w:pPr>
      <w:r w:rsidRPr="00E322D5">
        <w:rPr>
          <w:b/>
        </w:rPr>
        <w:t>OU</w:t>
      </w:r>
    </w:p>
    <w:p w14:paraId="0BCC2B23" w14:textId="77777777" w:rsidR="00E322D5" w:rsidRDefault="00E322D5" w:rsidP="00E322D5">
      <w:pPr>
        <w:pStyle w:val="Requte"/>
      </w:pPr>
      <w:r>
        <w:t>INSERT INTO Articles (</w:t>
      </w:r>
      <w:proofErr w:type="spellStart"/>
      <w:r>
        <w:t>ArtNom</w:t>
      </w:r>
      <w:proofErr w:type="spellEnd"/>
      <w:r>
        <w:t xml:space="preserve">, </w:t>
      </w:r>
      <w:proofErr w:type="spellStart"/>
      <w:r>
        <w:t>ArtPrix</w:t>
      </w:r>
      <w:proofErr w:type="spellEnd"/>
      <w:r>
        <w:t>)</w:t>
      </w:r>
      <w:r>
        <w:br/>
        <w:t xml:space="preserve">VALUES ("cossin", </w:t>
      </w:r>
      <w:proofErr w:type="gramStart"/>
      <w:r>
        <w:t>abs(</w:t>
      </w:r>
      <w:proofErr w:type="gramEnd"/>
      <w:r>
        <w:t>-55))</w:t>
      </w:r>
    </w:p>
    <w:p w14:paraId="329FA3B3" w14:textId="77777777" w:rsidR="008D39E2" w:rsidRDefault="008D39E2" w:rsidP="00E322D5">
      <w:pPr>
        <w:pStyle w:val="Norme"/>
      </w:pPr>
    </w:p>
    <w:p w14:paraId="3157D688" w14:textId="77777777" w:rsidR="008D39E2" w:rsidRDefault="008D39E2" w:rsidP="00E322D5">
      <w:pPr>
        <w:pStyle w:val="Norme"/>
      </w:pPr>
    </w:p>
    <w:p w14:paraId="11CDE458" w14:textId="77777777" w:rsidR="00E322D5" w:rsidRDefault="00E322D5" w:rsidP="00E322D5">
      <w:pPr>
        <w:pStyle w:val="Norme"/>
        <w:rPr>
          <w:caps w:val="0"/>
        </w:rPr>
      </w:pPr>
      <w:r>
        <w:t>A</w:t>
      </w:r>
      <w:r>
        <w:rPr>
          <w:caps w:val="0"/>
        </w:rPr>
        <w:t>ttention :</w:t>
      </w:r>
    </w:p>
    <w:p w14:paraId="22BDBBA5" w14:textId="77777777" w:rsidR="00E322D5" w:rsidRDefault="00E322D5" w:rsidP="00E322D5">
      <w:pPr>
        <w:pStyle w:val="Requte"/>
      </w:pPr>
      <w:r>
        <w:t>INSERT INTO Articles (</w:t>
      </w:r>
      <w:proofErr w:type="spellStart"/>
      <w:r>
        <w:t>ArtNom</w:t>
      </w:r>
      <w:proofErr w:type="spellEnd"/>
      <w:r>
        <w:t xml:space="preserve">, </w:t>
      </w:r>
      <w:proofErr w:type="spellStart"/>
      <w:r>
        <w:t>ArtPrix</w:t>
      </w:r>
      <w:proofErr w:type="spellEnd"/>
      <w:r>
        <w:t>)</w:t>
      </w:r>
      <w:r>
        <w:br/>
        <w:t>VALUES ("</w:t>
      </w:r>
      <w:proofErr w:type="spellStart"/>
      <w:r>
        <w:t>kessécadonne</w:t>
      </w:r>
      <w:proofErr w:type="spellEnd"/>
      <w:r>
        <w:t>", curieux)</w:t>
      </w:r>
    </w:p>
    <w:p w14:paraId="63D45AD7" w14:textId="77777777" w:rsidR="00E322D5" w:rsidRDefault="00E322D5" w:rsidP="00E322D5">
      <w:pPr>
        <w:pStyle w:val="Normetexte"/>
        <w:pBdr>
          <w:right w:val="single" w:sz="12" w:space="0" w:color="auto"/>
        </w:pBdr>
        <w:ind w:left="851" w:right="855"/>
      </w:pPr>
      <w:r>
        <w:t xml:space="preserve">Avec l’interface, Access pensera que </w:t>
      </w:r>
      <w:r w:rsidRPr="005D6E53">
        <w:rPr>
          <w:i/>
        </w:rPr>
        <w:t>curieux</w:t>
      </w:r>
      <w:r>
        <w:t xml:space="preserve"> est un paramètre! Mais dans l’exécution du code VBA, on devrait avoir une erreur.</w:t>
      </w:r>
    </w:p>
    <w:p w14:paraId="64ADE942" w14:textId="77777777" w:rsidR="005D6E53" w:rsidRDefault="005D6E53">
      <w:pPr>
        <w:rPr>
          <w:b/>
          <w:u w:val="single"/>
        </w:rPr>
      </w:pPr>
      <w:r>
        <w:br w:type="page"/>
      </w:r>
    </w:p>
    <w:p w14:paraId="7EDA6C2E" w14:textId="77777777" w:rsidR="005D6E53" w:rsidRDefault="005D6E53" w:rsidP="005D6E53">
      <w:pPr>
        <w:pStyle w:val="Titre3"/>
      </w:pPr>
      <w:r>
        <w:t>Exemples avec LNH.mdb</w:t>
      </w:r>
    </w:p>
    <w:p w14:paraId="1C750D6F" w14:textId="77777777" w:rsidR="005829D8" w:rsidRDefault="005829D8" w:rsidP="005D6E53">
      <w:pPr>
        <w:pStyle w:val="Titre4"/>
      </w:pPr>
      <w:r>
        <w:t>Exemple 1</w:t>
      </w:r>
    </w:p>
    <w:p w14:paraId="51912461" w14:textId="77777777" w:rsidR="005D6E53" w:rsidRDefault="00785F0F" w:rsidP="005D6E53">
      <w:pPr>
        <w:pStyle w:val="Listepuces"/>
      </w:pPr>
      <w:r w:rsidRPr="00785F0F">
        <w:t>Req1&gt;</w:t>
      </w:r>
      <w:proofErr w:type="spellStart"/>
      <w:r w:rsidRPr="00785F0F">
        <w:t>PoidsCanadiens</w:t>
      </w:r>
      <w:proofErr w:type="spellEnd"/>
    </w:p>
    <w:p w14:paraId="482D7AE6" w14:textId="77777777" w:rsidR="005829D8" w:rsidRDefault="005829D8" w:rsidP="005829D8">
      <w:pPr>
        <w:pStyle w:val="Listepuces2"/>
      </w:pPr>
      <w:r>
        <w:t>Nommez un joueur actif dont le poids est supérieur au poids de tout joueur des canadiens.</w:t>
      </w:r>
    </w:p>
    <w:p w14:paraId="13D0A558" w14:textId="77777777" w:rsidR="005D6E53" w:rsidRPr="005829D8" w:rsidRDefault="00785F0F" w:rsidP="00785F0F">
      <w:pPr>
        <w:pStyle w:val="Requte"/>
        <w:rPr>
          <w:rStyle w:val="rponse2"/>
        </w:rPr>
      </w:pPr>
      <w:r w:rsidRPr="005829D8">
        <w:rPr>
          <w:rStyle w:val="rponse2"/>
        </w:rPr>
        <w:t xml:space="preserve">SELECT Top 1 </w:t>
      </w:r>
      <w:proofErr w:type="spellStart"/>
      <w:r w:rsidRPr="005829D8">
        <w:rPr>
          <w:rStyle w:val="rponse2"/>
        </w:rPr>
        <w:t>JouNom</w:t>
      </w:r>
      <w:proofErr w:type="spellEnd"/>
      <w:r w:rsidRPr="005829D8">
        <w:rPr>
          <w:rStyle w:val="rponse2"/>
        </w:rPr>
        <w:t xml:space="preserve">, </w:t>
      </w:r>
      <w:proofErr w:type="spellStart"/>
      <w:r w:rsidRPr="005829D8">
        <w:rPr>
          <w:rStyle w:val="rponse2"/>
        </w:rPr>
        <w:t>JouPrénom</w:t>
      </w:r>
      <w:proofErr w:type="spellEnd"/>
      <w:r w:rsidRPr="005829D8">
        <w:rPr>
          <w:rStyle w:val="rponse2"/>
        </w:rPr>
        <w:t xml:space="preserve">, </w:t>
      </w:r>
      <w:proofErr w:type="spellStart"/>
      <w:r w:rsidRPr="005829D8">
        <w:rPr>
          <w:rStyle w:val="rponse2"/>
        </w:rPr>
        <w:t>JouPoids</w:t>
      </w:r>
      <w:proofErr w:type="spellEnd"/>
      <w:r w:rsidRPr="005829D8">
        <w:rPr>
          <w:rStyle w:val="rponse2"/>
        </w:rPr>
        <w:br/>
        <w:t>FROM Joueurs</w:t>
      </w:r>
      <w:r w:rsidRPr="005829D8">
        <w:rPr>
          <w:rStyle w:val="rponse2"/>
        </w:rPr>
        <w:br/>
        <w:t xml:space="preserve">WHERE </w:t>
      </w:r>
      <w:proofErr w:type="spellStart"/>
      <w:r w:rsidRPr="005829D8">
        <w:rPr>
          <w:rStyle w:val="rponse2"/>
        </w:rPr>
        <w:t>JouEstActif</w:t>
      </w:r>
      <w:proofErr w:type="spellEnd"/>
      <w:r w:rsidRPr="005829D8">
        <w:rPr>
          <w:rStyle w:val="rponse2"/>
        </w:rPr>
        <w:t xml:space="preserve"> AND </w:t>
      </w:r>
      <w:proofErr w:type="spellStart"/>
      <w:r w:rsidRPr="005829D8">
        <w:rPr>
          <w:rStyle w:val="rponse2"/>
        </w:rPr>
        <w:t>JouPoids</w:t>
      </w:r>
      <w:proofErr w:type="spellEnd"/>
      <w:r w:rsidRPr="005829D8">
        <w:rPr>
          <w:rStyle w:val="rponse2"/>
        </w:rPr>
        <w:t xml:space="preserve"> &gt; ALL (SELECT </w:t>
      </w:r>
      <w:proofErr w:type="spellStart"/>
      <w:r w:rsidRPr="005829D8">
        <w:rPr>
          <w:rStyle w:val="rponse2"/>
        </w:rPr>
        <w:t>Joupoids</w:t>
      </w:r>
      <w:proofErr w:type="spellEnd"/>
      <w:r w:rsidRPr="005829D8">
        <w:rPr>
          <w:rStyle w:val="rponse2"/>
        </w:rPr>
        <w:br/>
      </w:r>
      <w:r w:rsidR="005829D8" w:rsidRPr="005829D8">
        <w:rPr>
          <w:rStyle w:val="rponse2"/>
        </w:rPr>
        <w:t xml:space="preserve"> </w:t>
      </w:r>
      <w:r w:rsidR="005829D8" w:rsidRPr="005829D8">
        <w:rPr>
          <w:rStyle w:val="rponse2"/>
        </w:rPr>
        <w:tab/>
      </w:r>
      <w:r w:rsidR="005829D8" w:rsidRPr="005829D8">
        <w:rPr>
          <w:rStyle w:val="rponse2"/>
        </w:rPr>
        <w:tab/>
      </w:r>
      <w:r w:rsidR="005829D8" w:rsidRPr="005829D8">
        <w:rPr>
          <w:rStyle w:val="rponse2"/>
        </w:rPr>
        <w:tab/>
      </w:r>
      <w:r w:rsidRPr="005829D8">
        <w:rPr>
          <w:rStyle w:val="rponse2"/>
        </w:rPr>
        <w:t>FROM Joueurs INNER JOIN Équipes</w:t>
      </w:r>
      <w:r w:rsidR="005829D8" w:rsidRPr="005829D8">
        <w:rPr>
          <w:rStyle w:val="rponse2"/>
        </w:rPr>
        <w:br/>
      </w:r>
      <w:r w:rsidRPr="005829D8">
        <w:rPr>
          <w:rStyle w:val="rponse2"/>
        </w:rPr>
        <w:t xml:space="preserve"> </w:t>
      </w:r>
      <w:r w:rsidR="005829D8" w:rsidRPr="005829D8">
        <w:rPr>
          <w:rStyle w:val="rponse2"/>
        </w:rPr>
        <w:tab/>
      </w:r>
      <w:r w:rsidR="005829D8" w:rsidRPr="005829D8">
        <w:rPr>
          <w:rStyle w:val="rponse2"/>
        </w:rPr>
        <w:tab/>
      </w:r>
      <w:r w:rsidR="005829D8" w:rsidRPr="005829D8">
        <w:rPr>
          <w:rStyle w:val="rponse2"/>
        </w:rPr>
        <w:tab/>
      </w:r>
      <w:r w:rsidR="005829D8" w:rsidRPr="005829D8">
        <w:rPr>
          <w:rStyle w:val="rponse2"/>
        </w:rPr>
        <w:tab/>
      </w:r>
      <w:r w:rsidRPr="005829D8">
        <w:rPr>
          <w:rStyle w:val="rponse2"/>
        </w:rPr>
        <w:t xml:space="preserve">ON </w:t>
      </w:r>
      <w:proofErr w:type="spellStart"/>
      <w:r w:rsidRPr="005829D8">
        <w:rPr>
          <w:rStyle w:val="rponse2"/>
        </w:rPr>
        <w:t>Équipes.ÉquipeCode</w:t>
      </w:r>
      <w:proofErr w:type="spellEnd"/>
      <w:r w:rsidRPr="005829D8">
        <w:rPr>
          <w:rStyle w:val="rponse2"/>
        </w:rPr>
        <w:t>=</w:t>
      </w:r>
      <w:proofErr w:type="spellStart"/>
      <w:r w:rsidRPr="005829D8">
        <w:rPr>
          <w:rStyle w:val="rponse2"/>
        </w:rPr>
        <w:t>Joueurs.JouCodeÉquipe</w:t>
      </w:r>
      <w:proofErr w:type="spellEnd"/>
      <w:r w:rsidR="005829D8" w:rsidRPr="005829D8">
        <w:rPr>
          <w:rStyle w:val="rponse2"/>
        </w:rPr>
        <w:br/>
        <w:t xml:space="preserve"> </w:t>
      </w:r>
      <w:r w:rsidR="005829D8" w:rsidRPr="005829D8">
        <w:rPr>
          <w:rStyle w:val="rponse2"/>
        </w:rPr>
        <w:tab/>
      </w:r>
      <w:r w:rsidR="005829D8" w:rsidRPr="005829D8">
        <w:rPr>
          <w:rStyle w:val="rponse2"/>
        </w:rPr>
        <w:tab/>
      </w:r>
      <w:r w:rsidR="005829D8" w:rsidRPr="005829D8">
        <w:rPr>
          <w:rStyle w:val="rponse2"/>
        </w:rPr>
        <w:tab/>
      </w:r>
      <w:r w:rsidRPr="005829D8">
        <w:rPr>
          <w:rStyle w:val="rponse2"/>
        </w:rPr>
        <w:t xml:space="preserve">WHERE </w:t>
      </w:r>
      <w:proofErr w:type="spellStart"/>
      <w:r w:rsidRPr="005829D8">
        <w:rPr>
          <w:rStyle w:val="rponse2"/>
        </w:rPr>
        <w:t>ÉquipeNom</w:t>
      </w:r>
      <w:proofErr w:type="spellEnd"/>
      <w:r w:rsidRPr="005829D8">
        <w:rPr>
          <w:rStyle w:val="rponse2"/>
        </w:rPr>
        <w:t xml:space="preserve"> = "Canadiens" AND </w:t>
      </w:r>
      <w:proofErr w:type="spellStart"/>
      <w:r w:rsidRPr="005829D8">
        <w:rPr>
          <w:rStyle w:val="rponse2"/>
        </w:rPr>
        <w:t>JouEstActif</w:t>
      </w:r>
      <w:proofErr w:type="spellEnd"/>
      <w:r w:rsidRPr="005829D8">
        <w:rPr>
          <w:rStyle w:val="rponse2"/>
        </w:rPr>
        <w:t>)</w:t>
      </w:r>
    </w:p>
    <w:p w14:paraId="4663E800" w14:textId="77777777" w:rsidR="005829D8" w:rsidRDefault="005829D8" w:rsidP="00785F0F">
      <w:pPr>
        <w:pStyle w:val="Requte"/>
      </w:pPr>
    </w:p>
    <w:p w14:paraId="01C82956" w14:textId="77777777" w:rsidR="005829D8" w:rsidRDefault="005829D8" w:rsidP="00785F0F">
      <w:pPr>
        <w:pStyle w:val="Requte"/>
      </w:pPr>
    </w:p>
    <w:p w14:paraId="76E679D7" w14:textId="77777777" w:rsidR="008D39E2" w:rsidRDefault="008D39E2" w:rsidP="00785F0F">
      <w:pPr>
        <w:pStyle w:val="Requte"/>
      </w:pPr>
    </w:p>
    <w:p w14:paraId="02DD36C1" w14:textId="77777777" w:rsidR="008D39E2" w:rsidRDefault="008D39E2" w:rsidP="00785F0F">
      <w:pPr>
        <w:pStyle w:val="Requte"/>
      </w:pPr>
    </w:p>
    <w:p w14:paraId="7B8A4813" w14:textId="77777777" w:rsidR="005829D8" w:rsidRDefault="005829D8" w:rsidP="00785F0F">
      <w:pPr>
        <w:pStyle w:val="Requte"/>
      </w:pPr>
    </w:p>
    <w:p w14:paraId="02FC096E" w14:textId="77777777" w:rsidR="005829D8" w:rsidRDefault="005829D8" w:rsidP="00785F0F">
      <w:pPr>
        <w:pStyle w:val="Requte"/>
      </w:pPr>
    </w:p>
    <w:p w14:paraId="1A026335" w14:textId="77777777" w:rsidR="005829D8" w:rsidRDefault="005829D8" w:rsidP="00785F0F">
      <w:pPr>
        <w:pStyle w:val="Requte"/>
      </w:pPr>
    </w:p>
    <w:p w14:paraId="68A49C1B" w14:textId="77777777" w:rsidR="005829D8" w:rsidRDefault="005829D8" w:rsidP="00785F0F">
      <w:pPr>
        <w:pStyle w:val="Requte"/>
      </w:pPr>
    </w:p>
    <w:p w14:paraId="0E059CF7" w14:textId="77777777" w:rsidR="005829D8" w:rsidRDefault="005829D8" w:rsidP="005829D8">
      <w:pPr>
        <w:pStyle w:val="Listepuces2"/>
      </w:pPr>
      <w:r>
        <w:t>Si on utilisait ANY à la place de ALL, ça voudrait dire qu’on voudrait un joueur ayant poids plus grand que n’importe quel joueur des Canadiens (au moins plus grand que le plus petit des poids).</w:t>
      </w:r>
    </w:p>
    <w:p w14:paraId="08636B74" w14:textId="77777777" w:rsidR="008D39E2" w:rsidRDefault="008D39E2">
      <w:pPr>
        <w:rPr>
          <w:b/>
        </w:rPr>
      </w:pPr>
      <w:r>
        <w:br w:type="page"/>
      </w:r>
    </w:p>
    <w:p w14:paraId="691DEBB3" w14:textId="77777777" w:rsidR="005829D8" w:rsidRDefault="005829D8" w:rsidP="005829D8">
      <w:pPr>
        <w:pStyle w:val="Titre4"/>
      </w:pPr>
      <w:r>
        <w:t>Exemple 2</w:t>
      </w:r>
    </w:p>
    <w:p w14:paraId="3BE81276" w14:textId="77777777" w:rsidR="005829D8" w:rsidRDefault="005829D8" w:rsidP="005829D8">
      <w:pPr>
        <w:pStyle w:val="Listepuces2"/>
      </w:pPr>
      <w:r>
        <w:t>Souvent une sous-requête peut être traitée avec une requête utilisant une autre requête.</w:t>
      </w:r>
    </w:p>
    <w:p w14:paraId="511909F0" w14:textId="77777777" w:rsidR="005829D8" w:rsidRPr="005829D8" w:rsidRDefault="005829D8" w:rsidP="005829D8">
      <w:pPr>
        <w:pStyle w:val="Listepuces2"/>
      </w:pPr>
      <w:r>
        <w:t>On veut connaître une équipe qui n’a pas fait exactement 6 buts durant une partie à la maison.</w:t>
      </w:r>
    </w:p>
    <w:p w14:paraId="489F2A8F" w14:textId="77777777" w:rsidR="005829D8" w:rsidRDefault="005829D8" w:rsidP="005829D8">
      <w:pPr>
        <w:pStyle w:val="Listepuces"/>
      </w:pPr>
      <w:r>
        <w:t>ReqÉquipePas6ButsMaisonAvecSS</w:t>
      </w:r>
    </w:p>
    <w:p w14:paraId="1D3078C8" w14:textId="77777777" w:rsidR="005829D8" w:rsidRPr="008D39E2" w:rsidRDefault="005829D8" w:rsidP="005829D8">
      <w:pPr>
        <w:pStyle w:val="Requte"/>
        <w:rPr>
          <w:rStyle w:val="rponse2"/>
        </w:rPr>
      </w:pPr>
      <w:r w:rsidRPr="008D39E2">
        <w:rPr>
          <w:rStyle w:val="rponse2"/>
        </w:rPr>
        <w:t xml:space="preserve">SELECT TOP 10 </w:t>
      </w:r>
      <w:proofErr w:type="spellStart"/>
      <w:r w:rsidRPr="008D39E2">
        <w:rPr>
          <w:rStyle w:val="rponse2"/>
        </w:rPr>
        <w:t>ÉquipeNom</w:t>
      </w:r>
      <w:proofErr w:type="spellEnd"/>
      <w:r w:rsidRPr="008D39E2">
        <w:rPr>
          <w:rStyle w:val="rponse2"/>
        </w:rPr>
        <w:br/>
        <w:t>FROM Équipes</w:t>
      </w:r>
      <w:r w:rsidRPr="008D39E2">
        <w:rPr>
          <w:rStyle w:val="rponse2"/>
        </w:rPr>
        <w:br/>
        <w:t xml:space="preserve">WHERE </w:t>
      </w:r>
      <w:proofErr w:type="spellStart"/>
      <w:r w:rsidRPr="008D39E2">
        <w:rPr>
          <w:rStyle w:val="rponse2"/>
        </w:rPr>
        <w:t>ÉquipeNom</w:t>
      </w:r>
      <w:proofErr w:type="spellEnd"/>
      <w:r w:rsidRPr="008D39E2">
        <w:rPr>
          <w:rStyle w:val="rponse2"/>
        </w:rPr>
        <w:t xml:space="preserve"> NOT IN (SELECT DISTINCT </w:t>
      </w:r>
      <w:proofErr w:type="spellStart"/>
      <w:r w:rsidRPr="008D39E2">
        <w:rPr>
          <w:rStyle w:val="rponse2"/>
        </w:rPr>
        <w:t>ÉquipeNom</w:t>
      </w:r>
      <w:proofErr w:type="spellEnd"/>
      <w:r w:rsidR="008D39E2" w:rsidRPr="008D39E2">
        <w:rPr>
          <w:rStyle w:val="rponse2"/>
        </w:rPr>
        <w:br/>
        <w:t xml:space="preserve"> </w:t>
      </w:r>
      <w:r w:rsidR="008D39E2" w:rsidRPr="008D39E2">
        <w:rPr>
          <w:rStyle w:val="rponse2"/>
        </w:rPr>
        <w:tab/>
      </w:r>
      <w:r w:rsidR="008D39E2" w:rsidRPr="008D39E2">
        <w:rPr>
          <w:rStyle w:val="rponse2"/>
        </w:rPr>
        <w:tab/>
      </w:r>
      <w:r w:rsidR="008D39E2" w:rsidRPr="008D39E2">
        <w:rPr>
          <w:rStyle w:val="rponse2"/>
        </w:rPr>
        <w:tab/>
      </w:r>
      <w:r w:rsidRPr="008D39E2">
        <w:rPr>
          <w:rStyle w:val="rponse2"/>
        </w:rPr>
        <w:t>FROM Équipes INNER JOIN Parties</w:t>
      </w:r>
      <w:r w:rsidR="008D39E2" w:rsidRPr="008D39E2">
        <w:rPr>
          <w:rStyle w:val="rponse2"/>
        </w:rPr>
        <w:br/>
      </w:r>
      <w:r w:rsidRPr="008D39E2">
        <w:rPr>
          <w:rStyle w:val="rponse2"/>
        </w:rPr>
        <w:t xml:space="preserve"> </w:t>
      </w:r>
      <w:r w:rsidR="008D39E2" w:rsidRPr="008D39E2">
        <w:rPr>
          <w:rStyle w:val="rponse2"/>
        </w:rPr>
        <w:tab/>
      </w:r>
      <w:r w:rsidR="008D39E2" w:rsidRPr="008D39E2">
        <w:rPr>
          <w:rStyle w:val="rponse2"/>
        </w:rPr>
        <w:tab/>
      </w:r>
      <w:r w:rsidR="008D39E2" w:rsidRPr="008D39E2">
        <w:rPr>
          <w:rStyle w:val="rponse2"/>
        </w:rPr>
        <w:tab/>
      </w:r>
      <w:r w:rsidR="008D39E2" w:rsidRPr="008D39E2">
        <w:rPr>
          <w:rStyle w:val="rponse2"/>
        </w:rPr>
        <w:tab/>
      </w:r>
      <w:r w:rsidRPr="008D39E2">
        <w:rPr>
          <w:rStyle w:val="rponse2"/>
        </w:rPr>
        <w:t xml:space="preserve">ON </w:t>
      </w:r>
      <w:proofErr w:type="spellStart"/>
      <w:r w:rsidRPr="008D39E2">
        <w:rPr>
          <w:rStyle w:val="rponse2"/>
        </w:rPr>
        <w:t>Équipes.ÉquipeCode</w:t>
      </w:r>
      <w:proofErr w:type="spellEnd"/>
      <w:r w:rsidRPr="008D39E2">
        <w:rPr>
          <w:rStyle w:val="rponse2"/>
        </w:rPr>
        <w:t>=</w:t>
      </w:r>
      <w:proofErr w:type="spellStart"/>
      <w:r w:rsidRPr="008D39E2">
        <w:rPr>
          <w:rStyle w:val="rponse2"/>
        </w:rPr>
        <w:t>Parties.PartieCodeEqHo</w:t>
      </w:r>
      <w:proofErr w:type="spellEnd"/>
      <w:r w:rsidR="008D39E2" w:rsidRPr="008D39E2">
        <w:rPr>
          <w:rStyle w:val="rponse2"/>
        </w:rPr>
        <w:br/>
        <w:t xml:space="preserve"> </w:t>
      </w:r>
      <w:r w:rsidR="008D39E2" w:rsidRPr="008D39E2">
        <w:rPr>
          <w:rStyle w:val="rponse2"/>
        </w:rPr>
        <w:tab/>
      </w:r>
      <w:r w:rsidR="008D39E2" w:rsidRPr="008D39E2">
        <w:rPr>
          <w:rStyle w:val="rponse2"/>
        </w:rPr>
        <w:tab/>
      </w:r>
      <w:r w:rsidR="008D39E2" w:rsidRPr="008D39E2">
        <w:rPr>
          <w:rStyle w:val="rponse2"/>
        </w:rPr>
        <w:tab/>
      </w:r>
      <w:r w:rsidRPr="008D39E2">
        <w:rPr>
          <w:rStyle w:val="rponse2"/>
        </w:rPr>
        <w:t xml:space="preserve">WHERE </w:t>
      </w:r>
      <w:proofErr w:type="spellStart"/>
      <w:r w:rsidRPr="008D39E2">
        <w:rPr>
          <w:rStyle w:val="rponse2"/>
        </w:rPr>
        <w:t>PartieButsEqHo</w:t>
      </w:r>
      <w:proofErr w:type="spellEnd"/>
      <w:r w:rsidRPr="008D39E2">
        <w:rPr>
          <w:rStyle w:val="rponse2"/>
        </w:rPr>
        <w:t>=6);</w:t>
      </w:r>
    </w:p>
    <w:p w14:paraId="67965969" w14:textId="77777777" w:rsidR="008D39E2" w:rsidRDefault="008D39E2" w:rsidP="005829D8">
      <w:pPr>
        <w:pStyle w:val="Requte"/>
      </w:pPr>
    </w:p>
    <w:p w14:paraId="0DF0F94C" w14:textId="77777777" w:rsidR="008D39E2" w:rsidRDefault="008D39E2" w:rsidP="005829D8">
      <w:pPr>
        <w:pStyle w:val="Requte"/>
      </w:pPr>
    </w:p>
    <w:p w14:paraId="70989E84" w14:textId="77777777" w:rsidR="008D39E2" w:rsidRDefault="008D39E2" w:rsidP="005829D8">
      <w:pPr>
        <w:pStyle w:val="Requte"/>
      </w:pPr>
    </w:p>
    <w:p w14:paraId="2A0619DA" w14:textId="77777777" w:rsidR="008D39E2" w:rsidRDefault="008D39E2" w:rsidP="005829D8">
      <w:pPr>
        <w:pStyle w:val="Requte"/>
      </w:pPr>
    </w:p>
    <w:p w14:paraId="471A8940" w14:textId="77777777" w:rsidR="008D39E2" w:rsidRDefault="008D39E2" w:rsidP="005829D8">
      <w:pPr>
        <w:pStyle w:val="Requte"/>
      </w:pPr>
    </w:p>
    <w:p w14:paraId="601039E9" w14:textId="77777777" w:rsidR="008D39E2" w:rsidRDefault="008D39E2" w:rsidP="005829D8">
      <w:pPr>
        <w:pStyle w:val="Requte"/>
      </w:pPr>
    </w:p>
    <w:p w14:paraId="698A7B6E" w14:textId="77777777" w:rsidR="005829D8" w:rsidRDefault="005829D8" w:rsidP="005829D8">
      <w:pPr>
        <w:pStyle w:val="Listepuces"/>
      </w:pPr>
      <w:r>
        <w:t>ReqÉquipePas6ButsMaisonSansSS</w:t>
      </w:r>
    </w:p>
    <w:p w14:paraId="00AE185C" w14:textId="77777777" w:rsidR="008D39E2" w:rsidRPr="008D39E2" w:rsidRDefault="008D39E2" w:rsidP="008D39E2">
      <w:pPr>
        <w:pStyle w:val="Requte"/>
        <w:rPr>
          <w:rStyle w:val="rponse2"/>
        </w:rPr>
      </w:pPr>
      <w:r w:rsidRPr="008D39E2">
        <w:rPr>
          <w:rStyle w:val="rponse2"/>
        </w:rPr>
        <w:t xml:space="preserve">SELECT TOP 1 </w:t>
      </w:r>
      <w:proofErr w:type="spellStart"/>
      <w:r w:rsidRPr="008D39E2">
        <w:rPr>
          <w:rStyle w:val="rponse2"/>
        </w:rPr>
        <w:t>Équipes.ÉquipeNom</w:t>
      </w:r>
      <w:proofErr w:type="spellEnd"/>
      <w:r w:rsidRPr="008D39E2">
        <w:rPr>
          <w:rStyle w:val="rponse2"/>
        </w:rPr>
        <w:br/>
        <w:t>FROM Équipes LEFT JOIN Req6Buts</w:t>
      </w:r>
      <w:r w:rsidRPr="008D39E2">
        <w:rPr>
          <w:rStyle w:val="rponse2"/>
        </w:rPr>
        <w:br/>
        <w:t xml:space="preserve"> </w:t>
      </w:r>
      <w:r w:rsidRPr="008D39E2">
        <w:rPr>
          <w:rStyle w:val="rponse2"/>
        </w:rPr>
        <w:tab/>
      </w:r>
      <w:r w:rsidRPr="008D39E2">
        <w:rPr>
          <w:rStyle w:val="rponse2"/>
        </w:rPr>
        <w:tab/>
      </w:r>
      <w:r w:rsidRPr="008D39E2">
        <w:rPr>
          <w:rStyle w:val="rponse2"/>
        </w:rPr>
        <w:tab/>
      </w:r>
      <w:r w:rsidRPr="008D39E2">
        <w:rPr>
          <w:rStyle w:val="rponse2"/>
        </w:rPr>
        <w:tab/>
        <w:t xml:space="preserve">ON </w:t>
      </w:r>
      <w:proofErr w:type="spellStart"/>
      <w:r w:rsidRPr="008D39E2">
        <w:rPr>
          <w:rStyle w:val="rponse2"/>
        </w:rPr>
        <w:t>Équipes.ÉquipeNom</w:t>
      </w:r>
      <w:proofErr w:type="spellEnd"/>
      <w:r w:rsidRPr="008D39E2">
        <w:rPr>
          <w:rStyle w:val="rponse2"/>
        </w:rPr>
        <w:t xml:space="preserve"> = Req6Buts.ÉquipeNom</w:t>
      </w:r>
      <w:r w:rsidRPr="008D39E2">
        <w:rPr>
          <w:rStyle w:val="rponse2"/>
        </w:rPr>
        <w:br/>
        <w:t xml:space="preserve">WHERE Req6Buts.ÉquipeNom </w:t>
      </w:r>
      <w:proofErr w:type="spellStart"/>
      <w:r w:rsidRPr="008D39E2">
        <w:rPr>
          <w:rStyle w:val="rponse2"/>
        </w:rPr>
        <w:t>is</w:t>
      </w:r>
      <w:proofErr w:type="spellEnd"/>
      <w:r w:rsidRPr="008D39E2">
        <w:rPr>
          <w:rStyle w:val="rponse2"/>
        </w:rPr>
        <w:t xml:space="preserve"> </w:t>
      </w:r>
      <w:proofErr w:type="spellStart"/>
      <w:r w:rsidRPr="008D39E2">
        <w:rPr>
          <w:rStyle w:val="rponse2"/>
        </w:rPr>
        <w:t>null</w:t>
      </w:r>
      <w:proofErr w:type="spellEnd"/>
      <w:r w:rsidRPr="008D39E2">
        <w:rPr>
          <w:rStyle w:val="rponse2"/>
        </w:rPr>
        <w:t>;</w:t>
      </w:r>
    </w:p>
    <w:p w14:paraId="31E93C64" w14:textId="77777777" w:rsidR="008D39E2" w:rsidRDefault="008D39E2" w:rsidP="008D39E2">
      <w:pPr>
        <w:pStyle w:val="Requte"/>
      </w:pPr>
    </w:p>
    <w:p w14:paraId="5BBEA04B" w14:textId="77777777" w:rsidR="008D39E2" w:rsidRDefault="008D39E2" w:rsidP="008D39E2">
      <w:pPr>
        <w:pStyle w:val="Requte"/>
      </w:pPr>
    </w:p>
    <w:p w14:paraId="3B184C07" w14:textId="77777777" w:rsidR="008D39E2" w:rsidRDefault="008D39E2" w:rsidP="008D39E2">
      <w:pPr>
        <w:pStyle w:val="Requte"/>
      </w:pPr>
    </w:p>
    <w:p w14:paraId="2E29848E" w14:textId="77777777" w:rsidR="008D39E2" w:rsidRDefault="008D39E2" w:rsidP="008D39E2">
      <w:pPr>
        <w:pStyle w:val="Requte"/>
      </w:pPr>
    </w:p>
    <w:p w14:paraId="09CF1787" w14:textId="77777777" w:rsidR="008D39E2" w:rsidRDefault="008D39E2" w:rsidP="008D39E2">
      <w:pPr>
        <w:pStyle w:val="Requte"/>
      </w:pPr>
    </w:p>
    <w:p w14:paraId="68C644A5" w14:textId="77777777" w:rsidR="008D39E2" w:rsidRDefault="008D39E2" w:rsidP="008D39E2">
      <w:pPr>
        <w:pStyle w:val="Requte"/>
      </w:pPr>
    </w:p>
    <w:sectPr w:rsidR="008D39E2" w:rsidSect="00BF6B88">
      <w:type w:val="continuous"/>
      <w:pgSz w:w="12240" w:h="15840" w:code="1"/>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A18CAB" w14:textId="77777777" w:rsidR="000532D7" w:rsidRDefault="000532D7">
      <w:r>
        <w:separator/>
      </w:r>
    </w:p>
  </w:endnote>
  <w:endnote w:type="continuationSeparator" w:id="0">
    <w:p w14:paraId="71AE5A11" w14:textId="77777777" w:rsidR="000532D7" w:rsidRDefault="000532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W1)">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omCasual">
    <w:altName w:val="Cambria"/>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1)">
    <w:altName w:val="Arial"/>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34127" w14:textId="77777777" w:rsidR="00352CB3" w:rsidRDefault="00352CB3" w:rsidP="00033985">
    <w:pPr>
      <w:pStyle w:val="Pieddepage"/>
      <w:pBdr>
        <w:top w:val="single" w:sz="24" w:space="1" w:color="auto"/>
      </w:pBdr>
      <w:jc w:val="center"/>
    </w:pPr>
    <w:r>
      <w:rPr>
        <w:snapToGrid w:val="0"/>
      </w:rPr>
      <w:t xml:space="preserve">Page </w:t>
    </w:r>
    <w:r>
      <w:rPr>
        <w:b/>
        <w:snapToGrid w:val="0"/>
      </w:rPr>
      <w:fldChar w:fldCharType="begin"/>
    </w:r>
    <w:r>
      <w:rPr>
        <w:b/>
        <w:snapToGrid w:val="0"/>
      </w:rPr>
      <w:instrText xml:space="preserve"> PAGE </w:instrText>
    </w:r>
    <w:r>
      <w:rPr>
        <w:b/>
        <w:snapToGrid w:val="0"/>
      </w:rPr>
      <w:fldChar w:fldCharType="separate"/>
    </w:r>
    <w:r w:rsidR="000D48F1">
      <w:rPr>
        <w:b/>
        <w:noProof/>
        <w:snapToGrid w:val="0"/>
      </w:rPr>
      <w:t>46</w:t>
    </w:r>
    <w:r>
      <w:rPr>
        <w:b/>
        <w:snapToGrid w:val="0"/>
      </w:rPr>
      <w:fldChar w:fldCharType="end"/>
    </w:r>
    <w:r>
      <w:rPr>
        <w:b/>
        <w:snapToGrid w:val="0"/>
      </w:rPr>
      <w:t xml:space="preserve"> sur </w:t>
    </w:r>
    <w:r>
      <w:rPr>
        <w:b/>
        <w:noProof/>
        <w:snapToGrid w:val="0"/>
      </w:rPr>
      <w:fldChar w:fldCharType="begin"/>
    </w:r>
    <w:r>
      <w:rPr>
        <w:b/>
        <w:noProof/>
        <w:snapToGrid w:val="0"/>
      </w:rPr>
      <w:instrText xml:space="preserve"> NUMPAGES   \* MERGEFORMAT </w:instrText>
    </w:r>
    <w:r>
      <w:rPr>
        <w:b/>
        <w:noProof/>
        <w:snapToGrid w:val="0"/>
      </w:rPr>
      <w:fldChar w:fldCharType="separate"/>
    </w:r>
    <w:r w:rsidR="000D48F1">
      <w:rPr>
        <w:b/>
        <w:noProof/>
        <w:snapToGrid w:val="0"/>
      </w:rPr>
      <w:t>60</w:t>
    </w:r>
    <w:r>
      <w:rPr>
        <w:b/>
        <w:noProof/>
        <w:snapToGrid w:val="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D9C93" w14:textId="77777777" w:rsidR="00352CB3" w:rsidRDefault="00352CB3">
    <w:pPr>
      <w:pStyle w:val="Pieddepage"/>
      <w:pBdr>
        <w:top w:val="single" w:sz="18" w:space="1" w:color="auto"/>
      </w:pBdr>
      <w:jc w:val="center"/>
    </w:pPr>
    <w:r>
      <w:rPr>
        <w:snapToGrid w:val="0"/>
      </w:rPr>
      <w:t xml:space="preserve">Page </w:t>
    </w:r>
    <w:r>
      <w:rPr>
        <w:b/>
        <w:snapToGrid w:val="0"/>
      </w:rPr>
      <w:fldChar w:fldCharType="begin"/>
    </w:r>
    <w:r>
      <w:rPr>
        <w:b/>
        <w:snapToGrid w:val="0"/>
      </w:rPr>
      <w:instrText xml:space="preserve"> PAGE </w:instrText>
    </w:r>
    <w:r>
      <w:rPr>
        <w:b/>
        <w:snapToGrid w:val="0"/>
      </w:rPr>
      <w:fldChar w:fldCharType="separate"/>
    </w:r>
    <w:r w:rsidR="000D48F1">
      <w:rPr>
        <w:b/>
        <w:noProof/>
        <w:snapToGrid w:val="0"/>
      </w:rPr>
      <w:t>1</w:t>
    </w:r>
    <w:r>
      <w:rPr>
        <w:b/>
        <w:snapToGrid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056C44" w14:textId="77777777" w:rsidR="000532D7" w:rsidRDefault="000532D7">
      <w:r>
        <w:separator/>
      </w:r>
    </w:p>
  </w:footnote>
  <w:footnote w:type="continuationSeparator" w:id="0">
    <w:p w14:paraId="5C361A6E" w14:textId="77777777" w:rsidR="000532D7" w:rsidRDefault="000532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D4781" w14:textId="77777777" w:rsidR="00352CB3" w:rsidRPr="001F75F3" w:rsidRDefault="00352CB3" w:rsidP="001F75F3">
    <w:pPr>
      <w:pStyle w:val="En-tte"/>
      <w:pBdr>
        <w:bottom w:val="single" w:sz="12" w:space="1" w:color="auto"/>
      </w:pBdr>
      <w:tabs>
        <w:tab w:val="clear" w:pos="8640"/>
        <w:tab w:val="right" w:pos="9356"/>
      </w:tabs>
      <w:jc w:val="center"/>
      <w:rPr>
        <w:sz w:val="20"/>
      </w:rPr>
    </w:pPr>
    <w:r w:rsidRPr="001F75F3">
      <w:rPr>
        <w:sz w:val="20"/>
      </w:rPr>
      <w:t>Notes de cours</w:t>
    </w:r>
    <w:r w:rsidRPr="001F75F3">
      <w:rPr>
        <w:sz w:val="20"/>
      </w:rPr>
      <w:tab/>
      <w:t>Chapitre 3</w:t>
    </w:r>
    <w:r w:rsidRPr="001F75F3">
      <w:rPr>
        <w:sz w:val="20"/>
      </w:rPr>
      <w:tab/>
      <w:t>Les Requêtes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2066E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5523BFA"/>
    <w:lvl w:ilvl="0">
      <w:start w:val="1"/>
      <w:numFmt w:val="decimal"/>
      <w:pStyle w:val="Listenumros4"/>
      <w:lvlText w:val="%1."/>
      <w:lvlJc w:val="left"/>
      <w:pPr>
        <w:tabs>
          <w:tab w:val="num" w:pos="1209"/>
        </w:tabs>
        <w:ind w:left="1209" w:hanging="360"/>
      </w:pPr>
    </w:lvl>
  </w:abstractNum>
  <w:abstractNum w:abstractNumId="2" w15:restartNumberingAfterBreak="0">
    <w:nsid w:val="FFFFFF7E"/>
    <w:multiLevelType w:val="singleLevel"/>
    <w:tmpl w:val="ECB80B92"/>
    <w:lvl w:ilvl="0">
      <w:start w:val="1"/>
      <w:numFmt w:val="decimal"/>
      <w:lvlText w:val="%1."/>
      <w:lvlJc w:val="left"/>
      <w:pPr>
        <w:tabs>
          <w:tab w:val="num" w:pos="926"/>
        </w:tabs>
        <w:ind w:left="926" w:hanging="360"/>
      </w:pPr>
    </w:lvl>
  </w:abstractNum>
  <w:abstractNum w:abstractNumId="3" w15:restartNumberingAfterBreak="0">
    <w:nsid w:val="FFFFFF80"/>
    <w:multiLevelType w:val="singleLevel"/>
    <w:tmpl w:val="2EE8E7DE"/>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3920EB42"/>
    <w:lvl w:ilvl="0">
      <w:start w:val="1"/>
      <w:numFmt w:val="bullet"/>
      <w:pStyle w:val="Listepuces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92680B9E"/>
    <w:lvl w:ilvl="0">
      <w:start w:val="1"/>
      <w:numFmt w:val="bullet"/>
      <w:pStyle w:val="Listepuces3"/>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48427E52"/>
    <w:lvl w:ilvl="0">
      <w:start w:val="1"/>
      <w:numFmt w:val="bullet"/>
      <w:pStyle w:val="Listepuces2"/>
      <w:lvlText w:val=""/>
      <w:lvlJc w:val="left"/>
      <w:pPr>
        <w:tabs>
          <w:tab w:val="num" w:pos="360"/>
        </w:tabs>
        <w:ind w:left="360" w:hanging="360"/>
      </w:pPr>
      <w:rPr>
        <w:rFonts w:ascii="Wingdings" w:hAnsi="Wingdings" w:hint="default"/>
      </w:rPr>
    </w:lvl>
  </w:abstractNum>
  <w:abstractNum w:abstractNumId="7" w15:restartNumberingAfterBreak="0">
    <w:nsid w:val="FFFFFF88"/>
    <w:multiLevelType w:val="singleLevel"/>
    <w:tmpl w:val="FAB210C0"/>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D55250F6"/>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9274BD1"/>
    <w:multiLevelType w:val="multilevel"/>
    <w:tmpl w:val="9A7C2A76"/>
    <w:styleLink w:val="StyleAvecpuces"/>
    <w:lvl w:ilvl="0">
      <w:numFmt w:val="bullet"/>
      <w:lvlText w:val="-"/>
      <w:lvlJc w:val="left"/>
      <w:pPr>
        <w:tabs>
          <w:tab w:val="num" w:pos="567"/>
        </w:tabs>
        <w:ind w:left="680" w:hanging="320"/>
      </w:pPr>
      <w:rPr>
        <w:rFonts w:hint="default"/>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34E3FAC"/>
    <w:multiLevelType w:val="hybridMultilevel"/>
    <w:tmpl w:val="F46C832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1" w15:restartNumberingAfterBreak="0">
    <w:nsid w:val="13556AFC"/>
    <w:multiLevelType w:val="hybridMultilevel"/>
    <w:tmpl w:val="4662777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17DF7F87"/>
    <w:multiLevelType w:val="hybridMultilevel"/>
    <w:tmpl w:val="CEDA3C66"/>
    <w:lvl w:ilvl="0" w:tplc="D23A9B80">
      <w:start w:val="1"/>
      <w:numFmt w:val="bullet"/>
      <w:lvlText w:val=""/>
      <w:lvlJc w:val="left"/>
      <w:pPr>
        <w:tabs>
          <w:tab w:val="num" w:pos="720"/>
        </w:tabs>
        <w:ind w:left="720" w:hanging="360"/>
      </w:pPr>
      <w:rPr>
        <w:rFonts w:ascii="Symbol" w:hAnsi="Symbol" w:hint="default"/>
      </w:rPr>
    </w:lvl>
    <w:lvl w:ilvl="1" w:tplc="0A20B688">
      <w:start w:val="1"/>
      <w:numFmt w:val="bullet"/>
      <w:lvlText w:val="o"/>
      <w:lvlJc w:val="left"/>
      <w:pPr>
        <w:tabs>
          <w:tab w:val="num" w:pos="1440"/>
        </w:tabs>
        <w:ind w:left="1440" w:hanging="360"/>
      </w:pPr>
      <w:rPr>
        <w:rFonts w:ascii="Courier New" w:hAnsi="Courier New" w:cs="Courier New" w:hint="default"/>
      </w:rPr>
    </w:lvl>
    <w:lvl w:ilvl="2" w:tplc="189804F6">
      <w:start w:val="1"/>
      <w:numFmt w:val="bullet"/>
      <w:lvlText w:val=""/>
      <w:lvlJc w:val="left"/>
      <w:pPr>
        <w:tabs>
          <w:tab w:val="num" w:pos="2160"/>
        </w:tabs>
        <w:ind w:left="2160" w:hanging="360"/>
      </w:pPr>
      <w:rPr>
        <w:rFonts w:ascii="Symbol" w:hAnsi="Symbol" w:hint="default"/>
      </w:rPr>
    </w:lvl>
    <w:lvl w:ilvl="3" w:tplc="9C62EF60" w:tentative="1">
      <w:start w:val="1"/>
      <w:numFmt w:val="bullet"/>
      <w:lvlText w:val=""/>
      <w:lvlJc w:val="left"/>
      <w:pPr>
        <w:tabs>
          <w:tab w:val="num" w:pos="2880"/>
        </w:tabs>
        <w:ind w:left="2880" w:hanging="360"/>
      </w:pPr>
      <w:rPr>
        <w:rFonts w:ascii="Symbol" w:hAnsi="Symbol" w:hint="default"/>
      </w:rPr>
    </w:lvl>
    <w:lvl w:ilvl="4" w:tplc="B9EE59DC" w:tentative="1">
      <w:start w:val="1"/>
      <w:numFmt w:val="bullet"/>
      <w:lvlText w:val="o"/>
      <w:lvlJc w:val="left"/>
      <w:pPr>
        <w:tabs>
          <w:tab w:val="num" w:pos="3600"/>
        </w:tabs>
        <w:ind w:left="3600" w:hanging="360"/>
      </w:pPr>
      <w:rPr>
        <w:rFonts w:ascii="Courier New" w:hAnsi="Courier New" w:cs="Courier New" w:hint="default"/>
      </w:rPr>
    </w:lvl>
    <w:lvl w:ilvl="5" w:tplc="A716ABB6" w:tentative="1">
      <w:start w:val="1"/>
      <w:numFmt w:val="bullet"/>
      <w:lvlText w:val=""/>
      <w:lvlJc w:val="left"/>
      <w:pPr>
        <w:tabs>
          <w:tab w:val="num" w:pos="4320"/>
        </w:tabs>
        <w:ind w:left="4320" w:hanging="360"/>
      </w:pPr>
      <w:rPr>
        <w:rFonts w:ascii="Wingdings" w:hAnsi="Wingdings" w:hint="default"/>
      </w:rPr>
    </w:lvl>
    <w:lvl w:ilvl="6" w:tplc="D08AE406" w:tentative="1">
      <w:start w:val="1"/>
      <w:numFmt w:val="bullet"/>
      <w:lvlText w:val=""/>
      <w:lvlJc w:val="left"/>
      <w:pPr>
        <w:tabs>
          <w:tab w:val="num" w:pos="5040"/>
        </w:tabs>
        <w:ind w:left="5040" w:hanging="360"/>
      </w:pPr>
      <w:rPr>
        <w:rFonts w:ascii="Symbol" w:hAnsi="Symbol" w:hint="default"/>
      </w:rPr>
    </w:lvl>
    <w:lvl w:ilvl="7" w:tplc="41385FBA" w:tentative="1">
      <w:start w:val="1"/>
      <w:numFmt w:val="bullet"/>
      <w:lvlText w:val="o"/>
      <w:lvlJc w:val="left"/>
      <w:pPr>
        <w:tabs>
          <w:tab w:val="num" w:pos="5760"/>
        </w:tabs>
        <w:ind w:left="5760" w:hanging="360"/>
      </w:pPr>
      <w:rPr>
        <w:rFonts w:ascii="Courier New" w:hAnsi="Courier New" w:cs="Courier New" w:hint="default"/>
      </w:rPr>
    </w:lvl>
    <w:lvl w:ilvl="8" w:tplc="E6FA90CC"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67C1985"/>
    <w:multiLevelType w:val="multilevel"/>
    <w:tmpl w:val="8BE086AA"/>
    <w:lvl w:ilvl="0">
      <w:start w:val="3"/>
      <w:numFmt w:val="decimal"/>
      <w:pStyle w:val="Titre1"/>
      <w:lvlText w:val="Chapitre %1 - "/>
      <w:lvlJc w:val="left"/>
      <w:pPr>
        <w:tabs>
          <w:tab w:val="num" w:pos="1800"/>
        </w:tabs>
        <w:ind w:left="360" w:hanging="360"/>
      </w:pPr>
      <w:rPr>
        <w:rFonts w:hint="default"/>
      </w:rPr>
    </w:lvl>
    <w:lvl w:ilvl="1">
      <w:start w:val="1"/>
      <w:numFmt w:val="decimal"/>
      <w:pStyle w:val="Titre2"/>
      <w:lvlText w:val="%1.%2"/>
      <w:lvlJc w:val="left"/>
      <w:pPr>
        <w:tabs>
          <w:tab w:val="num" w:pos="851"/>
        </w:tabs>
        <w:ind w:left="851" w:hanging="851"/>
      </w:pPr>
      <w:rPr>
        <w:rFonts w:hint="default"/>
      </w:rPr>
    </w:lvl>
    <w:lvl w:ilvl="2">
      <w:start w:val="1"/>
      <w:numFmt w:val="decimal"/>
      <w:pStyle w:val="Titre3"/>
      <w:lvlText w:val="%1.%2.%3"/>
      <w:lvlJc w:val="left"/>
      <w:pPr>
        <w:tabs>
          <w:tab w:val="num" w:pos="851"/>
        </w:tabs>
        <w:ind w:left="851" w:hanging="851"/>
      </w:pPr>
      <w:rPr>
        <w:rFonts w:hint="default"/>
      </w:rPr>
    </w:lvl>
    <w:lvl w:ilvl="3">
      <w:start w:val="1"/>
      <w:numFmt w:val="lowerLetter"/>
      <w:pStyle w:val="Titre4"/>
      <w:lvlText w:val="%4)"/>
      <w:lvlJc w:val="left"/>
      <w:pPr>
        <w:tabs>
          <w:tab w:val="num" w:pos="397"/>
        </w:tabs>
        <w:ind w:left="397" w:hanging="397"/>
      </w:pPr>
      <w:rPr>
        <w:rFonts w:hint="default"/>
      </w:rPr>
    </w:lvl>
    <w:lvl w:ilvl="4">
      <w:start w:val="1"/>
      <w:numFmt w:val="decimal"/>
      <w:pStyle w:val="Titre5"/>
      <w:lvlText w:val="%5."/>
      <w:lvlJc w:val="left"/>
      <w:pPr>
        <w:tabs>
          <w:tab w:val="num" w:pos="324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14" w15:restartNumberingAfterBreak="0">
    <w:nsid w:val="27580B1A"/>
    <w:multiLevelType w:val="singleLevel"/>
    <w:tmpl w:val="4910737E"/>
    <w:lvl w:ilvl="0">
      <w:start w:val="1"/>
      <w:numFmt w:val="bullet"/>
      <w:pStyle w:val="Listepuces"/>
      <w:lvlText w:val=""/>
      <w:lvlJc w:val="left"/>
      <w:pPr>
        <w:tabs>
          <w:tab w:val="num" w:pos="360"/>
        </w:tabs>
        <w:ind w:left="360" w:hanging="360"/>
      </w:pPr>
      <w:rPr>
        <w:rFonts w:ascii="Symbol" w:hAnsi="Symbol" w:hint="default"/>
      </w:rPr>
    </w:lvl>
  </w:abstractNum>
  <w:abstractNum w:abstractNumId="15" w15:restartNumberingAfterBreak="0">
    <w:nsid w:val="27AF0D3C"/>
    <w:multiLevelType w:val="singleLevel"/>
    <w:tmpl w:val="08142214"/>
    <w:lvl w:ilvl="0">
      <w:start w:val="1"/>
      <w:numFmt w:val="decimal"/>
      <w:pStyle w:val="Listenumros2"/>
      <w:lvlText w:val="%1."/>
      <w:lvlJc w:val="left"/>
      <w:pPr>
        <w:tabs>
          <w:tab w:val="num" w:pos="360"/>
        </w:tabs>
        <w:ind w:left="360" w:hanging="360"/>
      </w:pPr>
    </w:lvl>
  </w:abstractNum>
  <w:abstractNum w:abstractNumId="16" w15:restartNumberingAfterBreak="0">
    <w:nsid w:val="53E67845"/>
    <w:multiLevelType w:val="hybridMultilevel"/>
    <w:tmpl w:val="9F52A7EE"/>
    <w:lvl w:ilvl="0" w:tplc="7C287722">
      <w:start w:val="1"/>
      <w:numFmt w:val="bullet"/>
      <w:lvlText w:val=""/>
      <w:lvlJc w:val="left"/>
      <w:pPr>
        <w:ind w:left="862" w:hanging="360"/>
      </w:pPr>
      <w:rPr>
        <w:rFonts w:ascii="Symbol" w:hAnsi="Symbol" w:hint="default"/>
      </w:rPr>
    </w:lvl>
    <w:lvl w:ilvl="1" w:tplc="B98A6E9A">
      <w:start w:val="1"/>
      <w:numFmt w:val="bullet"/>
      <w:lvlText w:val="o"/>
      <w:lvlJc w:val="left"/>
      <w:pPr>
        <w:ind w:left="1582" w:hanging="360"/>
      </w:pPr>
      <w:rPr>
        <w:rFonts w:ascii="Courier New" w:hAnsi="Courier New" w:cs="Courier New" w:hint="default"/>
      </w:rPr>
    </w:lvl>
    <w:lvl w:ilvl="2" w:tplc="61E62626">
      <w:start w:val="1"/>
      <w:numFmt w:val="bullet"/>
      <w:lvlText w:val=""/>
      <w:lvlJc w:val="left"/>
      <w:pPr>
        <w:ind w:left="2302" w:hanging="360"/>
      </w:pPr>
      <w:rPr>
        <w:rFonts w:ascii="Wingdings" w:hAnsi="Wingdings" w:hint="default"/>
      </w:rPr>
    </w:lvl>
    <w:lvl w:ilvl="3" w:tplc="DF14C6D8" w:tentative="1">
      <w:start w:val="1"/>
      <w:numFmt w:val="bullet"/>
      <w:lvlText w:val=""/>
      <w:lvlJc w:val="left"/>
      <w:pPr>
        <w:ind w:left="3022" w:hanging="360"/>
      </w:pPr>
      <w:rPr>
        <w:rFonts w:ascii="Symbol" w:hAnsi="Symbol" w:hint="default"/>
      </w:rPr>
    </w:lvl>
    <w:lvl w:ilvl="4" w:tplc="DBBE8B3E" w:tentative="1">
      <w:start w:val="1"/>
      <w:numFmt w:val="bullet"/>
      <w:lvlText w:val="o"/>
      <w:lvlJc w:val="left"/>
      <w:pPr>
        <w:ind w:left="3742" w:hanging="360"/>
      </w:pPr>
      <w:rPr>
        <w:rFonts w:ascii="Courier New" w:hAnsi="Courier New" w:cs="Courier New" w:hint="default"/>
      </w:rPr>
    </w:lvl>
    <w:lvl w:ilvl="5" w:tplc="422C1052" w:tentative="1">
      <w:start w:val="1"/>
      <w:numFmt w:val="bullet"/>
      <w:lvlText w:val=""/>
      <w:lvlJc w:val="left"/>
      <w:pPr>
        <w:ind w:left="4462" w:hanging="360"/>
      </w:pPr>
      <w:rPr>
        <w:rFonts w:ascii="Wingdings" w:hAnsi="Wingdings" w:hint="default"/>
      </w:rPr>
    </w:lvl>
    <w:lvl w:ilvl="6" w:tplc="9984E1FA" w:tentative="1">
      <w:start w:val="1"/>
      <w:numFmt w:val="bullet"/>
      <w:lvlText w:val=""/>
      <w:lvlJc w:val="left"/>
      <w:pPr>
        <w:ind w:left="5182" w:hanging="360"/>
      </w:pPr>
      <w:rPr>
        <w:rFonts w:ascii="Symbol" w:hAnsi="Symbol" w:hint="default"/>
      </w:rPr>
    </w:lvl>
    <w:lvl w:ilvl="7" w:tplc="F49496DC" w:tentative="1">
      <w:start w:val="1"/>
      <w:numFmt w:val="bullet"/>
      <w:lvlText w:val="o"/>
      <w:lvlJc w:val="left"/>
      <w:pPr>
        <w:ind w:left="5902" w:hanging="360"/>
      </w:pPr>
      <w:rPr>
        <w:rFonts w:ascii="Courier New" w:hAnsi="Courier New" w:cs="Courier New" w:hint="default"/>
      </w:rPr>
    </w:lvl>
    <w:lvl w:ilvl="8" w:tplc="F37C678E" w:tentative="1">
      <w:start w:val="1"/>
      <w:numFmt w:val="bullet"/>
      <w:lvlText w:val=""/>
      <w:lvlJc w:val="left"/>
      <w:pPr>
        <w:ind w:left="6622" w:hanging="360"/>
      </w:pPr>
      <w:rPr>
        <w:rFonts w:ascii="Wingdings" w:hAnsi="Wingdings" w:hint="default"/>
      </w:rPr>
    </w:lvl>
  </w:abstractNum>
  <w:abstractNum w:abstractNumId="17" w15:restartNumberingAfterBreak="0">
    <w:nsid w:val="57593D2B"/>
    <w:multiLevelType w:val="multilevel"/>
    <w:tmpl w:val="4A04C8B6"/>
    <w:lvl w:ilvl="0">
      <w:start w:val="1"/>
      <w:numFmt w:val="decimal"/>
      <w:lvlText w:val="%1."/>
      <w:lvlJc w:val="left"/>
      <w:pPr>
        <w:tabs>
          <w:tab w:val="num" w:pos="432"/>
        </w:tabs>
        <w:ind w:left="432" w:hanging="432"/>
      </w:pPr>
    </w:lvl>
    <w:lvl w:ilvl="1">
      <w:start w:val="1"/>
      <w:numFmt w:val="decimal"/>
      <w:lvlText w:val="3.%1.%2"/>
      <w:lvlJc w:val="left"/>
      <w:pPr>
        <w:tabs>
          <w:tab w:val="num" w:pos="720"/>
        </w:tabs>
        <w:ind w:left="576" w:hanging="576"/>
      </w:pPr>
    </w:lvl>
    <w:lvl w:ilvl="2">
      <w:start w:val="1"/>
      <w:numFmt w:val="lowerLetter"/>
      <w:lvlText w:val="%3)"/>
      <w:lvlJc w:val="left"/>
      <w:pPr>
        <w:tabs>
          <w:tab w:val="num" w:pos="720"/>
        </w:tabs>
        <w:ind w:left="720" w:hanging="720"/>
      </w:pPr>
      <w:rPr>
        <w:u w:val="none"/>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8" w15:restartNumberingAfterBreak="0">
    <w:nsid w:val="60586146"/>
    <w:multiLevelType w:val="hybridMultilevel"/>
    <w:tmpl w:val="1428971E"/>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9" w15:restartNumberingAfterBreak="0">
    <w:nsid w:val="633B105F"/>
    <w:multiLevelType w:val="hybridMultilevel"/>
    <w:tmpl w:val="951486C2"/>
    <w:lvl w:ilvl="0" w:tplc="0C0C0001">
      <w:start w:val="1"/>
      <w:numFmt w:val="bullet"/>
      <w:pStyle w:val="MaListe"/>
      <w:lvlText w:val=""/>
      <w:lvlJc w:val="left"/>
      <w:pPr>
        <w:tabs>
          <w:tab w:val="num" w:pos="644"/>
        </w:tabs>
        <w:ind w:left="644" w:hanging="360"/>
      </w:pPr>
      <w:rPr>
        <w:rFonts w:ascii="Symbol" w:hAnsi="Symbol" w:hint="default"/>
        <w:color w:val="auto"/>
      </w:rPr>
    </w:lvl>
    <w:lvl w:ilvl="1" w:tplc="0C0C0003" w:tentative="1">
      <w:start w:val="1"/>
      <w:numFmt w:val="bullet"/>
      <w:lvlText w:val="o"/>
      <w:lvlJc w:val="left"/>
      <w:pPr>
        <w:tabs>
          <w:tab w:val="num" w:pos="1440"/>
        </w:tabs>
        <w:ind w:left="1440" w:hanging="360"/>
      </w:pPr>
      <w:rPr>
        <w:rFonts w:ascii="Courier New" w:hAnsi="Courier New" w:hint="default"/>
      </w:rPr>
    </w:lvl>
    <w:lvl w:ilvl="2" w:tplc="0C0C0001" w:tentative="1">
      <w:start w:val="1"/>
      <w:numFmt w:val="bullet"/>
      <w:lvlText w:val=""/>
      <w:lvlJc w:val="left"/>
      <w:pPr>
        <w:tabs>
          <w:tab w:val="num" w:pos="2160"/>
        </w:tabs>
        <w:ind w:left="2160" w:hanging="360"/>
      </w:pPr>
      <w:rPr>
        <w:rFonts w:ascii="Wingdings" w:hAnsi="Wingdings" w:hint="default"/>
      </w:rPr>
    </w:lvl>
    <w:lvl w:ilvl="3" w:tplc="0C0C0001" w:tentative="1">
      <w:start w:val="1"/>
      <w:numFmt w:val="bullet"/>
      <w:lvlText w:val=""/>
      <w:lvlJc w:val="left"/>
      <w:pPr>
        <w:tabs>
          <w:tab w:val="num" w:pos="2880"/>
        </w:tabs>
        <w:ind w:left="2880" w:hanging="360"/>
      </w:pPr>
      <w:rPr>
        <w:rFonts w:ascii="Symbol" w:hAnsi="Symbol" w:hint="default"/>
      </w:rPr>
    </w:lvl>
    <w:lvl w:ilvl="4" w:tplc="0C0C0003" w:tentative="1">
      <w:start w:val="1"/>
      <w:numFmt w:val="bullet"/>
      <w:lvlText w:val="o"/>
      <w:lvlJc w:val="left"/>
      <w:pPr>
        <w:tabs>
          <w:tab w:val="num" w:pos="3600"/>
        </w:tabs>
        <w:ind w:left="3600" w:hanging="360"/>
      </w:pPr>
      <w:rPr>
        <w:rFonts w:ascii="Courier New" w:hAnsi="Courier New" w:hint="default"/>
      </w:rPr>
    </w:lvl>
    <w:lvl w:ilvl="5" w:tplc="0C0C0005" w:tentative="1">
      <w:start w:val="1"/>
      <w:numFmt w:val="bullet"/>
      <w:lvlText w:val=""/>
      <w:lvlJc w:val="left"/>
      <w:pPr>
        <w:tabs>
          <w:tab w:val="num" w:pos="4320"/>
        </w:tabs>
        <w:ind w:left="4320" w:hanging="360"/>
      </w:pPr>
      <w:rPr>
        <w:rFonts w:ascii="Wingdings" w:hAnsi="Wingdings" w:hint="default"/>
      </w:rPr>
    </w:lvl>
    <w:lvl w:ilvl="6" w:tplc="0C0C0001" w:tentative="1">
      <w:start w:val="1"/>
      <w:numFmt w:val="bullet"/>
      <w:lvlText w:val=""/>
      <w:lvlJc w:val="left"/>
      <w:pPr>
        <w:tabs>
          <w:tab w:val="num" w:pos="5040"/>
        </w:tabs>
        <w:ind w:left="5040" w:hanging="360"/>
      </w:pPr>
      <w:rPr>
        <w:rFonts w:ascii="Symbol" w:hAnsi="Symbol" w:hint="default"/>
      </w:rPr>
    </w:lvl>
    <w:lvl w:ilvl="7" w:tplc="0C0C0003" w:tentative="1">
      <w:start w:val="1"/>
      <w:numFmt w:val="bullet"/>
      <w:lvlText w:val="o"/>
      <w:lvlJc w:val="left"/>
      <w:pPr>
        <w:tabs>
          <w:tab w:val="num" w:pos="5760"/>
        </w:tabs>
        <w:ind w:left="5760" w:hanging="360"/>
      </w:pPr>
      <w:rPr>
        <w:rFonts w:ascii="Courier New" w:hAnsi="Courier New" w:hint="default"/>
      </w:rPr>
    </w:lvl>
    <w:lvl w:ilvl="8" w:tplc="0C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BC95BD0"/>
    <w:multiLevelType w:val="hybridMultilevel"/>
    <w:tmpl w:val="2C1A6C8C"/>
    <w:lvl w:ilvl="0" w:tplc="0C0C000F">
      <w:start w:val="1"/>
      <w:numFmt w:val="decimal"/>
      <w:lvlText w:val="%1."/>
      <w:lvlJc w:val="left"/>
      <w:pPr>
        <w:ind w:left="1287" w:hanging="360"/>
      </w:pPr>
    </w:lvl>
    <w:lvl w:ilvl="1" w:tplc="0C0C0019" w:tentative="1">
      <w:start w:val="1"/>
      <w:numFmt w:val="lowerLetter"/>
      <w:lvlText w:val="%2."/>
      <w:lvlJc w:val="left"/>
      <w:pPr>
        <w:ind w:left="2007" w:hanging="360"/>
      </w:pPr>
    </w:lvl>
    <w:lvl w:ilvl="2" w:tplc="0C0C001B" w:tentative="1">
      <w:start w:val="1"/>
      <w:numFmt w:val="lowerRoman"/>
      <w:lvlText w:val="%3."/>
      <w:lvlJc w:val="right"/>
      <w:pPr>
        <w:ind w:left="2727" w:hanging="180"/>
      </w:pPr>
    </w:lvl>
    <w:lvl w:ilvl="3" w:tplc="0C0C000F" w:tentative="1">
      <w:start w:val="1"/>
      <w:numFmt w:val="decimal"/>
      <w:lvlText w:val="%4."/>
      <w:lvlJc w:val="left"/>
      <w:pPr>
        <w:ind w:left="3447" w:hanging="360"/>
      </w:pPr>
    </w:lvl>
    <w:lvl w:ilvl="4" w:tplc="0C0C0019" w:tentative="1">
      <w:start w:val="1"/>
      <w:numFmt w:val="lowerLetter"/>
      <w:lvlText w:val="%5."/>
      <w:lvlJc w:val="left"/>
      <w:pPr>
        <w:ind w:left="4167" w:hanging="360"/>
      </w:pPr>
    </w:lvl>
    <w:lvl w:ilvl="5" w:tplc="0C0C001B" w:tentative="1">
      <w:start w:val="1"/>
      <w:numFmt w:val="lowerRoman"/>
      <w:lvlText w:val="%6."/>
      <w:lvlJc w:val="right"/>
      <w:pPr>
        <w:ind w:left="4887" w:hanging="180"/>
      </w:pPr>
    </w:lvl>
    <w:lvl w:ilvl="6" w:tplc="0C0C000F" w:tentative="1">
      <w:start w:val="1"/>
      <w:numFmt w:val="decimal"/>
      <w:lvlText w:val="%7."/>
      <w:lvlJc w:val="left"/>
      <w:pPr>
        <w:ind w:left="5607" w:hanging="360"/>
      </w:pPr>
    </w:lvl>
    <w:lvl w:ilvl="7" w:tplc="0C0C0019" w:tentative="1">
      <w:start w:val="1"/>
      <w:numFmt w:val="lowerLetter"/>
      <w:lvlText w:val="%8."/>
      <w:lvlJc w:val="left"/>
      <w:pPr>
        <w:ind w:left="6327" w:hanging="360"/>
      </w:pPr>
    </w:lvl>
    <w:lvl w:ilvl="8" w:tplc="0C0C001B" w:tentative="1">
      <w:start w:val="1"/>
      <w:numFmt w:val="lowerRoman"/>
      <w:lvlText w:val="%9."/>
      <w:lvlJc w:val="right"/>
      <w:pPr>
        <w:ind w:left="7047" w:hanging="180"/>
      </w:pPr>
    </w:lvl>
  </w:abstractNum>
  <w:num w:numId="1">
    <w:abstractNumId w:val="6"/>
  </w:num>
  <w:num w:numId="2">
    <w:abstractNumId w:val="5"/>
  </w:num>
  <w:num w:numId="3">
    <w:abstractNumId w:val="14"/>
  </w:num>
  <w:num w:numId="4">
    <w:abstractNumId w:val="4"/>
  </w:num>
  <w:num w:numId="5">
    <w:abstractNumId w:val="1"/>
  </w:num>
  <w:num w:numId="6">
    <w:abstractNumId w:val="17"/>
  </w:num>
  <w:num w:numId="7">
    <w:abstractNumId w:val="15"/>
  </w:num>
  <w:num w:numId="8">
    <w:abstractNumId w:val="13"/>
  </w:num>
  <w:num w:numId="9">
    <w:abstractNumId w:val="12"/>
  </w:num>
  <w:num w:numId="10">
    <w:abstractNumId w:val="9"/>
  </w:num>
  <w:num w:numId="11">
    <w:abstractNumId w:val="16"/>
  </w:num>
  <w:num w:numId="12">
    <w:abstractNumId w:val="19"/>
  </w:num>
  <w:num w:numId="13">
    <w:abstractNumId w:val="6"/>
  </w:num>
  <w:num w:numId="14">
    <w:abstractNumId w:val="6"/>
  </w:num>
  <w:num w:numId="15">
    <w:abstractNumId w:val="7"/>
  </w:num>
  <w:num w:numId="16">
    <w:abstractNumId w:val="2"/>
  </w:num>
  <w:num w:numId="17">
    <w:abstractNumId w:val="0"/>
  </w:num>
  <w:num w:numId="18">
    <w:abstractNumId w:val="3"/>
  </w:num>
  <w:num w:numId="19">
    <w:abstractNumId w:val="1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 w:numId="23">
    <w:abstractNumId w:val="8"/>
  </w:num>
  <w:num w:numId="24">
    <w:abstractNumId w:val="20"/>
  </w:num>
  <w:num w:numId="25">
    <w:abstractNumId w:val="6"/>
  </w:num>
  <w:num w:numId="26">
    <w:abstractNumId w:val="11"/>
  </w:num>
  <w:num w:numId="27">
    <w:abstractNumId w:val="10"/>
  </w:num>
  <w:num w:numId="28">
    <w:abstractNumId w:val="18"/>
  </w:num>
  <w:num w:numId="29">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57"/>
  <w:drawingGridVerticalSpacing w:val="57"/>
  <w:displayHorizontalDrawingGridEvery w:val="0"/>
  <w:displayVerticalDrawingGridEvery w:val="0"/>
  <w:doNotUseMarginsForDrawingGridOrigin/>
  <w:drawingGridVerticalOrigin w:val="1985"/>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34E52"/>
    <w:rsid w:val="00006A65"/>
    <w:rsid w:val="00014198"/>
    <w:rsid w:val="00016175"/>
    <w:rsid w:val="00022497"/>
    <w:rsid w:val="00023873"/>
    <w:rsid w:val="0002515D"/>
    <w:rsid w:val="000256E4"/>
    <w:rsid w:val="000267D2"/>
    <w:rsid w:val="00031C5B"/>
    <w:rsid w:val="000321F5"/>
    <w:rsid w:val="00033985"/>
    <w:rsid w:val="0004365D"/>
    <w:rsid w:val="00051A3A"/>
    <w:rsid w:val="000532D7"/>
    <w:rsid w:val="00054070"/>
    <w:rsid w:val="00054EE7"/>
    <w:rsid w:val="0007541D"/>
    <w:rsid w:val="00081AF7"/>
    <w:rsid w:val="000A589E"/>
    <w:rsid w:val="000B30E1"/>
    <w:rsid w:val="000C68E8"/>
    <w:rsid w:val="000D1287"/>
    <w:rsid w:val="000D48F1"/>
    <w:rsid w:val="000E643C"/>
    <w:rsid w:val="000F3894"/>
    <w:rsid w:val="000F5DFE"/>
    <w:rsid w:val="00105AFB"/>
    <w:rsid w:val="0010780D"/>
    <w:rsid w:val="001222D1"/>
    <w:rsid w:val="00122A2B"/>
    <w:rsid w:val="001240B6"/>
    <w:rsid w:val="0013031B"/>
    <w:rsid w:val="00133032"/>
    <w:rsid w:val="00136033"/>
    <w:rsid w:val="00150324"/>
    <w:rsid w:val="00173D42"/>
    <w:rsid w:val="001925BA"/>
    <w:rsid w:val="001A2EDD"/>
    <w:rsid w:val="001B1304"/>
    <w:rsid w:val="001B42EC"/>
    <w:rsid w:val="001C1A06"/>
    <w:rsid w:val="001C38B4"/>
    <w:rsid w:val="001C7954"/>
    <w:rsid w:val="001D2540"/>
    <w:rsid w:val="001D4AAA"/>
    <w:rsid w:val="001E69A7"/>
    <w:rsid w:val="001F390B"/>
    <w:rsid w:val="001F4941"/>
    <w:rsid w:val="001F75F3"/>
    <w:rsid w:val="00200B4A"/>
    <w:rsid w:val="00202DEC"/>
    <w:rsid w:val="00213FC2"/>
    <w:rsid w:val="00214355"/>
    <w:rsid w:val="00225519"/>
    <w:rsid w:val="00227F4C"/>
    <w:rsid w:val="00234A7D"/>
    <w:rsid w:val="00240A3C"/>
    <w:rsid w:val="00245DC6"/>
    <w:rsid w:val="00246A05"/>
    <w:rsid w:val="00252C64"/>
    <w:rsid w:val="0025689A"/>
    <w:rsid w:val="0026567A"/>
    <w:rsid w:val="00265A7D"/>
    <w:rsid w:val="002663F8"/>
    <w:rsid w:val="002725CB"/>
    <w:rsid w:val="00272F13"/>
    <w:rsid w:val="0027795C"/>
    <w:rsid w:val="00287E28"/>
    <w:rsid w:val="00290149"/>
    <w:rsid w:val="00295FB5"/>
    <w:rsid w:val="002C36F8"/>
    <w:rsid w:val="002D391E"/>
    <w:rsid w:val="002E2636"/>
    <w:rsid w:val="002E61B5"/>
    <w:rsid w:val="002E7453"/>
    <w:rsid w:val="002F4A17"/>
    <w:rsid w:val="003038A5"/>
    <w:rsid w:val="00305212"/>
    <w:rsid w:val="00307DDE"/>
    <w:rsid w:val="00320663"/>
    <w:rsid w:val="00322E00"/>
    <w:rsid w:val="003249E1"/>
    <w:rsid w:val="0033377D"/>
    <w:rsid w:val="003416D3"/>
    <w:rsid w:val="003451AF"/>
    <w:rsid w:val="00350A5B"/>
    <w:rsid w:val="00352CB3"/>
    <w:rsid w:val="00362061"/>
    <w:rsid w:val="00362188"/>
    <w:rsid w:val="003714F3"/>
    <w:rsid w:val="00387C03"/>
    <w:rsid w:val="003928FB"/>
    <w:rsid w:val="003A0325"/>
    <w:rsid w:val="003B6A60"/>
    <w:rsid w:val="003B7DE0"/>
    <w:rsid w:val="003C049B"/>
    <w:rsid w:val="003D6CBC"/>
    <w:rsid w:val="003E2C12"/>
    <w:rsid w:val="003E48D7"/>
    <w:rsid w:val="003E739C"/>
    <w:rsid w:val="003F2269"/>
    <w:rsid w:val="0042118D"/>
    <w:rsid w:val="00421A78"/>
    <w:rsid w:val="00422CA6"/>
    <w:rsid w:val="00443D3F"/>
    <w:rsid w:val="00445F44"/>
    <w:rsid w:val="00461335"/>
    <w:rsid w:val="00475923"/>
    <w:rsid w:val="00476438"/>
    <w:rsid w:val="00476A5B"/>
    <w:rsid w:val="004807E3"/>
    <w:rsid w:val="0049167E"/>
    <w:rsid w:val="0049334E"/>
    <w:rsid w:val="00496779"/>
    <w:rsid w:val="004A636E"/>
    <w:rsid w:val="004B2CC2"/>
    <w:rsid w:val="004B3F99"/>
    <w:rsid w:val="004D0FCF"/>
    <w:rsid w:val="004D5275"/>
    <w:rsid w:val="004E43B3"/>
    <w:rsid w:val="00506FE9"/>
    <w:rsid w:val="00516081"/>
    <w:rsid w:val="005202D2"/>
    <w:rsid w:val="00520388"/>
    <w:rsid w:val="00531765"/>
    <w:rsid w:val="005346F3"/>
    <w:rsid w:val="00535226"/>
    <w:rsid w:val="0055322A"/>
    <w:rsid w:val="005829D8"/>
    <w:rsid w:val="00584FBE"/>
    <w:rsid w:val="00586FF5"/>
    <w:rsid w:val="00591A94"/>
    <w:rsid w:val="00595DBC"/>
    <w:rsid w:val="00596C41"/>
    <w:rsid w:val="005A6056"/>
    <w:rsid w:val="005B5BA2"/>
    <w:rsid w:val="005B79C4"/>
    <w:rsid w:val="005D59E6"/>
    <w:rsid w:val="005D6A13"/>
    <w:rsid w:val="005D6AAF"/>
    <w:rsid w:val="005D6E53"/>
    <w:rsid w:val="005E22D6"/>
    <w:rsid w:val="005E6C39"/>
    <w:rsid w:val="005F1761"/>
    <w:rsid w:val="00601FA4"/>
    <w:rsid w:val="00603859"/>
    <w:rsid w:val="0060651D"/>
    <w:rsid w:val="0062626D"/>
    <w:rsid w:val="00637863"/>
    <w:rsid w:val="00641F65"/>
    <w:rsid w:val="00643A0C"/>
    <w:rsid w:val="00664FCB"/>
    <w:rsid w:val="006A1BE9"/>
    <w:rsid w:val="006A2162"/>
    <w:rsid w:val="006B5E23"/>
    <w:rsid w:val="006C3B0C"/>
    <w:rsid w:val="006C4C3E"/>
    <w:rsid w:val="006D03B5"/>
    <w:rsid w:val="006D0D7B"/>
    <w:rsid w:val="006F3B93"/>
    <w:rsid w:val="00745446"/>
    <w:rsid w:val="00747136"/>
    <w:rsid w:val="00750B4F"/>
    <w:rsid w:val="00773E2F"/>
    <w:rsid w:val="0077539B"/>
    <w:rsid w:val="00781468"/>
    <w:rsid w:val="00784727"/>
    <w:rsid w:val="00785F0F"/>
    <w:rsid w:val="00792BA4"/>
    <w:rsid w:val="00794364"/>
    <w:rsid w:val="007C0210"/>
    <w:rsid w:val="0080382B"/>
    <w:rsid w:val="00804C34"/>
    <w:rsid w:val="0083244F"/>
    <w:rsid w:val="008328E4"/>
    <w:rsid w:val="008410E1"/>
    <w:rsid w:val="00846D66"/>
    <w:rsid w:val="00850806"/>
    <w:rsid w:val="00853BB5"/>
    <w:rsid w:val="00870436"/>
    <w:rsid w:val="008746C8"/>
    <w:rsid w:val="00885C50"/>
    <w:rsid w:val="00885FB1"/>
    <w:rsid w:val="00892C0A"/>
    <w:rsid w:val="00896FFC"/>
    <w:rsid w:val="008A11A8"/>
    <w:rsid w:val="008A2D97"/>
    <w:rsid w:val="008A7CE3"/>
    <w:rsid w:val="008B4001"/>
    <w:rsid w:val="008B6905"/>
    <w:rsid w:val="008C17AB"/>
    <w:rsid w:val="008C7C17"/>
    <w:rsid w:val="008D39E2"/>
    <w:rsid w:val="008E20D2"/>
    <w:rsid w:val="008E3691"/>
    <w:rsid w:val="008F39BE"/>
    <w:rsid w:val="008F7296"/>
    <w:rsid w:val="009030A8"/>
    <w:rsid w:val="00911CF4"/>
    <w:rsid w:val="0091291B"/>
    <w:rsid w:val="0091318F"/>
    <w:rsid w:val="009148A9"/>
    <w:rsid w:val="00923A89"/>
    <w:rsid w:val="00924185"/>
    <w:rsid w:val="00927F7D"/>
    <w:rsid w:val="00934E52"/>
    <w:rsid w:val="00951646"/>
    <w:rsid w:val="00951E26"/>
    <w:rsid w:val="00955F7D"/>
    <w:rsid w:val="00957BE3"/>
    <w:rsid w:val="00960B4F"/>
    <w:rsid w:val="00975B74"/>
    <w:rsid w:val="0098206D"/>
    <w:rsid w:val="00986DE1"/>
    <w:rsid w:val="009A6227"/>
    <w:rsid w:val="009B3F7E"/>
    <w:rsid w:val="009B57A5"/>
    <w:rsid w:val="009D2579"/>
    <w:rsid w:val="009E266F"/>
    <w:rsid w:val="009E3CC1"/>
    <w:rsid w:val="009E4DBC"/>
    <w:rsid w:val="009E6881"/>
    <w:rsid w:val="009F0F1D"/>
    <w:rsid w:val="009F0F39"/>
    <w:rsid w:val="009F1860"/>
    <w:rsid w:val="00A17C6A"/>
    <w:rsid w:val="00A2680F"/>
    <w:rsid w:val="00A47016"/>
    <w:rsid w:val="00A54B8D"/>
    <w:rsid w:val="00A56283"/>
    <w:rsid w:val="00A634E6"/>
    <w:rsid w:val="00A6380B"/>
    <w:rsid w:val="00A67C60"/>
    <w:rsid w:val="00A83CB3"/>
    <w:rsid w:val="00A92632"/>
    <w:rsid w:val="00A92A1D"/>
    <w:rsid w:val="00AA334A"/>
    <w:rsid w:val="00AB2313"/>
    <w:rsid w:val="00AB50A4"/>
    <w:rsid w:val="00AB5D0E"/>
    <w:rsid w:val="00AB7B65"/>
    <w:rsid w:val="00AC7076"/>
    <w:rsid w:val="00AC7AD1"/>
    <w:rsid w:val="00AD0116"/>
    <w:rsid w:val="00AD0D8D"/>
    <w:rsid w:val="00AF63AE"/>
    <w:rsid w:val="00AF66DC"/>
    <w:rsid w:val="00B02001"/>
    <w:rsid w:val="00B16C85"/>
    <w:rsid w:val="00B24B17"/>
    <w:rsid w:val="00B262C4"/>
    <w:rsid w:val="00B40DD1"/>
    <w:rsid w:val="00B42510"/>
    <w:rsid w:val="00B4332B"/>
    <w:rsid w:val="00B50927"/>
    <w:rsid w:val="00B70E3F"/>
    <w:rsid w:val="00B91F6E"/>
    <w:rsid w:val="00B94FE2"/>
    <w:rsid w:val="00BB2612"/>
    <w:rsid w:val="00BB2AD6"/>
    <w:rsid w:val="00BB70DD"/>
    <w:rsid w:val="00BC3156"/>
    <w:rsid w:val="00BD7C22"/>
    <w:rsid w:val="00BF38C0"/>
    <w:rsid w:val="00BF391B"/>
    <w:rsid w:val="00BF6B88"/>
    <w:rsid w:val="00C01FC5"/>
    <w:rsid w:val="00C17D94"/>
    <w:rsid w:val="00C21448"/>
    <w:rsid w:val="00C22247"/>
    <w:rsid w:val="00C30A73"/>
    <w:rsid w:val="00C379A0"/>
    <w:rsid w:val="00C468FE"/>
    <w:rsid w:val="00C5461F"/>
    <w:rsid w:val="00C57A6D"/>
    <w:rsid w:val="00C64691"/>
    <w:rsid w:val="00C72BB1"/>
    <w:rsid w:val="00C73C01"/>
    <w:rsid w:val="00C92A6C"/>
    <w:rsid w:val="00C93917"/>
    <w:rsid w:val="00CA5894"/>
    <w:rsid w:val="00CB19CE"/>
    <w:rsid w:val="00CB3E22"/>
    <w:rsid w:val="00CB5E9E"/>
    <w:rsid w:val="00CB5EF5"/>
    <w:rsid w:val="00CB65AD"/>
    <w:rsid w:val="00CB681C"/>
    <w:rsid w:val="00CC45EE"/>
    <w:rsid w:val="00CD248B"/>
    <w:rsid w:val="00CE224A"/>
    <w:rsid w:val="00CF30AF"/>
    <w:rsid w:val="00CF3436"/>
    <w:rsid w:val="00D108B5"/>
    <w:rsid w:val="00D17331"/>
    <w:rsid w:val="00D20E1F"/>
    <w:rsid w:val="00D32426"/>
    <w:rsid w:val="00D37BAF"/>
    <w:rsid w:val="00D43EB8"/>
    <w:rsid w:val="00D53E42"/>
    <w:rsid w:val="00D609BE"/>
    <w:rsid w:val="00D720E6"/>
    <w:rsid w:val="00D82C5E"/>
    <w:rsid w:val="00D9661A"/>
    <w:rsid w:val="00D97912"/>
    <w:rsid w:val="00DA38E8"/>
    <w:rsid w:val="00DB6792"/>
    <w:rsid w:val="00DB742D"/>
    <w:rsid w:val="00DB75FE"/>
    <w:rsid w:val="00DD67B6"/>
    <w:rsid w:val="00DE4064"/>
    <w:rsid w:val="00DF08A6"/>
    <w:rsid w:val="00DF3030"/>
    <w:rsid w:val="00DF3F84"/>
    <w:rsid w:val="00E06B20"/>
    <w:rsid w:val="00E12455"/>
    <w:rsid w:val="00E2296A"/>
    <w:rsid w:val="00E272DC"/>
    <w:rsid w:val="00E322D5"/>
    <w:rsid w:val="00E345F5"/>
    <w:rsid w:val="00E42DD3"/>
    <w:rsid w:val="00E439FE"/>
    <w:rsid w:val="00E44618"/>
    <w:rsid w:val="00E47389"/>
    <w:rsid w:val="00E47BE2"/>
    <w:rsid w:val="00E50239"/>
    <w:rsid w:val="00E53E5B"/>
    <w:rsid w:val="00E56E01"/>
    <w:rsid w:val="00E83C96"/>
    <w:rsid w:val="00EA0BE6"/>
    <w:rsid w:val="00EB4A17"/>
    <w:rsid w:val="00EC0FA1"/>
    <w:rsid w:val="00EC1CC0"/>
    <w:rsid w:val="00EC4584"/>
    <w:rsid w:val="00EC6752"/>
    <w:rsid w:val="00ED023B"/>
    <w:rsid w:val="00ED2DE5"/>
    <w:rsid w:val="00EE055E"/>
    <w:rsid w:val="00EE39BB"/>
    <w:rsid w:val="00EE6776"/>
    <w:rsid w:val="00EF526B"/>
    <w:rsid w:val="00F02A8A"/>
    <w:rsid w:val="00F03804"/>
    <w:rsid w:val="00F3155C"/>
    <w:rsid w:val="00F51D41"/>
    <w:rsid w:val="00F55A6C"/>
    <w:rsid w:val="00F56A50"/>
    <w:rsid w:val="00F81DBD"/>
    <w:rsid w:val="00F83BE1"/>
    <w:rsid w:val="00F9105E"/>
    <w:rsid w:val="00F91C03"/>
    <w:rsid w:val="00F93B6B"/>
    <w:rsid w:val="00FA76E6"/>
    <w:rsid w:val="00FA79BF"/>
    <w:rsid w:val="00FB1F64"/>
    <w:rsid w:val="00FB47B6"/>
    <w:rsid w:val="00FC47E4"/>
    <w:rsid w:val="00FC5040"/>
    <w:rsid w:val="00FC7FEA"/>
    <w:rsid w:val="00FD21B2"/>
    <w:rsid w:val="00FF3E65"/>
    <w:rsid w:val="00FF4298"/>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84" fill="f" fillcolor="white">
      <v:fill color="white" on="f"/>
      <v:stroke weight="1.5pt"/>
    </o:shapedefaults>
    <o:shapelayout v:ext="edit">
      <o:idmap v:ext="edit" data="1,2,3"/>
      <o:rules v:ext="edit">
        <o:r id="V:Rule1" type="callout" idref="#_x0000_s3016"/>
        <o:r id="V:Rule6" type="callout" idref="#_x0000_s3034"/>
        <o:r id="V:Rule7" type="callout" idref="#_x0000_s3038"/>
        <o:r id="V:Rule8" type="callout" idref="#_x0000_s3041"/>
        <o:r id="V:Rule9" type="callout" idref="#_x0000_s3070"/>
        <o:r id="V:Rule11" type="callout" idref="#_x0000_s3074"/>
        <o:r id="V:Rule12" type="callout" idref="#_x0000_s3080"/>
        <o:r id="V:Rule13" type="callout" idref="#_x0000_s3076"/>
        <o:r id="V:Rule14" type="callout" idref="#_x0000_s3077"/>
        <o:r id="V:Rule15" type="callout" idref="#_x0000_s3078"/>
        <o:r id="V:Rule16" type="connector" idref="#_x0000_s3071"/>
        <o:r id="V:Rule17" type="connector" idref="#_x0000_s3032"/>
        <o:r id="V:Rule18" type="connector" idref="#_x0000_s3025"/>
        <o:r id="V:Rule19" type="connector" idref="#_x0000_s3026"/>
        <o:r id="V:Rule20" type="connector" idref="#_x0000_s3031"/>
      </o:rules>
    </o:shapelayout>
  </w:shapeDefaults>
  <w:decimalSymbol w:val=","/>
  <w:listSeparator w:val=";"/>
  <w14:docId w14:val="2DCEC910"/>
  <w15:docId w15:val="{3E02C16A-B6F7-4FC5-A16F-8CC35E611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W1)" w:eastAsia="Times New Roman" w:hAnsi="Times New (W1)" w:cs="Times New Roman"/>
        <w:lang w:val="fr-CA" w:eastAsia="fr-CA" w:bidi="ar-SA"/>
      </w:rPr>
    </w:rPrDefault>
    <w:pPrDefault/>
  </w:docDefaults>
  <w:latentStyles w:defLockedState="0" w:defUIPriority="0" w:defSemiHidden="0" w:defUnhideWhenUsed="0" w:defQFormat="0" w:count="376">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2" w:semiHidden="1" w:unhideWhenUsed="1"/>
    <w:lsdException w:name="List 3"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E12455"/>
    <w:rPr>
      <w:rFonts w:ascii="Arial" w:hAnsi="Arial"/>
      <w:sz w:val="24"/>
      <w:lang w:eastAsia="fr-FR"/>
    </w:rPr>
  </w:style>
  <w:style w:type="paragraph" w:styleId="Titre1">
    <w:name w:val="heading 1"/>
    <w:basedOn w:val="Normal"/>
    <w:next w:val="Normal"/>
    <w:rsid w:val="00AD0D8D"/>
    <w:pPr>
      <w:keepNext/>
      <w:numPr>
        <w:numId w:val="8"/>
      </w:numPr>
      <w:pBdr>
        <w:top w:val="thinThickThinSmallGap" w:sz="24" w:space="1" w:color="auto"/>
        <w:left w:val="thinThickThinSmallGap" w:sz="24" w:space="4" w:color="auto"/>
        <w:bottom w:val="thinThickThinSmallGap" w:sz="24" w:space="1" w:color="auto"/>
        <w:right w:val="thinThickThinSmallGap" w:sz="24" w:space="4" w:color="auto"/>
      </w:pBdr>
      <w:outlineLvl w:val="0"/>
    </w:pPr>
    <w:rPr>
      <w:b/>
      <w:kern w:val="28"/>
      <w:sz w:val="28"/>
    </w:rPr>
  </w:style>
  <w:style w:type="paragraph" w:styleId="Titre2">
    <w:name w:val="heading 2"/>
    <w:basedOn w:val="Normal"/>
    <w:next w:val="Titre3"/>
    <w:qFormat/>
    <w:rsid w:val="00637863"/>
    <w:pPr>
      <w:keepNext/>
      <w:numPr>
        <w:ilvl w:val="1"/>
        <w:numId w:val="8"/>
      </w:numPr>
      <w:pBdr>
        <w:top w:val="single" w:sz="24" w:space="1" w:color="auto"/>
        <w:bottom w:val="single" w:sz="24" w:space="1" w:color="auto"/>
      </w:pBdr>
      <w:tabs>
        <w:tab w:val="right" w:pos="9356"/>
      </w:tabs>
      <w:spacing w:before="360"/>
      <w:outlineLvl w:val="1"/>
    </w:pPr>
    <w:rPr>
      <w:b/>
      <w:i/>
    </w:rPr>
  </w:style>
  <w:style w:type="paragraph" w:styleId="Titre3">
    <w:name w:val="heading 3"/>
    <w:basedOn w:val="Normal"/>
    <w:next w:val="Titre4"/>
    <w:qFormat/>
    <w:rsid w:val="00AD0D8D"/>
    <w:pPr>
      <w:keepNext/>
      <w:numPr>
        <w:ilvl w:val="2"/>
        <w:numId w:val="8"/>
      </w:numPr>
      <w:spacing w:before="360"/>
      <w:outlineLvl w:val="2"/>
    </w:pPr>
    <w:rPr>
      <w:b/>
      <w:u w:val="single"/>
    </w:rPr>
  </w:style>
  <w:style w:type="paragraph" w:styleId="Titre4">
    <w:name w:val="heading 4"/>
    <w:basedOn w:val="Normal"/>
    <w:next w:val="Listepuces"/>
    <w:qFormat/>
    <w:rsid w:val="00AD0D8D"/>
    <w:pPr>
      <w:keepNext/>
      <w:numPr>
        <w:ilvl w:val="3"/>
        <w:numId w:val="8"/>
      </w:numPr>
      <w:spacing w:before="240"/>
      <w:outlineLvl w:val="3"/>
    </w:pPr>
    <w:rPr>
      <w:b/>
    </w:rPr>
  </w:style>
  <w:style w:type="paragraph" w:styleId="Titre5">
    <w:name w:val="heading 5"/>
    <w:basedOn w:val="Titre4"/>
    <w:next w:val="Normal"/>
    <w:qFormat/>
    <w:rsid w:val="00846D66"/>
    <w:pPr>
      <w:numPr>
        <w:ilvl w:val="4"/>
      </w:numPr>
      <w:tabs>
        <w:tab w:val="clear" w:pos="3240"/>
        <w:tab w:val="left" w:pos="357"/>
      </w:tabs>
      <w:ind w:left="357" w:hanging="357"/>
      <w:outlineLvl w:val="4"/>
    </w:pPr>
    <w:rPr>
      <w:b w:val="0"/>
      <w:u w:val="single"/>
    </w:rPr>
  </w:style>
  <w:style w:type="paragraph" w:styleId="Titre6">
    <w:name w:val="heading 6"/>
    <w:basedOn w:val="Normal"/>
    <w:next w:val="Normal"/>
    <w:rsid w:val="00D720E6"/>
    <w:pPr>
      <w:numPr>
        <w:ilvl w:val="5"/>
        <w:numId w:val="6"/>
      </w:numPr>
      <w:spacing w:before="240" w:after="60"/>
      <w:outlineLvl w:val="5"/>
    </w:pPr>
    <w:rPr>
      <w:rFonts w:ascii="Times New Roman" w:hAnsi="Times New Roman"/>
      <w:i/>
      <w:sz w:val="22"/>
    </w:rPr>
  </w:style>
  <w:style w:type="paragraph" w:styleId="Titre7">
    <w:name w:val="heading 7"/>
    <w:basedOn w:val="Normal"/>
    <w:next w:val="Normal"/>
    <w:rsid w:val="00D720E6"/>
    <w:pPr>
      <w:numPr>
        <w:ilvl w:val="6"/>
        <w:numId w:val="6"/>
      </w:numPr>
      <w:spacing w:before="240" w:after="60"/>
      <w:outlineLvl w:val="6"/>
    </w:pPr>
    <w:rPr>
      <w:sz w:val="20"/>
    </w:rPr>
  </w:style>
  <w:style w:type="paragraph" w:styleId="Titre8">
    <w:name w:val="heading 8"/>
    <w:basedOn w:val="Normal"/>
    <w:next w:val="Normal"/>
    <w:rsid w:val="00D720E6"/>
    <w:pPr>
      <w:numPr>
        <w:ilvl w:val="7"/>
        <w:numId w:val="6"/>
      </w:numPr>
      <w:spacing w:before="240" w:after="60"/>
      <w:outlineLvl w:val="7"/>
    </w:pPr>
    <w:rPr>
      <w:i/>
      <w:sz w:val="20"/>
    </w:rPr>
  </w:style>
  <w:style w:type="paragraph" w:styleId="Titre9">
    <w:name w:val="heading 9"/>
    <w:basedOn w:val="Normal"/>
    <w:next w:val="Normal"/>
    <w:rsid w:val="00D720E6"/>
    <w:pPr>
      <w:numPr>
        <w:ilvl w:val="8"/>
        <w:numId w:val="6"/>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rsid w:val="00D720E6"/>
    <w:rPr>
      <w:color w:val="FFFFFF"/>
      <w:sz w:val="20"/>
    </w:rPr>
  </w:style>
  <w:style w:type="paragraph" w:styleId="Listepuces">
    <w:name w:val="List Bullet"/>
    <w:basedOn w:val="Normal"/>
    <w:qFormat/>
    <w:rsid w:val="00892C0A"/>
    <w:pPr>
      <w:numPr>
        <w:numId w:val="3"/>
      </w:numPr>
      <w:spacing w:before="240"/>
    </w:pPr>
  </w:style>
  <w:style w:type="paragraph" w:styleId="Listepuces2">
    <w:name w:val="List Bullet 2"/>
    <w:basedOn w:val="Normal"/>
    <w:qFormat/>
    <w:rsid w:val="001D2540"/>
    <w:pPr>
      <w:numPr>
        <w:numId w:val="1"/>
      </w:numPr>
      <w:spacing w:before="60"/>
      <w:ind w:left="714" w:hanging="357"/>
    </w:pPr>
  </w:style>
  <w:style w:type="paragraph" w:styleId="Listepuces3">
    <w:name w:val="List Bullet 3"/>
    <w:basedOn w:val="Normal"/>
    <w:autoRedefine/>
    <w:rsid w:val="00D720E6"/>
    <w:pPr>
      <w:numPr>
        <w:numId w:val="2"/>
      </w:numPr>
      <w:ind w:left="1020" w:hanging="340"/>
    </w:pPr>
  </w:style>
  <w:style w:type="paragraph" w:styleId="En-tte">
    <w:name w:val="header"/>
    <w:basedOn w:val="Normal"/>
    <w:rsid w:val="00D720E6"/>
    <w:pPr>
      <w:tabs>
        <w:tab w:val="center" w:pos="4320"/>
        <w:tab w:val="right" w:pos="8640"/>
      </w:tabs>
    </w:pPr>
  </w:style>
  <w:style w:type="paragraph" w:styleId="Pieddepage">
    <w:name w:val="footer"/>
    <w:basedOn w:val="Normal"/>
    <w:rsid w:val="00D720E6"/>
    <w:pPr>
      <w:tabs>
        <w:tab w:val="center" w:pos="4320"/>
        <w:tab w:val="right" w:pos="8640"/>
      </w:tabs>
    </w:pPr>
  </w:style>
  <w:style w:type="character" w:styleId="Numrodepage">
    <w:name w:val="page number"/>
    <w:basedOn w:val="Policepardfaut"/>
    <w:rsid w:val="00D720E6"/>
  </w:style>
  <w:style w:type="character" w:styleId="Lienhypertextesuivivisit">
    <w:name w:val="FollowedHyperlink"/>
    <w:basedOn w:val="Policepardfaut"/>
    <w:rsid w:val="00D720E6"/>
    <w:rPr>
      <w:color w:val="800080"/>
      <w:u w:val="single"/>
    </w:rPr>
  </w:style>
  <w:style w:type="character" w:styleId="Lienhypertexte">
    <w:name w:val="Hyperlink"/>
    <w:basedOn w:val="Policepardfaut"/>
    <w:rsid w:val="00D720E6"/>
    <w:rPr>
      <w:color w:val="0000FF"/>
      <w:u w:val="single"/>
    </w:rPr>
  </w:style>
  <w:style w:type="paragraph" w:styleId="Listepuces4">
    <w:name w:val="List Bullet 4"/>
    <w:basedOn w:val="Normal"/>
    <w:autoRedefine/>
    <w:rsid w:val="00D720E6"/>
    <w:pPr>
      <w:numPr>
        <w:numId w:val="4"/>
      </w:numPr>
      <w:tabs>
        <w:tab w:val="clear" w:pos="1209"/>
        <w:tab w:val="num" w:pos="360"/>
      </w:tabs>
      <w:ind w:left="1247" w:hanging="340"/>
    </w:pPr>
  </w:style>
  <w:style w:type="paragraph" w:styleId="Listenumros2">
    <w:name w:val="List Number 2"/>
    <w:basedOn w:val="Normal"/>
    <w:autoRedefine/>
    <w:rsid w:val="00033985"/>
    <w:pPr>
      <w:numPr>
        <w:numId w:val="7"/>
      </w:numPr>
      <w:tabs>
        <w:tab w:val="clear" w:pos="360"/>
        <w:tab w:val="num" w:pos="717"/>
      </w:tabs>
      <w:spacing w:before="60" w:after="60"/>
      <w:ind w:left="717"/>
    </w:pPr>
  </w:style>
  <w:style w:type="paragraph" w:styleId="Listenumros4">
    <w:name w:val="List Number 4"/>
    <w:basedOn w:val="Normal"/>
    <w:rsid w:val="00D720E6"/>
    <w:pPr>
      <w:numPr>
        <w:numId w:val="5"/>
      </w:numPr>
    </w:pPr>
  </w:style>
  <w:style w:type="paragraph" w:customStyle="1" w:styleId="Sujet">
    <w:name w:val="Sujet"/>
    <w:basedOn w:val="Normal"/>
    <w:rsid w:val="00934E52"/>
    <w:pPr>
      <w:pBdr>
        <w:bottom w:val="threeDEmboss" w:sz="24" w:space="0" w:color="auto"/>
      </w:pBdr>
    </w:pPr>
    <w:rPr>
      <w:rFonts w:ascii="DomCasual" w:hAnsi="DomCasual"/>
      <w:sz w:val="36"/>
    </w:rPr>
  </w:style>
  <w:style w:type="paragraph" w:styleId="Commentaire">
    <w:name w:val="annotation text"/>
    <w:basedOn w:val="Normal"/>
    <w:link w:val="CommentaireCar"/>
    <w:semiHidden/>
    <w:rsid w:val="00934E52"/>
    <w:rPr>
      <w:rFonts w:ascii="Times New Roman" w:hAnsi="Times New Roman"/>
    </w:rPr>
  </w:style>
  <w:style w:type="paragraph" w:styleId="Textedebulles">
    <w:name w:val="Balloon Text"/>
    <w:basedOn w:val="Normal"/>
    <w:semiHidden/>
    <w:rsid w:val="008746C8"/>
    <w:rPr>
      <w:rFonts w:ascii="Tahoma" w:hAnsi="Tahoma" w:cs="Tahoma"/>
      <w:sz w:val="16"/>
      <w:szCs w:val="16"/>
    </w:rPr>
  </w:style>
  <w:style w:type="paragraph" w:customStyle="1" w:styleId="Cgep">
    <w:name w:val="Cégep"/>
    <w:basedOn w:val="Normal"/>
    <w:rsid w:val="00A92632"/>
    <w:pPr>
      <w:pBdr>
        <w:bottom w:val="threeDEmboss" w:sz="24" w:space="1" w:color="auto"/>
      </w:pBdr>
    </w:pPr>
    <w:rPr>
      <w:rFonts w:ascii="Tahoma" w:hAnsi="Tahoma"/>
      <w:sz w:val="40"/>
    </w:rPr>
  </w:style>
  <w:style w:type="table" w:styleId="Grilledutableau">
    <w:name w:val="Table Grid"/>
    <w:basedOn w:val="TableauNormal"/>
    <w:rsid w:val="00892C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Avecpuces">
    <w:name w:val="Style Avec puces"/>
    <w:basedOn w:val="Aucuneliste"/>
    <w:rsid w:val="0080382B"/>
    <w:pPr>
      <w:numPr>
        <w:numId w:val="10"/>
      </w:numPr>
    </w:pPr>
  </w:style>
  <w:style w:type="paragraph" w:customStyle="1" w:styleId="Norme">
    <w:name w:val="Norme"/>
    <w:basedOn w:val="Normal"/>
    <w:qFormat/>
    <w:rsid w:val="00E12455"/>
    <w:pPr>
      <w:spacing w:before="240"/>
    </w:pPr>
    <w:rPr>
      <w:rFonts w:ascii="Arial (W1)" w:hAnsi="Arial (W1)"/>
      <w:b/>
      <w:caps/>
      <w:sz w:val="32"/>
      <w:u w:val="single"/>
    </w:rPr>
  </w:style>
  <w:style w:type="character" w:customStyle="1" w:styleId="CommentaireCar">
    <w:name w:val="Commentaire Car"/>
    <w:basedOn w:val="Policepardfaut"/>
    <w:link w:val="Commentaire"/>
    <w:semiHidden/>
    <w:rsid w:val="00E12455"/>
    <w:rPr>
      <w:rFonts w:ascii="Times New Roman" w:hAnsi="Times New Roman"/>
      <w:sz w:val="24"/>
      <w:lang w:eastAsia="fr-FR"/>
    </w:rPr>
  </w:style>
  <w:style w:type="character" w:customStyle="1" w:styleId="CorpsdetexteCar">
    <w:name w:val="Corps de texte Car"/>
    <w:basedOn w:val="Policepardfaut"/>
    <w:link w:val="Corpsdetexte"/>
    <w:rsid w:val="00E12455"/>
    <w:rPr>
      <w:rFonts w:ascii="Arial" w:hAnsi="Arial"/>
      <w:color w:val="FFFFFF"/>
      <w:lang w:eastAsia="fr-FR"/>
    </w:rPr>
  </w:style>
  <w:style w:type="paragraph" w:customStyle="1" w:styleId="Normetexte">
    <w:name w:val="Norme texte"/>
    <w:basedOn w:val="Norme"/>
    <w:qFormat/>
    <w:rsid w:val="00AA334A"/>
    <w:pPr>
      <w:pBdr>
        <w:top w:val="single" w:sz="12" w:space="1" w:color="auto"/>
        <w:left w:val="single" w:sz="12" w:space="4" w:color="auto"/>
        <w:bottom w:val="single" w:sz="12" w:space="1" w:color="auto"/>
        <w:right w:val="single" w:sz="12" w:space="4" w:color="auto"/>
      </w:pBdr>
      <w:shd w:val="pct12" w:color="auto" w:fill="auto"/>
      <w:spacing w:before="120"/>
      <w:ind w:left="1134" w:right="1134"/>
      <w:jc w:val="both"/>
    </w:pPr>
    <w:rPr>
      <w:b w:val="0"/>
      <w:caps w:val="0"/>
      <w:sz w:val="24"/>
      <w:u w:val="none"/>
    </w:rPr>
  </w:style>
  <w:style w:type="paragraph" w:customStyle="1" w:styleId="Requte">
    <w:name w:val="Requête"/>
    <w:basedOn w:val="Normetexte"/>
    <w:qFormat/>
    <w:rsid w:val="002F4A17"/>
    <w:pPr>
      <w:shd w:val="clear" w:color="auto" w:fill="auto"/>
      <w:spacing w:after="120"/>
      <w:ind w:left="0" w:right="0"/>
      <w:jc w:val="left"/>
    </w:pPr>
    <w:rPr>
      <w:rFonts w:ascii="Courier New" w:hAnsi="Courier New"/>
    </w:rPr>
  </w:style>
  <w:style w:type="paragraph" w:customStyle="1" w:styleId="MaListe">
    <w:name w:val="MaListe"/>
    <w:basedOn w:val="Normal"/>
    <w:rsid w:val="00214355"/>
    <w:pPr>
      <w:numPr>
        <w:numId w:val="12"/>
      </w:numPr>
      <w:spacing w:before="60" w:after="60"/>
    </w:pPr>
    <w:rPr>
      <w:szCs w:val="24"/>
    </w:rPr>
  </w:style>
  <w:style w:type="character" w:customStyle="1" w:styleId="rponse">
    <w:name w:val="réponse"/>
    <w:basedOn w:val="Policepardfaut"/>
    <w:uiPriority w:val="1"/>
    <w:qFormat/>
    <w:rsid w:val="009B57A5"/>
    <w:rPr>
      <w:rFonts w:ascii="Arial (W1)" w:hAnsi="Arial (W1)"/>
      <w:color w:val="auto"/>
      <w:u w:val="wave"/>
    </w:rPr>
  </w:style>
  <w:style w:type="character" w:customStyle="1" w:styleId="rponse2">
    <w:name w:val="réponse2"/>
    <w:basedOn w:val="rponse"/>
    <w:uiPriority w:val="1"/>
    <w:qFormat/>
    <w:rsid w:val="00054070"/>
    <w:rPr>
      <w:rFonts w:ascii="Courier New" w:hAnsi="Courier New"/>
      <w:color w:val="auto"/>
      <w:sz w:val="24"/>
      <w:szCs w:val="32"/>
      <w:u w:val="wave"/>
    </w:rPr>
  </w:style>
  <w:style w:type="paragraph" w:styleId="Paragraphedeliste">
    <w:name w:val="List Paragraph"/>
    <w:basedOn w:val="Normal"/>
    <w:uiPriority w:val="34"/>
    <w:rsid w:val="00C214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580016">
      <w:bodyDiv w:val="1"/>
      <w:marLeft w:val="0"/>
      <w:marRight w:val="0"/>
      <w:marTop w:val="0"/>
      <w:marBottom w:val="0"/>
      <w:divBdr>
        <w:top w:val="none" w:sz="0" w:space="0" w:color="auto"/>
        <w:left w:val="none" w:sz="0" w:space="0" w:color="auto"/>
        <w:bottom w:val="none" w:sz="0" w:space="0" w:color="auto"/>
        <w:right w:val="none" w:sz="0" w:space="0" w:color="auto"/>
      </w:divBdr>
    </w:div>
    <w:div w:id="521555034">
      <w:bodyDiv w:val="1"/>
      <w:marLeft w:val="0"/>
      <w:marRight w:val="0"/>
      <w:marTop w:val="0"/>
      <w:marBottom w:val="0"/>
      <w:divBdr>
        <w:top w:val="none" w:sz="0" w:space="0" w:color="auto"/>
        <w:left w:val="none" w:sz="0" w:space="0" w:color="auto"/>
        <w:bottom w:val="none" w:sz="0" w:space="0" w:color="auto"/>
        <w:right w:val="none" w:sz="0" w:space="0" w:color="auto"/>
      </w:divBdr>
    </w:div>
    <w:div w:id="993920686">
      <w:bodyDiv w:val="1"/>
      <w:marLeft w:val="0"/>
      <w:marRight w:val="0"/>
      <w:marTop w:val="0"/>
      <w:marBottom w:val="0"/>
      <w:divBdr>
        <w:top w:val="none" w:sz="0" w:space="0" w:color="auto"/>
        <w:left w:val="none" w:sz="0" w:space="0" w:color="auto"/>
        <w:bottom w:val="none" w:sz="0" w:space="0" w:color="auto"/>
        <w:right w:val="none" w:sz="0" w:space="0" w:color="auto"/>
      </w:divBdr>
    </w:div>
    <w:div w:id="1040668795">
      <w:bodyDiv w:val="1"/>
      <w:marLeft w:val="0"/>
      <w:marRight w:val="0"/>
      <w:marTop w:val="0"/>
      <w:marBottom w:val="0"/>
      <w:divBdr>
        <w:top w:val="none" w:sz="0" w:space="0" w:color="auto"/>
        <w:left w:val="none" w:sz="0" w:space="0" w:color="auto"/>
        <w:bottom w:val="none" w:sz="0" w:space="0" w:color="auto"/>
        <w:right w:val="none" w:sz="0" w:space="0" w:color="auto"/>
      </w:divBdr>
    </w:div>
    <w:div w:id="1292710264">
      <w:bodyDiv w:val="1"/>
      <w:marLeft w:val="0"/>
      <w:marRight w:val="0"/>
      <w:marTop w:val="0"/>
      <w:marBottom w:val="0"/>
      <w:divBdr>
        <w:top w:val="none" w:sz="0" w:space="0" w:color="auto"/>
        <w:left w:val="none" w:sz="0" w:space="0" w:color="auto"/>
        <w:bottom w:val="none" w:sz="0" w:space="0" w:color="auto"/>
        <w:right w:val="none" w:sz="0" w:space="0" w:color="auto"/>
      </w:divBdr>
    </w:div>
    <w:div w:id="1296453326">
      <w:bodyDiv w:val="1"/>
      <w:marLeft w:val="0"/>
      <w:marRight w:val="0"/>
      <w:marTop w:val="0"/>
      <w:marBottom w:val="0"/>
      <w:divBdr>
        <w:top w:val="none" w:sz="0" w:space="0" w:color="auto"/>
        <w:left w:val="none" w:sz="0" w:space="0" w:color="auto"/>
        <w:bottom w:val="none" w:sz="0" w:space="0" w:color="auto"/>
        <w:right w:val="none" w:sz="0" w:space="0" w:color="auto"/>
      </w:divBdr>
    </w:div>
    <w:div w:id="1362973036">
      <w:bodyDiv w:val="1"/>
      <w:marLeft w:val="0"/>
      <w:marRight w:val="0"/>
      <w:marTop w:val="0"/>
      <w:marBottom w:val="0"/>
      <w:divBdr>
        <w:top w:val="none" w:sz="0" w:space="0" w:color="auto"/>
        <w:left w:val="none" w:sz="0" w:space="0" w:color="auto"/>
        <w:bottom w:val="none" w:sz="0" w:space="0" w:color="auto"/>
        <w:right w:val="none" w:sz="0" w:space="0" w:color="auto"/>
      </w:divBdr>
    </w:div>
    <w:div w:id="1501384807">
      <w:bodyDiv w:val="1"/>
      <w:marLeft w:val="0"/>
      <w:marRight w:val="0"/>
      <w:marTop w:val="0"/>
      <w:marBottom w:val="0"/>
      <w:divBdr>
        <w:top w:val="none" w:sz="0" w:space="0" w:color="auto"/>
        <w:left w:val="none" w:sz="0" w:space="0" w:color="auto"/>
        <w:bottom w:val="none" w:sz="0" w:space="0" w:color="auto"/>
        <w:right w:val="none" w:sz="0" w:space="0" w:color="auto"/>
      </w:divBdr>
    </w:div>
    <w:div w:id="1651324997">
      <w:bodyDiv w:val="1"/>
      <w:marLeft w:val="0"/>
      <w:marRight w:val="0"/>
      <w:marTop w:val="0"/>
      <w:marBottom w:val="0"/>
      <w:divBdr>
        <w:top w:val="none" w:sz="0" w:space="0" w:color="auto"/>
        <w:left w:val="none" w:sz="0" w:space="0" w:color="auto"/>
        <w:bottom w:val="none" w:sz="0" w:space="0" w:color="auto"/>
        <w:right w:val="none" w:sz="0" w:space="0" w:color="auto"/>
      </w:divBdr>
    </w:div>
    <w:div w:id="1667787515">
      <w:bodyDiv w:val="1"/>
      <w:marLeft w:val="0"/>
      <w:marRight w:val="0"/>
      <w:marTop w:val="0"/>
      <w:marBottom w:val="0"/>
      <w:divBdr>
        <w:top w:val="none" w:sz="0" w:space="0" w:color="auto"/>
        <w:left w:val="none" w:sz="0" w:space="0" w:color="auto"/>
        <w:bottom w:val="none" w:sz="0" w:space="0" w:color="auto"/>
        <w:right w:val="none" w:sz="0" w:space="0" w:color="auto"/>
      </w:divBdr>
    </w:div>
    <w:div w:id="1700355020">
      <w:bodyDiv w:val="1"/>
      <w:marLeft w:val="0"/>
      <w:marRight w:val="0"/>
      <w:marTop w:val="0"/>
      <w:marBottom w:val="0"/>
      <w:divBdr>
        <w:top w:val="none" w:sz="0" w:space="0" w:color="auto"/>
        <w:left w:val="none" w:sz="0" w:space="0" w:color="auto"/>
        <w:bottom w:val="none" w:sz="0" w:space="0" w:color="auto"/>
        <w:right w:val="none" w:sz="0" w:space="0" w:color="auto"/>
      </w:divBdr>
    </w:div>
    <w:div w:id="1789398349">
      <w:bodyDiv w:val="1"/>
      <w:marLeft w:val="0"/>
      <w:marRight w:val="0"/>
      <w:marTop w:val="0"/>
      <w:marBottom w:val="0"/>
      <w:divBdr>
        <w:top w:val="none" w:sz="0" w:space="0" w:color="auto"/>
        <w:left w:val="none" w:sz="0" w:space="0" w:color="auto"/>
        <w:bottom w:val="none" w:sz="0" w:space="0" w:color="auto"/>
        <w:right w:val="none" w:sz="0" w:space="0" w:color="auto"/>
      </w:divBdr>
    </w:div>
    <w:div w:id="1800175356">
      <w:bodyDiv w:val="1"/>
      <w:marLeft w:val="0"/>
      <w:marRight w:val="0"/>
      <w:marTop w:val="0"/>
      <w:marBottom w:val="0"/>
      <w:divBdr>
        <w:top w:val="none" w:sz="0" w:space="0" w:color="auto"/>
        <w:left w:val="none" w:sz="0" w:space="0" w:color="auto"/>
        <w:bottom w:val="none" w:sz="0" w:space="0" w:color="auto"/>
        <w:right w:val="none" w:sz="0" w:space="0" w:color="auto"/>
      </w:divBdr>
    </w:div>
    <w:div w:id="1832788208">
      <w:bodyDiv w:val="1"/>
      <w:marLeft w:val="0"/>
      <w:marRight w:val="0"/>
      <w:marTop w:val="0"/>
      <w:marBottom w:val="0"/>
      <w:divBdr>
        <w:top w:val="none" w:sz="0" w:space="0" w:color="auto"/>
        <w:left w:val="none" w:sz="0" w:space="0" w:color="auto"/>
        <w:bottom w:val="none" w:sz="0" w:space="0" w:color="auto"/>
        <w:right w:val="none" w:sz="0" w:space="0" w:color="auto"/>
      </w:divBdr>
    </w:div>
    <w:div w:id="1923371769">
      <w:bodyDiv w:val="1"/>
      <w:marLeft w:val="0"/>
      <w:marRight w:val="0"/>
      <w:marTop w:val="0"/>
      <w:marBottom w:val="0"/>
      <w:divBdr>
        <w:top w:val="none" w:sz="0" w:space="0" w:color="auto"/>
        <w:left w:val="none" w:sz="0" w:space="0" w:color="auto"/>
        <w:bottom w:val="none" w:sz="0" w:space="0" w:color="auto"/>
        <w:right w:val="none" w:sz="0" w:space="0" w:color="auto"/>
      </w:divBdr>
    </w:div>
    <w:div w:id="2002344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Mod&#232;les\Note_131.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851BF5-DE38-4F54-B59E-73015FF57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Note_131.dot</Template>
  <TotalTime>0</TotalTime>
  <Pages>18</Pages>
  <Words>7684</Words>
  <Characters>42263</Characters>
  <Application>Microsoft Office Word</Application>
  <DocSecurity>4</DocSecurity>
  <Lines>352</Lines>
  <Paragraphs>99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 </Company>
  <LinksUpToDate>false</LinksUpToDate>
  <CharactersWithSpaces>49848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CEGEP JOLIETTE</dc:creator>
  <cp:keywords/>
  <cp:lastModifiedBy>Ludwig-Emmanuel Dufour</cp:lastModifiedBy>
  <cp:revision>2</cp:revision>
  <cp:lastPrinted>2018-02-14T14:03:00Z</cp:lastPrinted>
  <dcterms:created xsi:type="dcterms:W3CDTF">2022-09-08T13:11:00Z</dcterms:created>
  <dcterms:modified xsi:type="dcterms:W3CDTF">2022-09-08T13:11:00Z</dcterms:modified>
</cp:coreProperties>
</file>